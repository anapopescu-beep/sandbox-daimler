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2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8807"/>
      </w:tblGrid>
      <w:tr w:rsidR="005C791D" w:rsidRPr="009B063D" w14:paraId="3796CF06" w14:textId="77777777" w:rsidTr="00B06A7D">
        <w:trPr>
          <w:cantSplit/>
          <w:trHeight w:val="7873"/>
        </w:trPr>
        <w:tc>
          <w:tcPr>
            <w:tcW w:w="10225" w:type="dxa"/>
            <w:gridSpan w:val="2"/>
            <w:vAlign w:val="center"/>
          </w:tcPr>
          <w:p w14:paraId="0D6EDA39" w14:textId="2354AD27" w:rsidR="005C791D" w:rsidRPr="00A72150" w:rsidRDefault="00C2396F" w:rsidP="00B06A7D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  <w:bookmarkStart w:id="0" w:name="_Hlk36730963"/>
            <w:r>
              <w:rPr>
                <w:b/>
                <w:sz w:val="48"/>
                <w:lang w:val="en-US"/>
              </w:rPr>
              <w:t>PAL</w:t>
            </w:r>
          </w:p>
          <w:p w14:paraId="70B672CD" w14:textId="52A2691D" w:rsidR="005C791D" w:rsidRPr="00A72150" w:rsidRDefault="001E24B4" w:rsidP="00B06A7D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  <w:r w:rsidRPr="00A72150">
              <w:rPr>
                <w:b/>
                <w:sz w:val="48"/>
                <w:lang w:val="en-US"/>
              </w:rPr>
              <w:fldChar w:fldCharType="begin"/>
            </w:r>
            <w:r w:rsidRPr="00A72150">
              <w:rPr>
                <w:b/>
                <w:sz w:val="48"/>
                <w:lang w:val="en-US"/>
              </w:rPr>
              <w:instrText xml:space="preserve"> DOCPROPERTY  MXTitle </w:instrText>
            </w:r>
            <w:r w:rsidRPr="00A72150">
              <w:rPr>
                <w:b/>
                <w:sz w:val="48"/>
                <w:lang w:val="en-US"/>
              </w:rPr>
              <w:fldChar w:fldCharType="separate"/>
            </w:r>
            <w:r>
              <w:rPr>
                <w:b/>
                <w:sz w:val="48"/>
                <w:lang w:val="en-US"/>
              </w:rPr>
              <w:t xml:space="preserve"> Detailed Design Document</w:t>
            </w:r>
            <w:r w:rsidRPr="00A72150">
              <w:rPr>
                <w:b/>
                <w:sz w:val="48"/>
                <w:lang w:val="en-US"/>
              </w:rPr>
              <w:fldChar w:fldCharType="end"/>
            </w:r>
          </w:p>
          <w:p w14:paraId="225F2839" w14:textId="23D43EB8" w:rsidR="005C791D" w:rsidRPr="00A72150" w:rsidRDefault="005C791D" w:rsidP="00B06A7D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</w:p>
        </w:tc>
      </w:tr>
      <w:tr w:rsidR="005C791D" w:rsidRPr="009B063D" w14:paraId="48DDCA72" w14:textId="77777777" w:rsidTr="00B06A7D">
        <w:trPr>
          <w:cantSplit/>
          <w:trHeight w:val="2361"/>
        </w:trPr>
        <w:tc>
          <w:tcPr>
            <w:tcW w:w="1418" w:type="dxa"/>
            <w:shd w:val="clear" w:color="auto" w:fill="1F497D" w:themeFill="text2"/>
            <w:vAlign w:val="center"/>
          </w:tcPr>
          <w:p w14:paraId="2F90FB7D" w14:textId="77777777" w:rsidR="005C791D" w:rsidRPr="00A72150" w:rsidRDefault="005C791D" w:rsidP="00B06A7D">
            <w:pPr>
              <w:spacing w:after="0"/>
              <w:jc w:val="center"/>
              <w:rPr>
                <w:b/>
                <w:sz w:val="48"/>
              </w:rPr>
            </w:pPr>
            <w:r w:rsidRPr="00F11761">
              <w:rPr>
                <w:rFonts w:ascii="Arial" w:hAnsi="Arial" w:cs="Arial"/>
                <w:b/>
                <w:noProof/>
                <w:color w:val="FFFFFF"/>
                <w:sz w:val="24"/>
              </w:rPr>
              <w:t>Summary</w:t>
            </w:r>
          </w:p>
        </w:tc>
        <w:tc>
          <w:tcPr>
            <w:tcW w:w="8807" w:type="dxa"/>
          </w:tcPr>
          <w:p w14:paraId="680CA9DF" w14:textId="1565DFFB" w:rsidR="005C791D" w:rsidRPr="00A72150" w:rsidRDefault="00B524DA" w:rsidP="00B06A7D">
            <w:pPr>
              <w:pStyle w:val="Firstpage"/>
              <w:spacing w:before="600"/>
              <w:jc w:val="both"/>
              <w:rPr>
                <w:b/>
                <w:sz w:val="28"/>
                <w:szCs w:val="28"/>
                <w:lang w:val="en-US"/>
              </w:rPr>
            </w:pPr>
            <w:r w:rsidRPr="001F7F2D">
              <w:rPr>
                <w:rFonts w:cs="Arial"/>
                <w:sz w:val="20"/>
              </w:rPr>
              <w:t xml:space="preserve"> This is the Software </w:t>
            </w:r>
            <w:r>
              <w:rPr>
                <w:rFonts w:cs="Arial"/>
                <w:sz w:val="20"/>
              </w:rPr>
              <w:t xml:space="preserve">Detailed Design Document for the PAL component of </w:t>
            </w:r>
            <w:r>
              <w:rPr>
                <w:rFonts w:cs="Arial"/>
                <w:i/>
                <w:color w:val="0000FF"/>
                <w:sz w:val="20"/>
              </w:rPr>
              <w:t xml:space="preserve">DAIMLER MMA </w:t>
            </w:r>
            <w:r>
              <w:rPr>
                <w:rFonts w:cs="Arial"/>
                <w:sz w:val="20"/>
              </w:rPr>
              <w:t>Project.</w:t>
            </w:r>
          </w:p>
        </w:tc>
      </w:tr>
    </w:tbl>
    <w:p w14:paraId="7FAC499B" w14:textId="77777777" w:rsidR="005C791D" w:rsidRDefault="005C791D" w:rsidP="005C791D"/>
    <w:tbl>
      <w:tblPr>
        <w:tblW w:w="10262" w:type="dxa"/>
        <w:tblInd w:w="-29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28"/>
        <w:gridCol w:w="3416"/>
        <w:gridCol w:w="3418"/>
      </w:tblGrid>
      <w:tr w:rsidR="005C791D" w:rsidRPr="00F90EF1" w14:paraId="6D3DFC20" w14:textId="77777777" w:rsidTr="00B06A7D">
        <w:trPr>
          <w:cantSplit/>
          <w:trHeight w:val="251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0F90C97B" w14:textId="77777777" w:rsidR="005C791D" w:rsidRPr="002E714C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Author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408E2510" w14:textId="77777777" w:rsidR="005C791D" w:rsidRPr="00092777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Review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2830A530" w14:textId="77777777" w:rsidR="005C791D" w:rsidRPr="002E714C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Approval</w:t>
            </w:r>
          </w:p>
        </w:tc>
      </w:tr>
      <w:tr w:rsidR="002A144C" w:rsidRPr="00F90EF1" w14:paraId="61BE8AD0" w14:textId="77777777" w:rsidTr="00B06A7D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586198" w14:textId="77777777" w:rsidR="002A144C" w:rsidRDefault="002A144C" w:rsidP="002A144C">
            <w:pPr>
              <w:spacing w:after="0"/>
              <w:rPr>
                <w:rFonts w:ascii="Arial" w:hAnsi="Arial" w:cs="Arial"/>
                <w:noProof/>
                <w:color w:val="00008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SW Dev: Septimiu-Darex C. Vintila</w:t>
            </w:r>
          </w:p>
          <w:p w14:paraId="1E2C37D7" w14:textId="77777777" w:rsidR="002A144C" w:rsidRPr="002E714C" w:rsidRDefault="002A144C" w:rsidP="002A144C">
            <w:pPr>
              <w:spacing w:after="0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6700A9" w14:textId="111392F1" w:rsidR="002A144C" w:rsidRPr="00F1292D" w:rsidRDefault="004D54D6" w:rsidP="002A144C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4D54D6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See Project Master Document for the roles and Project Members List for the name of people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9106CD" w14:textId="096418B2" w:rsidR="002A144C" w:rsidRPr="00F1292D" w:rsidRDefault="004D54D6" w:rsidP="002A144C">
            <w:pPr>
              <w:spacing w:after="0"/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</w:rPr>
            </w:pPr>
            <w:r w:rsidRPr="004D54D6">
              <w:rPr>
                <w:rFonts w:ascii="Arial" w:hAnsi="Arial" w:cs="Arial"/>
                <w:bCs/>
                <w:noProof/>
                <w:color w:val="000000" w:themeColor="text1"/>
                <w:sz w:val="20"/>
                <w:szCs w:val="20"/>
              </w:rPr>
              <w:t>See Project Master Document for the roles and Project Members List for the name of people</w:t>
            </w:r>
          </w:p>
        </w:tc>
      </w:tr>
      <w:tr w:rsidR="002A144C" w:rsidRPr="00092777" w14:paraId="61D6D28C" w14:textId="77777777" w:rsidTr="00B06A7D">
        <w:trPr>
          <w:cantSplit/>
          <w:trHeight w:val="79"/>
        </w:trPr>
        <w:tc>
          <w:tcPr>
            <w:tcW w:w="342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5E02B12" w14:textId="77777777" w:rsidR="002A144C" w:rsidRPr="00092777" w:rsidRDefault="002A144C" w:rsidP="002A144C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3E145C0" w14:textId="77777777" w:rsidR="002A144C" w:rsidRPr="00092777" w:rsidRDefault="002A144C" w:rsidP="002A144C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43DCC63" w14:textId="77777777" w:rsidR="002A144C" w:rsidRPr="00092777" w:rsidRDefault="002A144C" w:rsidP="002A144C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</w:tr>
      <w:tr w:rsidR="002A144C" w:rsidRPr="00F90EF1" w14:paraId="1564E1C7" w14:textId="77777777" w:rsidTr="00B06A7D">
        <w:trPr>
          <w:cantSplit/>
          <w:trHeight w:val="272"/>
        </w:trPr>
        <w:tc>
          <w:tcPr>
            <w:tcW w:w="1026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095823DF" w14:textId="77777777" w:rsidR="002A144C" w:rsidRPr="002E714C" w:rsidRDefault="002A144C" w:rsidP="002A144C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Distribution</w:t>
            </w:r>
          </w:p>
        </w:tc>
      </w:tr>
      <w:tr w:rsidR="002A144C" w:rsidRPr="00F90EF1" w14:paraId="0EB5DD44" w14:textId="77777777" w:rsidTr="00B06A7D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658DF" w14:textId="26825E14" w:rsidR="002A144C" w:rsidRPr="00F1292D" w:rsidRDefault="004D54D6" w:rsidP="002A144C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4D54D6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See Project Master Document for the roles and Project Members List for the name of people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71FC4B16" w14:textId="1FA3F7BF" w:rsidR="002A144C" w:rsidRPr="00F1292D" w:rsidRDefault="004D54D6" w:rsidP="002A144C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4D54D6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See Project Master Document for the roles and Project Members List for the name of people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D9704B" w14:textId="3A2CA49A" w:rsidR="002A144C" w:rsidRPr="00F1292D" w:rsidRDefault="004D54D6" w:rsidP="002A144C">
            <w:pPr>
              <w:spacing w:after="0"/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</w:rPr>
            </w:pPr>
            <w:r w:rsidRPr="004D54D6">
              <w:rPr>
                <w:rFonts w:ascii="Arial" w:hAnsi="Arial" w:cs="Arial"/>
                <w:bCs/>
                <w:noProof/>
                <w:color w:val="000000" w:themeColor="text1"/>
                <w:sz w:val="20"/>
                <w:szCs w:val="20"/>
              </w:rPr>
              <w:t>See Project Master Document for the roles and Project Members List for the name of people</w:t>
            </w:r>
          </w:p>
        </w:tc>
      </w:tr>
      <w:bookmarkEnd w:id="0"/>
    </w:tbl>
    <w:p w14:paraId="71F64275" w14:textId="77777777" w:rsidR="005C791D" w:rsidRPr="00430E47" w:rsidRDefault="005C791D" w:rsidP="005C791D">
      <w:pPr>
        <w:spacing w:after="0"/>
      </w:pPr>
    </w:p>
    <w:p w14:paraId="382BBA59" w14:textId="0098C8C5" w:rsidR="005C791D" w:rsidRDefault="005C791D"/>
    <w:p w14:paraId="4D66DDF9" w14:textId="2FA9C276" w:rsidR="003B330A" w:rsidRPr="00296B9F" w:rsidRDefault="003B330A" w:rsidP="00393CFA">
      <w:pPr>
        <w:pStyle w:val="Heading"/>
      </w:pPr>
      <w:bookmarkStart w:id="1" w:name="_Toc221000463"/>
      <w:r w:rsidRPr="00296B9F">
        <w:lastRenderedPageBreak/>
        <w:t>Table of content</w:t>
      </w:r>
    </w:p>
    <w:p w14:paraId="0288C77E" w14:textId="20BFC84D" w:rsidR="005E5FD0" w:rsidRDefault="00A04572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"2-3" \t "Heading 1;1;Heading 2;2" </w:instrText>
      </w:r>
      <w:r>
        <w:rPr>
          <w:rFonts w:cs="Arial"/>
          <w:b w:val="0"/>
        </w:rPr>
        <w:fldChar w:fldCharType="separate"/>
      </w:r>
      <w:r w:rsidR="005E5FD0">
        <w:t>1.1.</w:t>
      </w:r>
      <w:r w:rsidR="005E5FD0"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 w:rsidR="005E5FD0">
        <w:t>Revision history *</w:t>
      </w:r>
      <w:r w:rsidR="005E5FD0">
        <w:tab/>
      </w:r>
      <w:r w:rsidR="005E5FD0">
        <w:fldChar w:fldCharType="begin"/>
      </w:r>
      <w:r w:rsidR="005E5FD0">
        <w:instrText xml:space="preserve"> PAGEREF _Toc127529640 \h </w:instrText>
      </w:r>
      <w:r w:rsidR="005E5FD0">
        <w:fldChar w:fldCharType="separate"/>
      </w:r>
      <w:r w:rsidR="005E5FD0">
        <w:t>5</w:t>
      </w:r>
      <w:r w:rsidR="005E5FD0">
        <w:fldChar w:fldCharType="end"/>
      </w:r>
    </w:p>
    <w:p w14:paraId="5459D1B6" w14:textId="222042E2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1.2.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Purpose and Scope</w:t>
      </w:r>
      <w:r>
        <w:tab/>
      </w:r>
      <w:r>
        <w:fldChar w:fldCharType="begin"/>
      </w:r>
      <w:r>
        <w:instrText xml:space="preserve"> PAGEREF _Toc127529641 \h </w:instrText>
      </w:r>
      <w:r>
        <w:fldChar w:fldCharType="separate"/>
      </w:r>
      <w:r>
        <w:t>5</w:t>
      </w:r>
      <w:r>
        <w:fldChar w:fldCharType="end"/>
      </w:r>
    </w:p>
    <w:p w14:paraId="14CF2204" w14:textId="4C838080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1.3.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Referenced documents</w:t>
      </w:r>
      <w:r>
        <w:tab/>
      </w:r>
      <w:r>
        <w:fldChar w:fldCharType="begin"/>
      </w:r>
      <w:r>
        <w:instrText xml:space="preserve"> PAGEREF _Toc127529642 \h </w:instrText>
      </w:r>
      <w:r>
        <w:fldChar w:fldCharType="separate"/>
      </w:r>
      <w:r>
        <w:t>5</w:t>
      </w:r>
      <w:r>
        <w:fldChar w:fldCharType="end"/>
      </w:r>
    </w:p>
    <w:p w14:paraId="6958B756" w14:textId="021F3167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1.3.1.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External  documents</w:t>
      </w:r>
      <w:r>
        <w:tab/>
      </w:r>
      <w:r>
        <w:fldChar w:fldCharType="begin"/>
      </w:r>
      <w:r>
        <w:instrText xml:space="preserve"> PAGEREF _Toc127529643 \h </w:instrText>
      </w:r>
      <w:r>
        <w:fldChar w:fldCharType="separate"/>
      </w:r>
      <w:r>
        <w:t>5</w:t>
      </w:r>
      <w:r>
        <w:fldChar w:fldCharType="end"/>
      </w:r>
    </w:p>
    <w:p w14:paraId="0B7E4DD0" w14:textId="61A7EB98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1.3.2.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Internal Documents</w:t>
      </w:r>
      <w:r>
        <w:tab/>
      </w:r>
      <w:r>
        <w:fldChar w:fldCharType="begin"/>
      </w:r>
      <w:r>
        <w:instrText xml:space="preserve"> PAGEREF _Toc127529644 \h </w:instrText>
      </w:r>
      <w:r>
        <w:fldChar w:fldCharType="separate"/>
      </w:r>
      <w:r>
        <w:t>5</w:t>
      </w:r>
      <w:r>
        <w:fldChar w:fldCharType="end"/>
      </w:r>
    </w:p>
    <w:p w14:paraId="077BE9CD" w14:textId="55C3649D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1.4.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Terminology and definitions</w:t>
      </w:r>
      <w:r>
        <w:tab/>
      </w:r>
      <w:r>
        <w:fldChar w:fldCharType="begin"/>
      </w:r>
      <w:r>
        <w:instrText xml:space="preserve"> PAGEREF _Toc127529645 \h </w:instrText>
      </w:r>
      <w:r>
        <w:fldChar w:fldCharType="separate"/>
      </w:r>
      <w:r>
        <w:t>5</w:t>
      </w:r>
      <w:r>
        <w:fldChar w:fldCharType="end"/>
      </w:r>
    </w:p>
    <w:p w14:paraId="37C50AA8" w14:textId="0011DCE7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2.1.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Overview</w:t>
      </w:r>
      <w:r>
        <w:tab/>
      </w:r>
      <w:r>
        <w:fldChar w:fldCharType="begin"/>
      </w:r>
      <w:r>
        <w:instrText xml:space="preserve"> PAGEREF _Toc127529646 \h </w:instrText>
      </w:r>
      <w:r>
        <w:fldChar w:fldCharType="separate"/>
      </w:r>
      <w:r>
        <w:t>7</w:t>
      </w:r>
      <w:r>
        <w:fldChar w:fldCharType="end"/>
      </w:r>
    </w:p>
    <w:p w14:paraId="1D3696D1" w14:textId="37D04F7A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2.2.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Traceability</w:t>
      </w:r>
      <w:r>
        <w:tab/>
      </w:r>
      <w:r>
        <w:fldChar w:fldCharType="begin"/>
      </w:r>
      <w:r>
        <w:instrText xml:space="preserve"> PAGEREF _Toc127529647 \h </w:instrText>
      </w:r>
      <w:r>
        <w:fldChar w:fldCharType="separate"/>
      </w:r>
      <w:r>
        <w:t>7</w:t>
      </w:r>
      <w:r>
        <w:fldChar w:fldCharType="end"/>
      </w:r>
    </w:p>
    <w:p w14:paraId="524483DA" w14:textId="02A29904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Services</w:t>
      </w:r>
      <w:r>
        <w:tab/>
      </w:r>
      <w:r>
        <w:fldChar w:fldCharType="begin"/>
      </w:r>
      <w:r>
        <w:instrText xml:space="preserve"> PAGEREF _Toc127529648 \h </w:instrText>
      </w:r>
      <w:r>
        <w:fldChar w:fldCharType="separate"/>
      </w:r>
      <w:r>
        <w:t>13</w:t>
      </w:r>
      <w:r>
        <w:fldChar w:fldCharType="end"/>
      </w:r>
    </w:p>
    <w:p w14:paraId="29831751" w14:textId="462F4274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3.1.1.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PAL_Init</w:t>
      </w:r>
      <w:r>
        <w:tab/>
      </w:r>
      <w:r>
        <w:fldChar w:fldCharType="begin"/>
      </w:r>
      <w:r>
        <w:instrText xml:space="preserve"> PAGEREF _Toc127529649 \h </w:instrText>
      </w:r>
      <w:r>
        <w:fldChar w:fldCharType="separate"/>
      </w:r>
      <w:r>
        <w:t>13</w:t>
      </w:r>
      <w:r>
        <w:fldChar w:fldCharType="end"/>
      </w:r>
    </w:p>
    <w:p w14:paraId="25223F17" w14:textId="4A5D03BC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3.1.2.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PAL_runMainFunction</w:t>
      </w:r>
      <w:r>
        <w:tab/>
      </w:r>
      <w:r>
        <w:fldChar w:fldCharType="begin"/>
      </w:r>
      <w:r>
        <w:instrText xml:space="preserve"> PAGEREF _Toc127529650 \h </w:instrText>
      </w:r>
      <w:r>
        <w:fldChar w:fldCharType="separate"/>
      </w:r>
      <w:r>
        <w:t>13</w:t>
      </w:r>
      <w:r>
        <w:fldChar w:fldCharType="end"/>
      </w:r>
    </w:p>
    <w:p w14:paraId="2DDB25D4" w14:textId="7A2B3C49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3.1.3.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PAL_runReadMotorCurrentInmA</w:t>
      </w:r>
      <w:r>
        <w:tab/>
      </w:r>
      <w:r>
        <w:fldChar w:fldCharType="begin"/>
      </w:r>
      <w:r>
        <w:instrText xml:space="preserve"> PAGEREF _Toc127529651 \h </w:instrText>
      </w:r>
      <w:r>
        <w:fldChar w:fldCharType="separate"/>
      </w:r>
      <w:r>
        <w:t>14</w:t>
      </w:r>
      <w:r>
        <w:fldChar w:fldCharType="end"/>
      </w:r>
    </w:p>
    <w:p w14:paraId="4B471300" w14:textId="4AA98133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3.1.4.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PAL_runReadMotorCurrentInA</w:t>
      </w:r>
      <w:r>
        <w:tab/>
      </w:r>
      <w:r>
        <w:fldChar w:fldCharType="begin"/>
      </w:r>
      <w:r>
        <w:instrText xml:space="preserve"> PAGEREF _Toc127529652 \h </w:instrText>
      </w:r>
      <w:r>
        <w:fldChar w:fldCharType="separate"/>
      </w:r>
      <w:r>
        <w:t>15</w:t>
      </w:r>
      <w:r>
        <w:fldChar w:fldCharType="end"/>
      </w:r>
    </w:p>
    <w:p w14:paraId="00B0D0CE" w14:textId="464C1D07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3.1.5.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PAL_runSetPowerOrder</w:t>
      </w:r>
      <w:r>
        <w:tab/>
      </w:r>
      <w:r>
        <w:fldChar w:fldCharType="begin"/>
      </w:r>
      <w:r>
        <w:instrText xml:space="preserve"> PAGEREF _Toc127529653 \h </w:instrText>
      </w:r>
      <w:r>
        <w:fldChar w:fldCharType="separate"/>
      </w:r>
      <w:r>
        <w:t>16</w:t>
      </w:r>
      <w:r>
        <w:fldChar w:fldCharType="end"/>
      </w:r>
    </w:p>
    <w:p w14:paraId="1A470E3C" w14:textId="2DF5C108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PAL_runGetPWMOrder</w:t>
      </w:r>
      <w:r>
        <w:tab/>
      </w:r>
      <w:r>
        <w:fldChar w:fldCharType="begin"/>
      </w:r>
      <w:r>
        <w:instrText xml:space="preserve"> PAGEREF _Toc127529654 \h </w:instrText>
      </w:r>
      <w:r>
        <w:fldChar w:fldCharType="separate"/>
      </w:r>
      <w:r>
        <w:t>17</w:t>
      </w:r>
      <w:r>
        <w:fldChar w:fldCharType="end"/>
      </w:r>
    </w:p>
    <w:p w14:paraId="32F9CB65" w14:textId="6FDD40CF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PAL_StartFreeWheelingState</w:t>
      </w:r>
      <w:r>
        <w:tab/>
      </w:r>
      <w:r>
        <w:fldChar w:fldCharType="begin"/>
      </w:r>
      <w:r>
        <w:instrText xml:space="preserve"> PAGEREF _Toc127529655 \h </w:instrText>
      </w:r>
      <w:r>
        <w:fldChar w:fldCharType="separate"/>
      </w:r>
      <w:r>
        <w:t>17</w:t>
      </w:r>
      <w:r>
        <w:fldChar w:fldCharType="end"/>
      </w:r>
    </w:p>
    <w:p w14:paraId="33FCBE7E" w14:textId="46F2C27B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Auto-Tests</w:t>
      </w:r>
      <w:r>
        <w:tab/>
      </w:r>
      <w:r>
        <w:fldChar w:fldCharType="begin"/>
      </w:r>
      <w:r>
        <w:instrText xml:space="preserve"> PAGEREF _Toc127529656 \h </w:instrText>
      </w:r>
      <w:r>
        <w:fldChar w:fldCharType="separate"/>
      </w:r>
      <w:r>
        <w:t>17</w:t>
      </w:r>
      <w:r>
        <w:fldChar w:fldCharType="end"/>
      </w:r>
    </w:p>
    <w:p w14:paraId="0224ACF9" w14:textId="566A8536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PAL_Autotest_CheckHWSelfProtection</w:t>
      </w:r>
      <w:r>
        <w:tab/>
      </w:r>
      <w:r>
        <w:fldChar w:fldCharType="begin"/>
      </w:r>
      <w:r>
        <w:instrText xml:space="preserve"> PAGEREF _Toc127529657 \h </w:instrText>
      </w:r>
      <w:r>
        <w:fldChar w:fldCharType="separate"/>
      </w:r>
      <w:r>
        <w:t>17</w:t>
      </w:r>
      <w:r>
        <w:fldChar w:fldCharType="end"/>
      </w:r>
    </w:p>
    <w:p w14:paraId="540C8956" w14:textId="7C2F8A4F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PAL_Autotest_CheckMotorCurrent</w:t>
      </w:r>
      <w:r>
        <w:tab/>
      </w:r>
      <w:r>
        <w:fldChar w:fldCharType="begin"/>
      </w:r>
      <w:r>
        <w:instrText xml:space="preserve"> PAGEREF _Toc127529658 \h </w:instrText>
      </w:r>
      <w:r>
        <w:fldChar w:fldCharType="separate"/>
      </w:r>
      <w:r>
        <w:t>18</w:t>
      </w:r>
      <w:r>
        <w:fldChar w:fldCharType="end"/>
      </w:r>
    </w:p>
    <w:p w14:paraId="7FFD8544" w14:textId="332138F4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PAL_Autotest_CheckMotorThermalProctection</w:t>
      </w:r>
      <w:r>
        <w:tab/>
      </w:r>
      <w:r>
        <w:fldChar w:fldCharType="begin"/>
      </w:r>
      <w:r>
        <w:instrText xml:space="preserve"> PAGEREF _Toc127529659 \h </w:instrText>
      </w:r>
      <w:r>
        <w:fldChar w:fldCharType="separate"/>
      </w:r>
      <w:r>
        <w:t>19</w:t>
      </w:r>
      <w:r>
        <w:fldChar w:fldCharType="end"/>
      </w:r>
    </w:p>
    <w:p w14:paraId="3BEE72C5" w14:textId="3B7EE4A0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PAL_Autotest_CheckCommandConsistency</w:t>
      </w:r>
      <w:r>
        <w:tab/>
      </w:r>
      <w:r>
        <w:fldChar w:fldCharType="begin"/>
      </w:r>
      <w:r>
        <w:instrText xml:space="preserve"> PAGEREF _Toc127529660 \h </w:instrText>
      </w:r>
      <w:r>
        <w:fldChar w:fldCharType="separate"/>
      </w:r>
      <w:r>
        <w:t>20</w:t>
      </w:r>
      <w:r>
        <w:fldChar w:fldCharType="end"/>
      </w:r>
    </w:p>
    <w:p w14:paraId="45B5CD27" w14:textId="746632B2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PAL_Autotest_CheckMosfetLowSC</w:t>
      </w:r>
      <w:r>
        <w:tab/>
      </w:r>
      <w:r>
        <w:fldChar w:fldCharType="begin"/>
      </w:r>
      <w:r>
        <w:instrText xml:space="preserve"> PAGEREF _Toc127529661 \h </w:instrText>
      </w:r>
      <w:r>
        <w:fldChar w:fldCharType="separate"/>
      </w:r>
      <w:r>
        <w:t>21</w:t>
      </w:r>
      <w:r>
        <w:fldChar w:fldCharType="end"/>
      </w:r>
    </w:p>
    <w:p w14:paraId="6A8C25FC" w14:textId="5499CF3B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PAL_Autotest_CheckMosfetHighSC</w:t>
      </w:r>
      <w:r>
        <w:tab/>
      </w:r>
      <w:r>
        <w:fldChar w:fldCharType="begin"/>
      </w:r>
      <w:r>
        <w:instrText xml:space="preserve"> PAGEREF _Toc127529662 \h </w:instrText>
      </w:r>
      <w:r>
        <w:fldChar w:fldCharType="separate"/>
      </w:r>
      <w:r>
        <w:t>22</w:t>
      </w:r>
      <w:r>
        <w:fldChar w:fldCharType="end"/>
      </w:r>
    </w:p>
    <w:p w14:paraId="1D9A2611" w14:textId="6997E586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PAL_Autotest_CheckMosfetOCAT</w:t>
      </w:r>
      <w:r>
        <w:tab/>
      </w:r>
      <w:r>
        <w:fldChar w:fldCharType="begin"/>
      </w:r>
      <w:r>
        <w:instrText xml:space="preserve"> PAGEREF _Toc127529663 \h </w:instrText>
      </w:r>
      <w:r>
        <w:fldChar w:fldCharType="separate"/>
      </w:r>
      <w:r>
        <w:t>23</w:t>
      </w:r>
      <w:r>
        <w:fldChar w:fldCharType="end"/>
      </w:r>
    </w:p>
    <w:p w14:paraId="3DB314C5" w14:textId="66C58EB3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PAL_Autotest_CheckHighSideSwRegulation</w:t>
      </w:r>
      <w:r>
        <w:tab/>
      </w:r>
      <w:r>
        <w:fldChar w:fldCharType="begin"/>
      </w:r>
      <w:r>
        <w:instrText xml:space="preserve"> PAGEREF _Toc127529664 \h </w:instrText>
      </w:r>
      <w:r>
        <w:fldChar w:fldCharType="separate"/>
      </w:r>
      <w:r>
        <w:t>24</w:t>
      </w:r>
      <w:r>
        <w:fldChar w:fldCharType="end"/>
      </w:r>
    </w:p>
    <w:p w14:paraId="1A30A50E" w14:textId="209F9985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PAL_Autotest_CheckMotorConnection</w:t>
      </w:r>
      <w:r>
        <w:tab/>
      </w:r>
      <w:r>
        <w:fldChar w:fldCharType="begin"/>
      </w:r>
      <w:r>
        <w:instrText xml:space="preserve"> PAGEREF _Toc127529665 \h </w:instrText>
      </w:r>
      <w:r>
        <w:fldChar w:fldCharType="separate"/>
      </w:r>
      <w:r>
        <w:t>25</w:t>
      </w:r>
      <w:r>
        <w:fldChar w:fldCharType="end"/>
      </w:r>
    </w:p>
    <w:p w14:paraId="5738DB9B" w14:textId="60A903DB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PAL_Autotest_CheckMotorPowerOrder</w:t>
      </w:r>
      <w:r>
        <w:tab/>
      </w:r>
      <w:r>
        <w:fldChar w:fldCharType="begin"/>
      </w:r>
      <w:r>
        <w:instrText xml:space="preserve"> PAGEREF _Toc127529666 \h </w:instrText>
      </w:r>
      <w:r>
        <w:fldChar w:fldCharType="separate"/>
      </w:r>
      <w:r>
        <w:t>26</w:t>
      </w:r>
      <w:r>
        <w:fldChar w:fldCharType="end"/>
      </w:r>
    </w:p>
    <w:p w14:paraId="3B4DBB20" w14:textId="1F9D3CE5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PAL_Autotest_CheckMotorDisengagement</w:t>
      </w:r>
      <w:r>
        <w:tab/>
      </w:r>
      <w:r>
        <w:fldChar w:fldCharType="begin"/>
      </w:r>
      <w:r>
        <w:instrText xml:space="preserve"> PAGEREF _Toc127529667 \h </w:instrText>
      </w:r>
      <w:r>
        <w:fldChar w:fldCharType="separate"/>
      </w:r>
      <w:r>
        <w:t>27</w:t>
      </w:r>
      <w:r>
        <w:fldChar w:fldCharType="end"/>
      </w:r>
    </w:p>
    <w:p w14:paraId="30109118" w14:textId="0DA1B4DC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PAL_Autotest_CheckMotorSC</w:t>
      </w:r>
      <w:r>
        <w:tab/>
      </w:r>
      <w:r>
        <w:fldChar w:fldCharType="begin"/>
      </w:r>
      <w:r>
        <w:instrText xml:space="preserve"> PAGEREF _Toc127529668 \h </w:instrText>
      </w:r>
      <w:r>
        <w:fldChar w:fldCharType="separate"/>
      </w:r>
      <w:r>
        <w:t>28</w:t>
      </w:r>
      <w:r>
        <w:fldChar w:fldCharType="end"/>
      </w:r>
    </w:p>
    <w:p w14:paraId="069B10BA" w14:textId="1E899162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Internal local functions</w:t>
      </w:r>
      <w:r>
        <w:tab/>
      </w:r>
      <w:r>
        <w:fldChar w:fldCharType="begin"/>
      </w:r>
      <w:r>
        <w:instrText xml:space="preserve"> PAGEREF _Toc127529669 \h </w:instrText>
      </w:r>
      <w:r>
        <w:fldChar w:fldCharType="separate"/>
      </w:r>
      <w:r>
        <w:t>29</w:t>
      </w:r>
      <w:r>
        <w:fldChar w:fldCharType="end"/>
      </w:r>
    </w:p>
    <w:p w14:paraId="05DD5C3B" w14:textId="03AFB8A8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pal_bIsPowerStageInSelfProtection</w:t>
      </w:r>
      <w:r>
        <w:tab/>
      </w:r>
      <w:r>
        <w:fldChar w:fldCharType="begin"/>
      </w:r>
      <w:r>
        <w:instrText xml:space="preserve"> PAGEREF _Toc127529670 \h </w:instrText>
      </w:r>
      <w:r>
        <w:fldChar w:fldCharType="separate"/>
      </w:r>
      <w:r>
        <w:t>29</w:t>
      </w:r>
      <w:r>
        <w:fldChar w:fldCharType="end"/>
      </w:r>
    </w:p>
    <w:p w14:paraId="182800CD" w14:textId="28F4D834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pal_u8MotorCurrent_ManageMediumCurrentFailureDetection</w:t>
      </w:r>
      <w:r>
        <w:tab/>
      </w:r>
      <w:r>
        <w:fldChar w:fldCharType="begin"/>
      </w:r>
      <w:r>
        <w:instrText xml:space="preserve"> PAGEREF _Toc127529671 \h </w:instrText>
      </w:r>
      <w:r>
        <w:fldChar w:fldCharType="separate"/>
      </w:r>
      <w:r>
        <w:t>30</w:t>
      </w:r>
      <w:r>
        <w:fldChar w:fldCharType="end"/>
      </w:r>
    </w:p>
    <w:p w14:paraId="51B3893F" w14:textId="2C97B1C0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pal_u8MotorCurrent_ManageHighCurrentFailureDetection</w:t>
      </w:r>
      <w:r>
        <w:tab/>
      </w:r>
      <w:r>
        <w:fldChar w:fldCharType="begin"/>
      </w:r>
      <w:r>
        <w:instrText xml:space="preserve"> PAGEREF _Toc127529672 \h </w:instrText>
      </w:r>
      <w:r>
        <w:fldChar w:fldCharType="separate"/>
      </w:r>
      <w:r>
        <w:t>31</w:t>
      </w:r>
      <w:r>
        <w:fldChar w:fldCharType="end"/>
      </w:r>
    </w:p>
    <w:p w14:paraId="6FA50861" w14:textId="6082A8B2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pal_AT_Init</w:t>
      </w:r>
      <w:r>
        <w:tab/>
      </w:r>
      <w:r>
        <w:fldChar w:fldCharType="begin"/>
      </w:r>
      <w:r>
        <w:instrText xml:space="preserve"> PAGEREF _Toc127529673 \h </w:instrText>
      </w:r>
      <w:r>
        <w:fldChar w:fldCharType="separate"/>
      </w:r>
      <w:r>
        <w:t>32</w:t>
      </w:r>
      <w:r>
        <w:fldChar w:fldCharType="end"/>
      </w:r>
    </w:p>
    <w:p w14:paraId="293F70EB" w14:textId="6BC5AF72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pal_Cfg_Init</w:t>
      </w:r>
      <w:r>
        <w:tab/>
      </w:r>
      <w:r>
        <w:fldChar w:fldCharType="begin"/>
      </w:r>
      <w:r>
        <w:instrText xml:space="preserve"> PAGEREF _Toc127529674 \h </w:instrText>
      </w:r>
      <w:r>
        <w:fldChar w:fldCharType="separate"/>
      </w:r>
      <w:r>
        <w:t>33</w:t>
      </w:r>
      <w:r>
        <w:fldChar w:fldCharType="end"/>
      </w:r>
    </w:p>
    <w:p w14:paraId="01DBAEA2" w14:textId="50AA3F09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pal_ComputeCurrentHalfBridgeP</w:t>
      </w:r>
      <w:r>
        <w:tab/>
      </w:r>
      <w:r>
        <w:fldChar w:fldCharType="begin"/>
      </w:r>
      <w:r>
        <w:instrText xml:space="preserve"> PAGEREF _Toc127529675 \h </w:instrText>
      </w:r>
      <w:r>
        <w:fldChar w:fldCharType="separate"/>
      </w:r>
      <w:r>
        <w:t>34</w:t>
      </w:r>
      <w:r>
        <w:fldChar w:fldCharType="end"/>
      </w:r>
    </w:p>
    <w:p w14:paraId="63C7265C" w14:textId="6298C113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pal_ComputeCurrentHalfBridgeN</w:t>
      </w:r>
      <w:r>
        <w:tab/>
      </w:r>
      <w:r>
        <w:fldChar w:fldCharType="begin"/>
      </w:r>
      <w:r>
        <w:instrText xml:space="preserve"> PAGEREF _Toc127529676 \h </w:instrText>
      </w:r>
      <w:r>
        <w:fldChar w:fldCharType="separate"/>
      </w:r>
      <w:r>
        <w:t>35</w:t>
      </w:r>
      <w:r>
        <w:fldChar w:fldCharType="end"/>
      </w:r>
    </w:p>
    <w:p w14:paraId="6A178963" w14:textId="0E15771E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pal_StopMotorRotation</w:t>
      </w:r>
      <w:r>
        <w:tab/>
      </w:r>
      <w:r>
        <w:fldChar w:fldCharType="begin"/>
      </w:r>
      <w:r>
        <w:instrText xml:space="preserve"> PAGEREF _Toc127529677 \h </w:instrText>
      </w:r>
      <w:r>
        <w:fldChar w:fldCharType="separate"/>
      </w:r>
      <w:r>
        <w:t>36</w:t>
      </w:r>
      <w:r>
        <w:fldChar w:fldCharType="end"/>
      </w:r>
    </w:p>
    <w:p w14:paraId="23FE9660" w14:textId="52A38070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pal_DriveMotorInTensioning</w:t>
      </w:r>
      <w:r>
        <w:tab/>
      </w:r>
      <w:r>
        <w:fldChar w:fldCharType="begin"/>
      </w:r>
      <w:r>
        <w:instrText xml:space="preserve"> PAGEREF _Toc127529678 \h </w:instrText>
      </w:r>
      <w:r>
        <w:fldChar w:fldCharType="separate"/>
      </w:r>
      <w:r>
        <w:t>36</w:t>
      </w:r>
      <w:r>
        <w:fldChar w:fldCharType="end"/>
      </w:r>
    </w:p>
    <w:p w14:paraId="78DB9A91" w14:textId="3FE236C3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pal_DriveMotorInReleasing</w:t>
      </w:r>
      <w:r>
        <w:tab/>
      </w:r>
      <w:r>
        <w:fldChar w:fldCharType="begin"/>
      </w:r>
      <w:r>
        <w:instrText xml:space="preserve"> PAGEREF _Toc127529679 \h </w:instrText>
      </w:r>
      <w:r>
        <w:fldChar w:fldCharType="separate"/>
      </w:r>
      <w:r>
        <w:t>37</w:t>
      </w:r>
      <w:r>
        <w:fldChar w:fldCharType="end"/>
      </w:r>
    </w:p>
    <w:p w14:paraId="1BC5A7A3" w14:textId="2263E0B0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 w:rsidRPr="00846DDB">
        <w:rPr>
          <w:lang w:val="fr-FR"/>
        </w:rPr>
        <w:t>3.3.11.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pal_DisablePowerStage</w:t>
      </w:r>
      <w:r>
        <w:tab/>
      </w:r>
      <w:r>
        <w:fldChar w:fldCharType="begin"/>
      </w:r>
      <w:r>
        <w:instrText xml:space="preserve"> PAGEREF _Toc127529680 \h </w:instrText>
      </w:r>
      <w:r>
        <w:fldChar w:fldCharType="separate"/>
      </w:r>
      <w:r>
        <w:t>38</w:t>
      </w:r>
      <w:r>
        <w:fldChar w:fldCharType="end"/>
      </w:r>
    </w:p>
    <w:p w14:paraId="08BCCE8B" w14:textId="04F74214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pal_u8MotorOrder_ManageMediumPWMFailureDetection</w:t>
      </w:r>
      <w:r>
        <w:tab/>
      </w:r>
      <w:r>
        <w:fldChar w:fldCharType="begin"/>
      </w:r>
      <w:r>
        <w:instrText xml:space="preserve"> PAGEREF _Toc127529681 \h </w:instrText>
      </w:r>
      <w:r>
        <w:fldChar w:fldCharType="separate"/>
      </w:r>
      <w:r>
        <w:t>38</w:t>
      </w:r>
      <w:r>
        <w:fldChar w:fldCharType="end"/>
      </w:r>
    </w:p>
    <w:p w14:paraId="4E4C520F" w14:textId="48FC6748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pal_u8MotorOrder_ManageHighPWMFailureDetection</w:t>
      </w:r>
      <w:r>
        <w:tab/>
      </w:r>
      <w:r>
        <w:fldChar w:fldCharType="begin"/>
      </w:r>
      <w:r>
        <w:instrText xml:space="preserve"> PAGEREF _Toc127529682 \h </w:instrText>
      </w:r>
      <w:r>
        <w:fldChar w:fldCharType="separate"/>
      </w:r>
      <w:r>
        <w:t>39</w:t>
      </w:r>
      <w:r>
        <w:fldChar w:fldCharType="end"/>
      </w:r>
    </w:p>
    <w:p w14:paraId="60F4DFB1" w14:textId="20BBC93A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pal_HighSideSWRegFreeWheelingPhase</w:t>
      </w:r>
      <w:r>
        <w:tab/>
      </w:r>
      <w:r>
        <w:fldChar w:fldCharType="begin"/>
      </w:r>
      <w:r>
        <w:instrText xml:space="preserve"> PAGEREF _Toc127529683 \h </w:instrText>
      </w:r>
      <w:r>
        <w:fldChar w:fldCharType="separate"/>
      </w:r>
      <w:r>
        <w:t>40</w:t>
      </w:r>
      <w:r>
        <w:fldChar w:fldCharType="end"/>
      </w:r>
    </w:p>
    <w:p w14:paraId="2D3665C4" w14:textId="54118445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pal_u8HighSideSWRegStep_1</w:t>
      </w:r>
      <w:r>
        <w:tab/>
      </w:r>
      <w:r>
        <w:fldChar w:fldCharType="begin"/>
      </w:r>
      <w:r>
        <w:instrText xml:space="preserve"> PAGEREF _Toc127529684 \h </w:instrText>
      </w:r>
      <w:r>
        <w:fldChar w:fldCharType="separate"/>
      </w:r>
      <w:r>
        <w:t>41</w:t>
      </w:r>
      <w:r>
        <w:fldChar w:fldCharType="end"/>
      </w:r>
    </w:p>
    <w:p w14:paraId="1AEAC93A" w14:textId="52CF0238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pal_u8HighSideSWRegStep_2</w:t>
      </w:r>
      <w:r>
        <w:tab/>
      </w:r>
      <w:r>
        <w:fldChar w:fldCharType="begin"/>
      </w:r>
      <w:r>
        <w:instrText xml:space="preserve"> PAGEREF _Toc127529685 \h </w:instrText>
      </w:r>
      <w:r>
        <w:fldChar w:fldCharType="separate"/>
      </w:r>
      <w:r>
        <w:t>41</w:t>
      </w:r>
      <w:r>
        <w:fldChar w:fldCharType="end"/>
      </w:r>
    </w:p>
    <w:p w14:paraId="3C367250" w14:textId="15F7FFAC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Types</w:t>
      </w:r>
      <w:r>
        <w:tab/>
      </w:r>
      <w:r>
        <w:fldChar w:fldCharType="begin"/>
      </w:r>
      <w:r>
        <w:instrText xml:space="preserve"> PAGEREF _Toc127529686 \h </w:instrText>
      </w:r>
      <w:r>
        <w:fldChar w:fldCharType="separate"/>
      </w:r>
      <w:r>
        <w:t>42</w:t>
      </w:r>
      <w:r>
        <w:fldChar w:fldCharType="end"/>
      </w:r>
    </w:p>
    <w:p w14:paraId="0FCC4267" w14:textId="4CFE0D37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PAL_tHBridgeDefinition</w:t>
      </w:r>
      <w:r>
        <w:tab/>
      </w:r>
      <w:r>
        <w:fldChar w:fldCharType="begin"/>
      </w:r>
      <w:r>
        <w:instrText xml:space="preserve"> PAGEREF _Toc127529687 \h </w:instrText>
      </w:r>
      <w:r>
        <w:fldChar w:fldCharType="separate"/>
      </w:r>
      <w:r>
        <w:t>42</w:t>
      </w:r>
      <w:r>
        <w:fldChar w:fldCharType="end"/>
      </w:r>
    </w:p>
    <w:p w14:paraId="2A1C2D01" w14:textId="60DC60A7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PAL_tHBridgeCurrentValues</w:t>
      </w:r>
      <w:r>
        <w:tab/>
      </w:r>
      <w:r>
        <w:fldChar w:fldCharType="begin"/>
      </w:r>
      <w:r>
        <w:instrText xml:space="preserve"> PAGEREF _Toc127529688 \h </w:instrText>
      </w:r>
      <w:r>
        <w:fldChar w:fldCharType="separate"/>
      </w:r>
      <w:r>
        <w:t>42</w:t>
      </w:r>
      <w:r>
        <w:fldChar w:fldCharType="end"/>
      </w:r>
    </w:p>
    <w:p w14:paraId="15F75310" w14:textId="3594F05D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PAL_tBoostDriverDefinition</w:t>
      </w:r>
      <w:r>
        <w:tab/>
      </w:r>
      <w:r>
        <w:fldChar w:fldCharType="begin"/>
      </w:r>
      <w:r>
        <w:instrText xml:space="preserve"> PAGEREF _Toc127529689 \h </w:instrText>
      </w:r>
      <w:r>
        <w:fldChar w:fldCharType="separate"/>
      </w:r>
      <w:r>
        <w:t>42</w:t>
      </w:r>
      <w:r>
        <w:fldChar w:fldCharType="end"/>
      </w:r>
    </w:p>
    <w:p w14:paraId="4C3A3C2B" w14:textId="59D9A487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PAL_tFullBridgeDefinition</w:t>
      </w:r>
      <w:r>
        <w:tab/>
      </w:r>
      <w:r>
        <w:fldChar w:fldCharType="begin"/>
      </w:r>
      <w:r>
        <w:instrText xml:space="preserve"> PAGEREF _Toc127529690 \h </w:instrText>
      </w:r>
      <w:r>
        <w:fldChar w:fldCharType="separate"/>
      </w:r>
      <w:r>
        <w:t>42</w:t>
      </w:r>
      <w:r>
        <w:fldChar w:fldCharType="end"/>
      </w:r>
    </w:p>
    <w:p w14:paraId="71230FAA" w14:textId="3825886F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PAL_tPrelBoostTestData</w:t>
      </w:r>
      <w:r>
        <w:tab/>
      </w:r>
      <w:r>
        <w:fldChar w:fldCharType="begin"/>
      </w:r>
      <w:r>
        <w:instrText xml:space="preserve"> PAGEREF _Toc127529691 \h </w:instrText>
      </w:r>
      <w:r>
        <w:fldChar w:fldCharType="separate"/>
      </w:r>
      <w:r>
        <w:t>43</w:t>
      </w:r>
      <w:r>
        <w:fldChar w:fldCharType="end"/>
      </w:r>
    </w:p>
    <w:p w14:paraId="691CE8FD" w14:textId="142A775A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PAL_tVBoostTestData</w:t>
      </w:r>
      <w:r>
        <w:tab/>
      </w:r>
      <w:r>
        <w:fldChar w:fldCharType="begin"/>
      </w:r>
      <w:r>
        <w:instrText xml:space="preserve"> PAGEREF _Toc127529692 \h </w:instrText>
      </w:r>
      <w:r>
        <w:fldChar w:fldCharType="separate"/>
      </w:r>
      <w:r>
        <w:t>43</w:t>
      </w:r>
      <w:r>
        <w:fldChar w:fldCharType="end"/>
      </w:r>
    </w:p>
    <w:p w14:paraId="1523120C" w14:textId="42C4AAE2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PAL_tAutoTestData</w:t>
      </w:r>
      <w:r>
        <w:tab/>
      </w:r>
      <w:r>
        <w:fldChar w:fldCharType="begin"/>
      </w:r>
      <w:r>
        <w:instrText xml:space="preserve"> PAGEREF _Toc127529693 \h </w:instrText>
      </w:r>
      <w:r>
        <w:fldChar w:fldCharType="separate"/>
      </w:r>
      <w:r>
        <w:t>43</w:t>
      </w:r>
      <w:r>
        <w:fldChar w:fldCharType="end"/>
      </w:r>
    </w:p>
    <w:p w14:paraId="7D780B8E" w14:textId="1C69F94F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PAL_tTopologyConfiguration</w:t>
      </w:r>
      <w:r>
        <w:tab/>
      </w:r>
      <w:r>
        <w:fldChar w:fldCharType="begin"/>
      </w:r>
      <w:r>
        <w:instrText xml:space="preserve"> PAGEREF _Toc127529694 \h </w:instrText>
      </w:r>
      <w:r>
        <w:fldChar w:fldCharType="separate"/>
      </w:r>
      <w:r>
        <w:t>44</w:t>
      </w:r>
      <w:r>
        <w:fldChar w:fldCharType="end"/>
      </w:r>
    </w:p>
    <w:p w14:paraId="01604572" w14:textId="51552145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3.5.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Variables</w:t>
      </w:r>
      <w:r>
        <w:tab/>
      </w:r>
      <w:r>
        <w:fldChar w:fldCharType="begin"/>
      </w:r>
      <w:r>
        <w:instrText xml:space="preserve"> PAGEREF _Toc127529695 \h </w:instrText>
      </w:r>
      <w:r>
        <w:fldChar w:fldCharType="separate"/>
      </w:r>
      <w:r>
        <w:t>44</w:t>
      </w:r>
      <w:r>
        <w:fldChar w:fldCharType="end"/>
      </w:r>
    </w:p>
    <w:p w14:paraId="6554C775" w14:textId="49F9A836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3.5.1.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PAL_kstHardWareTopology</w:t>
      </w:r>
      <w:r>
        <w:tab/>
      </w:r>
      <w:r>
        <w:fldChar w:fldCharType="begin"/>
      </w:r>
      <w:r>
        <w:instrText xml:space="preserve"> PAGEREF _Toc127529696 \h </w:instrText>
      </w:r>
      <w:r>
        <w:fldChar w:fldCharType="separate"/>
      </w:r>
      <w:r>
        <w:t>44</w:t>
      </w:r>
      <w:r>
        <w:fldChar w:fldCharType="end"/>
      </w:r>
    </w:p>
    <w:p w14:paraId="0074B152" w14:textId="057026A3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3.5.2.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PAL_u8RequestedMode</w:t>
      </w:r>
      <w:r>
        <w:tab/>
      </w:r>
      <w:r>
        <w:fldChar w:fldCharType="begin"/>
      </w:r>
      <w:r>
        <w:instrText xml:space="preserve"> PAGEREF _Toc127529697 \h </w:instrText>
      </w:r>
      <w:r>
        <w:fldChar w:fldCharType="separate"/>
      </w:r>
      <w:r>
        <w:t>44</w:t>
      </w:r>
      <w:r>
        <w:fldChar w:fldCharType="end"/>
      </w:r>
    </w:p>
    <w:p w14:paraId="17C33F41" w14:textId="79008940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lastRenderedPageBreak/>
        <w:t>3.5.3.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PAL_u8ModeState</w:t>
      </w:r>
      <w:r>
        <w:tab/>
      </w:r>
      <w:r>
        <w:fldChar w:fldCharType="begin"/>
      </w:r>
      <w:r>
        <w:instrText xml:space="preserve"> PAGEREF _Toc127529698 \h </w:instrText>
      </w:r>
      <w:r>
        <w:fldChar w:fldCharType="separate"/>
      </w:r>
      <w:r>
        <w:t>44</w:t>
      </w:r>
      <w:r>
        <w:fldChar w:fldCharType="end"/>
      </w:r>
    </w:p>
    <w:p w14:paraId="385E5763" w14:textId="181AEAAC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3.5.4.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PAL_u8FreeWheelingTimer</w:t>
      </w:r>
      <w:r>
        <w:tab/>
      </w:r>
      <w:r>
        <w:fldChar w:fldCharType="begin"/>
      </w:r>
      <w:r>
        <w:instrText xml:space="preserve"> PAGEREF _Toc127529699 \h </w:instrText>
      </w:r>
      <w:r>
        <w:fldChar w:fldCharType="separate"/>
      </w:r>
      <w:r>
        <w:t>44</w:t>
      </w:r>
      <w:r>
        <w:fldChar w:fldCharType="end"/>
      </w:r>
    </w:p>
    <w:p w14:paraId="164B4DD7" w14:textId="761B28EC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3.5.5.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PAL_Cfg_InternalData</w:t>
      </w:r>
      <w:r>
        <w:tab/>
      </w:r>
      <w:r>
        <w:fldChar w:fldCharType="begin"/>
      </w:r>
      <w:r>
        <w:instrText xml:space="preserve"> PAGEREF _Toc127529700 \h </w:instrText>
      </w:r>
      <w:r>
        <w:fldChar w:fldCharType="separate"/>
      </w:r>
      <w:r>
        <w:t>45</w:t>
      </w:r>
      <w:r>
        <w:fldChar w:fldCharType="end"/>
      </w:r>
    </w:p>
    <w:p w14:paraId="61F5FD3B" w14:textId="21F4028B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3.5.6.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PAL_Cfg_AT_InternalData</w:t>
      </w:r>
      <w:r>
        <w:tab/>
      </w:r>
      <w:r>
        <w:fldChar w:fldCharType="begin"/>
      </w:r>
      <w:r>
        <w:instrText xml:space="preserve"> PAGEREF _Toc127529701 \h </w:instrText>
      </w:r>
      <w:r>
        <w:fldChar w:fldCharType="separate"/>
      </w:r>
      <w:r>
        <w:t>45</w:t>
      </w:r>
      <w:r>
        <w:fldChar w:fldCharType="end"/>
      </w:r>
    </w:p>
    <w:p w14:paraId="3500AF41" w14:textId="60687FCA" w:rsidR="005E5FD0" w:rsidRDefault="005E5FD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3.6.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Constants</w:t>
      </w:r>
      <w:r>
        <w:tab/>
      </w:r>
      <w:r>
        <w:fldChar w:fldCharType="begin"/>
      </w:r>
      <w:r>
        <w:instrText xml:space="preserve"> PAGEREF _Toc127529702 \h </w:instrText>
      </w:r>
      <w:r>
        <w:fldChar w:fldCharType="separate"/>
      </w:r>
      <w:r>
        <w:t>45</w:t>
      </w:r>
      <w:r>
        <w:fldChar w:fldCharType="end"/>
      </w:r>
    </w:p>
    <w:p w14:paraId="76501CE3" w14:textId="6FDC529E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PAL_CFG_TOPO_HBRIDGE_NB</w:t>
      </w:r>
      <w:r>
        <w:tab/>
      </w:r>
      <w:r>
        <w:fldChar w:fldCharType="begin"/>
      </w:r>
      <w:r>
        <w:instrText xml:space="preserve"> PAGEREF _Toc127529703 \h </w:instrText>
      </w:r>
      <w:r>
        <w:fldChar w:fldCharType="separate"/>
      </w:r>
      <w:r>
        <w:t>45</w:t>
      </w:r>
      <w:r>
        <w:fldChar w:fldCharType="end"/>
      </w:r>
    </w:p>
    <w:p w14:paraId="7A712D38" w14:textId="6E74D399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PAL_CFG_KU8_HB_P_ID</w:t>
      </w:r>
      <w:r>
        <w:tab/>
      </w:r>
      <w:r>
        <w:fldChar w:fldCharType="begin"/>
      </w:r>
      <w:r>
        <w:instrText xml:space="preserve"> PAGEREF _Toc127529704 \h </w:instrText>
      </w:r>
      <w:r>
        <w:fldChar w:fldCharType="separate"/>
      </w:r>
      <w:r>
        <w:t>45</w:t>
      </w:r>
      <w:r>
        <w:fldChar w:fldCharType="end"/>
      </w:r>
    </w:p>
    <w:p w14:paraId="62E0A7D1" w14:textId="701BAE96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PAL_CFG_KU8_HB_N_ID</w:t>
      </w:r>
      <w:r>
        <w:tab/>
      </w:r>
      <w:r>
        <w:fldChar w:fldCharType="begin"/>
      </w:r>
      <w:r>
        <w:instrText xml:space="preserve"> PAGEREF _Toc127529705 \h </w:instrText>
      </w:r>
      <w:r>
        <w:fldChar w:fldCharType="separate"/>
      </w:r>
      <w:r>
        <w:t>45</w:t>
      </w:r>
      <w:r>
        <w:fldChar w:fldCharType="end"/>
      </w:r>
    </w:p>
    <w:p w14:paraId="5F92DB1C" w14:textId="1BFFED6A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PAL_CFG_TOPO_SHUNT_NB</w:t>
      </w:r>
      <w:r>
        <w:tab/>
      </w:r>
      <w:r>
        <w:fldChar w:fldCharType="begin"/>
      </w:r>
      <w:r>
        <w:instrText xml:space="preserve"> PAGEREF _Toc127529706 \h </w:instrText>
      </w:r>
      <w:r>
        <w:fldChar w:fldCharType="separate"/>
      </w:r>
      <w:r>
        <w:t>45</w:t>
      </w:r>
      <w:r>
        <w:fldChar w:fldCharType="end"/>
      </w:r>
    </w:p>
    <w:p w14:paraId="1FECA760" w14:textId="2FED1FA4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PAL_CFG_TOPO_FULL_BRIDGE_NB</w:t>
      </w:r>
      <w:r>
        <w:tab/>
      </w:r>
      <w:r>
        <w:fldChar w:fldCharType="begin"/>
      </w:r>
      <w:r>
        <w:instrText xml:space="preserve"> PAGEREF _Toc127529707 \h </w:instrText>
      </w:r>
      <w:r>
        <w:fldChar w:fldCharType="separate"/>
      </w:r>
      <w:r>
        <w:t>46</w:t>
      </w:r>
      <w:r>
        <w:fldChar w:fldCharType="end"/>
      </w:r>
    </w:p>
    <w:p w14:paraId="54DDDE6C" w14:textId="72130B41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PAL_CFG_FREEWHEELING_TIME</w:t>
      </w:r>
      <w:r>
        <w:tab/>
      </w:r>
      <w:r>
        <w:fldChar w:fldCharType="begin"/>
      </w:r>
      <w:r>
        <w:instrText xml:space="preserve"> PAGEREF _Toc127529708 \h </w:instrText>
      </w:r>
      <w:r>
        <w:fldChar w:fldCharType="separate"/>
      </w:r>
      <w:r>
        <w:t>46</w:t>
      </w:r>
      <w:r>
        <w:fldChar w:fldCharType="end"/>
      </w:r>
    </w:p>
    <w:p w14:paraId="5EAAB930" w14:textId="0DE3ADCC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PAL_CFG_PERIODIC_FCT_CALL</w:t>
      </w:r>
      <w:r>
        <w:tab/>
      </w:r>
      <w:r>
        <w:fldChar w:fldCharType="begin"/>
      </w:r>
      <w:r>
        <w:instrText xml:space="preserve"> PAGEREF _Toc127529709 \h </w:instrText>
      </w:r>
      <w:r>
        <w:fldChar w:fldCharType="separate"/>
      </w:r>
      <w:r>
        <w:t>46</w:t>
      </w:r>
      <w:r>
        <w:fldChar w:fldCharType="end"/>
      </w:r>
    </w:p>
    <w:p w14:paraId="568F4C1D" w14:textId="748CA4BD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PAL_CFG_HIGH_LIMIT_LLD_CMD</w:t>
      </w:r>
      <w:r>
        <w:tab/>
      </w:r>
      <w:r>
        <w:fldChar w:fldCharType="begin"/>
      </w:r>
      <w:r>
        <w:instrText xml:space="preserve"> PAGEREF _Toc127529710 \h </w:instrText>
      </w:r>
      <w:r>
        <w:fldChar w:fldCharType="separate"/>
      </w:r>
      <w:r>
        <w:t>46</w:t>
      </w:r>
      <w:r>
        <w:fldChar w:fldCharType="end"/>
      </w:r>
    </w:p>
    <w:p w14:paraId="5267E108" w14:textId="1A20D495" w:rsidR="005E5FD0" w:rsidRDefault="005E5FD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PAL_CFG_DUTY_CYCLE_ADAPT_DEN</w:t>
      </w:r>
      <w:r>
        <w:tab/>
      </w:r>
      <w:r>
        <w:fldChar w:fldCharType="begin"/>
      </w:r>
      <w:r>
        <w:instrText xml:space="preserve"> PAGEREF _Toc127529711 \h </w:instrText>
      </w:r>
      <w:r>
        <w:fldChar w:fldCharType="separate"/>
      </w:r>
      <w:r>
        <w:t>46</w:t>
      </w:r>
      <w:r>
        <w:fldChar w:fldCharType="end"/>
      </w:r>
    </w:p>
    <w:p w14:paraId="7630CA57" w14:textId="7AA1241D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PAL_CFG_DUTY_CYCLE_ADAPT_ROUND</w:t>
      </w:r>
      <w:r>
        <w:tab/>
      </w:r>
      <w:r>
        <w:fldChar w:fldCharType="begin"/>
      </w:r>
      <w:r>
        <w:instrText xml:space="preserve"> PAGEREF _Toc127529712 \h </w:instrText>
      </w:r>
      <w:r>
        <w:fldChar w:fldCharType="separate"/>
      </w:r>
      <w:r>
        <w:t>47</w:t>
      </w:r>
      <w:r>
        <w:fldChar w:fldCharType="end"/>
      </w:r>
    </w:p>
    <w:p w14:paraId="48CF7506" w14:textId="3E00FAA0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PAL_CFG_DUTY_CYCLE_ADAPT_A_NUM</w:t>
      </w:r>
      <w:r>
        <w:tab/>
      </w:r>
      <w:r>
        <w:fldChar w:fldCharType="begin"/>
      </w:r>
      <w:r>
        <w:instrText xml:space="preserve"> PAGEREF _Toc127529713 \h </w:instrText>
      </w:r>
      <w:r>
        <w:fldChar w:fldCharType="separate"/>
      </w:r>
      <w:r>
        <w:t>47</w:t>
      </w:r>
      <w:r>
        <w:fldChar w:fldCharType="end"/>
      </w:r>
    </w:p>
    <w:p w14:paraId="59C9461D" w14:textId="16CDA8D8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PAL_CFG_DUTY_CYCLE_ADAPT_B_NUM</w:t>
      </w:r>
      <w:r>
        <w:tab/>
      </w:r>
      <w:r>
        <w:fldChar w:fldCharType="begin"/>
      </w:r>
      <w:r>
        <w:instrText xml:space="preserve"> PAGEREF _Toc127529714 \h </w:instrText>
      </w:r>
      <w:r>
        <w:fldChar w:fldCharType="separate"/>
      </w:r>
      <w:r>
        <w:t>47</w:t>
      </w:r>
      <w:r>
        <w:fldChar w:fldCharType="end"/>
      </w:r>
    </w:p>
    <w:p w14:paraId="1993A5B2" w14:textId="2568B31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PAL_CFG_SLOPE_CTRL_MAX_VALUE</w:t>
      </w:r>
      <w:r>
        <w:tab/>
      </w:r>
      <w:r>
        <w:fldChar w:fldCharType="begin"/>
      </w:r>
      <w:r>
        <w:instrText xml:space="preserve"> PAGEREF _Toc127529715 \h </w:instrText>
      </w:r>
      <w:r>
        <w:fldChar w:fldCharType="separate"/>
      </w:r>
      <w:r>
        <w:t>47</w:t>
      </w:r>
      <w:r>
        <w:fldChar w:fldCharType="end"/>
      </w:r>
    </w:p>
    <w:p w14:paraId="50486B5D" w14:textId="7FAA0553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PAL_CFG_SLOPE_DEFAULT_VALUE</w:t>
      </w:r>
      <w:r>
        <w:tab/>
      </w:r>
      <w:r>
        <w:fldChar w:fldCharType="begin"/>
      </w:r>
      <w:r>
        <w:instrText xml:space="preserve"> PAGEREF _Toc127529716 \h </w:instrText>
      </w:r>
      <w:r>
        <w:fldChar w:fldCharType="separate"/>
      </w:r>
      <w:r>
        <w:t>47</w:t>
      </w:r>
      <w:r>
        <w:fldChar w:fldCharType="end"/>
      </w:r>
    </w:p>
    <w:p w14:paraId="054BB67D" w14:textId="35E2609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PAL_CFG_OFFSET_CTRL_MAX_VALUE</w:t>
      </w:r>
      <w:r>
        <w:tab/>
      </w:r>
      <w:r>
        <w:fldChar w:fldCharType="begin"/>
      </w:r>
      <w:r>
        <w:instrText xml:space="preserve"> PAGEREF _Toc127529717 \h </w:instrText>
      </w:r>
      <w:r>
        <w:fldChar w:fldCharType="separate"/>
      </w:r>
      <w:r>
        <w:t>47</w:t>
      </w:r>
      <w:r>
        <w:fldChar w:fldCharType="end"/>
      </w:r>
    </w:p>
    <w:p w14:paraId="44A49BDF" w14:textId="0696AD5E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PAL_CFG_OFFSET_CTRL_MIN_VALUE</w:t>
      </w:r>
      <w:r>
        <w:tab/>
      </w:r>
      <w:r>
        <w:fldChar w:fldCharType="begin"/>
      </w:r>
      <w:r>
        <w:instrText xml:space="preserve"> PAGEREF _Toc127529718 \h </w:instrText>
      </w:r>
      <w:r>
        <w:fldChar w:fldCharType="separate"/>
      </w:r>
      <w:r>
        <w:t>48</w:t>
      </w:r>
      <w:r>
        <w:fldChar w:fldCharType="end"/>
      </w:r>
    </w:p>
    <w:p w14:paraId="79FC9845" w14:textId="41026BAA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PAL_CFG_OFFSET_DEFAULT_VALUE</w:t>
      </w:r>
      <w:r>
        <w:tab/>
      </w:r>
      <w:r>
        <w:fldChar w:fldCharType="begin"/>
      </w:r>
      <w:r>
        <w:instrText xml:space="preserve"> PAGEREF _Toc127529719 \h </w:instrText>
      </w:r>
      <w:r>
        <w:fldChar w:fldCharType="separate"/>
      </w:r>
      <w:r>
        <w:t>48</w:t>
      </w:r>
      <w:r>
        <w:fldChar w:fldCharType="end"/>
      </w:r>
    </w:p>
    <w:p w14:paraId="6A6A7C3C" w14:textId="5789FAD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KU8_NB_INTERP_PTS_HB_CALIB</w:t>
      </w:r>
      <w:r>
        <w:tab/>
      </w:r>
      <w:r>
        <w:fldChar w:fldCharType="begin"/>
      </w:r>
      <w:r>
        <w:instrText xml:space="preserve"> PAGEREF _Toc127529720 \h </w:instrText>
      </w:r>
      <w:r>
        <w:fldChar w:fldCharType="separate"/>
      </w:r>
      <w:r>
        <w:t>48</w:t>
      </w:r>
      <w:r>
        <w:fldChar w:fldCharType="end"/>
      </w:r>
    </w:p>
    <w:p w14:paraId="122CFCAA" w14:textId="78F41CC9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3.6.19.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PAL_KU8_INIT_MODE_STATE</w:t>
      </w:r>
      <w:r>
        <w:tab/>
      </w:r>
      <w:r>
        <w:fldChar w:fldCharType="begin"/>
      </w:r>
      <w:r>
        <w:instrText xml:space="preserve"> PAGEREF _Toc127529721 \h </w:instrText>
      </w:r>
      <w:r>
        <w:fldChar w:fldCharType="separate"/>
      </w:r>
      <w:r>
        <w:t>48</w:t>
      </w:r>
      <w:r>
        <w:fldChar w:fldCharType="end"/>
      </w:r>
    </w:p>
    <w:p w14:paraId="62E5CAB1" w14:textId="7413F588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PAL_KU8_DIAGNOSTIC_MODE_STATE</w:t>
      </w:r>
      <w:r>
        <w:tab/>
      </w:r>
      <w:r>
        <w:fldChar w:fldCharType="begin"/>
      </w:r>
      <w:r>
        <w:instrText xml:space="preserve"> PAGEREF _Toc127529722 \h </w:instrText>
      </w:r>
      <w:r>
        <w:fldChar w:fldCharType="separate"/>
      </w:r>
      <w:r>
        <w:t>48</w:t>
      </w:r>
      <w:r>
        <w:fldChar w:fldCharType="end"/>
      </w:r>
    </w:p>
    <w:p w14:paraId="249DC656" w14:textId="6480545A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PAL_KU8_IDLE_MODE_STATE</w:t>
      </w:r>
      <w:r>
        <w:tab/>
      </w:r>
      <w:r>
        <w:fldChar w:fldCharType="begin"/>
      </w:r>
      <w:r>
        <w:instrText xml:space="preserve"> PAGEREF _Toc127529723 \h </w:instrText>
      </w:r>
      <w:r>
        <w:fldChar w:fldCharType="separate"/>
      </w:r>
      <w:r>
        <w:t>49</w:t>
      </w:r>
      <w:r>
        <w:fldChar w:fldCharType="end"/>
      </w:r>
    </w:p>
    <w:p w14:paraId="53CEA982" w14:textId="12CFBE0D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PAL_KU8_ACTIVATION_MODE_STATE</w:t>
      </w:r>
      <w:r>
        <w:tab/>
      </w:r>
      <w:r>
        <w:fldChar w:fldCharType="begin"/>
      </w:r>
      <w:r>
        <w:instrText xml:space="preserve"> PAGEREF _Toc127529724 \h </w:instrText>
      </w:r>
      <w:r>
        <w:fldChar w:fldCharType="separate"/>
      </w:r>
      <w:r>
        <w:t>49</w:t>
      </w:r>
      <w:r>
        <w:fldChar w:fldCharType="end"/>
      </w:r>
    </w:p>
    <w:p w14:paraId="3A49B904" w14:textId="57CE43D7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PAL_KU8_OFF_MODE_STATE</w:t>
      </w:r>
      <w:r>
        <w:tab/>
      </w:r>
      <w:r>
        <w:fldChar w:fldCharType="begin"/>
      </w:r>
      <w:r>
        <w:instrText xml:space="preserve"> PAGEREF _Toc127529725 \h </w:instrText>
      </w:r>
      <w:r>
        <w:fldChar w:fldCharType="separate"/>
      </w:r>
      <w:r>
        <w:t>49</w:t>
      </w:r>
      <w:r>
        <w:fldChar w:fldCharType="end"/>
      </w:r>
    </w:p>
    <w:p w14:paraId="394BB1A9" w14:textId="4F5643BD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PAL_KU16_MAX_ADC_VALUE</w:t>
      </w:r>
      <w:r>
        <w:tab/>
      </w:r>
      <w:r>
        <w:fldChar w:fldCharType="begin"/>
      </w:r>
      <w:r>
        <w:instrText xml:space="preserve"> PAGEREF _Toc127529726 \h </w:instrText>
      </w:r>
      <w:r>
        <w:fldChar w:fldCharType="separate"/>
      </w:r>
      <w:r>
        <w:t>49</w:t>
      </w:r>
      <w:r>
        <w:fldChar w:fldCharType="end"/>
      </w:r>
    </w:p>
    <w:p w14:paraId="27EB66C1" w14:textId="373E6CF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PAL_KU16_MAX_ANALOG_CH_VALUE</w:t>
      </w:r>
      <w:r>
        <w:tab/>
      </w:r>
      <w:r>
        <w:fldChar w:fldCharType="begin"/>
      </w:r>
      <w:r>
        <w:instrText xml:space="preserve"> PAGEREF _Toc127529727 \h </w:instrText>
      </w:r>
      <w:r>
        <w:fldChar w:fldCharType="separate"/>
      </w:r>
      <w:r>
        <w:t>49</w:t>
      </w:r>
      <w:r>
        <w:fldChar w:fldCharType="end"/>
      </w:r>
    </w:p>
    <w:p w14:paraId="0CD1C319" w14:textId="5E2E7837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PAL_KU16_DEFAULT_HW_SELF_PROT_THRS</w:t>
      </w:r>
      <w:r>
        <w:tab/>
      </w:r>
      <w:r>
        <w:fldChar w:fldCharType="begin"/>
      </w:r>
      <w:r>
        <w:instrText xml:space="preserve"> PAGEREF _Toc127529728 \h </w:instrText>
      </w:r>
      <w:r>
        <w:fldChar w:fldCharType="separate"/>
      </w:r>
      <w:r>
        <w:t>49</w:t>
      </w:r>
      <w:r>
        <w:fldChar w:fldCharType="end"/>
      </w:r>
    </w:p>
    <w:p w14:paraId="66364669" w14:textId="4ADBD26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PAL_KU32_CONVERT_A_TO_MA</w:t>
      </w:r>
      <w:r>
        <w:tab/>
      </w:r>
      <w:r>
        <w:fldChar w:fldCharType="begin"/>
      </w:r>
      <w:r>
        <w:instrText xml:space="preserve"> PAGEREF _Toc127529729 \h </w:instrText>
      </w:r>
      <w:r>
        <w:fldChar w:fldCharType="separate"/>
      </w:r>
      <w:r>
        <w:t>50</w:t>
      </w:r>
      <w:r>
        <w:fldChar w:fldCharType="end"/>
      </w:r>
    </w:p>
    <w:p w14:paraId="4B380A0D" w14:textId="005CAEBC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PAL_KU8_PERIODICITY_10_MS</w:t>
      </w:r>
      <w:r>
        <w:tab/>
      </w:r>
      <w:r>
        <w:fldChar w:fldCharType="begin"/>
      </w:r>
      <w:r>
        <w:instrText xml:space="preserve"> PAGEREF _Toc127529730 \h </w:instrText>
      </w:r>
      <w:r>
        <w:fldChar w:fldCharType="separate"/>
      </w:r>
      <w:r>
        <w:t>50</w:t>
      </w:r>
      <w:r>
        <w:fldChar w:fldCharType="end"/>
      </w:r>
    </w:p>
    <w:p w14:paraId="3FE681BE" w14:textId="22524967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3.6.29.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PAL_KU8_CONVERT_CENTIAMP_TO_MILLIAMP</w:t>
      </w:r>
      <w:r>
        <w:tab/>
      </w:r>
      <w:r>
        <w:fldChar w:fldCharType="begin"/>
      </w:r>
      <w:r>
        <w:instrText xml:space="preserve"> PAGEREF _Toc127529731 \h </w:instrText>
      </w:r>
      <w:r>
        <w:fldChar w:fldCharType="separate"/>
      </w:r>
      <w:r>
        <w:t>50</w:t>
      </w:r>
      <w:r>
        <w:fldChar w:fldCharType="end"/>
      </w:r>
    </w:p>
    <w:p w14:paraId="090C3AE1" w14:textId="15C1E882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PAL_S32_CONVERT_A_TO_MA</w:t>
      </w:r>
      <w:r>
        <w:tab/>
      </w:r>
      <w:r>
        <w:fldChar w:fldCharType="begin"/>
      </w:r>
      <w:r>
        <w:instrText xml:space="preserve"> PAGEREF _Toc127529732 \h </w:instrText>
      </w:r>
      <w:r>
        <w:fldChar w:fldCharType="separate"/>
      </w:r>
      <w:r>
        <w:t>50</w:t>
      </w:r>
      <w:r>
        <w:fldChar w:fldCharType="end"/>
      </w:r>
    </w:p>
    <w:p w14:paraId="353B8FF2" w14:textId="6C2DDE4E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PAL_KU8_OCAT_PREPARE_STEP_1</w:t>
      </w:r>
      <w:r>
        <w:tab/>
      </w:r>
      <w:r>
        <w:fldChar w:fldCharType="begin"/>
      </w:r>
      <w:r>
        <w:instrText xml:space="preserve"> PAGEREF _Toc127529733 \h </w:instrText>
      </w:r>
      <w:r>
        <w:fldChar w:fldCharType="separate"/>
      </w:r>
      <w:r>
        <w:t>50</w:t>
      </w:r>
      <w:r>
        <w:fldChar w:fldCharType="end"/>
      </w:r>
    </w:p>
    <w:p w14:paraId="490E1852" w14:textId="6F15CE61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PAL_KU8_OCAT_EXECUTE_STEP_1_PREPARE_STEP_2</w:t>
      </w:r>
      <w:r>
        <w:tab/>
      </w:r>
      <w:r>
        <w:fldChar w:fldCharType="begin"/>
      </w:r>
      <w:r>
        <w:instrText xml:space="preserve"> PAGEREF _Toc127529734 \h </w:instrText>
      </w:r>
      <w:r>
        <w:fldChar w:fldCharType="separate"/>
      </w:r>
      <w:r>
        <w:t>51</w:t>
      </w:r>
      <w:r>
        <w:fldChar w:fldCharType="end"/>
      </w:r>
    </w:p>
    <w:p w14:paraId="3CC7E0B9" w14:textId="74751F8F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PAL_KU8_OCAT_EXECUTE_STEP_2_PREPARE_STEP_3</w:t>
      </w:r>
      <w:r>
        <w:tab/>
      </w:r>
      <w:r>
        <w:fldChar w:fldCharType="begin"/>
      </w:r>
      <w:r>
        <w:instrText xml:space="preserve"> PAGEREF _Toc127529735 \h </w:instrText>
      </w:r>
      <w:r>
        <w:fldChar w:fldCharType="separate"/>
      </w:r>
      <w:r>
        <w:t>51</w:t>
      </w:r>
      <w:r>
        <w:fldChar w:fldCharType="end"/>
      </w:r>
    </w:p>
    <w:p w14:paraId="5B04F85D" w14:textId="2D4E20CF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PAL_KU8_OCAT_EXECUTE_STEP_3_PREPARE_STEP_4</w:t>
      </w:r>
      <w:r>
        <w:tab/>
      </w:r>
      <w:r>
        <w:fldChar w:fldCharType="begin"/>
      </w:r>
      <w:r>
        <w:instrText xml:space="preserve"> PAGEREF _Toc127529736 \h </w:instrText>
      </w:r>
      <w:r>
        <w:fldChar w:fldCharType="separate"/>
      </w:r>
      <w:r>
        <w:t>51</w:t>
      </w:r>
      <w:r>
        <w:fldChar w:fldCharType="end"/>
      </w:r>
    </w:p>
    <w:p w14:paraId="68B8FBD9" w14:textId="2CDB1FDE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PAL_KU8_OCAT_EXECUTE_STEP_4</w:t>
      </w:r>
      <w:r>
        <w:tab/>
      </w:r>
      <w:r>
        <w:fldChar w:fldCharType="begin"/>
      </w:r>
      <w:r>
        <w:instrText xml:space="preserve"> PAGEREF _Toc127529737 \h </w:instrText>
      </w:r>
      <w:r>
        <w:fldChar w:fldCharType="separate"/>
      </w:r>
      <w:r>
        <w:t>51</w:t>
      </w:r>
      <w:r>
        <w:fldChar w:fldCharType="end"/>
      </w:r>
    </w:p>
    <w:p w14:paraId="1BA29B89" w14:textId="0D9F9ED3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PAL_KU8_EIGHTY</w:t>
      </w:r>
      <w:r>
        <w:tab/>
      </w:r>
      <w:r>
        <w:fldChar w:fldCharType="begin"/>
      </w:r>
      <w:r>
        <w:instrText xml:space="preserve"> PAGEREF _Toc127529738 \h </w:instrText>
      </w:r>
      <w:r>
        <w:fldChar w:fldCharType="separate"/>
      </w:r>
      <w:r>
        <w:t>51</w:t>
      </w:r>
      <w:r>
        <w:fldChar w:fldCharType="end"/>
      </w:r>
    </w:p>
    <w:p w14:paraId="4835993B" w14:textId="73E2051F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PAL_KU8_DIVIDE_BY_64_RIGHT_SHIFT</w:t>
      </w:r>
      <w:r>
        <w:tab/>
      </w:r>
      <w:r>
        <w:fldChar w:fldCharType="begin"/>
      </w:r>
      <w:r>
        <w:instrText xml:space="preserve"> PAGEREF _Toc127529739 \h </w:instrText>
      </w:r>
      <w:r>
        <w:fldChar w:fldCharType="separate"/>
      </w:r>
      <w:r>
        <w:t>51</w:t>
      </w:r>
      <w:r>
        <w:fldChar w:fldCharType="end"/>
      </w:r>
    </w:p>
    <w:p w14:paraId="4B444AB1" w14:textId="4DA60EBB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PAL_KU8_CONVERT_IN_PERCENT</w:t>
      </w:r>
      <w:r>
        <w:tab/>
      </w:r>
      <w:r>
        <w:fldChar w:fldCharType="begin"/>
      </w:r>
      <w:r>
        <w:instrText xml:space="preserve"> PAGEREF _Toc127529740 \h </w:instrText>
      </w:r>
      <w:r>
        <w:fldChar w:fldCharType="separate"/>
      </w:r>
      <w:r>
        <w:t>52</w:t>
      </w:r>
      <w:r>
        <w:fldChar w:fldCharType="end"/>
      </w:r>
    </w:p>
    <w:p w14:paraId="15F25579" w14:textId="6031001E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3.6.39.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PAL_KU32_CONVERT_MS_TO_100_MS</w:t>
      </w:r>
      <w:r>
        <w:tab/>
      </w:r>
      <w:r>
        <w:fldChar w:fldCharType="begin"/>
      </w:r>
      <w:r>
        <w:instrText xml:space="preserve"> PAGEREF _Toc127529741 \h </w:instrText>
      </w:r>
      <w:r>
        <w:fldChar w:fldCharType="separate"/>
      </w:r>
      <w:r>
        <w:t>52</w:t>
      </w:r>
      <w:r>
        <w:fldChar w:fldCharType="end"/>
      </w:r>
    </w:p>
    <w:p w14:paraId="0CC5CF63" w14:textId="56112522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PAL_KU32_SIXTEEN</w:t>
      </w:r>
      <w:r>
        <w:tab/>
      </w:r>
      <w:r>
        <w:fldChar w:fldCharType="begin"/>
      </w:r>
      <w:r>
        <w:instrText xml:space="preserve"> PAGEREF _Toc127529742 \h </w:instrText>
      </w:r>
      <w:r>
        <w:fldChar w:fldCharType="separate"/>
      </w:r>
      <w:r>
        <w:t>52</w:t>
      </w:r>
      <w:r>
        <w:fldChar w:fldCharType="end"/>
      </w:r>
    </w:p>
    <w:p w14:paraId="1BB1C6EF" w14:textId="29BCA4C2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PAL_KU8_MOTOR_SHORT_CIRCUIT_RESITANCE_MIN_IDX</w:t>
      </w:r>
      <w:r>
        <w:tab/>
      </w:r>
      <w:r>
        <w:fldChar w:fldCharType="begin"/>
      </w:r>
      <w:r>
        <w:instrText xml:space="preserve"> PAGEREF _Toc127529743 \h </w:instrText>
      </w:r>
      <w:r>
        <w:fldChar w:fldCharType="separate"/>
      </w:r>
      <w:r>
        <w:t>52</w:t>
      </w:r>
      <w:r>
        <w:fldChar w:fldCharType="end"/>
      </w:r>
    </w:p>
    <w:p w14:paraId="0E297A9F" w14:textId="7FD52C33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PAL_KU8_CONVERT_DUTY_CYCLE_TO_PWM_ORDER_FACTOR</w:t>
      </w:r>
      <w:r>
        <w:tab/>
      </w:r>
      <w:r>
        <w:fldChar w:fldCharType="begin"/>
      </w:r>
      <w:r>
        <w:instrText xml:space="preserve"> PAGEREF _Toc127529744 \h </w:instrText>
      </w:r>
      <w:r>
        <w:fldChar w:fldCharType="separate"/>
      </w:r>
      <w:r>
        <w:t>52</w:t>
      </w:r>
      <w:r>
        <w:fldChar w:fldCharType="end"/>
      </w:r>
    </w:p>
    <w:p w14:paraId="6851D74A" w14:textId="5017F767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PAL_KU8_HIGH_SIDE_SW_REG_INIT</w:t>
      </w:r>
      <w:r>
        <w:tab/>
      </w:r>
      <w:r>
        <w:fldChar w:fldCharType="begin"/>
      </w:r>
      <w:r>
        <w:instrText xml:space="preserve"> PAGEREF _Toc127529745 \h </w:instrText>
      </w:r>
      <w:r>
        <w:fldChar w:fldCharType="separate"/>
      </w:r>
      <w:r>
        <w:t>53</w:t>
      </w:r>
      <w:r>
        <w:fldChar w:fldCharType="end"/>
      </w:r>
    </w:p>
    <w:p w14:paraId="26BD0E32" w14:textId="20114D2D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PAL_KU8_HIGH_SIDE_SW_REG_ACTIVATION_STEP_1</w:t>
      </w:r>
      <w:r>
        <w:tab/>
      </w:r>
      <w:r>
        <w:fldChar w:fldCharType="begin"/>
      </w:r>
      <w:r>
        <w:instrText xml:space="preserve"> PAGEREF _Toc127529746 \h </w:instrText>
      </w:r>
      <w:r>
        <w:fldChar w:fldCharType="separate"/>
      </w:r>
      <w:r>
        <w:t>53</w:t>
      </w:r>
      <w:r>
        <w:fldChar w:fldCharType="end"/>
      </w:r>
    </w:p>
    <w:p w14:paraId="3DD6659D" w14:textId="4315EED8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PAL_KU8_HIGH_SIDE_SW_REG_ALGO_STEP_2</w:t>
      </w:r>
      <w:r>
        <w:tab/>
      </w:r>
      <w:r>
        <w:fldChar w:fldCharType="begin"/>
      </w:r>
      <w:r>
        <w:instrText xml:space="preserve"> PAGEREF _Toc127529747 \h </w:instrText>
      </w:r>
      <w:r>
        <w:fldChar w:fldCharType="separate"/>
      </w:r>
      <w:r>
        <w:t>53</w:t>
      </w:r>
      <w:r>
        <w:fldChar w:fldCharType="end"/>
      </w:r>
    </w:p>
    <w:p w14:paraId="6504FC85" w14:textId="33EC7F59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PAL_KU8_HIGH_SIDE_SW_REG_DEAD_TIME</w:t>
      </w:r>
      <w:r>
        <w:tab/>
      </w:r>
      <w:r>
        <w:fldChar w:fldCharType="begin"/>
      </w:r>
      <w:r>
        <w:instrText xml:space="preserve"> PAGEREF _Toc127529748 \h </w:instrText>
      </w:r>
      <w:r>
        <w:fldChar w:fldCharType="separate"/>
      </w:r>
      <w:r>
        <w:t>53</w:t>
      </w:r>
      <w:r>
        <w:fldChar w:fldCharType="end"/>
      </w:r>
    </w:p>
    <w:p w14:paraId="0B5854E9" w14:textId="3FE27A8D" w:rsidR="005E5FD0" w:rsidRDefault="005E5FD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3.6.47.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PAL_KU8_HIGH_SIDE_SW_REG_FREE_WHEELING_PRESCALER</w:t>
      </w:r>
      <w:r>
        <w:tab/>
      </w:r>
      <w:r>
        <w:fldChar w:fldCharType="begin"/>
      </w:r>
      <w:r>
        <w:instrText xml:space="preserve"> PAGEREF _Toc127529749 \h </w:instrText>
      </w:r>
      <w:r>
        <w:fldChar w:fldCharType="separate"/>
      </w:r>
      <w:r>
        <w:t>53</w:t>
      </w:r>
      <w:r>
        <w:fldChar w:fldCharType="end"/>
      </w:r>
    </w:p>
    <w:p w14:paraId="706A71B7" w14:textId="56BE12E9" w:rsidR="003B330A" w:rsidRDefault="00A04572" w:rsidP="00A04572">
      <w:pPr>
        <w:tabs>
          <w:tab w:val="right" w:pos="9240"/>
          <w:tab w:val="right" w:pos="9480"/>
        </w:tabs>
        <w:rPr>
          <w:rFonts w:ascii="Arial" w:hAnsi="Arial" w:cs="Arial"/>
          <w:b/>
          <w:caps/>
          <w:sz w:val="20"/>
          <w:szCs w:val="20"/>
          <w:u w:val="single"/>
          <w:lang w:eastAsia="sv-SE"/>
        </w:rPr>
      </w:pPr>
      <w:r>
        <w:rPr>
          <w:rFonts w:ascii="Arial" w:hAnsi="Arial" w:cs="Arial"/>
          <w:b/>
          <w:caps/>
          <w:sz w:val="20"/>
          <w:szCs w:val="20"/>
          <w:u w:val="single"/>
          <w:lang w:eastAsia="sv-SE"/>
        </w:rPr>
        <w:fldChar w:fldCharType="end"/>
      </w:r>
    </w:p>
    <w:p w14:paraId="02D6E2B8" w14:textId="77777777" w:rsidR="001C580C" w:rsidRPr="00296B9F" w:rsidRDefault="001C580C" w:rsidP="001C580C">
      <w:pPr>
        <w:pStyle w:val="Heading"/>
      </w:pPr>
      <w:r w:rsidRPr="001812AB">
        <w:t>Ta</w:t>
      </w:r>
      <w:r>
        <w:t>b</w:t>
      </w:r>
      <w:r w:rsidRPr="001812AB">
        <w:t>les of figures</w:t>
      </w:r>
    </w:p>
    <w:p w14:paraId="6180ECDF" w14:textId="3AD60176" w:rsidR="00057C7B" w:rsidRDefault="001C580C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7434325" w:history="1">
        <w:r w:rsidR="00057C7B" w:rsidRPr="00A724C3">
          <w:rPr>
            <w:rStyle w:val="Hyperlink"/>
            <w:noProof/>
          </w:rPr>
          <w:t>Figure 1: PAL_Init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_Toc127434325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12</w:t>
        </w:r>
        <w:r w:rsidR="00057C7B">
          <w:rPr>
            <w:noProof/>
            <w:webHidden/>
          </w:rPr>
          <w:fldChar w:fldCharType="end"/>
        </w:r>
      </w:hyperlink>
    </w:p>
    <w:p w14:paraId="2A0C0A5E" w14:textId="2337DED2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26" w:history="1">
        <w:r w:rsidR="00057C7B" w:rsidRPr="00A724C3">
          <w:rPr>
            <w:rStyle w:val="Hyperlink"/>
            <w:noProof/>
          </w:rPr>
          <w:t>Figure 2: PAL_runMainFunction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_Toc127434326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13</w:t>
        </w:r>
        <w:r w:rsidR="00057C7B">
          <w:rPr>
            <w:noProof/>
            <w:webHidden/>
          </w:rPr>
          <w:fldChar w:fldCharType="end"/>
        </w:r>
      </w:hyperlink>
    </w:p>
    <w:p w14:paraId="2AF68C72" w14:textId="2B8F5088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27" w:history="1">
        <w:r w:rsidR="00057C7B" w:rsidRPr="00A724C3">
          <w:rPr>
            <w:rStyle w:val="Hyperlink"/>
            <w:noProof/>
          </w:rPr>
          <w:t>Figure 3: PAL_runReadMotorCurrentInmA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_Toc127434327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14</w:t>
        </w:r>
        <w:r w:rsidR="00057C7B">
          <w:rPr>
            <w:noProof/>
            <w:webHidden/>
          </w:rPr>
          <w:fldChar w:fldCharType="end"/>
        </w:r>
      </w:hyperlink>
    </w:p>
    <w:p w14:paraId="4F76B227" w14:textId="69335275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28" w:history="1">
        <w:r w:rsidR="00057C7B" w:rsidRPr="00A724C3">
          <w:rPr>
            <w:rStyle w:val="Hyperlink"/>
            <w:noProof/>
          </w:rPr>
          <w:t>Figure 4: PAL_runReadMotorCurrentInA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_Toc127434328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14</w:t>
        </w:r>
        <w:r w:rsidR="00057C7B">
          <w:rPr>
            <w:noProof/>
            <w:webHidden/>
          </w:rPr>
          <w:fldChar w:fldCharType="end"/>
        </w:r>
      </w:hyperlink>
    </w:p>
    <w:p w14:paraId="179D599D" w14:textId="283B4EA1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29" w:history="1">
        <w:r w:rsidR="00057C7B" w:rsidRPr="00A724C3">
          <w:rPr>
            <w:rStyle w:val="Hyperlink"/>
            <w:noProof/>
          </w:rPr>
          <w:t>Figure 5: PAL_runSetPowerOrder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_Toc127434329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15</w:t>
        </w:r>
        <w:r w:rsidR="00057C7B">
          <w:rPr>
            <w:noProof/>
            <w:webHidden/>
          </w:rPr>
          <w:fldChar w:fldCharType="end"/>
        </w:r>
      </w:hyperlink>
    </w:p>
    <w:p w14:paraId="0A838E8A" w14:textId="388859C7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0" w:history="1">
        <w:r w:rsidR="00057C7B" w:rsidRPr="00A724C3">
          <w:rPr>
            <w:rStyle w:val="Hyperlink"/>
            <w:noProof/>
          </w:rPr>
          <w:t>Figure 6: PAL_Autotest_CheckHWSelfProtection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_Toc127434330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17</w:t>
        </w:r>
        <w:r w:rsidR="00057C7B">
          <w:rPr>
            <w:noProof/>
            <w:webHidden/>
          </w:rPr>
          <w:fldChar w:fldCharType="end"/>
        </w:r>
      </w:hyperlink>
    </w:p>
    <w:p w14:paraId="740007F1" w14:textId="5858B918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1" w:history="1">
        <w:r w:rsidR="00057C7B" w:rsidRPr="00A724C3">
          <w:rPr>
            <w:rStyle w:val="Hyperlink"/>
            <w:noProof/>
          </w:rPr>
          <w:t>Figure 7: PAL_Autotest_CheckMotorCurrent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_Toc127434331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18</w:t>
        </w:r>
        <w:r w:rsidR="00057C7B">
          <w:rPr>
            <w:noProof/>
            <w:webHidden/>
          </w:rPr>
          <w:fldChar w:fldCharType="end"/>
        </w:r>
      </w:hyperlink>
    </w:p>
    <w:p w14:paraId="403D9127" w14:textId="17198AC6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2" w:history="1">
        <w:r w:rsidR="00057C7B" w:rsidRPr="00A724C3">
          <w:rPr>
            <w:rStyle w:val="Hyperlink"/>
            <w:noProof/>
          </w:rPr>
          <w:t>Figure 8: PAL_Autotest_CheckMotorThermalProctection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_Toc127434332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19</w:t>
        </w:r>
        <w:r w:rsidR="00057C7B">
          <w:rPr>
            <w:noProof/>
            <w:webHidden/>
          </w:rPr>
          <w:fldChar w:fldCharType="end"/>
        </w:r>
      </w:hyperlink>
    </w:p>
    <w:p w14:paraId="14F64E87" w14:textId="222A25D9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3" w:history="1">
        <w:r w:rsidR="00057C7B" w:rsidRPr="00A724C3">
          <w:rPr>
            <w:rStyle w:val="Hyperlink"/>
            <w:noProof/>
          </w:rPr>
          <w:t>Figure 9 PAL_Autotest_CheckCommandConsistency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_Toc127434333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20</w:t>
        </w:r>
        <w:r w:rsidR="00057C7B">
          <w:rPr>
            <w:noProof/>
            <w:webHidden/>
          </w:rPr>
          <w:fldChar w:fldCharType="end"/>
        </w:r>
      </w:hyperlink>
    </w:p>
    <w:p w14:paraId="482F3DDA" w14:textId="770C5170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4" w:history="1">
        <w:r w:rsidR="00057C7B" w:rsidRPr="00A724C3">
          <w:rPr>
            <w:rStyle w:val="Hyperlink"/>
            <w:noProof/>
          </w:rPr>
          <w:t>Figure 10 PAL_Autotest_CheckMosfetLowSC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_Toc127434334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21</w:t>
        </w:r>
        <w:r w:rsidR="00057C7B">
          <w:rPr>
            <w:noProof/>
            <w:webHidden/>
          </w:rPr>
          <w:fldChar w:fldCharType="end"/>
        </w:r>
      </w:hyperlink>
    </w:p>
    <w:p w14:paraId="57649F7F" w14:textId="5D128A67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5" w:history="1">
        <w:r w:rsidR="00057C7B" w:rsidRPr="00A724C3">
          <w:rPr>
            <w:rStyle w:val="Hyperlink"/>
            <w:noProof/>
          </w:rPr>
          <w:t>Figure 11PAL_Autotest_CheckMosfetHighSC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_Toc127434335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22</w:t>
        </w:r>
        <w:r w:rsidR="00057C7B">
          <w:rPr>
            <w:noProof/>
            <w:webHidden/>
          </w:rPr>
          <w:fldChar w:fldCharType="end"/>
        </w:r>
      </w:hyperlink>
    </w:p>
    <w:p w14:paraId="4A47BA08" w14:textId="17767250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6" w:history="1">
        <w:r w:rsidR="00057C7B" w:rsidRPr="00A724C3">
          <w:rPr>
            <w:rStyle w:val="Hyperlink"/>
            <w:noProof/>
          </w:rPr>
          <w:t>Figure 12 PAL_Autotest_CheckMosfetOCAT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_Toc127434336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23</w:t>
        </w:r>
        <w:r w:rsidR="00057C7B">
          <w:rPr>
            <w:noProof/>
            <w:webHidden/>
          </w:rPr>
          <w:fldChar w:fldCharType="end"/>
        </w:r>
      </w:hyperlink>
    </w:p>
    <w:p w14:paraId="3CB89827" w14:textId="0551ACBA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7" w:history="1">
        <w:r w:rsidR="00057C7B" w:rsidRPr="00A724C3">
          <w:rPr>
            <w:rStyle w:val="Hyperlink"/>
            <w:noProof/>
          </w:rPr>
          <w:t>Figure 13 PAL_Autotest_CheckHighSideSwRegulation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_Toc127434337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24</w:t>
        </w:r>
        <w:r w:rsidR="00057C7B">
          <w:rPr>
            <w:noProof/>
            <w:webHidden/>
          </w:rPr>
          <w:fldChar w:fldCharType="end"/>
        </w:r>
      </w:hyperlink>
    </w:p>
    <w:p w14:paraId="10B1E271" w14:textId="2BF2BD40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8" w:history="1">
        <w:r w:rsidR="00057C7B" w:rsidRPr="00A724C3">
          <w:rPr>
            <w:rStyle w:val="Hyperlink"/>
            <w:noProof/>
          </w:rPr>
          <w:t>Figure 14 PAL_Autotest_CheckMotorConnection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_Toc127434338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25</w:t>
        </w:r>
        <w:r w:rsidR="00057C7B">
          <w:rPr>
            <w:noProof/>
            <w:webHidden/>
          </w:rPr>
          <w:fldChar w:fldCharType="end"/>
        </w:r>
      </w:hyperlink>
    </w:p>
    <w:p w14:paraId="1348CD77" w14:textId="01FBE41B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39" w:history="1">
        <w:r w:rsidR="00057C7B" w:rsidRPr="00A724C3">
          <w:rPr>
            <w:rStyle w:val="Hyperlink"/>
            <w:noProof/>
          </w:rPr>
          <w:t>Figure 15 PAL_Autotest_CheckMotorPowerOrder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_Toc127434339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26</w:t>
        </w:r>
        <w:r w:rsidR="00057C7B">
          <w:rPr>
            <w:noProof/>
            <w:webHidden/>
          </w:rPr>
          <w:fldChar w:fldCharType="end"/>
        </w:r>
      </w:hyperlink>
    </w:p>
    <w:p w14:paraId="6AFEFB7C" w14:textId="6D1865DE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0" w:history="1">
        <w:r w:rsidR="00057C7B" w:rsidRPr="00A724C3">
          <w:rPr>
            <w:rStyle w:val="Hyperlink"/>
            <w:noProof/>
          </w:rPr>
          <w:t>Figure 16 PAL_Autotest_CheckMotorDisengagement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_Toc127434340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27</w:t>
        </w:r>
        <w:r w:rsidR="00057C7B">
          <w:rPr>
            <w:noProof/>
            <w:webHidden/>
          </w:rPr>
          <w:fldChar w:fldCharType="end"/>
        </w:r>
      </w:hyperlink>
    </w:p>
    <w:p w14:paraId="5302B929" w14:textId="0CBA0ECF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1" w:history="1">
        <w:r w:rsidR="00057C7B" w:rsidRPr="00A724C3">
          <w:rPr>
            <w:rStyle w:val="Hyperlink"/>
            <w:noProof/>
          </w:rPr>
          <w:t>Figure 17 PAL_Autotest_CheckMotorSC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_Toc127434341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28</w:t>
        </w:r>
        <w:r w:rsidR="00057C7B">
          <w:rPr>
            <w:noProof/>
            <w:webHidden/>
          </w:rPr>
          <w:fldChar w:fldCharType="end"/>
        </w:r>
      </w:hyperlink>
    </w:p>
    <w:p w14:paraId="2A863023" w14:textId="3D7707A3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2" w:history="1">
        <w:r w:rsidR="00057C7B" w:rsidRPr="00A724C3">
          <w:rPr>
            <w:rStyle w:val="Hyperlink"/>
            <w:noProof/>
          </w:rPr>
          <w:t>Figure 18: pal_bIsPowerStageInSelfProtection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_Toc127434342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29</w:t>
        </w:r>
        <w:r w:rsidR="00057C7B">
          <w:rPr>
            <w:noProof/>
            <w:webHidden/>
          </w:rPr>
          <w:fldChar w:fldCharType="end"/>
        </w:r>
      </w:hyperlink>
    </w:p>
    <w:p w14:paraId="78F18B2C" w14:textId="077A95DA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3" w:history="1">
        <w:r w:rsidR="00057C7B" w:rsidRPr="00A724C3">
          <w:rPr>
            <w:rStyle w:val="Hyperlink"/>
            <w:noProof/>
          </w:rPr>
          <w:t>Figure 19: pal_u8MotorCurrent_ManageMediumCurrentFailureDetection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_Toc127434343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30</w:t>
        </w:r>
        <w:r w:rsidR="00057C7B">
          <w:rPr>
            <w:noProof/>
            <w:webHidden/>
          </w:rPr>
          <w:fldChar w:fldCharType="end"/>
        </w:r>
      </w:hyperlink>
    </w:p>
    <w:p w14:paraId="65751CBB" w14:textId="39406424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4" w:history="1">
        <w:r w:rsidR="00057C7B" w:rsidRPr="00A724C3">
          <w:rPr>
            <w:rStyle w:val="Hyperlink"/>
            <w:noProof/>
          </w:rPr>
          <w:t>Figure 20: pal_u8MotorCurrent_ManageHighCurrentFailureDetection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_Toc127434344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31</w:t>
        </w:r>
        <w:r w:rsidR="00057C7B">
          <w:rPr>
            <w:noProof/>
            <w:webHidden/>
          </w:rPr>
          <w:fldChar w:fldCharType="end"/>
        </w:r>
      </w:hyperlink>
    </w:p>
    <w:p w14:paraId="58DC149D" w14:textId="47A7C8D3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5" w:history="1">
        <w:r w:rsidR="00057C7B" w:rsidRPr="00A724C3">
          <w:rPr>
            <w:rStyle w:val="Hyperlink"/>
            <w:noProof/>
          </w:rPr>
          <w:t>Figure 21: pal_AT_Init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_Toc127434345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32</w:t>
        </w:r>
        <w:r w:rsidR="00057C7B">
          <w:rPr>
            <w:noProof/>
            <w:webHidden/>
          </w:rPr>
          <w:fldChar w:fldCharType="end"/>
        </w:r>
      </w:hyperlink>
    </w:p>
    <w:p w14:paraId="0E0FAD58" w14:textId="23BE87EB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6" w:history="1">
        <w:r w:rsidR="00057C7B" w:rsidRPr="00A724C3">
          <w:rPr>
            <w:rStyle w:val="Hyperlink"/>
            <w:noProof/>
          </w:rPr>
          <w:t>Figure 22: pal_Cfg_Init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_Toc127434346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33</w:t>
        </w:r>
        <w:r w:rsidR="00057C7B">
          <w:rPr>
            <w:noProof/>
            <w:webHidden/>
          </w:rPr>
          <w:fldChar w:fldCharType="end"/>
        </w:r>
      </w:hyperlink>
    </w:p>
    <w:p w14:paraId="0A79C870" w14:textId="00BC1846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7" w:history="1">
        <w:r w:rsidR="00057C7B" w:rsidRPr="00A724C3">
          <w:rPr>
            <w:rStyle w:val="Hyperlink"/>
            <w:noProof/>
          </w:rPr>
          <w:t>Figure 23: pal_ComputeCurrentHalfBridgeP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_Toc127434347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34</w:t>
        </w:r>
        <w:r w:rsidR="00057C7B">
          <w:rPr>
            <w:noProof/>
            <w:webHidden/>
          </w:rPr>
          <w:fldChar w:fldCharType="end"/>
        </w:r>
      </w:hyperlink>
    </w:p>
    <w:p w14:paraId="7D0B1E64" w14:textId="45317659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8" w:history="1">
        <w:r w:rsidR="00057C7B" w:rsidRPr="00A724C3">
          <w:rPr>
            <w:rStyle w:val="Hyperlink"/>
            <w:noProof/>
          </w:rPr>
          <w:t>Figure 24: pal_ComputeCurrentHalfBridgeN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_Toc127434348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35</w:t>
        </w:r>
        <w:r w:rsidR="00057C7B">
          <w:rPr>
            <w:noProof/>
            <w:webHidden/>
          </w:rPr>
          <w:fldChar w:fldCharType="end"/>
        </w:r>
      </w:hyperlink>
    </w:p>
    <w:p w14:paraId="2E99DAE4" w14:textId="51AF8829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49" w:history="1">
        <w:r w:rsidR="00057C7B" w:rsidRPr="00A724C3">
          <w:rPr>
            <w:rStyle w:val="Hyperlink"/>
            <w:noProof/>
          </w:rPr>
          <w:t>Figure 25: pal_StopMotorRotation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_Toc127434349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35</w:t>
        </w:r>
        <w:r w:rsidR="00057C7B">
          <w:rPr>
            <w:noProof/>
            <w:webHidden/>
          </w:rPr>
          <w:fldChar w:fldCharType="end"/>
        </w:r>
      </w:hyperlink>
    </w:p>
    <w:p w14:paraId="5F6F1A58" w14:textId="2F76233B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50" w:history="1">
        <w:r w:rsidR="00057C7B" w:rsidRPr="00A724C3">
          <w:rPr>
            <w:rStyle w:val="Hyperlink"/>
            <w:noProof/>
          </w:rPr>
          <w:t>Figure 26: pal_DriveMotorInTensioning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_Toc127434350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36</w:t>
        </w:r>
        <w:r w:rsidR="00057C7B">
          <w:rPr>
            <w:noProof/>
            <w:webHidden/>
          </w:rPr>
          <w:fldChar w:fldCharType="end"/>
        </w:r>
      </w:hyperlink>
    </w:p>
    <w:p w14:paraId="445280AE" w14:textId="50AADD6A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51" w:history="1">
        <w:r w:rsidR="00057C7B" w:rsidRPr="00A724C3">
          <w:rPr>
            <w:rStyle w:val="Hyperlink"/>
            <w:noProof/>
          </w:rPr>
          <w:t>Figure 27: pal_DriveMotorInReleasing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_Toc127434351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37</w:t>
        </w:r>
        <w:r w:rsidR="00057C7B">
          <w:rPr>
            <w:noProof/>
            <w:webHidden/>
          </w:rPr>
          <w:fldChar w:fldCharType="end"/>
        </w:r>
      </w:hyperlink>
    </w:p>
    <w:p w14:paraId="2C1F5D77" w14:textId="42BC7F59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52" w:history="1">
        <w:r w:rsidR="00057C7B" w:rsidRPr="00A724C3">
          <w:rPr>
            <w:rStyle w:val="Hyperlink"/>
            <w:noProof/>
          </w:rPr>
          <w:t>Figure 28: pal_DisablePowerStage diagram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_Toc127434352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37</w:t>
        </w:r>
        <w:r w:rsidR="00057C7B">
          <w:rPr>
            <w:noProof/>
            <w:webHidden/>
          </w:rPr>
          <w:fldChar w:fldCharType="end"/>
        </w:r>
      </w:hyperlink>
    </w:p>
    <w:p w14:paraId="4A51784B" w14:textId="7B199C19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53" w:history="1">
        <w:r w:rsidR="00057C7B" w:rsidRPr="00A724C3">
          <w:rPr>
            <w:rStyle w:val="Hyperlink"/>
            <w:noProof/>
          </w:rPr>
          <w:t>Figure 29 pal_u8MotorOrder_ManageMediumPWMFailureDetection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_Toc127434353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38</w:t>
        </w:r>
        <w:r w:rsidR="00057C7B">
          <w:rPr>
            <w:noProof/>
            <w:webHidden/>
          </w:rPr>
          <w:fldChar w:fldCharType="end"/>
        </w:r>
      </w:hyperlink>
    </w:p>
    <w:p w14:paraId="3280BBD3" w14:textId="7B2BCB9B" w:rsidR="00057C7B" w:rsidRDefault="00000000">
      <w:pPr>
        <w:pStyle w:val="TableofFigures"/>
        <w:tabs>
          <w:tab w:val="right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7434354" w:history="1">
        <w:r w:rsidR="00057C7B" w:rsidRPr="00A724C3">
          <w:rPr>
            <w:rStyle w:val="Hyperlink"/>
            <w:noProof/>
          </w:rPr>
          <w:t>Figure 30 pal_u8MotorOrder_ManageHighPWMFailureDetection</w:t>
        </w:r>
        <w:r w:rsidR="00057C7B">
          <w:rPr>
            <w:noProof/>
            <w:webHidden/>
          </w:rPr>
          <w:tab/>
        </w:r>
        <w:r w:rsidR="00057C7B">
          <w:rPr>
            <w:noProof/>
            <w:webHidden/>
          </w:rPr>
          <w:fldChar w:fldCharType="begin"/>
        </w:r>
        <w:r w:rsidR="00057C7B">
          <w:rPr>
            <w:noProof/>
            <w:webHidden/>
          </w:rPr>
          <w:instrText xml:space="preserve"> PAGEREF _Toc127434354 \h </w:instrText>
        </w:r>
        <w:r w:rsidR="00057C7B">
          <w:rPr>
            <w:noProof/>
            <w:webHidden/>
          </w:rPr>
        </w:r>
        <w:r w:rsidR="00057C7B">
          <w:rPr>
            <w:noProof/>
            <w:webHidden/>
          </w:rPr>
          <w:fldChar w:fldCharType="separate"/>
        </w:r>
        <w:r w:rsidR="00057C7B">
          <w:rPr>
            <w:noProof/>
            <w:webHidden/>
          </w:rPr>
          <w:t>39</w:t>
        </w:r>
        <w:r w:rsidR="00057C7B">
          <w:rPr>
            <w:noProof/>
            <w:webHidden/>
          </w:rPr>
          <w:fldChar w:fldCharType="end"/>
        </w:r>
      </w:hyperlink>
    </w:p>
    <w:p w14:paraId="32A2A813" w14:textId="0FB25AAF" w:rsidR="001C580C" w:rsidRPr="00296B9F" w:rsidRDefault="001C580C" w:rsidP="001C580C">
      <w:pPr>
        <w:tabs>
          <w:tab w:val="right" w:pos="9240"/>
          <w:tab w:val="right" w:pos="9480"/>
        </w:tabs>
      </w:pPr>
      <w:r>
        <w:fldChar w:fldCharType="end"/>
      </w:r>
    </w:p>
    <w:bookmarkEnd w:id="1"/>
    <w:p w14:paraId="3E9970C4" w14:textId="77777777" w:rsidR="001278D5" w:rsidRPr="00296B9F" w:rsidRDefault="000E0290" w:rsidP="000E0290">
      <w:pPr>
        <w:pStyle w:val="Heading1"/>
      </w:pPr>
      <w:r w:rsidRPr="00296B9F">
        <w:br w:type="page"/>
      </w:r>
      <w:r w:rsidR="001278D5" w:rsidRPr="00296B9F">
        <w:lastRenderedPageBreak/>
        <w:t>General Information</w:t>
      </w:r>
    </w:p>
    <w:p w14:paraId="1F87EFA3" w14:textId="77777777" w:rsidR="00AA61CF" w:rsidRPr="00296B9F" w:rsidRDefault="00AA61CF" w:rsidP="00936489">
      <w:pPr>
        <w:pStyle w:val="Heading2"/>
      </w:pPr>
      <w:bookmarkStart w:id="2" w:name="_Toc127529640"/>
      <w:r w:rsidRPr="00296B9F">
        <w:t>Revision history</w:t>
      </w:r>
      <w:r w:rsidR="00CC7005">
        <w:t xml:space="preserve"> *</w:t>
      </w:r>
      <w:bookmarkEnd w:id="2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5"/>
        <w:gridCol w:w="1325"/>
        <w:gridCol w:w="2595"/>
        <w:gridCol w:w="4133"/>
      </w:tblGrid>
      <w:tr w:rsidR="00536511" w:rsidRPr="001079B6" w14:paraId="70F3C7F4" w14:textId="77777777" w:rsidTr="009B31FC">
        <w:tc>
          <w:tcPr>
            <w:tcW w:w="1125" w:type="dxa"/>
            <w:shd w:val="clear" w:color="auto" w:fill="000080"/>
          </w:tcPr>
          <w:p w14:paraId="3D01114A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Revision</w:t>
            </w:r>
          </w:p>
        </w:tc>
        <w:tc>
          <w:tcPr>
            <w:tcW w:w="1325" w:type="dxa"/>
            <w:shd w:val="clear" w:color="auto" w:fill="000080"/>
          </w:tcPr>
          <w:p w14:paraId="6D010BE3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2595" w:type="dxa"/>
            <w:shd w:val="clear" w:color="auto" w:fill="000080"/>
          </w:tcPr>
          <w:p w14:paraId="5C31F2A8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Author(s)</w:t>
            </w:r>
          </w:p>
        </w:tc>
        <w:tc>
          <w:tcPr>
            <w:tcW w:w="4133" w:type="dxa"/>
            <w:shd w:val="clear" w:color="auto" w:fill="000080"/>
          </w:tcPr>
          <w:p w14:paraId="03370627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Description/comment</w:t>
            </w:r>
          </w:p>
        </w:tc>
      </w:tr>
      <w:tr w:rsidR="001C580C" w:rsidRPr="001079B6" w14:paraId="774FD7E0" w14:textId="77777777" w:rsidTr="009B31FC">
        <w:tc>
          <w:tcPr>
            <w:tcW w:w="1125" w:type="dxa"/>
            <w:shd w:val="clear" w:color="auto" w:fill="auto"/>
          </w:tcPr>
          <w:p w14:paraId="534AC7EA" w14:textId="2C4E3B00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1.1.2.1</w:t>
            </w:r>
          </w:p>
        </w:tc>
        <w:tc>
          <w:tcPr>
            <w:tcW w:w="1325" w:type="dxa"/>
            <w:shd w:val="clear" w:color="auto" w:fill="auto"/>
          </w:tcPr>
          <w:p w14:paraId="76E4388B" w14:textId="2DE231A3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07.01.2022</w:t>
            </w:r>
          </w:p>
        </w:tc>
        <w:tc>
          <w:tcPr>
            <w:tcW w:w="2595" w:type="dxa"/>
            <w:shd w:val="clear" w:color="auto" w:fill="auto"/>
          </w:tcPr>
          <w:p w14:paraId="2C5A12DA" w14:textId="6CD39F11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C. Vintila</w:t>
            </w:r>
          </w:p>
        </w:tc>
        <w:tc>
          <w:tcPr>
            <w:tcW w:w="4133" w:type="dxa"/>
            <w:shd w:val="clear" w:color="auto" w:fill="auto"/>
          </w:tcPr>
          <w:p w14:paraId="1691ED78" w14:textId="0D8A4CD5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Initial revision.</w:t>
            </w:r>
          </w:p>
        </w:tc>
      </w:tr>
      <w:tr w:rsidR="001C580C" w:rsidRPr="001079B6" w14:paraId="26F6DB35" w14:textId="77777777" w:rsidTr="009B31FC">
        <w:tc>
          <w:tcPr>
            <w:tcW w:w="1125" w:type="dxa"/>
            <w:shd w:val="clear" w:color="auto" w:fill="auto"/>
          </w:tcPr>
          <w:p w14:paraId="4D19B0EC" w14:textId="19B73C7F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1.1.2.2</w:t>
            </w:r>
          </w:p>
        </w:tc>
        <w:tc>
          <w:tcPr>
            <w:tcW w:w="1325" w:type="dxa"/>
            <w:shd w:val="clear" w:color="auto" w:fill="auto"/>
          </w:tcPr>
          <w:p w14:paraId="6DA53402" w14:textId="59970A50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07.01.2022</w:t>
            </w:r>
          </w:p>
        </w:tc>
        <w:tc>
          <w:tcPr>
            <w:tcW w:w="2595" w:type="dxa"/>
            <w:shd w:val="clear" w:color="auto" w:fill="auto"/>
          </w:tcPr>
          <w:p w14:paraId="75C92E9A" w14:textId="0DB25263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C. Vintila</w:t>
            </w:r>
          </w:p>
        </w:tc>
        <w:tc>
          <w:tcPr>
            <w:tcW w:w="4133" w:type="dxa"/>
            <w:shd w:val="clear" w:color="auto" w:fill="auto"/>
          </w:tcPr>
          <w:p w14:paraId="420DD024" w14:textId="0D0F4CA0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Services added.</w:t>
            </w:r>
          </w:p>
        </w:tc>
      </w:tr>
      <w:tr w:rsidR="001C580C" w:rsidRPr="001079B6" w14:paraId="600AF538" w14:textId="77777777" w:rsidTr="009B31FC">
        <w:tc>
          <w:tcPr>
            <w:tcW w:w="1125" w:type="dxa"/>
            <w:shd w:val="clear" w:color="auto" w:fill="auto"/>
          </w:tcPr>
          <w:p w14:paraId="674449D5" w14:textId="56ECAB13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1.1.2.3</w:t>
            </w:r>
          </w:p>
        </w:tc>
        <w:tc>
          <w:tcPr>
            <w:tcW w:w="1325" w:type="dxa"/>
            <w:shd w:val="clear" w:color="auto" w:fill="auto"/>
          </w:tcPr>
          <w:p w14:paraId="41D15874" w14:textId="53231266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11.02.2022</w:t>
            </w:r>
          </w:p>
        </w:tc>
        <w:tc>
          <w:tcPr>
            <w:tcW w:w="2595" w:type="dxa"/>
            <w:shd w:val="clear" w:color="auto" w:fill="auto"/>
          </w:tcPr>
          <w:p w14:paraId="173B3F72" w14:textId="1EFB537E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C. Vintila</w:t>
            </w:r>
          </w:p>
        </w:tc>
        <w:tc>
          <w:tcPr>
            <w:tcW w:w="4133" w:type="dxa"/>
            <w:shd w:val="clear" w:color="auto" w:fill="auto"/>
          </w:tcPr>
          <w:p w14:paraId="56FDC211" w14:textId="2ABED98C" w:rsidR="001C580C" w:rsidRPr="001079B6" w:rsidRDefault="001C580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Corrections after review. </w:t>
            </w:r>
          </w:p>
        </w:tc>
      </w:tr>
      <w:tr w:rsidR="00FE50E7" w:rsidRPr="001079B6" w14:paraId="0382A693" w14:textId="77777777" w:rsidTr="009B31FC">
        <w:tc>
          <w:tcPr>
            <w:tcW w:w="1125" w:type="dxa"/>
            <w:shd w:val="clear" w:color="auto" w:fill="auto"/>
          </w:tcPr>
          <w:p w14:paraId="325FA9A9" w14:textId="69C8B7F6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1.1.2.4</w:t>
            </w:r>
          </w:p>
        </w:tc>
        <w:tc>
          <w:tcPr>
            <w:tcW w:w="1325" w:type="dxa"/>
            <w:shd w:val="clear" w:color="auto" w:fill="auto"/>
          </w:tcPr>
          <w:p w14:paraId="1AFC9229" w14:textId="093F22D7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29.03.2022</w:t>
            </w:r>
          </w:p>
        </w:tc>
        <w:tc>
          <w:tcPr>
            <w:tcW w:w="2595" w:type="dxa"/>
            <w:shd w:val="clear" w:color="auto" w:fill="auto"/>
          </w:tcPr>
          <w:p w14:paraId="667FF999" w14:textId="288C7555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Obada Mirela</w:t>
            </w:r>
          </w:p>
        </w:tc>
        <w:tc>
          <w:tcPr>
            <w:tcW w:w="4133" w:type="dxa"/>
            <w:shd w:val="clear" w:color="auto" w:fill="auto"/>
          </w:tcPr>
          <w:p w14:paraId="56974017" w14:textId="2A724966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traceabilty</w:t>
            </w:r>
            <w:proofErr w:type="spellEnd"/>
          </w:p>
        </w:tc>
      </w:tr>
      <w:tr w:rsidR="00EF4FDE" w:rsidRPr="001079B6" w14:paraId="0A1F0ADF" w14:textId="77777777" w:rsidTr="009B31FC">
        <w:tc>
          <w:tcPr>
            <w:tcW w:w="1125" w:type="dxa"/>
            <w:shd w:val="clear" w:color="auto" w:fill="auto"/>
          </w:tcPr>
          <w:p w14:paraId="1F10794C" w14:textId="3C19FFF2" w:rsidR="00EF4FDE" w:rsidRDefault="00EF4FDE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1.1.2.5</w:t>
            </w:r>
          </w:p>
        </w:tc>
        <w:tc>
          <w:tcPr>
            <w:tcW w:w="1325" w:type="dxa"/>
            <w:shd w:val="clear" w:color="auto" w:fill="auto"/>
          </w:tcPr>
          <w:p w14:paraId="560A0D22" w14:textId="0F15A694" w:rsidR="00EF4FDE" w:rsidRDefault="00EF4FDE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29.03.2022</w:t>
            </w:r>
          </w:p>
        </w:tc>
        <w:tc>
          <w:tcPr>
            <w:tcW w:w="2595" w:type="dxa"/>
            <w:shd w:val="clear" w:color="auto" w:fill="auto"/>
          </w:tcPr>
          <w:p w14:paraId="5AA6B7DA" w14:textId="445F5DF3" w:rsidR="00EF4FDE" w:rsidRDefault="00EF4FDE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Obada Mirela</w:t>
            </w:r>
          </w:p>
        </w:tc>
        <w:tc>
          <w:tcPr>
            <w:tcW w:w="4133" w:type="dxa"/>
            <w:shd w:val="clear" w:color="auto" w:fill="auto"/>
          </w:tcPr>
          <w:p w14:paraId="48E8129E" w14:textId="650CC375" w:rsidR="00EF4FDE" w:rsidRDefault="00EF4FDE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r w:rsidR="006470B8">
              <w:rPr>
                <w:rFonts w:ascii="Arial" w:hAnsi="Arial"/>
                <w:sz w:val="20"/>
                <w:szCs w:val="20"/>
              </w:rPr>
              <w:t>document</w:t>
            </w:r>
          </w:p>
        </w:tc>
      </w:tr>
      <w:tr w:rsidR="00FE50E7" w:rsidRPr="001079B6" w14:paraId="0CD2D49E" w14:textId="77777777" w:rsidTr="009B31FC">
        <w:tc>
          <w:tcPr>
            <w:tcW w:w="1125" w:type="dxa"/>
            <w:shd w:val="clear" w:color="auto" w:fill="auto"/>
          </w:tcPr>
          <w:p w14:paraId="193268D4" w14:textId="045B262E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1.1.2.6</w:t>
            </w:r>
          </w:p>
        </w:tc>
        <w:tc>
          <w:tcPr>
            <w:tcW w:w="1325" w:type="dxa"/>
            <w:shd w:val="clear" w:color="auto" w:fill="auto"/>
          </w:tcPr>
          <w:p w14:paraId="3DEC3E52" w14:textId="4A45360C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11.04.2022</w:t>
            </w:r>
          </w:p>
        </w:tc>
        <w:tc>
          <w:tcPr>
            <w:tcW w:w="2595" w:type="dxa"/>
            <w:shd w:val="clear" w:color="auto" w:fill="auto"/>
          </w:tcPr>
          <w:p w14:paraId="2B1FAE33" w14:textId="011D49D5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Obada Mirela</w:t>
            </w:r>
          </w:p>
        </w:tc>
        <w:tc>
          <w:tcPr>
            <w:tcW w:w="4133" w:type="dxa"/>
            <w:shd w:val="clear" w:color="auto" w:fill="auto"/>
          </w:tcPr>
          <w:p w14:paraId="796AAF45" w14:textId="5A00119B" w:rsidR="00FE50E7" w:rsidRDefault="006470B8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Fix findings from review</w:t>
            </w:r>
          </w:p>
        </w:tc>
      </w:tr>
      <w:tr w:rsidR="006028BB" w:rsidRPr="001079B6" w14:paraId="204AA022" w14:textId="77777777" w:rsidTr="009B31FC">
        <w:tc>
          <w:tcPr>
            <w:tcW w:w="1125" w:type="dxa"/>
            <w:shd w:val="clear" w:color="auto" w:fill="auto"/>
          </w:tcPr>
          <w:p w14:paraId="3049080F" w14:textId="0B1CEA0D" w:rsidR="006028BB" w:rsidRDefault="006028BB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1.1.2.7</w:t>
            </w:r>
          </w:p>
        </w:tc>
        <w:tc>
          <w:tcPr>
            <w:tcW w:w="1325" w:type="dxa"/>
            <w:shd w:val="clear" w:color="auto" w:fill="auto"/>
          </w:tcPr>
          <w:p w14:paraId="7CC6F4C6" w14:textId="72CED230" w:rsidR="006028BB" w:rsidRDefault="006028BB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06.09.2022</w:t>
            </w:r>
          </w:p>
        </w:tc>
        <w:tc>
          <w:tcPr>
            <w:tcW w:w="2595" w:type="dxa"/>
            <w:shd w:val="clear" w:color="auto" w:fill="auto"/>
          </w:tcPr>
          <w:p w14:paraId="77A93B26" w14:textId="2AD1EA87" w:rsidR="006028BB" w:rsidRDefault="006028BB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Madalina Serban</w:t>
            </w:r>
          </w:p>
        </w:tc>
        <w:tc>
          <w:tcPr>
            <w:tcW w:w="4133" w:type="dxa"/>
            <w:shd w:val="clear" w:color="auto" w:fill="auto"/>
          </w:tcPr>
          <w:p w14:paraId="324F1E50" w14:textId="26468DF7" w:rsidR="006028BB" w:rsidRDefault="006028BB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Added new functions and traceability</w:t>
            </w:r>
          </w:p>
        </w:tc>
      </w:tr>
      <w:tr w:rsidR="0006557A" w:rsidRPr="001079B6" w14:paraId="5DB6A1B2" w14:textId="77777777" w:rsidTr="009B31FC">
        <w:tc>
          <w:tcPr>
            <w:tcW w:w="1125" w:type="dxa"/>
            <w:shd w:val="clear" w:color="auto" w:fill="auto"/>
          </w:tcPr>
          <w:p w14:paraId="7F6742D5" w14:textId="5F157A31" w:rsidR="0006557A" w:rsidRDefault="0006557A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1.1.2.8</w:t>
            </w:r>
          </w:p>
        </w:tc>
        <w:tc>
          <w:tcPr>
            <w:tcW w:w="1325" w:type="dxa"/>
            <w:shd w:val="clear" w:color="auto" w:fill="auto"/>
          </w:tcPr>
          <w:p w14:paraId="377BE2BC" w14:textId="6E92C6BB" w:rsidR="0006557A" w:rsidRDefault="0006557A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08.09.2022</w:t>
            </w:r>
          </w:p>
        </w:tc>
        <w:tc>
          <w:tcPr>
            <w:tcW w:w="2595" w:type="dxa"/>
            <w:shd w:val="clear" w:color="auto" w:fill="auto"/>
          </w:tcPr>
          <w:p w14:paraId="26B61BCB" w14:textId="617D620E" w:rsidR="0006557A" w:rsidRDefault="0006557A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Madalina Serban</w:t>
            </w:r>
          </w:p>
        </w:tc>
        <w:tc>
          <w:tcPr>
            <w:tcW w:w="4133" w:type="dxa"/>
            <w:shd w:val="clear" w:color="auto" w:fill="auto"/>
          </w:tcPr>
          <w:p w14:paraId="3354F7E4" w14:textId="0D2CCA1A" w:rsidR="0006557A" w:rsidRDefault="0006557A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Fixed review findings</w:t>
            </w:r>
          </w:p>
        </w:tc>
      </w:tr>
      <w:tr w:rsidR="004E6FEC" w:rsidRPr="001079B6" w14:paraId="57D94E02" w14:textId="77777777" w:rsidTr="009B31FC">
        <w:tc>
          <w:tcPr>
            <w:tcW w:w="1125" w:type="dxa"/>
            <w:shd w:val="clear" w:color="auto" w:fill="auto"/>
          </w:tcPr>
          <w:p w14:paraId="057C06C3" w14:textId="6323DA5F" w:rsidR="004E6FEC" w:rsidRDefault="004E6FE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1.1.2.9</w:t>
            </w:r>
          </w:p>
        </w:tc>
        <w:tc>
          <w:tcPr>
            <w:tcW w:w="1325" w:type="dxa"/>
            <w:shd w:val="clear" w:color="auto" w:fill="auto"/>
          </w:tcPr>
          <w:p w14:paraId="021C2615" w14:textId="1DC5694B" w:rsidR="004E6FEC" w:rsidRDefault="004E6FE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22.11.2022</w:t>
            </w:r>
          </w:p>
        </w:tc>
        <w:tc>
          <w:tcPr>
            <w:tcW w:w="2595" w:type="dxa"/>
            <w:shd w:val="clear" w:color="auto" w:fill="auto"/>
          </w:tcPr>
          <w:p w14:paraId="0CEDB2CC" w14:textId="6192D60A" w:rsidR="004E6FEC" w:rsidRDefault="004E6FE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Mirela Obada</w:t>
            </w:r>
          </w:p>
        </w:tc>
        <w:tc>
          <w:tcPr>
            <w:tcW w:w="4133" w:type="dxa"/>
            <w:shd w:val="clear" w:color="auto" w:fill="auto"/>
          </w:tcPr>
          <w:p w14:paraId="15F0F450" w14:textId="2BF52DF3" w:rsidR="004E6FEC" w:rsidRDefault="004E6FEC" w:rsidP="001C580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Add new req for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tracebilty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from arch</w:t>
            </w:r>
          </w:p>
        </w:tc>
      </w:tr>
      <w:tr w:rsidR="00CB5D86" w:rsidRPr="001079B6" w14:paraId="23644DEC" w14:textId="77777777" w:rsidTr="009B31FC">
        <w:tc>
          <w:tcPr>
            <w:tcW w:w="1125" w:type="dxa"/>
            <w:shd w:val="clear" w:color="auto" w:fill="auto"/>
          </w:tcPr>
          <w:p w14:paraId="6AD25003" w14:textId="2D622ADA" w:rsidR="00CB5D86" w:rsidRDefault="00CB5D86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1.1.2.10</w:t>
            </w:r>
          </w:p>
        </w:tc>
        <w:tc>
          <w:tcPr>
            <w:tcW w:w="1325" w:type="dxa"/>
            <w:shd w:val="clear" w:color="auto" w:fill="auto"/>
          </w:tcPr>
          <w:p w14:paraId="21547775" w14:textId="49C6D0B8" w:rsidR="00CB5D86" w:rsidRDefault="00CB5D86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10.02.2023</w:t>
            </w:r>
          </w:p>
        </w:tc>
        <w:tc>
          <w:tcPr>
            <w:tcW w:w="2595" w:type="dxa"/>
            <w:shd w:val="clear" w:color="auto" w:fill="auto"/>
          </w:tcPr>
          <w:p w14:paraId="40777A6D" w14:textId="1CB058D8" w:rsidR="00CB5D86" w:rsidRDefault="00DE0BC5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Mirela Obada</w:t>
            </w:r>
          </w:p>
        </w:tc>
        <w:tc>
          <w:tcPr>
            <w:tcW w:w="4133" w:type="dxa"/>
            <w:shd w:val="clear" w:color="auto" w:fill="auto"/>
          </w:tcPr>
          <w:p w14:paraId="42A086E8" w14:textId="2D638490" w:rsidR="00CB5D86" w:rsidRDefault="00CB5D86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document for 5.0</w:t>
            </w:r>
          </w:p>
        </w:tc>
      </w:tr>
      <w:tr w:rsidR="00DE0BC5" w:rsidRPr="001079B6" w14:paraId="14776E09" w14:textId="77777777" w:rsidTr="009B31FC">
        <w:tc>
          <w:tcPr>
            <w:tcW w:w="1125" w:type="dxa"/>
            <w:shd w:val="clear" w:color="auto" w:fill="auto"/>
          </w:tcPr>
          <w:p w14:paraId="3E376335" w14:textId="19334A39" w:rsidR="00DE0BC5" w:rsidRDefault="00DE0BC5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1.1.2.11</w:t>
            </w:r>
          </w:p>
        </w:tc>
        <w:tc>
          <w:tcPr>
            <w:tcW w:w="1325" w:type="dxa"/>
            <w:shd w:val="clear" w:color="auto" w:fill="auto"/>
          </w:tcPr>
          <w:p w14:paraId="6DE5BF2B" w14:textId="50E56919" w:rsidR="00DE0BC5" w:rsidRDefault="00DE0BC5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16.02.2023</w:t>
            </w:r>
          </w:p>
        </w:tc>
        <w:tc>
          <w:tcPr>
            <w:tcW w:w="2595" w:type="dxa"/>
            <w:shd w:val="clear" w:color="auto" w:fill="auto"/>
          </w:tcPr>
          <w:p w14:paraId="21E3C970" w14:textId="38DB41EE" w:rsidR="00DE0BC5" w:rsidRDefault="00DE0BC5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Mirela Obada</w:t>
            </w:r>
          </w:p>
        </w:tc>
        <w:tc>
          <w:tcPr>
            <w:tcW w:w="4133" w:type="dxa"/>
            <w:shd w:val="clear" w:color="auto" w:fill="auto"/>
          </w:tcPr>
          <w:p w14:paraId="3AB3880F" w14:textId="2735BC9F" w:rsidR="00DE0BC5" w:rsidRDefault="00DE0BC5" w:rsidP="00CB5D8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all diagrams </w:t>
            </w:r>
            <w:r w:rsidR="00A36B8B">
              <w:rPr>
                <w:rFonts w:ascii="Arial" w:hAnsi="Arial"/>
                <w:sz w:val="20"/>
                <w:szCs w:val="20"/>
              </w:rPr>
              <w:t xml:space="preserve">and </w:t>
            </w:r>
            <w:proofErr w:type="spellStart"/>
            <w:r w:rsidR="00A36B8B">
              <w:rPr>
                <w:rFonts w:ascii="Arial" w:hAnsi="Arial"/>
                <w:sz w:val="20"/>
                <w:szCs w:val="20"/>
              </w:rPr>
              <w:t>traceabilty</w:t>
            </w:r>
            <w:proofErr w:type="spellEnd"/>
            <w:r w:rsidR="00A36B8B">
              <w:rPr>
                <w:rFonts w:ascii="Arial" w:hAnsi="Arial"/>
                <w:sz w:val="20"/>
                <w:szCs w:val="20"/>
              </w:rPr>
              <w:t xml:space="preserve"> for 5.0</w:t>
            </w:r>
          </w:p>
        </w:tc>
      </w:tr>
      <w:tr w:rsidR="00F71AFC" w:rsidRPr="001079B6" w14:paraId="5C1C323E" w14:textId="77777777" w:rsidTr="009B31FC">
        <w:tc>
          <w:tcPr>
            <w:tcW w:w="1125" w:type="dxa"/>
            <w:shd w:val="clear" w:color="auto" w:fill="auto"/>
          </w:tcPr>
          <w:p w14:paraId="3C2970CE" w14:textId="63A3E87E" w:rsidR="00F71AFC" w:rsidRDefault="00F71AFC" w:rsidP="00F71AF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1.1.2.12</w:t>
            </w:r>
          </w:p>
        </w:tc>
        <w:tc>
          <w:tcPr>
            <w:tcW w:w="1325" w:type="dxa"/>
            <w:shd w:val="clear" w:color="auto" w:fill="auto"/>
          </w:tcPr>
          <w:p w14:paraId="1CD96FCC" w14:textId="0F12CB97" w:rsidR="00F71AFC" w:rsidRDefault="00F71AFC" w:rsidP="00F71AF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16.02.2023</w:t>
            </w:r>
          </w:p>
        </w:tc>
        <w:tc>
          <w:tcPr>
            <w:tcW w:w="2595" w:type="dxa"/>
            <w:shd w:val="clear" w:color="auto" w:fill="auto"/>
          </w:tcPr>
          <w:p w14:paraId="5CA29A3B" w14:textId="5F191B46" w:rsidR="00F71AFC" w:rsidRDefault="00F71AFC" w:rsidP="00F71AF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Mirela Obada</w:t>
            </w:r>
          </w:p>
        </w:tc>
        <w:tc>
          <w:tcPr>
            <w:tcW w:w="4133" w:type="dxa"/>
            <w:shd w:val="clear" w:color="auto" w:fill="auto"/>
          </w:tcPr>
          <w:p w14:paraId="6503C151" w14:textId="6CDA7A10" w:rsidR="00F71AFC" w:rsidRDefault="00F71AFC" w:rsidP="00F71AF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1 req for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trasabilty</w:t>
            </w:r>
            <w:proofErr w:type="spellEnd"/>
          </w:p>
        </w:tc>
      </w:tr>
      <w:tr w:rsidR="005E5FD0" w:rsidRPr="001079B6" w14:paraId="52D0E955" w14:textId="77777777" w:rsidTr="009B31FC">
        <w:tc>
          <w:tcPr>
            <w:tcW w:w="1125" w:type="dxa"/>
            <w:shd w:val="clear" w:color="auto" w:fill="auto"/>
          </w:tcPr>
          <w:p w14:paraId="23C01A09" w14:textId="0D868FCF" w:rsidR="005E5FD0" w:rsidRDefault="005E5FD0" w:rsidP="005E5FD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1.1.2.13</w:t>
            </w:r>
          </w:p>
        </w:tc>
        <w:tc>
          <w:tcPr>
            <w:tcW w:w="1325" w:type="dxa"/>
            <w:shd w:val="clear" w:color="auto" w:fill="auto"/>
          </w:tcPr>
          <w:p w14:paraId="1BB38F02" w14:textId="6378F7C6" w:rsidR="005E5FD0" w:rsidRDefault="005E5FD0" w:rsidP="005E5FD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17.02.2023</w:t>
            </w:r>
          </w:p>
        </w:tc>
        <w:tc>
          <w:tcPr>
            <w:tcW w:w="2595" w:type="dxa"/>
            <w:shd w:val="clear" w:color="auto" w:fill="auto"/>
          </w:tcPr>
          <w:p w14:paraId="5281FAFE" w14:textId="2D624374" w:rsidR="005E5FD0" w:rsidRDefault="005E5FD0" w:rsidP="005E5FD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Mirela Obada</w:t>
            </w:r>
          </w:p>
        </w:tc>
        <w:tc>
          <w:tcPr>
            <w:tcW w:w="4133" w:type="dxa"/>
            <w:shd w:val="clear" w:color="auto" w:fill="auto"/>
          </w:tcPr>
          <w:p w14:paraId="5F86D61C" w14:textId="1B008DA2" w:rsidR="005E5FD0" w:rsidRDefault="005E5FD0" w:rsidP="005E5FD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r>
              <w:rPr>
                <w:rFonts w:ascii="Arial" w:hAnsi="Arial"/>
                <w:sz w:val="20"/>
                <w:szCs w:val="20"/>
              </w:rPr>
              <w:t xml:space="preserve">2 req for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HSSwitch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autotest</w:t>
            </w:r>
            <w:proofErr w:type="spellEnd"/>
          </w:p>
        </w:tc>
      </w:tr>
    </w:tbl>
    <w:p w14:paraId="1F6E4687" w14:textId="77777777" w:rsidR="00CC7005" w:rsidRPr="00CC7005" w:rsidRDefault="00CC7005" w:rsidP="00CC7005">
      <w:pPr>
        <w:rPr>
          <w:i/>
          <w:sz w:val="16"/>
          <w:szCs w:val="16"/>
        </w:rPr>
      </w:pPr>
      <w:r w:rsidRPr="00CC7005">
        <w:rPr>
          <w:i/>
          <w:sz w:val="16"/>
          <w:szCs w:val="16"/>
        </w:rPr>
        <w:t xml:space="preserve">* </w:t>
      </w:r>
      <w:r>
        <w:rPr>
          <w:i/>
          <w:sz w:val="16"/>
          <w:szCs w:val="16"/>
        </w:rPr>
        <w:t>Template history is</w:t>
      </w:r>
      <w:r w:rsidRPr="00CC7005">
        <w:rPr>
          <w:i/>
          <w:sz w:val="16"/>
          <w:szCs w:val="16"/>
        </w:rPr>
        <w:t xml:space="preserve"> found in the CM tool used for templates</w:t>
      </w:r>
    </w:p>
    <w:p w14:paraId="64947312" w14:textId="77777777" w:rsidR="001278D5" w:rsidRDefault="001278D5" w:rsidP="00936489">
      <w:pPr>
        <w:pStyle w:val="Heading2"/>
      </w:pPr>
      <w:bookmarkStart w:id="3" w:name="_Toc127529641"/>
      <w:r w:rsidRPr="00296B9F">
        <w:t>Purpose</w:t>
      </w:r>
      <w:r w:rsidR="007A1E23" w:rsidRPr="00296B9F">
        <w:t xml:space="preserve"> and Scope</w:t>
      </w:r>
      <w:bookmarkEnd w:id="3"/>
    </w:p>
    <w:p w14:paraId="7BD98EFD" w14:textId="48AE4B91" w:rsidR="00963076" w:rsidRPr="00F1292D" w:rsidRDefault="00963076" w:rsidP="00963076">
      <w:pPr>
        <w:rPr>
          <w:rStyle w:val="Blue"/>
        </w:rPr>
      </w:pPr>
      <w:r>
        <w:rPr>
          <w:rStyle w:val="Blue"/>
        </w:rPr>
        <w:t xml:space="preserve">The purpose of this document is to establish the functionality and behavior of the </w:t>
      </w:r>
      <w:r w:rsidR="0099299B">
        <w:rPr>
          <w:rStyle w:val="Blue"/>
        </w:rPr>
        <w:t xml:space="preserve">PAL </w:t>
      </w:r>
      <w:r>
        <w:rPr>
          <w:rStyle w:val="Blue"/>
        </w:rPr>
        <w:t>component</w:t>
      </w:r>
    </w:p>
    <w:p w14:paraId="13B43F3C" w14:textId="77777777" w:rsidR="001278D5" w:rsidRPr="00296B9F" w:rsidRDefault="001278D5" w:rsidP="00936489">
      <w:pPr>
        <w:pStyle w:val="Heading2"/>
      </w:pPr>
      <w:bookmarkStart w:id="4" w:name="_Toc221000464"/>
      <w:bookmarkStart w:id="5" w:name="_Toc127529642"/>
      <w:r w:rsidRPr="00296B9F">
        <w:t>Reference</w:t>
      </w:r>
      <w:r w:rsidR="00EF24E2">
        <w:t>d</w:t>
      </w:r>
      <w:r w:rsidRPr="00296B9F">
        <w:t xml:space="preserve"> documents</w:t>
      </w:r>
      <w:bookmarkEnd w:id="4"/>
      <w:bookmarkEnd w:id="5"/>
    </w:p>
    <w:p w14:paraId="04EA945A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6" w:name="_Toc127529643"/>
      <w:r>
        <w:t xml:space="preserve">External </w:t>
      </w:r>
      <w:r w:rsidR="001278D5" w:rsidRPr="00296B9F">
        <w:t xml:space="preserve"> documents</w:t>
      </w:r>
      <w:bookmarkEnd w:id="6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47E05D37" w14:textId="77777777" w:rsidTr="001079B6">
        <w:tc>
          <w:tcPr>
            <w:tcW w:w="993" w:type="dxa"/>
            <w:shd w:val="clear" w:color="auto" w:fill="000080"/>
          </w:tcPr>
          <w:p w14:paraId="3649F2F9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4DFB0FBA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3397212C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115FFA40" w14:textId="77777777" w:rsidTr="001079B6">
        <w:tc>
          <w:tcPr>
            <w:tcW w:w="993" w:type="dxa"/>
            <w:shd w:val="clear" w:color="auto" w:fill="auto"/>
          </w:tcPr>
          <w:p w14:paraId="0564E4B8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0AA7233D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8FF9E1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36C68CA2" w14:textId="77777777" w:rsidTr="001079B6">
        <w:tc>
          <w:tcPr>
            <w:tcW w:w="993" w:type="dxa"/>
            <w:shd w:val="clear" w:color="auto" w:fill="auto"/>
          </w:tcPr>
          <w:p w14:paraId="2A101755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465BE68E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EA8A4C9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50BD0BF1" w14:textId="77777777" w:rsidTr="001079B6">
        <w:tc>
          <w:tcPr>
            <w:tcW w:w="993" w:type="dxa"/>
            <w:shd w:val="clear" w:color="auto" w:fill="auto"/>
          </w:tcPr>
          <w:p w14:paraId="7A0E05FA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070853F1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6588EB70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F7FF7BC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7" w:name="_Toc127529644"/>
      <w:r>
        <w:t>Internal</w:t>
      </w:r>
      <w:r w:rsidR="001278D5" w:rsidRPr="00296B9F">
        <w:t xml:space="preserve"> Documents</w:t>
      </w:r>
      <w:bookmarkEnd w:id="7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09C0B6EE" w14:textId="77777777" w:rsidTr="001079B6">
        <w:tc>
          <w:tcPr>
            <w:tcW w:w="993" w:type="dxa"/>
            <w:shd w:val="clear" w:color="auto" w:fill="000080"/>
          </w:tcPr>
          <w:p w14:paraId="6B4FE9A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73C4476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4BF4CF47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5FBC5BF3" w14:textId="77777777" w:rsidTr="001079B6">
        <w:tc>
          <w:tcPr>
            <w:tcW w:w="993" w:type="dxa"/>
            <w:shd w:val="clear" w:color="auto" w:fill="auto"/>
          </w:tcPr>
          <w:p w14:paraId="41367DA9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627F94E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537F8FCC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2A0FF154" w14:textId="77777777" w:rsidTr="001079B6">
        <w:trPr>
          <w:trHeight w:val="143"/>
        </w:trPr>
        <w:tc>
          <w:tcPr>
            <w:tcW w:w="993" w:type="dxa"/>
            <w:shd w:val="clear" w:color="auto" w:fill="auto"/>
          </w:tcPr>
          <w:p w14:paraId="5820671F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6E20F50A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165663D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53D0897D" w14:textId="77777777" w:rsidTr="001079B6">
        <w:tc>
          <w:tcPr>
            <w:tcW w:w="993" w:type="dxa"/>
            <w:shd w:val="clear" w:color="auto" w:fill="auto"/>
          </w:tcPr>
          <w:p w14:paraId="40A9DBB7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4F5EC34C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1772B9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104C79D6" w14:textId="77777777" w:rsidTr="001079B6">
        <w:tc>
          <w:tcPr>
            <w:tcW w:w="993" w:type="dxa"/>
            <w:shd w:val="clear" w:color="auto" w:fill="auto"/>
          </w:tcPr>
          <w:p w14:paraId="02375263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1F6053F8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D8206D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0EACE86" w14:textId="77777777" w:rsidR="003040B8" w:rsidRDefault="00936489" w:rsidP="009B7FCF">
      <w:pPr>
        <w:pStyle w:val="Heading2"/>
      </w:pPr>
      <w:bookmarkStart w:id="8" w:name="_Toc127529645"/>
      <w:r w:rsidRPr="00936489">
        <w:t>Terminology and definitions</w:t>
      </w:r>
      <w:bookmarkEnd w:id="8"/>
    </w:p>
    <w:p w14:paraId="7DEE3335" w14:textId="184E81AE" w:rsidR="003040B8" w:rsidRPr="003040B8" w:rsidRDefault="003040B8" w:rsidP="003040B8">
      <w:bookmarkStart w:id="9" w:name="_Hlk36732142"/>
      <w:r>
        <w:t xml:space="preserve">The generic </w:t>
      </w:r>
      <w:r>
        <w:rPr>
          <w:rFonts w:ascii="Arial" w:hAnsi="Arial"/>
          <w:sz w:val="20"/>
          <w:szCs w:val="20"/>
        </w:rPr>
        <w:t xml:space="preserve">acronyms are available in the </w:t>
      </w:r>
      <w:hyperlink r:id="rId8" w:history="1">
        <w:r w:rsidRPr="00AB5045">
          <w:rPr>
            <w:rStyle w:val="Hyperlink"/>
            <w:rFonts w:ascii="Arial" w:hAnsi="Arial"/>
            <w:sz w:val="20"/>
            <w:szCs w:val="20"/>
          </w:rPr>
          <w:t>AEM process and method wiki</w:t>
        </w:r>
      </w:hyperlink>
      <w:bookmarkEnd w:id="9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7320"/>
      </w:tblGrid>
      <w:tr w:rsidR="00936489" w:rsidRPr="001079B6" w14:paraId="65BF2E5D" w14:textId="77777777" w:rsidTr="00936489">
        <w:tc>
          <w:tcPr>
            <w:tcW w:w="1858" w:type="dxa"/>
            <w:shd w:val="clear" w:color="auto" w:fill="000080"/>
          </w:tcPr>
          <w:p w14:paraId="362F85A5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Terminology</w:t>
            </w:r>
          </w:p>
        </w:tc>
        <w:tc>
          <w:tcPr>
            <w:tcW w:w="7320" w:type="dxa"/>
            <w:shd w:val="clear" w:color="auto" w:fill="000080"/>
          </w:tcPr>
          <w:p w14:paraId="5826DB7D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Meaning</w:t>
            </w:r>
          </w:p>
        </w:tc>
      </w:tr>
      <w:tr w:rsidR="00936489" w:rsidRPr="001079B6" w14:paraId="45393C39" w14:textId="77777777" w:rsidTr="00936489">
        <w:tc>
          <w:tcPr>
            <w:tcW w:w="1858" w:type="dxa"/>
            <w:shd w:val="clear" w:color="auto" w:fill="auto"/>
          </w:tcPr>
          <w:p w14:paraId="72628B76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AAU</w:t>
            </w:r>
          </w:p>
        </w:tc>
        <w:tc>
          <w:tcPr>
            <w:tcW w:w="7320" w:type="dxa"/>
            <w:shd w:val="clear" w:color="auto" w:fill="auto"/>
          </w:tcPr>
          <w:p w14:paraId="498D1A5D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Atomic architectural unit</w:t>
            </w:r>
          </w:p>
        </w:tc>
      </w:tr>
      <w:tr w:rsidR="00936489" w:rsidRPr="001079B6" w14:paraId="2622E759" w14:textId="77777777" w:rsidTr="00936489">
        <w:tc>
          <w:tcPr>
            <w:tcW w:w="1858" w:type="dxa"/>
            <w:shd w:val="clear" w:color="auto" w:fill="auto"/>
          </w:tcPr>
          <w:p w14:paraId="3FC839C3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SW</w:t>
            </w:r>
          </w:p>
        </w:tc>
        <w:tc>
          <w:tcPr>
            <w:tcW w:w="7320" w:type="dxa"/>
            <w:shd w:val="clear" w:color="auto" w:fill="auto"/>
          </w:tcPr>
          <w:p w14:paraId="7F5CCC9F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software</w:t>
            </w:r>
          </w:p>
        </w:tc>
      </w:tr>
      <w:tr w:rsidR="00936489" w:rsidRPr="001079B6" w14:paraId="41A1DC1B" w14:textId="77777777" w:rsidTr="00936489">
        <w:tc>
          <w:tcPr>
            <w:tcW w:w="1858" w:type="dxa"/>
            <w:shd w:val="clear" w:color="auto" w:fill="auto"/>
          </w:tcPr>
          <w:p w14:paraId="24121747" w14:textId="073475FD" w:rsidR="00936489" w:rsidRPr="001079B6" w:rsidRDefault="007D0761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PAL</w:t>
            </w:r>
          </w:p>
        </w:tc>
        <w:tc>
          <w:tcPr>
            <w:tcW w:w="7320" w:type="dxa"/>
            <w:shd w:val="clear" w:color="auto" w:fill="auto"/>
          </w:tcPr>
          <w:p w14:paraId="6513BF61" w14:textId="71416DBD" w:rsidR="00936489" w:rsidRPr="001079B6" w:rsidRDefault="007D0761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 w:rsidRPr="00DF07A5">
              <w:t>Power Abstraction Layer</w:t>
            </w:r>
          </w:p>
        </w:tc>
      </w:tr>
    </w:tbl>
    <w:p w14:paraId="7985D8EA" w14:textId="77777777" w:rsidR="00936489" w:rsidRPr="00936489" w:rsidRDefault="00936489" w:rsidP="00936489"/>
    <w:p w14:paraId="7D35D5AD" w14:textId="77777777" w:rsidR="00936489" w:rsidRPr="00936489" w:rsidRDefault="00936489" w:rsidP="00936489"/>
    <w:p w14:paraId="15534762" w14:textId="77777777" w:rsidR="00501E39" w:rsidRPr="00296B9F" w:rsidRDefault="000E0290" w:rsidP="000E0290">
      <w:pPr>
        <w:pStyle w:val="Heading1"/>
      </w:pPr>
      <w:r w:rsidRPr="00296B9F">
        <w:br w:type="page"/>
      </w:r>
      <w:r w:rsidR="000264EA">
        <w:lastRenderedPageBreak/>
        <w:t xml:space="preserve"> </w:t>
      </w:r>
      <w:r w:rsidR="00C70364" w:rsidRPr="00C87ACD">
        <w:rPr>
          <w:caps/>
        </w:rPr>
        <w:t>SW atomic architectural unit design</w:t>
      </w:r>
    </w:p>
    <w:p w14:paraId="36E6460E" w14:textId="77777777" w:rsidR="00055C49" w:rsidRDefault="00527700" w:rsidP="00FA0F12">
      <w:pPr>
        <w:pStyle w:val="Heading2"/>
      </w:pPr>
      <w:bookmarkStart w:id="10" w:name="_Toc127529646"/>
      <w:r>
        <w:t>O</w:t>
      </w:r>
      <w:r w:rsidR="00E74832">
        <w:t>verview</w:t>
      </w:r>
      <w:bookmarkEnd w:id="10"/>
    </w:p>
    <w:p w14:paraId="6B354BB8" w14:textId="77777777" w:rsidR="009665F3" w:rsidRDefault="009665F3" w:rsidP="009665F3">
      <w:r>
        <w:t xml:space="preserve">The aim of the PAL module is to handle the interaction with the motor. The module controls the motor actions and also its </w:t>
      </w:r>
      <w:proofErr w:type="spellStart"/>
      <w:r>
        <w:t>self diagnostics</w:t>
      </w:r>
      <w:proofErr w:type="spellEnd"/>
      <w:r>
        <w:t>.</w:t>
      </w:r>
    </w:p>
    <w:p w14:paraId="3B1A5D8E" w14:textId="76A6B4E5" w:rsidR="00206304" w:rsidRDefault="009665F3" w:rsidP="009665F3">
      <w:r>
        <w:t xml:space="preserve">The module is split in several files: </w:t>
      </w:r>
      <w:proofErr w:type="spellStart"/>
      <w:r>
        <w:t>PAL_Autotests.c</w:t>
      </w:r>
      <w:proofErr w:type="spellEnd"/>
      <w:r>
        <w:t xml:space="preserve">, </w:t>
      </w:r>
      <w:proofErr w:type="spellStart"/>
      <w:r>
        <w:t>PAL_config.c</w:t>
      </w:r>
      <w:proofErr w:type="spellEnd"/>
      <w:r>
        <w:t xml:space="preserve">, </w:t>
      </w:r>
      <w:proofErr w:type="spellStart"/>
      <w:r>
        <w:t>PAL_CurrentMeasure.c</w:t>
      </w:r>
      <w:proofErr w:type="spellEnd"/>
      <w:r>
        <w:t xml:space="preserve">, </w:t>
      </w:r>
      <w:proofErr w:type="spellStart"/>
      <w:r>
        <w:t>PAL_main.c</w:t>
      </w:r>
      <w:proofErr w:type="spellEnd"/>
      <w:r>
        <w:t xml:space="preserve">, </w:t>
      </w:r>
      <w:proofErr w:type="spellStart"/>
      <w:r>
        <w:t>PAL_PowerLayerDriving.c</w:t>
      </w:r>
      <w:proofErr w:type="spellEnd"/>
    </w:p>
    <w:p w14:paraId="468C02E0" w14:textId="77777777" w:rsidR="00C117CB" w:rsidRDefault="00C117CB" w:rsidP="00FA0F12">
      <w:pPr>
        <w:pStyle w:val="Heading2"/>
      </w:pPr>
      <w:bookmarkStart w:id="11" w:name="_Toc127529647"/>
      <w:r>
        <w:t>Traceability</w:t>
      </w:r>
      <w:bookmarkEnd w:id="11"/>
    </w:p>
    <w:p w14:paraId="67725F78" w14:textId="77777777" w:rsidR="009F1CDE" w:rsidRPr="00CA1627" w:rsidRDefault="00C117CB" w:rsidP="00FC2F44">
      <w:r w:rsidRPr="00CA1627">
        <w:t xml:space="preserve"> </w:t>
      </w:r>
    </w:p>
    <w:tbl>
      <w:tblPr>
        <w:tblStyle w:val="TableGrid"/>
        <w:tblW w:w="1134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1620"/>
        <w:gridCol w:w="3960"/>
        <w:gridCol w:w="3510"/>
        <w:gridCol w:w="2250"/>
      </w:tblGrid>
      <w:tr w:rsidR="009F1CDE" w:rsidRPr="00F021D5" w14:paraId="09501B02" w14:textId="77777777" w:rsidTr="00870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dxa"/>
          </w:tcPr>
          <w:p w14:paraId="29C56792" w14:textId="77777777" w:rsidR="009F1CDE" w:rsidRPr="00F021D5" w:rsidRDefault="009F1CDE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Requirements</w:t>
            </w:r>
          </w:p>
        </w:tc>
        <w:tc>
          <w:tcPr>
            <w:tcW w:w="0" w:type="dxa"/>
          </w:tcPr>
          <w:p w14:paraId="152311E0" w14:textId="77777777" w:rsidR="009F1CDE" w:rsidRPr="00F021D5" w:rsidRDefault="009F1CDE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Criteria</w:t>
            </w:r>
          </w:p>
        </w:tc>
        <w:tc>
          <w:tcPr>
            <w:tcW w:w="3510" w:type="dxa"/>
          </w:tcPr>
          <w:p w14:paraId="7D717CF0" w14:textId="77777777" w:rsidR="009F1CDE" w:rsidRPr="00F021D5" w:rsidRDefault="009F1CDE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Linked Runnable</w:t>
            </w:r>
          </w:p>
        </w:tc>
        <w:tc>
          <w:tcPr>
            <w:tcW w:w="2250" w:type="dxa"/>
          </w:tcPr>
          <w:p w14:paraId="05D2F6BB" w14:textId="77777777" w:rsidR="009F1CDE" w:rsidRPr="00F021D5" w:rsidRDefault="009F1CDE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</w:tr>
      <w:tr w:rsidR="009F1CDE" w:rsidRPr="00F021D5" w14:paraId="733D48CB" w14:textId="77777777" w:rsidTr="0087004F">
        <w:tc>
          <w:tcPr>
            <w:tcW w:w="0" w:type="dxa"/>
          </w:tcPr>
          <w:p w14:paraId="6128E29B" w14:textId="6DF59261" w:rsidR="009F1CDE" w:rsidRPr="00F021D5" w:rsidRDefault="00B20BBF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_0001</w:t>
            </w:r>
          </w:p>
        </w:tc>
        <w:tc>
          <w:tcPr>
            <w:tcW w:w="0" w:type="dxa"/>
          </w:tcPr>
          <w:p w14:paraId="788A4E10" w14:textId="4AA9B9AC" w:rsidR="009F1CDE" w:rsidRPr="00F021D5" w:rsidRDefault="00B20BBF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default value for the component Mode State shall be PAL_KU8_DIAGNOSTIC_MODE_STATE.</w:t>
            </w:r>
          </w:p>
        </w:tc>
        <w:tc>
          <w:tcPr>
            <w:tcW w:w="3510" w:type="dxa"/>
          </w:tcPr>
          <w:p w14:paraId="6CE1C262" w14:textId="6EEC7EF1" w:rsidR="009F1CDE" w:rsidRPr="00F021D5" w:rsidRDefault="00B20BBF" w:rsidP="0035356D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PAL_Init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BEB0C22" w14:textId="3C59674B" w:rsidR="009F1CDE" w:rsidRPr="00F021D5" w:rsidRDefault="00B20BBF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ARCH_SW_PAL_0010</w:t>
            </w:r>
          </w:p>
        </w:tc>
      </w:tr>
      <w:tr w:rsidR="00B20BBF" w:rsidRPr="00F021D5" w14:paraId="7DF19F73" w14:textId="77777777" w:rsidTr="0087004F">
        <w:tc>
          <w:tcPr>
            <w:tcW w:w="0" w:type="dxa"/>
          </w:tcPr>
          <w:p w14:paraId="796B0ECC" w14:textId="5FD56453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0" w:type="dxa"/>
          </w:tcPr>
          <w:p w14:paraId="1B23B0A2" w14:textId="2BE52147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default value for the component Requested Mode shall be PAL_KU8_INIT_MODE_STATE.</w:t>
            </w:r>
          </w:p>
        </w:tc>
        <w:tc>
          <w:tcPr>
            <w:tcW w:w="3510" w:type="dxa"/>
          </w:tcPr>
          <w:p w14:paraId="433BE887" w14:textId="7A39F8C8" w:rsidR="00B20BBF" w:rsidRPr="00F021D5" w:rsidRDefault="00B20BBF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PAL_Init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6C546D4A" w14:textId="407664DD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ARCH_SW_PAL_0010</w:t>
            </w:r>
          </w:p>
        </w:tc>
      </w:tr>
      <w:tr w:rsidR="00B20BBF" w:rsidRPr="00F021D5" w14:paraId="3B6AE604" w14:textId="77777777" w:rsidTr="0087004F">
        <w:tc>
          <w:tcPr>
            <w:tcW w:w="0" w:type="dxa"/>
          </w:tcPr>
          <w:p w14:paraId="186644DE" w14:textId="584CA39C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0" w:type="dxa"/>
          </w:tcPr>
          <w:p w14:paraId="266CB139" w14:textId="544C98B4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default value for the counter Free Wheeling Timer shall be PAL_CFG_FREEWHEELING_TIME.</w:t>
            </w:r>
          </w:p>
        </w:tc>
        <w:tc>
          <w:tcPr>
            <w:tcW w:w="3510" w:type="dxa"/>
          </w:tcPr>
          <w:p w14:paraId="32D79081" w14:textId="07780541" w:rsidR="00B20BBF" w:rsidRPr="00F021D5" w:rsidRDefault="00B20BBF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PAL_Init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12CF7291" w14:textId="3ED6EE8B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ARCH_SW_PAL_0010</w:t>
            </w:r>
          </w:p>
        </w:tc>
      </w:tr>
      <w:tr w:rsidR="00B20BBF" w:rsidRPr="00F021D5" w14:paraId="084EFDDF" w14:textId="77777777" w:rsidTr="0087004F">
        <w:tc>
          <w:tcPr>
            <w:tcW w:w="0" w:type="dxa"/>
          </w:tcPr>
          <w:p w14:paraId="4B880767" w14:textId="2B161136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0" w:type="dxa"/>
          </w:tcPr>
          <w:p w14:paraId="3C90D90E" w14:textId="137F5A80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configuration part of the component shall be initialized.</w:t>
            </w:r>
          </w:p>
        </w:tc>
        <w:tc>
          <w:tcPr>
            <w:tcW w:w="3510" w:type="dxa"/>
          </w:tcPr>
          <w:p w14:paraId="1BE3B160" w14:textId="26C195D0" w:rsidR="00B20BBF" w:rsidRPr="00F021D5" w:rsidRDefault="00B20BBF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PAL_Init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091867B3" w14:textId="62912C12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ARCH_SW_PAL_0010</w:t>
            </w:r>
          </w:p>
        </w:tc>
      </w:tr>
      <w:tr w:rsidR="00B20BBF" w:rsidRPr="00F021D5" w14:paraId="6CDB3440" w14:textId="77777777" w:rsidTr="0087004F">
        <w:tc>
          <w:tcPr>
            <w:tcW w:w="0" w:type="dxa"/>
          </w:tcPr>
          <w:p w14:paraId="2278E51B" w14:textId="6ADE944A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0" w:type="dxa"/>
          </w:tcPr>
          <w:p w14:paraId="12F9FBD4" w14:textId="1088B733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component shall enable the H-Bridges related PWMs  at start-up.</w:t>
            </w:r>
          </w:p>
        </w:tc>
        <w:tc>
          <w:tcPr>
            <w:tcW w:w="3510" w:type="dxa"/>
          </w:tcPr>
          <w:p w14:paraId="1B3E9E47" w14:textId="3D3F14F3" w:rsidR="00B20BBF" w:rsidRPr="00F021D5" w:rsidRDefault="00B20BBF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PAL_Init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4C4ACE5A" w14:textId="5B5A4183" w:rsidR="00B20BBF" w:rsidRPr="00F021D5" w:rsidRDefault="00B20BBF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ARCH_SW_PAL_0010</w:t>
            </w:r>
          </w:p>
        </w:tc>
      </w:tr>
      <w:tr w:rsidR="00B20BBF" w:rsidRPr="00F021D5" w14:paraId="74332E70" w14:textId="77777777" w:rsidTr="0087004F">
        <w:tc>
          <w:tcPr>
            <w:tcW w:w="0" w:type="dxa"/>
          </w:tcPr>
          <w:p w14:paraId="0BA9E41A" w14:textId="050EF7EC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0" w:type="dxa"/>
          </w:tcPr>
          <w:p w14:paraId="0FA06DC0" w14:textId="212FB1B8" w:rsidR="00B20BBF" w:rsidRPr="00F021D5" w:rsidRDefault="009E61E4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running mode state of the component shall be evaluated every 2ms.</w:t>
            </w:r>
          </w:p>
        </w:tc>
        <w:tc>
          <w:tcPr>
            <w:tcW w:w="3510" w:type="dxa"/>
          </w:tcPr>
          <w:p w14:paraId="189F09FD" w14:textId="358EAF89" w:rsidR="00B20BBF" w:rsidRPr="00F021D5" w:rsidRDefault="00C0584C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PAL_runMainFunction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84EDAF8" w14:textId="0B604227" w:rsidR="00B20BBF" w:rsidRPr="00F021D5" w:rsidRDefault="00C0584C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ARCH_SW_PAL_0450</w:t>
            </w:r>
          </w:p>
        </w:tc>
      </w:tr>
      <w:tr w:rsidR="00B20BBF" w:rsidRPr="00F021D5" w14:paraId="39E318D3" w14:textId="77777777" w:rsidTr="0087004F">
        <w:tc>
          <w:tcPr>
            <w:tcW w:w="0" w:type="dxa"/>
          </w:tcPr>
          <w:p w14:paraId="132F65B0" w14:textId="50934936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0" w:type="dxa"/>
          </w:tcPr>
          <w:p w14:paraId="1C5CD8CC" w14:textId="3B2707BC" w:rsidR="00B20BBF" w:rsidRPr="00F021D5" w:rsidRDefault="009E61E4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In case the running mode state is PAL_KU8_DIAGNOSTIC_MODE_STATE and the critical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are passed, the running mode state shall be set to PAL_KU8_IDLE_MODE_STATE.</w:t>
            </w:r>
          </w:p>
        </w:tc>
        <w:tc>
          <w:tcPr>
            <w:tcW w:w="3510" w:type="dxa"/>
          </w:tcPr>
          <w:p w14:paraId="30F5C501" w14:textId="7EC55FCE" w:rsidR="00B20BBF" w:rsidRPr="00F021D5" w:rsidRDefault="00C0584C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PAL_runMainFunction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F93885C" w14:textId="62462F83" w:rsidR="00B20BBF" w:rsidRPr="00F021D5" w:rsidRDefault="00C0584C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ARCH_SW_PAL_0450</w:t>
            </w:r>
            <w:r w:rsidR="00032FD8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032FD8" w:rsidRPr="00032FD8">
              <w:rPr>
                <w:rFonts w:ascii="Times New Roman" w:hAnsi="Times New Roman"/>
                <w:sz w:val="20"/>
                <w:szCs w:val="20"/>
              </w:rPr>
              <w:t>ARCH_SW_PAL_0457</w:t>
            </w:r>
          </w:p>
        </w:tc>
      </w:tr>
      <w:tr w:rsidR="00B20BBF" w:rsidRPr="00F021D5" w14:paraId="1F712E76" w14:textId="77777777" w:rsidTr="0087004F">
        <w:tc>
          <w:tcPr>
            <w:tcW w:w="0" w:type="dxa"/>
          </w:tcPr>
          <w:p w14:paraId="28EA3F82" w14:textId="49900E29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0" w:type="dxa"/>
          </w:tcPr>
          <w:p w14:paraId="3D931586" w14:textId="1EC32A33" w:rsidR="00B20BBF" w:rsidRPr="00F021D5" w:rsidRDefault="009E61E4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running mode state is PAL_KU8_IDLE_MODE_STATE and a motor activation order has been received since the last function call, the running mode state shall be set to PAL_KU8_ACTIVATION_MODE_STATE.</w:t>
            </w:r>
          </w:p>
        </w:tc>
        <w:tc>
          <w:tcPr>
            <w:tcW w:w="3510" w:type="dxa"/>
          </w:tcPr>
          <w:p w14:paraId="4EAD9177" w14:textId="578A6DE4" w:rsidR="00B20BBF" w:rsidRPr="00F021D5" w:rsidRDefault="00C0584C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PAL_runMainFunction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73B26F9F" w14:textId="60DA46F1" w:rsidR="00B20BBF" w:rsidRPr="00F021D5" w:rsidRDefault="00C0584C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ARCH_SW_PAL_0450</w:t>
            </w:r>
            <w:r w:rsidR="00032FD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032FD8" w:rsidRPr="00032FD8">
              <w:rPr>
                <w:rFonts w:ascii="Times New Roman" w:hAnsi="Times New Roman"/>
                <w:sz w:val="20"/>
                <w:szCs w:val="20"/>
              </w:rPr>
              <w:t>ARCH_SW_PAL_0457</w:t>
            </w:r>
          </w:p>
        </w:tc>
      </w:tr>
      <w:tr w:rsidR="00B20BBF" w:rsidRPr="00F021D5" w14:paraId="02CC4B5C" w14:textId="77777777" w:rsidTr="0087004F">
        <w:tc>
          <w:tcPr>
            <w:tcW w:w="0" w:type="dxa"/>
          </w:tcPr>
          <w:p w14:paraId="58EC3FF6" w14:textId="7F01ACE5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_000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0" w:type="dxa"/>
          </w:tcPr>
          <w:p w14:paraId="7A5E9615" w14:textId="24F2C856" w:rsidR="00B20BBF" w:rsidRPr="00F021D5" w:rsidRDefault="009E61E4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running mode state is PAL_KU8_ACTIVATION_MODE_STATE and no motor activation order has been received since PAL_CFG_FREEWHEELING_TIME, the running mode state shall be set to PAL_KU8_IDLE_MODE_STATE.</w:t>
            </w:r>
          </w:p>
        </w:tc>
        <w:tc>
          <w:tcPr>
            <w:tcW w:w="3510" w:type="dxa"/>
          </w:tcPr>
          <w:p w14:paraId="19B09C0B" w14:textId="0BB86C1D" w:rsidR="00B20BBF" w:rsidRPr="00F021D5" w:rsidRDefault="00C0584C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PAL_runMainFunction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75F0194" w14:textId="3024EAE2" w:rsidR="00B20BBF" w:rsidRPr="00F021D5" w:rsidRDefault="00C0584C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ARCH_SW_PAL_0450</w:t>
            </w:r>
            <w:r w:rsidR="00032FD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032FD8" w:rsidRPr="00032FD8">
              <w:rPr>
                <w:rFonts w:ascii="Times New Roman" w:hAnsi="Times New Roman"/>
                <w:sz w:val="20"/>
                <w:szCs w:val="20"/>
              </w:rPr>
              <w:t>ARCH_SW_PAL_0457</w:t>
            </w:r>
          </w:p>
        </w:tc>
      </w:tr>
      <w:tr w:rsidR="00B20BBF" w:rsidRPr="00F021D5" w14:paraId="2E9DC2F0" w14:textId="77777777" w:rsidTr="0087004F">
        <w:tc>
          <w:tcPr>
            <w:tcW w:w="0" w:type="dxa"/>
          </w:tcPr>
          <w:p w14:paraId="10D37190" w14:textId="7E76AC3E" w:rsidR="00B20BBF" w:rsidRPr="00F021D5" w:rsidRDefault="00B20BBF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0" w:type="dxa"/>
          </w:tcPr>
          <w:p w14:paraId="1AB85491" w14:textId="604A7735" w:rsidR="00B20BBF" w:rsidRPr="001F12FA" w:rsidRDefault="001F12FA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of Shut down request or in case of critical auto test have failed during startup phase, the running mode state shall be set to PAL_KU8_OFF_MODE_STATE.</w:t>
            </w:r>
          </w:p>
        </w:tc>
        <w:tc>
          <w:tcPr>
            <w:tcW w:w="3510" w:type="dxa"/>
          </w:tcPr>
          <w:p w14:paraId="2C90FB72" w14:textId="65044175" w:rsidR="00B20BBF" w:rsidRPr="00F021D5" w:rsidRDefault="00C0584C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PAL_runMainFunction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10B03CD" w14:textId="0C539846" w:rsidR="00B20BBF" w:rsidRPr="00F021D5" w:rsidRDefault="00C0584C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ARCH_SW_PAL_0450</w:t>
            </w:r>
            <w:r w:rsidR="00032FD8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032FD8" w:rsidRPr="00032FD8">
              <w:rPr>
                <w:rFonts w:ascii="Times New Roman" w:hAnsi="Times New Roman"/>
                <w:sz w:val="20"/>
                <w:szCs w:val="20"/>
              </w:rPr>
              <w:t>ARCH_SW_PAL_0456;</w:t>
            </w:r>
            <w:r w:rsidR="00032FD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032FD8" w:rsidRPr="00032FD8">
              <w:rPr>
                <w:rFonts w:ascii="Times New Roman" w:hAnsi="Times New Roman"/>
                <w:sz w:val="20"/>
                <w:szCs w:val="20"/>
              </w:rPr>
              <w:t>ARCH_SW_PAL_0457</w:t>
            </w:r>
          </w:p>
        </w:tc>
      </w:tr>
      <w:tr w:rsidR="00B20BBF" w:rsidRPr="00F021D5" w14:paraId="7DD9ECD3" w14:textId="77777777" w:rsidTr="0087004F">
        <w:tc>
          <w:tcPr>
            <w:tcW w:w="0" w:type="dxa"/>
          </w:tcPr>
          <w:p w14:paraId="735926AC" w14:textId="2F85B5D7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0" w:type="dxa"/>
          </w:tcPr>
          <w:p w14:paraId="3E2D7AB0" w14:textId="4B31E7F5" w:rsidR="00B20BBF" w:rsidRPr="00F021D5" w:rsidRDefault="00DC2A9E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motor current shall be calculated based on the received motor power order.</w:t>
            </w:r>
          </w:p>
        </w:tc>
        <w:tc>
          <w:tcPr>
            <w:tcW w:w="3510" w:type="dxa"/>
          </w:tcPr>
          <w:p w14:paraId="71C8827C" w14:textId="4BCB4598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PAL_runReadMotorCurrentInmA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3442B301" w14:textId="4B1D8BF4" w:rsidR="00A23791" w:rsidRPr="00F021D5" w:rsidRDefault="00A23791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ARCH_SW_PAL_0080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ARCH_SW_PAL_0100</w:t>
            </w:r>
          </w:p>
        </w:tc>
      </w:tr>
      <w:tr w:rsidR="00B20BBF" w:rsidRPr="00F021D5" w14:paraId="53963796" w14:textId="77777777" w:rsidTr="0087004F">
        <w:tc>
          <w:tcPr>
            <w:tcW w:w="0" w:type="dxa"/>
          </w:tcPr>
          <w:p w14:paraId="6BFD58E8" w14:textId="39C42157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0" w:type="dxa"/>
          </w:tcPr>
          <w:p w14:paraId="7148A3FB" w14:textId="795781AE" w:rsidR="00B20BBF" w:rsidRPr="00F021D5" w:rsidRDefault="00DC2A9E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motor current result shall be available in Amperes.</w:t>
            </w:r>
          </w:p>
        </w:tc>
        <w:tc>
          <w:tcPr>
            <w:tcW w:w="3510" w:type="dxa"/>
          </w:tcPr>
          <w:p w14:paraId="0AC7BD03" w14:textId="4164A211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BAAD410" w14:textId="7359DB73" w:rsidR="00A23791" w:rsidRPr="00F021D5" w:rsidRDefault="00A23791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ARCH_SW_PAL_0100</w:t>
            </w:r>
          </w:p>
        </w:tc>
      </w:tr>
      <w:tr w:rsidR="00B20BBF" w:rsidRPr="00F021D5" w14:paraId="6ECAEBD5" w14:textId="77777777" w:rsidTr="0087004F">
        <w:tc>
          <w:tcPr>
            <w:tcW w:w="0" w:type="dxa"/>
          </w:tcPr>
          <w:p w14:paraId="7846ED5D" w14:textId="11B7A568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0" w:type="dxa"/>
          </w:tcPr>
          <w:p w14:paraId="540D0397" w14:textId="565FA129" w:rsidR="00B20BBF" w:rsidRPr="00F021D5" w:rsidRDefault="00DC2A9E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motor current result shall be available in milliamperes.</w:t>
            </w:r>
          </w:p>
        </w:tc>
        <w:tc>
          <w:tcPr>
            <w:tcW w:w="3510" w:type="dxa"/>
          </w:tcPr>
          <w:p w14:paraId="124FACF9" w14:textId="63F76CBB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PAL_runReadMotorCurrentInmA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15AB7C44" w14:textId="10E1FF2E" w:rsidR="00A23791" w:rsidRPr="00F021D5" w:rsidRDefault="00A23791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ARCH_SW_PAL_0080</w:t>
            </w:r>
          </w:p>
        </w:tc>
      </w:tr>
      <w:tr w:rsidR="00B20BBF" w:rsidRPr="00F021D5" w14:paraId="65799BE6" w14:textId="77777777" w:rsidTr="0087004F">
        <w:tc>
          <w:tcPr>
            <w:tcW w:w="0" w:type="dxa"/>
          </w:tcPr>
          <w:p w14:paraId="7413E805" w14:textId="439BC076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lastRenderedPageBreak/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0" w:type="dxa"/>
          </w:tcPr>
          <w:p w14:paraId="3AB90818" w14:textId="60ECC9B7" w:rsidR="00B20BBF" w:rsidRPr="00F021D5" w:rsidRDefault="008E01C8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motor is driven in tensioning direction, the motor current shall be calculated using Half Bridge P current.</w:t>
            </w:r>
          </w:p>
        </w:tc>
        <w:tc>
          <w:tcPr>
            <w:tcW w:w="3510" w:type="dxa"/>
          </w:tcPr>
          <w:p w14:paraId="6778595B" w14:textId="484EBC0C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PAL_runReadMotorCurrentInmA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0F08F3B2" w14:textId="597CFFE5" w:rsidR="00A23791" w:rsidRPr="00F021D5" w:rsidRDefault="00A23791" w:rsidP="00A23791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ARCH_SW_PAL_0080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ARCH_SW_PAL_0100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8E01C8">
              <w:rPr>
                <w:rFonts w:ascii="Times New Roman" w:hAnsi="Times New Roman"/>
                <w:sz w:val="20"/>
                <w:szCs w:val="20"/>
              </w:rPr>
              <w:br/>
            </w:r>
            <w:r w:rsidR="008E01C8" w:rsidRPr="006642F3">
              <w:rPr>
                <w:rFonts w:ascii="Times New Roman" w:hAnsi="Times New Roman"/>
                <w:sz w:val="20"/>
                <w:szCs w:val="20"/>
              </w:rPr>
              <w:t>ARCH_SW_PAL_0085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8E01C8">
              <w:rPr>
                <w:rFonts w:ascii="Times New Roman" w:hAnsi="Times New Roman"/>
                <w:sz w:val="20"/>
                <w:szCs w:val="20"/>
              </w:rPr>
              <w:br/>
            </w:r>
            <w:r w:rsidR="008E01C8" w:rsidRPr="006642F3">
              <w:rPr>
                <w:rFonts w:ascii="Times New Roman" w:hAnsi="Times New Roman"/>
                <w:sz w:val="20"/>
                <w:szCs w:val="20"/>
              </w:rPr>
              <w:t>ARCH_SW_PAL_0105</w:t>
            </w:r>
          </w:p>
        </w:tc>
      </w:tr>
      <w:tr w:rsidR="00B20BBF" w:rsidRPr="00F021D5" w14:paraId="64A06558" w14:textId="77777777" w:rsidTr="0087004F">
        <w:tc>
          <w:tcPr>
            <w:tcW w:w="0" w:type="dxa"/>
          </w:tcPr>
          <w:p w14:paraId="72AB0698" w14:textId="51FFDC54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0" w:type="dxa"/>
          </w:tcPr>
          <w:p w14:paraId="2628DBDF" w14:textId="31B71362" w:rsidR="00B20BBF" w:rsidRPr="00F021D5" w:rsidRDefault="001A0F21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motor is driven in tensioning direction, the motor current shall be calculated using Half Bridge N current.</w:t>
            </w:r>
          </w:p>
        </w:tc>
        <w:tc>
          <w:tcPr>
            <w:tcW w:w="3510" w:type="dxa"/>
          </w:tcPr>
          <w:p w14:paraId="0887CE29" w14:textId="161B49BC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PAL_runReadMotorCurrentInmA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CFCADB2" w14:textId="0A0CA2FF" w:rsidR="00A23791" w:rsidRPr="00F021D5" w:rsidRDefault="00A23791" w:rsidP="00A23791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ARCH_SW_PAL_0080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ARCH_SW_PAL_0100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1A0F21">
              <w:rPr>
                <w:rFonts w:ascii="Times New Roman" w:hAnsi="Times New Roman"/>
                <w:sz w:val="20"/>
                <w:szCs w:val="20"/>
              </w:rPr>
              <w:br/>
            </w:r>
            <w:r w:rsidR="001A0F21" w:rsidRPr="006642F3">
              <w:rPr>
                <w:rFonts w:ascii="Times New Roman" w:hAnsi="Times New Roman"/>
                <w:sz w:val="20"/>
                <w:szCs w:val="20"/>
              </w:rPr>
              <w:t>ARCH_SW_PAL_0086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1A0F21">
              <w:rPr>
                <w:rFonts w:ascii="Times New Roman" w:hAnsi="Times New Roman"/>
                <w:sz w:val="20"/>
                <w:szCs w:val="20"/>
              </w:rPr>
              <w:br/>
            </w:r>
            <w:r w:rsidR="001A0F21" w:rsidRPr="006642F3">
              <w:rPr>
                <w:rFonts w:ascii="Times New Roman" w:hAnsi="Times New Roman"/>
                <w:sz w:val="20"/>
                <w:szCs w:val="20"/>
              </w:rPr>
              <w:t>ARCH_SW_PAL_0106</w:t>
            </w:r>
          </w:p>
        </w:tc>
      </w:tr>
      <w:tr w:rsidR="00B20BBF" w:rsidRPr="00F021D5" w14:paraId="146C84B6" w14:textId="77777777" w:rsidTr="0087004F">
        <w:tc>
          <w:tcPr>
            <w:tcW w:w="0" w:type="dxa"/>
          </w:tcPr>
          <w:p w14:paraId="18D76B9E" w14:textId="243C8CC2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0" w:type="dxa"/>
          </w:tcPr>
          <w:p w14:paraId="1B484379" w14:textId="702ECC65" w:rsidR="00B20BBF" w:rsidRPr="00F021D5" w:rsidRDefault="0005071A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In case of a Null power order, the motor current shall be the sum of both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Isense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3E513FD7" w14:textId="16999270" w:rsidR="00B20BBF" w:rsidRPr="00F021D5" w:rsidRDefault="007A0D6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PAL_runReadMotorCurrentInmA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PAL_runReadMotorCurrentInA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4E0AEE80" w14:textId="2162D412" w:rsidR="00A23791" w:rsidRPr="00F021D5" w:rsidRDefault="00A23791" w:rsidP="00A23791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ARCH_SW_PAL_0080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>
              <w:rPr>
                <w:rFonts w:ascii="Times New Roman" w:hAnsi="Times New Roman"/>
                <w:sz w:val="20"/>
                <w:szCs w:val="20"/>
              </w:rPr>
              <w:br/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ARCH_SW_PAL_0100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05071A">
              <w:rPr>
                <w:rFonts w:ascii="Times New Roman" w:hAnsi="Times New Roman"/>
                <w:sz w:val="20"/>
                <w:szCs w:val="20"/>
              </w:rPr>
              <w:br/>
            </w:r>
            <w:r w:rsidR="0005071A" w:rsidRPr="006642F3">
              <w:rPr>
                <w:rFonts w:ascii="Times New Roman" w:hAnsi="Times New Roman"/>
                <w:sz w:val="20"/>
                <w:szCs w:val="20"/>
              </w:rPr>
              <w:t>ARCH_SW_PAL_0085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05071A">
              <w:rPr>
                <w:rFonts w:ascii="Times New Roman" w:hAnsi="Times New Roman"/>
                <w:sz w:val="20"/>
                <w:szCs w:val="20"/>
              </w:rPr>
              <w:br/>
            </w:r>
            <w:r w:rsidR="0005071A" w:rsidRPr="006642F3">
              <w:rPr>
                <w:rFonts w:ascii="Times New Roman" w:hAnsi="Times New Roman"/>
                <w:sz w:val="20"/>
                <w:szCs w:val="20"/>
              </w:rPr>
              <w:t>ARCH_SW_PAL_0086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05071A">
              <w:rPr>
                <w:rFonts w:ascii="Times New Roman" w:hAnsi="Times New Roman"/>
                <w:sz w:val="20"/>
                <w:szCs w:val="20"/>
              </w:rPr>
              <w:br/>
            </w:r>
            <w:r w:rsidR="0005071A" w:rsidRPr="006642F3">
              <w:rPr>
                <w:rFonts w:ascii="Times New Roman" w:hAnsi="Times New Roman"/>
                <w:sz w:val="20"/>
                <w:szCs w:val="20"/>
              </w:rPr>
              <w:t>ARCH_SW_PAL_0105</w:t>
            </w:r>
            <w:r w:rsidR="006800A8">
              <w:rPr>
                <w:rFonts w:ascii="Times New Roman" w:hAnsi="Times New Roman"/>
                <w:sz w:val="20"/>
                <w:szCs w:val="20"/>
              </w:rPr>
              <w:t>;</w:t>
            </w:r>
            <w:r w:rsidR="0005071A">
              <w:rPr>
                <w:rFonts w:ascii="Times New Roman" w:hAnsi="Times New Roman"/>
                <w:sz w:val="20"/>
                <w:szCs w:val="20"/>
              </w:rPr>
              <w:br/>
            </w:r>
            <w:r w:rsidR="0005071A" w:rsidRPr="006642F3">
              <w:rPr>
                <w:rFonts w:ascii="Times New Roman" w:hAnsi="Times New Roman"/>
                <w:sz w:val="20"/>
                <w:szCs w:val="20"/>
              </w:rPr>
              <w:t>ARCH_SW_PAL_0106</w:t>
            </w:r>
          </w:p>
        </w:tc>
      </w:tr>
      <w:tr w:rsidR="00B20BBF" w:rsidRPr="00F021D5" w14:paraId="5E697677" w14:textId="77777777" w:rsidTr="0087004F">
        <w:tc>
          <w:tcPr>
            <w:tcW w:w="0" w:type="dxa"/>
          </w:tcPr>
          <w:p w14:paraId="5430D9CA" w14:textId="4D21FE85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0" w:type="dxa"/>
          </w:tcPr>
          <w:p w14:paraId="711FFF3C" w14:textId="586C9E3D" w:rsidR="00B20BBF" w:rsidRPr="00F021D5" w:rsidRDefault="004E4550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The control of the motor power shall take place only in the modes allowed to control the power stage.</w:t>
            </w:r>
          </w:p>
        </w:tc>
        <w:tc>
          <w:tcPr>
            <w:tcW w:w="3510" w:type="dxa"/>
          </w:tcPr>
          <w:p w14:paraId="738F8D5D" w14:textId="1DB99372" w:rsidR="00B20BBF" w:rsidRPr="00F021D5" w:rsidRDefault="004E4550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PAL_runSetPowerOrder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652F30A1" w14:textId="74116DB8" w:rsidR="00B20BBF" w:rsidRPr="0087004F" w:rsidRDefault="003408C9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ARCH_SW_PAL_0020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5;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6;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7;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8;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</w:tr>
      <w:tr w:rsidR="00B20BBF" w:rsidRPr="00F021D5" w14:paraId="0BC87465" w14:textId="77777777" w:rsidTr="0087004F">
        <w:tc>
          <w:tcPr>
            <w:tcW w:w="0" w:type="dxa"/>
          </w:tcPr>
          <w:p w14:paraId="2A988CAE" w14:textId="7EDBFAF3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18</w:t>
            </w:r>
          </w:p>
        </w:tc>
        <w:tc>
          <w:tcPr>
            <w:tcW w:w="0" w:type="dxa"/>
          </w:tcPr>
          <w:p w14:paraId="3959A6E2" w14:textId="3D637216" w:rsidR="00B20BBF" w:rsidRPr="00F021D5" w:rsidRDefault="004E4550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absolute value of motor command is 0, the power layer shall be disabled.</w:t>
            </w:r>
          </w:p>
        </w:tc>
        <w:tc>
          <w:tcPr>
            <w:tcW w:w="3510" w:type="dxa"/>
          </w:tcPr>
          <w:p w14:paraId="3F64045E" w14:textId="50F916BE" w:rsidR="00B20BBF" w:rsidRPr="00F021D5" w:rsidRDefault="004E4550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PAL_runSetPowerOrder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7B0862EF" w14:textId="08C06F8A" w:rsidR="003408C9" w:rsidRPr="0087004F" w:rsidRDefault="004E4550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ARCH_SW_PAL_0020</w:t>
            </w:r>
            <w:r w:rsidR="006800A8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6800A8"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 w:rsidR="006800A8">
              <w:rPr>
                <w:rFonts w:ascii="Times New Roman" w:hAnsi="Times New Roman"/>
                <w:sz w:val="20"/>
                <w:szCs w:val="20"/>
              </w:rPr>
              <w:t xml:space="preserve">5; </w:t>
            </w:r>
            <w:r w:rsidR="006800A8"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 w:rsidR="006800A8">
              <w:rPr>
                <w:rFonts w:ascii="Times New Roman" w:hAnsi="Times New Roman"/>
                <w:sz w:val="20"/>
                <w:szCs w:val="20"/>
              </w:rPr>
              <w:t>6</w:t>
            </w:r>
            <w:r w:rsidR="003408C9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3408C9"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 w:rsidR="003408C9">
              <w:rPr>
                <w:rFonts w:ascii="Times New Roman" w:hAnsi="Times New Roman"/>
                <w:sz w:val="20"/>
                <w:szCs w:val="20"/>
              </w:rPr>
              <w:t xml:space="preserve">7; </w:t>
            </w:r>
            <w:r w:rsidR="003408C9"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 w:rsidR="003408C9">
              <w:rPr>
                <w:rFonts w:ascii="Times New Roman" w:hAnsi="Times New Roman"/>
                <w:sz w:val="20"/>
                <w:szCs w:val="20"/>
              </w:rPr>
              <w:t xml:space="preserve">8; </w:t>
            </w:r>
            <w:r w:rsidR="003408C9"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 w:rsidR="003408C9"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</w:tr>
      <w:tr w:rsidR="00B20BBF" w:rsidRPr="00F021D5" w14:paraId="78797BEC" w14:textId="77777777" w:rsidTr="0087004F">
        <w:tc>
          <w:tcPr>
            <w:tcW w:w="0" w:type="dxa"/>
          </w:tcPr>
          <w:p w14:paraId="464DA7F5" w14:textId="580A0405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19</w:t>
            </w:r>
          </w:p>
        </w:tc>
        <w:tc>
          <w:tcPr>
            <w:tcW w:w="0" w:type="dxa"/>
          </w:tcPr>
          <w:p w14:paraId="2C31498E" w14:textId="714F60C4" w:rsidR="00B20BBF" w:rsidRPr="00F021D5" w:rsidRDefault="008A7F98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value of motor command has a negative value, the motor shall be driven in releasing direction.</w:t>
            </w:r>
          </w:p>
        </w:tc>
        <w:tc>
          <w:tcPr>
            <w:tcW w:w="3510" w:type="dxa"/>
          </w:tcPr>
          <w:p w14:paraId="79DFA779" w14:textId="796E91A6" w:rsidR="00B20BBF" w:rsidRPr="00F021D5" w:rsidRDefault="004E4550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PAL_runSetPowerOrder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1428B376" w14:textId="5BAB33D6" w:rsidR="006800A8" w:rsidRPr="0087004F" w:rsidRDefault="003408C9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ARCH_SW_PAL_0020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5;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6;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7;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8;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</w:tr>
      <w:tr w:rsidR="00B20BBF" w:rsidRPr="00F021D5" w14:paraId="38AE7427" w14:textId="77777777" w:rsidTr="0087004F">
        <w:tc>
          <w:tcPr>
            <w:tcW w:w="0" w:type="dxa"/>
          </w:tcPr>
          <w:p w14:paraId="29FE9BB4" w14:textId="78552CE5" w:rsidR="00B20BBF" w:rsidRPr="00F021D5" w:rsidRDefault="003D29E3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0" w:type="dxa"/>
          </w:tcPr>
          <w:p w14:paraId="27A80C94" w14:textId="0AAC07F5" w:rsidR="00B20BBF" w:rsidRPr="00F021D5" w:rsidRDefault="008A7F98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In case the value of motor command has a positive value, the motor shall be driven in tensioning direction.</w:t>
            </w:r>
          </w:p>
        </w:tc>
        <w:tc>
          <w:tcPr>
            <w:tcW w:w="3510" w:type="dxa"/>
          </w:tcPr>
          <w:p w14:paraId="74F7487A" w14:textId="542627AA" w:rsidR="00B20BBF" w:rsidRPr="00F021D5" w:rsidRDefault="004E4550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PAL_runSetPowerOrder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4DA471CC" w14:textId="51F08CA8" w:rsidR="00B20BBF" w:rsidRPr="0087004F" w:rsidRDefault="003408C9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ARCH_SW_PAL_0020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5;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6;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7;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8; </w:t>
            </w:r>
            <w:r w:rsidRPr="006642F3">
              <w:rPr>
                <w:rFonts w:ascii="Times New Roman" w:hAnsi="Times New Roman"/>
                <w:sz w:val="20"/>
                <w:szCs w:val="20"/>
              </w:rPr>
              <w:t>ARCH_SW_PAL_002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</w:tr>
      <w:tr w:rsidR="00B20BBF" w:rsidRPr="00F021D5" w14:paraId="3FB8064B" w14:textId="77777777" w:rsidTr="0087004F">
        <w:tc>
          <w:tcPr>
            <w:tcW w:w="0" w:type="dxa"/>
          </w:tcPr>
          <w:p w14:paraId="5F80D495" w14:textId="63023140" w:rsidR="00B20BBF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21</w:t>
            </w:r>
          </w:p>
        </w:tc>
        <w:tc>
          <w:tcPr>
            <w:tcW w:w="0" w:type="dxa"/>
          </w:tcPr>
          <w:p w14:paraId="6C683842" w14:textId="2CB8A111" w:rsidR="00B20BBF" w:rsidRPr="00F021D5" w:rsidRDefault="00556749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The Check HW Self Protection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shall be executed every 10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ms.</w:t>
            </w:r>
            <w:proofErr w:type="spellEnd"/>
          </w:p>
        </w:tc>
        <w:tc>
          <w:tcPr>
            <w:tcW w:w="3510" w:type="dxa"/>
          </w:tcPr>
          <w:p w14:paraId="75433DE6" w14:textId="47261323" w:rsidR="00B20BBF" w:rsidRPr="00F021D5" w:rsidRDefault="007D56A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PAL_Autotest_CheckHWSelfProtection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FAA9F8F" w14:textId="482EC93A" w:rsidR="00B20BBF" w:rsidRPr="0087004F" w:rsidRDefault="003471BB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ARCH_SW_PAL_0140</w:t>
            </w:r>
          </w:p>
        </w:tc>
      </w:tr>
      <w:tr w:rsidR="00B20BBF" w:rsidRPr="00F021D5" w14:paraId="29302BDF" w14:textId="77777777" w:rsidTr="0087004F">
        <w:tc>
          <w:tcPr>
            <w:tcW w:w="0" w:type="dxa"/>
          </w:tcPr>
          <w:p w14:paraId="1D4F837A" w14:textId="08A1DECF" w:rsidR="00B20BBF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22</w:t>
            </w:r>
          </w:p>
        </w:tc>
        <w:tc>
          <w:tcPr>
            <w:tcW w:w="0" w:type="dxa"/>
          </w:tcPr>
          <w:p w14:paraId="0E73A562" w14:textId="26310451" w:rsidR="00B20BBF" w:rsidRPr="00556749" w:rsidRDefault="00556749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If both the currents measured on the H-bridge of the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Vp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motor pin and the H-bridge of the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Vn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motor pin are below the current sense threshold, the Power Overvoltage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059C4DB6" w14:textId="04251E56" w:rsidR="00B20BBF" w:rsidRPr="00F021D5" w:rsidRDefault="007D56A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PAL_Autotest_CheckHWSelfProtection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85DFFEE" w14:textId="4F6F4191" w:rsidR="00B20BBF" w:rsidRPr="0087004F" w:rsidRDefault="003471BB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ARCH_SW_PAL_0140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DD28D6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1; </w:t>
            </w:r>
            <w:r w:rsidR="009156B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9156B0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9156B0">
              <w:rPr>
                <w:rFonts w:ascii="Times New Roman" w:hAnsi="Times New Roman"/>
                <w:sz w:val="20"/>
                <w:szCs w:val="20"/>
              </w:rPr>
              <w:t>5;</w:t>
            </w:r>
            <w:r w:rsidR="00556749">
              <w:rPr>
                <w:rFonts w:ascii="Times New Roman" w:hAnsi="Times New Roman"/>
                <w:sz w:val="20"/>
                <w:szCs w:val="20"/>
              </w:rPr>
              <w:br/>
            </w:r>
            <w:r w:rsidR="00556749" w:rsidRPr="006642F3">
              <w:rPr>
                <w:rFonts w:ascii="Times New Roman" w:hAnsi="Times New Roman"/>
                <w:sz w:val="20"/>
                <w:szCs w:val="20"/>
              </w:rPr>
              <w:t>ARCH_SW_PAL_0146</w:t>
            </w:r>
            <w:r w:rsidR="00556749">
              <w:rPr>
                <w:rFonts w:ascii="Times New Roman" w:hAnsi="Times New Roman"/>
                <w:sz w:val="20"/>
                <w:szCs w:val="20"/>
              </w:rPr>
              <w:br/>
            </w:r>
            <w:r w:rsidR="00556749" w:rsidRPr="006642F3">
              <w:rPr>
                <w:rFonts w:ascii="Times New Roman" w:hAnsi="Times New Roman"/>
                <w:sz w:val="20"/>
                <w:szCs w:val="20"/>
              </w:rPr>
              <w:t>ARCH_SW_PAL_0147</w:t>
            </w:r>
          </w:p>
        </w:tc>
      </w:tr>
      <w:tr w:rsidR="00B20BBF" w:rsidRPr="00F021D5" w14:paraId="27E5E1BB" w14:textId="77777777" w:rsidTr="0087004F">
        <w:tc>
          <w:tcPr>
            <w:tcW w:w="0" w:type="dxa"/>
          </w:tcPr>
          <w:p w14:paraId="4F99EFBE" w14:textId="14F71DE6" w:rsidR="00B20BBF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23</w:t>
            </w:r>
          </w:p>
        </w:tc>
        <w:tc>
          <w:tcPr>
            <w:tcW w:w="0" w:type="dxa"/>
          </w:tcPr>
          <w:p w14:paraId="5F8F2629" w14:textId="52809C6D" w:rsidR="00B20BBF" w:rsidRPr="00F021D5" w:rsidRDefault="00CA2B53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If the current measured on the H-bridge of the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Vp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motor pin is higher than the current sense threshold, the Power Overvoltage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11B7E071" w14:textId="060F6524" w:rsidR="00B20BBF" w:rsidRPr="00F021D5" w:rsidRDefault="007D56A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PAL_Autotest_CheckHWSelfProtection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62A17F4" w14:textId="1DE8E956" w:rsidR="00B20BBF" w:rsidRPr="0087004F" w:rsidRDefault="003471BB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ARCH_SW_PAL_0140</w:t>
            </w:r>
            <w:r w:rsidR="009156B0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DD28D6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1; </w:t>
            </w:r>
            <w:r w:rsidR="009156B0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9156B0">
              <w:rPr>
                <w:rFonts w:ascii="Times New Roman" w:hAnsi="Times New Roman"/>
                <w:sz w:val="20"/>
                <w:szCs w:val="20"/>
              </w:rPr>
              <w:t>5;</w:t>
            </w:r>
            <w:r w:rsidR="00CA2B53">
              <w:rPr>
                <w:rFonts w:ascii="Times New Roman" w:hAnsi="Times New Roman"/>
                <w:sz w:val="20"/>
                <w:szCs w:val="20"/>
              </w:rPr>
              <w:br/>
            </w:r>
            <w:r w:rsidR="00CA2B53" w:rsidRPr="006642F3">
              <w:rPr>
                <w:rFonts w:ascii="Times New Roman" w:hAnsi="Times New Roman"/>
                <w:sz w:val="20"/>
                <w:szCs w:val="20"/>
              </w:rPr>
              <w:t>ARCH_SW_PAL_0147</w:t>
            </w:r>
          </w:p>
        </w:tc>
      </w:tr>
      <w:tr w:rsidR="00B447C5" w:rsidRPr="00F021D5" w14:paraId="748EA1C8" w14:textId="77777777" w:rsidTr="0087004F">
        <w:tc>
          <w:tcPr>
            <w:tcW w:w="0" w:type="dxa"/>
          </w:tcPr>
          <w:p w14:paraId="5E0838D5" w14:textId="5C6B4A21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24</w:t>
            </w:r>
          </w:p>
        </w:tc>
        <w:tc>
          <w:tcPr>
            <w:tcW w:w="0" w:type="dxa"/>
          </w:tcPr>
          <w:p w14:paraId="7C793C62" w14:textId="6CE26E95" w:rsidR="00B447C5" w:rsidRPr="00F021D5" w:rsidRDefault="00B01F9B" w:rsidP="0035356D">
            <w:pPr>
              <w:rPr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 xml:space="preserve">If the current measured on the H-bridge of the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Vn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motor pin is higher than the current sense threshold, the Power Overvoltage </w:t>
            </w: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520E8937" w14:textId="109FB14F" w:rsidR="00B447C5" w:rsidRPr="00F021D5" w:rsidRDefault="007D56A8" w:rsidP="0035356D">
            <w:pPr>
              <w:rPr>
                <w:sz w:val="20"/>
                <w:szCs w:val="20"/>
              </w:rPr>
            </w:pPr>
            <w:proofErr w:type="spellStart"/>
            <w:r w:rsidRPr="006642F3">
              <w:rPr>
                <w:rFonts w:ascii="Times New Roman" w:hAnsi="Times New Roman"/>
                <w:sz w:val="20"/>
                <w:szCs w:val="20"/>
              </w:rPr>
              <w:t>PAL_Autotest_CheckHWSelfProtection</w:t>
            </w:r>
            <w:proofErr w:type="spellEnd"/>
            <w:r w:rsidRPr="006642F3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12B2E883" w14:textId="71B72CC1" w:rsidR="00B447C5" w:rsidRPr="0087004F" w:rsidRDefault="003471BB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6642F3">
              <w:rPr>
                <w:rFonts w:ascii="Times New Roman" w:hAnsi="Times New Roman"/>
                <w:sz w:val="20"/>
                <w:szCs w:val="20"/>
              </w:rPr>
              <w:t>ARCH_SW_PAL_0140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DD28D6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DD28D6">
              <w:rPr>
                <w:rFonts w:ascii="Times New Roman" w:hAnsi="Times New Roman"/>
                <w:sz w:val="20"/>
                <w:szCs w:val="20"/>
              </w:rPr>
              <w:t xml:space="preserve">1; </w:t>
            </w:r>
            <w:r w:rsidR="009156B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9156B0" w:rsidRPr="006642F3">
              <w:rPr>
                <w:rFonts w:ascii="Times New Roman" w:hAnsi="Times New Roman"/>
                <w:sz w:val="20"/>
                <w:szCs w:val="20"/>
              </w:rPr>
              <w:t>ARCH_SW_PAL_014</w:t>
            </w:r>
            <w:r w:rsidR="009156B0">
              <w:rPr>
                <w:rFonts w:ascii="Times New Roman" w:hAnsi="Times New Roman"/>
                <w:sz w:val="20"/>
                <w:szCs w:val="20"/>
              </w:rPr>
              <w:t>5;</w:t>
            </w:r>
            <w:r w:rsidR="00B01F9B">
              <w:rPr>
                <w:rFonts w:ascii="Times New Roman" w:hAnsi="Times New Roman"/>
                <w:sz w:val="20"/>
                <w:szCs w:val="20"/>
              </w:rPr>
              <w:br/>
            </w:r>
            <w:r w:rsidR="00B01F9B" w:rsidRPr="006642F3">
              <w:rPr>
                <w:rFonts w:ascii="Times New Roman" w:hAnsi="Times New Roman"/>
                <w:sz w:val="20"/>
                <w:szCs w:val="20"/>
              </w:rPr>
              <w:t>ARCH_SW_PAL_0146</w:t>
            </w:r>
          </w:p>
        </w:tc>
      </w:tr>
      <w:tr w:rsidR="00B447C5" w:rsidRPr="00F021D5" w14:paraId="0F580152" w14:textId="77777777" w:rsidTr="0087004F">
        <w:tc>
          <w:tcPr>
            <w:tcW w:w="0" w:type="dxa"/>
          </w:tcPr>
          <w:p w14:paraId="325A3A10" w14:textId="454FC520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0" w:type="dxa"/>
          </w:tcPr>
          <w:p w14:paraId="4A724DC1" w14:textId="4B1F6F3E" w:rsidR="00B447C5" w:rsidRPr="0010416E" w:rsidRDefault="0010416E" w:rsidP="0035356D">
            <w:pPr>
              <w:rPr>
                <w:sz w:val="20"/>
                <w:szCs w:val="20"/>
              </w:rPr>
            </w:pPr>
            <w:r w:rsidRPr="0010416E">
              <w:rPr>
                <w:rFonts w:ascii="Times New Roman" w:hAnsi="Times New Roman"/>
                <w:sz w:val="20"/>
                <w:szCs w:val="20"/>
              </w:rPr>
              <w:t xml:space="preserve">The Check Motor Current </w:t>
            </w:r>
            <w:proofErr w:type="spellStart"/>
            <w:r w:rsidRPr="0010416E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10416E">
              <w:rPr>
                <w:rFonts w:ascii="Times New Roman" w:hAnsi="Times New Roman"/>
                <w:sz w:val="20"/>
                <w:szCs w:val="20"/>
              </w:rPr>
              <w:t xml:space="preserve"> shall be executed every 10 </w:t>
            </w:r>
            <w:proofErr w:type="spellStart"/>
            <w:r w:rsidRPr="0010416E">
              <w:rPr>
                <w:rFonts w:ascii="Times New Roman" w:hAnsi="Times New Roman"/>
                <w:sz w:val="20"/>
                <w:szCs w:val="20"/>
              </w:rPr>
              <w:t>ms.</w:t>
            </w:r>
            <w:proofErr w:type="spellEnd"/>
          </w:p>
        </w:tc>
        <w:tc>
          <w:tcPr>
            <w:tcW w:w="3510" w:type="dxa"/>
          </w:tcPr>
          <w:p w14:paraId="1E1DCC11" w14:textId="470D1B7C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782A71AD" w14:textId="3E468EA2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</w:p>
        </w:tc>
      </w:tr>
      <w:tr w:rsidR="00B447C5" w:rsidRPr="00F021D5" w14:paraId="22A2892A" w14:textId="77777777" w:rsidTr="0087004F">
        <w:tc>
          <w:tcPr>
            <w:tcW w:w="0" w:type="dxa"/>
          </w:tcPr>
          <w:p w14:paraId="48B65668" w14:textId="760ABD93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0" w:type="dxa"/>
          </w:tcPr>
          <w:p w14:paraId="161DB9FC" w14:textId="5F57C599" w:rsidR="00B447C5" w:rsidRPr="0010416E" w:rsidRDefault="0010416E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a PRO cycle is running,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0D74C919" w14:textId="31343555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545381AC" w14:textId="6BE3E32D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10416E">
              <w:rPr>
                <w:rFonts w:ascii="Times New Roman" w:hAnsi="Times New Roman"/>
                <w:sz w:val="20"/>
                <w:szCs w:val="20"/>
              </w:rPr>
              <w:br/>
            </w:r>
            <w:r w:rsidR="0010416E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</w:p>
        </w:tc>
      </w:tr>
      <w:tr w:rsidR="00B447C5" w:rsidRPr="00F021D5" w14:paraId="4EEF4837" w14:textId="77777777" w:rsidTr="0087004F">
        <w:tc>
          <w:tcPr>
            <w:tcW w:w="0" w:type="dxa"/>
          </w:tcPr>
          <w:p w14:paraId="092F78BA" w14:textId="7AA17F52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lastRenderedPageBreak/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27</w:t>
            </w:r>
          </w:p>
        </w:tc>
        <w:tc>
          <w:tcPr>
            <w:tcW w:w="0" w:type="dxa"/>
          </w:tcPr>
          <w:p w14:paraId="7D3738E8" w14:textId="5AC4E19B" w:rsidR="00B447C5" w:rsidRPr="0010416E" w:rsidRDefault="00AD2722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tensioning cycle and no medium current failure or high current failure was detected,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4A8F051B" w14:textId="5B7F9A77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6BC3BB24" w14:textId="7167666A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AD2722">
              <w:rPr>
                <w:rFonts w:ascii="Times New Roman" w:hAnsi="Times New Roman"/>
                <w:sz w:val="20"/>
                <w:szCs w:val="20"/>
              </w:rPr>
              <w:br/>
            </w:r>
            <w:r w:rsidR="00AD2722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AD2722">
              <w:rPr>
                <w:rFonts w:ascii="Times New Roman" w:hAnsi="Times New Roman"/>
                <w:sz w:val="20"/>
                <w:szCs w:val="20"/>
              </w:rPr>
              <w:br/>
            </w:r>
            <w:r w:rsidR="00AD2722" w:rsidRPr="00C7355D">
              <w:rPr>
                <w:rFonts w:ascii="Times New Roman" w:hAnsi="Times New Roman"/>
                <w:sz w:val="20"/>
                <w:szCs w:val="20"/>
              </w:rPr>
              <w:t>ARCH_SW_PAL_0345</w:t>
            </w:r>
          </w:p>
        </w:tc>
      </w:tr>
      <w:tr w:rsidR="00B447C5" w:rsidRPr="00F021D5" w14:paraId="1EFB4CB6" w14:textId="77777777" w:rsidTr="0087004F">
        <w:tc>
          <w:tcPr>
            <w:tcW w:w="0" w:type="dxa"/>
          </w:tcPr>
          <w:p w14:paraId="47B8952E" w14:textId="5E726E3F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28</w:t>
            </w:r>
          </w:p>
        </w:tc>
        <w:tc>
          <w:tcPr>
            <w:tcW w:w="0" w:type="dxa"/>
          </w:tcPr>
          <w:p w14:paraId="0F3FE3C0" w14:textId="67D2CCFE" w:rsidR="00B447C5" w:rsidRPr="0010416E" w:rsidRDefault="00DA2378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tensioning cycle and a medium current failure was detected,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2110EEA8" w14:textId="41DC917B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1A05576" w14:textId="5D0E9EDF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DA2378">
              <w:rPr>
                <w:rFonts w:ascii="Times New Roman" w:hAnsi="Times New Roman"/>
                <w:sz w:val="20"/>
                <w:szCs w:val="20"/>
              </w:rPr>
              <w:br/>
            </w:r>
            <w:r w:rsidR="00DA2378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DA2378">
              <w:rPr>
                <w:rFonts w:ascii="Times New Roman" w:hAnsi="Times New Roman"/>
                <w:sz w:val="20"/>
                <w:szCs w:val="20"/>
              </w:rPr>
              <w:br/>
            </w:r>
            <w:r w:rsidR="00DA2378" w:rsidRPr="00C7355D">
              <w:rPr>
                <w:rFonts w:ascii="Times New Roman" w:hAnsi="Times New Roman"/>
                <w:sz w:val="20"/>
                <w:szCs w:val="20"/>
              </w:rPr>
              <w:t>ARCH_SW_PAL_0345</w:t>
            </w:r>
          </w:p>
        </w:tc>
      </w:tr>
      <w:tr w:rsidR="00B447C5" w:rsidRPr="00F021D5" w14:paraId="79CE59E7" w14:textId="77777777" w:rsidTr="0087004F">
        <w:tc>
          <w:tcPr>
            <w:tcW w:w="0" w:type="dxa"/>
          </w:tcPr>
          <w:p w14:paraId="22923241" w14:textId="656B0CC4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29</w:t>
            </w:r>
          </w:p>
        </w:tc>
        <w:tc>
          <w:tcPr>
            <w:tcW w:w="0" w:type="dxa"/>
          </w:tcPr>
          <w:p w14:paraId="5D9EB251" w14:textId="39736314" w:rsidR="00B447C5" w:rsidRPr="0010416E" w:rsidRDefault="00DB637A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tensioning cycle and a high current failure was detected,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2C2BAAF0" w14:textId="2D961743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249870A" w14:textId="4EE0FE31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DB637A">
              <w:rPr>
                <w:rFonts w:ascii="Times New Roman" w:hAnsi="Times New Roman"/>
                <w:sz w:val="20"/>
                <w:szCs w:val="20"/>
              </w:rPr>
              <w:br/>
            </w:r>
            <w:r w:rsidR="00DB637A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DB637A">
              <w:rPr>
                <w:rFonts w:ascii="Times New Roman" w:hAnsi="Times New Roman"/>
                <w:sz w:val="20"/>
                <w:szCs w:val="20"/>
              </w:rPr>
              <w:br/>
            </w:r>
            <w:r w:rsidR="00DB637A" w:rsidRPr="00C7355D">
              <w:rPr>
                <w:rFonts w:ascii="Times New Roman" w:hAnsi="Times New Roman"/>
                <w:sz w:val="20"/>
                <w:szCs w:val="20"/>
              </w:rPr>
              <w:t>ARCH_SW_PAL_0345</w:t>
            </w:r>
          </w:p>
        </w:tc>
      </w:tr>
      <w:tr w:rsidR="00B447C5" w:rsidRPr="00F021D5" w14:paraId="642763F6" w14:textId="77777777" w:rsidTr="0087004F">
        <w:tc>
          <w:tcPr>
            <w:tcW w:w="0" w:type="dxa"/>
          </w:tcPr>
          <w:p w14:paraId="75E27186" w14:textId="590488D8" w:rsidR="00B447C5" w:rsidRPr="00F021D5" w:rsidRDefault="00B447C5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0" w:type="dxa"/>
          </w:tcPr>
          <w:p w14:paraId="0B2A15AC" w14:textId="32AE336F" w:rsidR="00B447C5" w:rsidRPr="0010416E" w:rsidRDefault="00DD17CA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tensioning cycle and one of medium current failure detection or high current failure detection could not be executed,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688E21DA" w14:textId="2EC287F5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2FB59524" w14:textId="2561906A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DD17CA">
              <w:rPr>
                <w:rFonts w:ascii="Times New Roman" w:hAnsi="Times New Roman"/>
                <w:sz w:val="20"/>
                <w:szCs w:val="20"/>
              </w:rPr>
              <w:br/>
            </w:r>
            <w:r w:rsidR="00DD17CA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DD17CA">
              <w:rPr>
                <w:rFonts w:ascii="Times New Roman" w:hAnsi="Times New Roman"/>
                <w:sz w:val="20"/>
                <w:szCs w:val="20"/>
              </w:rPr>
              <w:br/>
            </w:r>
            <w:r w:rsidR="00DD17CA" w:rsidRPr="00C7355D">
              <w:rPr>
                <w:rFonts w:ascii="Times New Roman" w:hAnsi="Times New Roman"/>
                <w:sz w:val="20"/>
                <w:szCs w:val="20"/>
              </w:rPr>
              <w:t>ARCH_SW_PAL_0345</w:t>
            </w:r>
          </w:p>
        </w:tc>
      </w:tr>
      <w:tr w:rsidR="00B447C5" w:rsidRPr="00F021D5" w14:paraId="1E16B8EB" w14:textId="77777777" w:rsidTr="0087004F">
        <w:tc>
          <w:tcPr>
            <w:tcW w:w="0" w:type="dxa"/>
          </w:tcPr>
          <w:p w14:paraId="342E378D" w14:textId="2B7BF72F" w:rsidR="00B447C5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31</w:t>
            </w:r>
          </w:p>
        </w:tc>
        <w:tc>
          <w:tcPr>
            <w:tcW w:w="0" w:type="dxa"/>
          </w:tcPr>
          <w:p w14:paraId="6C15FB9B" w14:textId="7416F7D0" w:rsidR="00B447C5" w:rsidRPr="0010416E" w:rsidRDefault="004F1EB0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non-tensioning cycle and the time configured has not expired since the last KU8_ATM_TEST_NOK result,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22624BEB" w14:textId="2B6DCDC7" w:rsidR="00B447C5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30072B59" w14:textId="69967A92" w:rsidR="00B447C5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4F1EB0">
              <w:rPr>
                <w:rFonts w:ascii="Times New Roman" w:hAnsi="Times New Roman"/>
                <w:sz w:val="20"/>
                <w:szCs w:val="20"/>
              </w:rPr>
              <w:br/>
            </w:r>
            <w:r w:rsidR="004F1EB0" w:rsidRPr="00C7355D">
              <w:rPr>
                <w:rFonts w:ascii="Times New Roman" w:hAnsi="Times New Roman"/>
                <w:sz w:val="20"/>
                <w:szCs w:val="20"/>
              </w:rPr>
              <w:t>ARCH_SW_PAL_0341</w:t>
            </w:r>
            <w:r w:rsidR="004F1EB0">
              <w:rPr>
                <w:rFonts w:ascii="Times New Roman" w:hAnsi="Times New Roman"/>
                <w:sz w:val="20"/>
                <w:szCs w:val="20"/>
              </w:rPr>
              <w:br/>
            </w:r>
            <w:r w:rsidR="004F1EB0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4F1EB0">
              <w:rPr>
                <w:rFonts w:ascii="Times New Roman" w:hAnsi="Times New Roman"/>
                <w:sz w:val="20"/>
                <w:szCs w:val="20"/>
              </w:rPr>
              <w:br/>
            </w:r>
            <w:r w:rsidR="004F1EB0" w:rsidRPr="00C7355D">
              <w:rPr>
                <w:rFonts w:ascii="Times New Roman" w:hAnsi="Times New Roman"/>
                <w:sz w:val="20"/>
                <w:szCs w:val="20"/>
              </w:rPr>
              <w:t>ARCH_SW_PAL_0346</w:t>
            </w:r>
          </w:p>
        </w:tc>
      </w:tr>
      <w:tr w:rsidR="001A2F46" w:rsidRPr="00F021D5" w14:paraId="1CCB007D" w14:textId="77777777" w:rsidTr="0087004F">
        <w:tc>
          <w:tcPr>
            <w:tcW w:w="0" w:type="dxa"/>
          </w:tcPr>
          <w:p w14:paraId="18A2C6D5" w14:textId="26997DB0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32</w:t>
            </w:r>
          </w:p>
        </w:tc>
        <w:tc>
          <w:tcPr>
            <w:tcW w:w="0" w:type="dxa"/>
          </w:tcPr>
          <w:p w14:paraId="37B29D57" w14:textId="55A0A61A" w:rsidR="001A2F46" w:rsidRPr="0010416E" w:rsidRDefault="00BA252B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executed cycle is a non-tensioning cycle and the time configured has expired since the last KU8_ATM_TEST_NOK result, the Check Motor Current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5A4AE2C7" w14:textId="61A44682" w:rsidR="001A2F46" w:rsidRPr="00F021D5" w:rsidRDefault="008115C4" w:rsidP="0035356D">
            <w:pPr>
              <w:rPr>
                <w:sz w:val="20"/>
                <w:szCs w:val="20"/>
              </w:rPr>
            </w:pPr>
            <w:proofErr w:type="spellStart"/>
            <w:r w:rsidRPr="009B7376">
              <w:rPr>
                <w:rFonts w:ascii="Times New Roman" w:hAnsi="Times New Roman"/>
                <w:sz w:val="20"/>
                <w:szCs w:val="20"/>
              </w:rPr>
              <w:t>PAL_AutotestCheckMotorCurrent</w:t>
            </w:r>
            <w:proofErr w:type="spellEnd"/>
            <w:r w:rsidRPr="009B7376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05EAD3C6" w14:textId="1EA45F42" w:rsidR="001A2F46" w:rsidRPr="0087004F" w:rsidRDefault="008115C4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9B7376">
              <w:rPr>
                <w:rFonts w:ascii="Times New Roman" w:hAnsi="Times New Roman"/>
                <w:sz w:val="20"/>
                <w:szCs w:val="20"/>
              </w:rPr>
              <w:t>ARCH_SW_PAL_0340</w:t>
            </w:r>
            <w:r w:rsidR="00BA252B">
              <w:rPr>
                <w:rFonts w:ascii="Times New Roman" w:hAnsi="Times New Roman"/>
                <w:sz w:val="20"/>
                <w:szCs w:val="20"/>
              </w:rPr>
              <w:br/>
            </w:r>
            <w:r w:rsidR="00BA252B" w:rsidRPr="00C7355D">
              <w:rPr>
                <w:rFonts w:ascii="Times New Roman" w:hAnsi="Times New Roman"/>
                <w:sz w:val="20"/>
                <w:szCs w:val="20"/>
              </w:rPr>
              <w:t>ARCH_SW_PAL_0341</w:t>
            </w:r>
            <w:r w:rsidR="00BA252B">
              <w:rPr>
                <w:rFonts w:ascii="Times New Roman" w:hAnsi="Times New Roman"/>
                <w:sz w:val="20"/>
                <w:szCs w:val="20"/>
              </w:rPr>
              <w:br/>
            </w:r>
            <w:r w:rsidR="00BA252B" w:rsidRPr="00C7355D">
              <w:rPr>
                <w:rFonts w:ascii="Times New Roman" w:hAnsi="Times New Roman"/>
                <w:sz w:val="20"/>
                <w:szCs w:val="20"/>
              </w:rPr>
              <w:t>ARCH_SW_PAL_0342</w:t>
            </w:r>
            <w:r w:rsidR="00BA252B">
              <w:rPr>
                <w:rFonts w:ascii="Times New Roman" w:hAnsi="Times New Roman"/>
                <w:sz w:val="20"/>
                <w:szCs w:val="20"/>
              </w:rPr>
              <w:br/>
            </w:r>
            <w:r w:rsidR="00BA252B" w:rsidRPr="00C7355D">
              <w:rPr>
                <w:rFonts w:ascii="Times New Roman" w:hAnsi="Times New Roman"/>
                <w:sz w:val="20"/>
                <w:szCs w:val="20"/>
              </w:rPr>
              <w:t>ARCH_SW_PAL_0346</w:t>
            </w:r>
          </w:p>
        </w:tc>
      </w:tr>
      <w:tr w:rsidR="001A2F46" w:rsidRPr="00F021D5" w14:paraId="107BE501" w14:textId="77777777" w:rsidTr="0087004F">
        <w:tc>
          <w:tcPr>
            <w:tcW w:w="0" w:type="dxa"/>
          </w:tcPr>
          <w:p w14:paraId="10DDDA58" w14:textId="10A777D7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33</w:t>
            </w:r>
          </w:p>
        </w:tc>
        <w:tc>
          <w:tcPr>
            <w:tcW w:w="0" w:type="dxa"/>
          </w:tcPr>
          <w:p w14:paraId="2A0E14C6" w14:textId="503F5554" w:rsidR="001A2F46" w:rsidRPr="0010416E" w:rsidRDefault="00020600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The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be executed every 100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ms.</w:t>
            </w:r>
            <w:proofErr w:type="spellEnd"/>
          </w:p>
        </w:tc>
        <w:tc>
          <w:tcPr>
            <w:tcW w:w="3510" w:type="dxa"/>
          </w:tcPr>
          <w:p w14:paraId="793FA93F" w14:textId="3CF55FB1" w:rsidR="001A2F46" w:rsidRPr="00F021D5" w:rsidRDefault="003677F7" w:rsidP="0035356D">
            <w:pPr>
              <w:rPr>
                <w:sz w:val="20"/>
                <w:szCs w:val="20"/>
              </w:rPr>
            </w:pP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PAL_Autotest_CHeckMotorThermalProtection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1A4CD45E" w14:textId="72ED9755" w:rsidR="001A2F46" w:rsidRPr="0087004F" w:rsidRDefault="003677F7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>ARCH_SW_PAL_0360</w:t>
            </w:r>
          </w:p>
        </w:tc>
      </w:tr>
      <w:tr w:rsidR="001A2F46" w:rsidRPr="00F021D5" w14:paraId="382808EF" w14:textId="77777777" w:rsidTr="0087004F">
        <w:tc>
          <w:tcPr>
            <w:tcW w:w="0" w:type="dxa"/>
          </w:tcPr>
          <w:p w14:paraId="3727357C" w14:textId="640DFAD6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34</w:t>
            </w:r>
          </w:p>
        </w:tc>
        <w:tc>
          <w:tcPr>
            <w:tcW w:w="0" w:type="dxa"/>
          </w:tcPr>
          <w:p w14:paraId="763BA05F" w14:textId="17233CEE" w:rsidR="001A2F46" w:rsidRPr="0010416E" w:rsidRDefault="00020600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previous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result was KU8_ATM_TEST_NOK and the deficiency level is over the deskill threshold, the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688463E8" w14:textId="5801EA84" w:rsidR="001A2F46" w:rsidRPr="00F021D5" w:rsidRDefault="003677F7" w:rsidP="0035356D">
            <w:pPr>
              <w:rPr>
                <w:sz w:val="20"/>
                <w:szCs w:val="20"/>
              </w:rPr>
            </w:pP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PAL_Autotest_CHeckMotorThermalProtection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39F99DD0" w14:textId="446E4194" w:rsidR="001A2F46" w:rsidRPr="0087004F" w:rsidRDefault="003677F7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>ARCH_SW_PAL_0360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020600">
              <w:rPr>
                <w:rFonts w:ascii="Times New Roman" w:hAnsi="Times New Roman"/>
                <w:sz w:val="20"/>
                <w:szCs w:val="20"/>
              </w:rPr>
              <w:br/>
            </w:r>
            <w:r w:rsidR="00020600" w:rsidRPr="00C7355D">
              <w:rPr>
                <w:rFonts w:ascii="Times New Roman" w:hAnsi="Times New Roman"/>
                <w:sz w:val="20"/>
                <w:szCs w:val="20"/>
              </w:rPr>
              <w:t>ARCH_SW_PAL_0361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020600">
              <w:rPr>
                <w:rFonts w:ascii="Times New Roman" w:hAnsi="Times New Roman"/>
                <w:sz w:val="20"/>
                <w:szCs w:val="20"/>
              </w:rPr>
              <w:br/>
            </w:r>
            <w:r w:rsidR="00020600" w:rsidRPr="00C7355D">
              <w:rPr>
                <w:rFonts w:ascii="Times New Roman" w:hAnsi="Times New Roman"/>
                <w:sz w:val="20"/>
                <w:szCs w:val="20"/>
              </w:rPr>
              <w:t>ARCH_SW_PAL_0365</w:t>
            </w:r>
            <w:r w:rsidR="009156B0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9156B0" w:rsidRPr="00C7355D">
              <w:rPr>
                <w:rFonts w:ascii="Times New Roman" w:hAnsi="Times New Roman"/>
                <w:sz w:val="20"/>
                <w:szCs w:val="20"/>
              </w:rPr>
              <w:t>ARCH_SW_PAL_036</w:t>
            </w:r>
            <w:r w:rsidR="009156B0">
              <w:rPr>
                <w:rFonts w:ascii="Times New Roman" w:hAnsi="Times New Roman"/>
                <w:sz w:val="20"/>
                <w:szCs w:val="20"/>
              </w:rPr>
              <w:t>6;</w:t>
            </w:r>
            <w:r w:rsidR="00020600">
              <w:rPr>
                <w:rFonts w:ascii="Times New Roman" w:hAnsi="Times New Roman"/>
                <w:sz w:val="20"/>
                <w:szCs w:val="20"/>
              </w:rPr>
              <w:br/>
            </w:r>
            <w:r w:rsidR="00020600" w:rsidRPr="00C7355D">
              <w:rPr>
                <w:rFonts w:ascii="Times New Roman" w:hAnsi="Times New Roman"/>
                <w:sz w:val="20"/>
                <w:szCs w:val="20"/>
              </w:rPr>
              <w:t>ARCH_SW_PAL_0367</w:t>
            </w:r>
          </w:p>
        </w:tc>
      </w:tr>
      <w:tr w:rsidR="001A2F46" w:rsidRPr="00F021D5" w14:paraId="10B33358" w14:textId="77777777" w:rsidTr="0087004F">
        <w:tc>
          <w:tcPr>
            <w:tcW w:w="0" w:type="dxa"/>
          </w:tcPr>
          <w:p w14:paraId="7A09D7AF" w14:textId="510C4127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0" w:type="dxa"/>
          </w:tcPr>
          <w:p w14:paraId="66A45C31" w14:textId="2EA66C78" w:rsidR="001A2F46" w:rsidRPr="0010416E" w:rsidRDefault="008156EF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previous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result was KU8_ATM_TEST_NOK and the deficiency level is under the deskill threshold, the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4A71BB50" w14:textId="5C8EAAAF" w:rsidR="001A2F46" w:rsidRPr="00F021D5" w:rsidRDefault="003677F7" w:rsidP="0035356D">
            <w:pPr>
              <w:rPr>
                <w:sz w:val="20"/>
                <w:szCs w:val="20"/>
              </w:rPr>
            </w:pP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PAL_Autotest_CHeckMotorThermalProtection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082BBB0A" w14:textId="2D8F5B70" w:rsidR="001A2F46" w:rsidRPr="0087004F" w:rsidRDefault="003677F7" w:rsidP="009156B0">
            <w:pPr>
              <w:rPr>
                <w:rFonts w:ascii="Times New Roman" w:hAnsi="Times New Roman"/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>ARCH_SW_PAL_0360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8156EF">
              <w:rPr>
                <w:rFonts w:ascii="Times New Roman" w:hAnsi="Times New Roman"/>
                <w:sz w:val="20"/>
                <w:szCs w:val="20"/>
              </w:rPr>
              <w:br/>
            </w:r>
            <w:r w:rsidR="008156EF" w:rsidRPr="00C7355D">
              <w:rPr>
                <w:rFonts w:ascii="Times New Roman" w:hAnsi="Times New Roman"/>
                <w:sz w:val="20"/>
                <w:szCs w:val="20"/>
              </w:rPr>
              <w:t>ARCH_SW_PAL_0361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8156EF">
              <w:rPr>
                <w:rFonts w:ascii="Times New Roman" w:hAnsi="Times New Roman"/>
                <w:sz w:val="20"/>
                <w:szCs w:val="20"/>
              </w:rPr>
              <w:br/>
            </w:r>
            <w:r w:rsidR="008156EF" w:rsidRPr="00C7355D">
              <w:rPr>
                <w:rFonts w:ascii="Times New Roman" w:hAnsi="Times New Roman"/>
                <w:sz w:val="20"/>
                <w:szCs w:val="20"/>
              </w:rPr>
              <w:t>ARCH_SW_PAL_0365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9156B0" w:rsidRPr="00C7355D">
              <w:rPr>
                <w:rFonts w:ascii="Times New Roman" w:hAnsi="Times New Roman"/>
                <w:sz w:val="20"/>
                <w:szCs w:val="20"/>
              </w:rPr>
              <w:t>ARCH_SW_PAL_036</w:t>
            </w:r>
            <w:r w:rsidR="009156B0">
              <w:rPr>
                <w:rFonts w:ascii="Times New Roman" w:hAnsi="Times New Roman"/>
                <w:sz w:val="20"/>
                <w:szCs w:val="20"/>
              </w:rPr>
              <w:t>6;</w:t>
            </w:r>
            <w:r w:rsidR="008156EF">
              <w:rPr>
                <w:rFonts w:ascii="Times New Roman" w:hAnsi="Times New Roman"/>
                <w:sz w:val="20"/>
                <w:szCs w:val="20"/>
              </w:rPr>
              <w:br/>
            </w:r>
            <w:r w:rsidR="008156EF" w:rsidRPr="00C7355D">
              <w:rPr>
                <w:rFonts w:ascii="Times New Roman" w:hAnsi="Times New Roman"/>
                <w:sz w:val="20"/>
                <w:szCs w:val="20"/>
              </w:rPr>
              <w:t>ARCH_SW_PAL_0367</w:t>
            </w:r>
          </w:p>
        </w:tc>
      </w:tr>
      <w:tr w:rsidR="001A2F46" w:rsidRPr="00F021D5" w14:paraId="7DCB1956" w14:textId="77777777" w:rsidTr="0087004F">
        <w:tc>
          <w:tcPr>
            <w:tcW w:w="0" w:type="dxa"/>
          </w:tcPr>
          <w:p w14:paraId="67C0997C" w14:textId="679EF96E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0" w:type="dxa"/>
          </w:tcPr>
          <w:p w14:paraId="62CD1C63" w14:textId="207A4785" w:rsidR="001A2F46" w:rsidRPr="0010416E" w:rsidRDefault="00FE02EB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previous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result was KU8_ATM_TEST_OK and the deficiency level is over the qualification threshold, the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KU8_ATM_TEST_NOK.</w:t>
            </w:r>
          </w:p>
        </w:tc>
        <w:tc>
          <w:tcPr>
            <w:tcW w:w="3510" w:type="dxa"/>
          </w:tcPr>
          <w:p w14:paraId="71C6E2D8" w14:textId="6836E885" w:rsidR="001A2F46" w:rsidRPr="00F021D5" w:rsidRDefault="003677F7" w:rsidP="0035356D">
            <w:pPr>
              <w:rPr>
                <w:sz w:val="20"/>
                <w:szCs w:val="20"/>
              </w:rPr>
            </w:pP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PAL_Autotest_CHeckMotorThermalProtection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75F97359" w14:textId="439C8D64" w:rsidR="001A2F46" w:rsidRPr="0087004F" w:rsidRDefault="003677F7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>ARCH_SW_PAL_0360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FE02EB">
              <w:rPr>
                <w:rFonts w:ascii="Times New Roman" w:hAnsi="Times New Roman"/>
                <w:sz w:val="20"/>
                <w:szCs w:val="20"/>
              </w:rPr>
              <w:br/>
            </w:r>
            <w:r w:rsidR="00FE02EB" w:rsidRPr="00C7355D">
              <w:rPr>
                <w:rFonts w:ascii="Times New Roman" w:hAnsi="Times New Roman"/>
                <w:sz w:val="20"/>
                <w:szCs w:val="20"/>
              </w:rPr>
              <w:t>ARCH_SW_PAL_0361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FE02EB">
              <w:rPr>
                <w:rFonts w:ascii="Times New Roman" w:hAnsi="Times New Roman"/>
                <w:sz w:val="20"/>
                <w:szCs w:val="20"/>
              </w:rPr>
              <w:br/>
            </w:r>
            <w:r w:rsidR="00FE02EB" w:rsidRPr="00C7355D">
              <w:rPr>
                <w:rFonts w:ascii="Times New Roman" w:hAnsi="Times New Roman"/>
                <w:sz w:val="20"/>
                <w:szCs w:val="20"/>
              </w:rPr>
              <w:t>ARCH_SW_PAL_0365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 A</w:t>
            </w:r>
            <w:r w:rsidR="009156B0" w:rsidRPr="00C7355D">
              <w:rPr>
                <w:rFonts w:ascii="Times New Roman" w:hAnsi="Times New Roman"/>
                <w:sz w:val="20"/>
                <w:szCs w:val="20"/>
              </w:rPr>
              <w:t>RCH_SW_PAL_036</w:t>
            </w:r>
            <w:r w:rsidR="009156B0">
              <w:rPr>
                <w:rFonts w:ascii="Times New Roman" w:hAnsi="Times New Roman"/>
                <w:sz w:val="20"/>
                <w:szCs w:val="20"/>
              </w:rPr>
              <w:t>6;</w:t>
            </w:r>
            <w:r w:rsidR="00FE02EB">
              <w:rPr>
                <w:rFonts w:ascii="Times New Roman" w:hAnsi="Times New Roman"/>
                <w:sz w:val="20"/>
                <w:szCs w:val="20"/>
              </w:rPr>
              <w:br/>
            </w:r>
            <w:r w:rsidR="00FE02EB" w:rsidRPr="00C7355D">
              <w:rPr>
                <w:rFonts w:ascii="Times New Roman" w:hAnsi="Times New Roman"/>
                <w:sz w:val="20"/>
                <w:szCs w:val="20"/>
              </w:rPr>
              <w:t>ARCH_SW_PAL_0367</w:t>
            </w:r>
          </w:p>
        </w:tc>
      </w:tr>
      <w:tr w:rsidR="001A2F46" w:rsidRPr="00F021D5" w14:paraId="423B4379" w14:textId="77777777" w:rsidTr="0087004F">
        <w:tc>
          <w:tcPr>
            <w:tcW w:w="0" w:type="dxa"/>
          </w:tcPr>
          <w:p w14:paraId="5519EA0C" w14:textId="4A80D5F6" w:rsidR="001A2F46" w:rsidRPr="00F021D5" w:rsidRDefault="001A2F46" w:rsidP="0035356D">
            <w:pPr>
              <w:rPr>
                <w:sz w:val="20"/>
                <w:szCs w:val="20"/>
              </w:rPr>
            </w:pPr>
            <w:r w:rsidRPr="00F021D5">
              <w:rPr>
                <w:rFonts w:ascii="Times New Roman" w:hAnsi="Times New Roman"/>
                <w:sz w:val="20"/>
                <w:szCs w:val="20"/>
              </w:rPr>
              <w:t>DSG_P</w:t>
            </w:r>
            <w:r>
              <w:rPr>
                <w:rFonts w:ascii="Times New Roman" w:hAnsi="Times New Roman"/>
                <w:sz w:val="20"/>
                <w:szCs w:val="20"/>
              </w:rPr>
              <w:t>AL</w:t>
            </w:r>
            <w:r w:rsidRPr="00F021D5">
              <w:rPr>
                <w:rFonts w:ascii="Times New Roman" w:hAnsi="Times New Roman"/>
                <w:sz w:val="20"/>
                <w:szCs w:val="20"/>
              </w:rPr>
              <w:t>_00</w:t>
            </w:r>
            <w:r>
              <w:rPr>
                <w:rFonts w:ascii="Times New Roman" w:hAnsi="Times New Roman"/>
                <w:sz w:val="20"/>
                <w:szCs w:val="20"/>
              </w:rPr>
              <w:t>37</w:t>
            </w:r>
          </w:p>
        </w:tc>
        <w:tc>
          <w:tcPr>
            <w:tcW w:w="0" w:type="dxa"/>
          </w:tcPr>
          <w:p w14:paraId="5E34A4D3" w14:textId="066CB2B0" w:rsidR="001A2F46" w:rsidRPr="0010416E" w:rsidRDefault="0025180E" w:rsidP="0035356D">
            <w:pPr>
              <w:rPr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 xml:space="preserve">In case the previous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result was KU8_ATM_TEST_OK and the deficiency level is under the qualification threshold, the Check Motor Thermal Protection </w:t>
            </w: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 xml:space="preserve"> shall return KU8_ATM_TEST_OK.</w:t>
            </w:r>
          </w:p>
        </w:tc>
        <w:tc>
          <w:tcPr>
            <w:tcW w:w="3510" w:type="dxa"/>
          </w:tcPr>
          <w:p w14:paraId="24A42405" w14:textId="1D831434" w:rsidR="001A2F46" w:rsidRPr="00F021D5" w:rsidRDefault="003677F7" w:rsidP="0035356D">
            <w:pPr>
              <w:rPr>
                <w:sz w:val="20"/>
                <w:szCs w:val="20"/>
              </w:rPr>
            </w:pPr>
            <w:proofErr w:type="spellStart"/>
            <w:r w:rsidRPr="00C7355D">
              <w:rPr>
                <w:rFonts w:ascii="Times New Roman" w:hAnsi="Times New Roman"/>
                <w:sz w:val="20"/>
                <w:szCs w:val="20"/>
              </w:rPr>
              <w:t>PAL_Autotest_CHeckMotorThermalProtection</w:t>
            </w:r>
            <w:proofErr w:type="spellEnd"/>
            <w:r w:rsidRPr="00C7355D">
              <w:rPr>
                <w:rFonts w:ascii="Times New Roman" w:hAnsi="Times New Roman"/>
                <w:sz w:val="20"/>
                <w:szCs w:val="20"/>
              </w:rPr>
              <w:t>()</w:t>
            </w:r>
          </w:p>
        </w:tc>
        <w:tc>
          <w:tcPr>
            <w:tcW w:w="2250" w:type="dxa"/>
          </w:tcPr>
          <w:p w14:paraId="4806A6D6" w14:textId="740AB11F" w:rsidR="001A2F46" w:rsidRPr="0087004F" w:rsidRDefault="003677F7" w:rsidP="0035356D">
            <w:pPr>
              <w:rPr>
                <w:rFonts w:ascii="Times New Roman" w:hAnsi="Times New Roman"/>
                <w:sz w:val="20"/>
                <w:szCs w:val="20"/>
              </w:rPr>
            </w:pPr>
            <w:r w:rsidRPr="00C7355D">
              <w:rPr>
                <w:rFonts w:ascii="Times New Roman" w:hAnsi="Times New Roman"/>
                <w:sz w:val="20"/>
                <w:szCs w:val="20"/>
              </w:rPr>
              <w:t>ARCH_SW_PAL_0360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25180E">
              <w:rPr>
                <w:rFonts w:ascii="Times New Roman" w:hAnsi="Times New Roman"/>
                <w:sz w:val="20"/>
                <w:szCs w:val="20"/>
              </w:rPr>
              <w:br/>
            </w:r>
            <w:r w:rsidR="0025180E" w:rsidRPr="00C7355D">
              <w:rPr>
                <w:rFonts w:ascii="Times New Roman" w:hAnsi="Times New Roman"/>
                <w:sz w:val="20"/>
                <w:szCs w:val="20"/>
              </w:rPr>
              <w:t>ARCH_SW_PAL_0361</w:t>
            </w:r>
            <w:r w:rsidR="009156B0">
              <w:rPr>
                <w:rFonts w:ascii="Times New Roman" w:hAnsi="Times New Roman"/>
                <w:sz w:val="20"/>
                <w:szCs w:val="20"/>
              </w:rPr>
              <w:t>;</w:t>
            </w:r>
            <w:r w:rsidR="0025180E">
              <w:rPr>
                <w:rFonts w:ascii="Times New Roman" w:hAnsi="Times New Roman"/>
                <w:sz w:val="20"/>
                <w:szCs w:val="20"/>
              </w:rPr>
              <w:br/>
            </w:r>
            <w:r w:rsidR="0025180E" w:rsidRPr="00C7355D">
              <w:rPr>
                <w:rFonts w:ascii="Times New Roman" w:hAnsi="Times New Roman"/>
                <w:sz w:val="20"/>
                <w:szCs w:val="20"/>
              </w:rPr>
              <w:t>ARCH_SW_PAL_0365</w:t>
            </w:r>
            <w:r w:rsidR="009156B0">
              <w:rPr>
                <w:rFonts w:ascii="Times New Roman" w:hAnsi="Times New Roman"/>
                <w:sz w:val="20"/>
                <w:szCs w:val="20"/>
              </w:rPr>
              <w:t xml:space="preserve">; </w:t>
            </w:r>
            <w:r w:rsidR="009156B0" w:rsidRPr="00C7355D">
              <w:rPr>
                <w:rFonts w:ascii="Times New Roman" w:hAnsi="Times New Roman"/>
                <w:sz w:val="20"/>
                <w:szCs w:val="20"/>
              </w:rPr>
              <w:t>ARCH_SW_PAL_036</w:t>
            </w:r>
            <w:r w:rsidR="009156B0">
              <w:rPr>
                <w:rFonts w:ascii="Times New Roman" w:hAnsi="Times New Roman"/>
                <w:sz w:val="20"/>
                <w:szCs w:val="20"/>
              </w:rPr>
              <w:t>6;</w:t>
            </w:r>
            <w:r w:rsidR="0025180E">
              <w:rPr>
                <w:rFonts w:ascii="Times New Roman" w:hAnsi="Times New Roman"/>
                <w:sz w:val="20"/>
                <w:szCs w:val="20"/>
              </w:rPr>
              <w:br/>
            </w:r>
            <w:r w:rsidR="0025180E" w:rsidRPr="00C7355D">
              <w:rPr>
                <w:rFonts w:ascii="Times New Roman" w:hAnsi="Times New Roman"/>
                <w:sz w:val="20"/>
                <w:szCs w:val="20"/>
              </w:rPr>
              <w:t>ARCH_SW_PAL_0367</w:t>
            </w:r>
          </w:p>
        </w:tc>
      </w:tr>
      <w:tr w:rsidR="00004C1F" w:rsidRPr="00F021D5" w14:paraId="24CF3296" w14:textId="77777777" w:rsidTr="006800A8">
        <w:tc>
          <w:tcPr>
            <w:tcW w:w="1620" w:type="dxa"/>
          </w:tcPr>
          <w:p w14:paraId="7F342BC9" w14:textId="6871B4CB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>DSG_PAL_0038</w:t>
            </w:r>
          </w:p>
        </w:tc>
        <w:tc>
          <w:tcPr>
            <w:tcW w:w="3960" w:type="dxa"/>
          </w:tcPr>
          <w:p w14:paraId="0F80B54F" w14:textId="4728FD46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>PAL component will initialize the module according to the project configuration</w:t>
            </w:r>
          </w:p>
        </w:tc>
        <w:tc>
          <w:tcPr>
            <w:tcW w:w="3510" w:type="dxa"/>
          </w:tcPr>
          <w:p w14:paraId="57B851C4" w14:textId="0A89449E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004C1F">
              <w:rPr>
                <w:rFonts w:ascii="Times New Roman" w:hAnsi="Times New Roman"/>
                <w:sz w:val="20"/>
                <w:szCs w:val="20"/>
              </w:rPr>
              <w:t>PAL_Cfg_Init</w:t>
            </w:r>
            <w:proofErr w:type="spellEnd"/>
            <w:r w:rsidRPr="00004C1F"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4F1A213D" w14:textId="77777777" w:rsidR="00004C1F" w:rsidRPr="00004C1F" w:rsidRDefault="00004C1F" w:rsidP="00004C1F">
            <w:pPr>
              <w:pStyle w:val="RequirementTraceability"/>
              <w:rPr>
                <w:rFonts w:ascii="Times New Roman" w:eastAsia="Times New Roman" w:hAnsi="Times New Roman"/>
                <w:lang w:val="en-US" w:eastAsia="en-US"/>
              </w:rPr>
            </w:pPr>
            <w:r w:rsidRPr="00004C1F">
              <w:rPr>
                <w:rFonts w:ascii="Times New Roman" w:eastAsia="Times New Roman" w:hAnsi="Times New Roman"/>
                <w:lang w:val="en-US" w:eastAsia="en-US"/>
              </w:rPr>
              <w:t>ARCH_SW_PAL_0090,</w:t>
            </w:r>
          </w:p>
          <w:p w14:paraId="5525C3A3" w14:textId="3879F1B5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>ARCH_SW_PAL_0095</w:t>
            </w:r>
          </w:p>
        </w:tc>
      </w:tr>
      <w:tr w:rsidR="00004C1F" w:rsidRPr="00F021D5" w14:paraId="75732BC5" w14:textId="77777777" w:rsidTr="006800A8">
        <w:tc>
          <w:tcPr>
            <w:tcW w:w="1620" w:type="dxa"/>
          </w:tcPr>
          <w:p w14:paraId="0424AC56" w14:textId="38A444C9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lastRenderedPageBreak/>
              <w:t>DSG_PAL_0039</w:t>
            </w:r>
          </w:p>
        </w:tc>
        <w:tc>
          <w:tcPr>
            <w:tcW w:w="3960" w:type="dxa"/>
          </w:tcPr>
          <w:p w14:paraId="0DF401F0" w14:textId="16CE556F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 xml:space="preserve">PAL component will initialize the </w:t>
            </w:r>
            <w:proofErr w:type="spellStart"/>
            <w:r w:rsidRPr="00004C1F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004C1F">
              <w:rPr>
                <w:rFonts w:ascii="Times New Roman" w:hAnsi="Times New Roman"/>
                <w:sz w:val="20"/>
                <w:szCs w:val="20"/>
              </w:rPr>
              <w:t xml:space="preserve"> internal data </w:t>
            </w:r>
          </w:p>
        </w:tc>
        <w:tc>
          <w:tcPr>
            <w:tcW w:w="3510" w:type="dxa"/>
          </w:tcPr>
          <w:p w14:paraId="64FB0B7C" w14:textId="04B04976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004C1F">
              <w:rPr>
                <w:rFonts w:ascii="Times New Roman" w:hAnsi="Times New Roman"/>
                <w:sz w:val="20"/>
                <w:szCs w:val="20"/>
              </w:rPr>
              <w:t>PAL_AT_Init</w:t>
            </w:r>
            <w:proofErr w:type="spellEnd"/>
            <w:r w:rsidRPr="00004C1F"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DF46FD6" w14:textId="79FEE7F0" w:rsidR="00004C1F" w:rsidRPr="00004C1F" w:rsidRDefault="00004C1F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004C1F">
              <w:rPr>
                <w:rFonts w:ascii="Times New Roman" w:hAnsi="Times New Roman"/>
                <w:sz w:val="20"/>
                <w:szCs w:val="20"/>
              </w:rPr>
              <w:t>ARCH_SW_PAL_0110</w:t>
            </w:r>
          </w:p>
        </w:tc>
      </w:tr>
      <w:tr w:rsidR="00004C1F" w:rsidRPr="00F021D5" w14:paraId="6AE26464" w14:textId="77777777" w:rsidTr="0090385A">
        <w:trPr>
          <w:trHeight w:val="277"/>
        </w:trPr>
        <w:tc>
          <w:tcPr>
            <w:tcW w:w="1620" w:type="dxa"/>
          </w:tcPr>
          <w:p w14:paraId="205107B6" w14:textId="5A725F4C" w:rsidR="00004C1F" w:rsidRPr="0090385A" w:rsidRDefault="0090385A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90385A">
              <w:rPr>
                <w:rFonts w:ascii="Times New Roman" w:hAnsi="Times New Roman"/>
                <w:sz w:val="20"/>
                <w:szCs w:val="20"/>
              </w:rPr>
              <w:t>DSG_PAL_0040</w:t>
            </w:r>
          </w:p>
        </w:tc>
        <w:tc>
          <w:tcPr>
            <w:tcW w:w="3960" w:type="dxa"/>
          </w:tcPr>
          <w:p w14:paraId="5FA18544" w14:textId="1916D977" w:rsidR="00004C1F" w:rsidRPr="0090385A" w:rsidRDefault="0090385A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90385A">
              <w:rPr>
                <w:rFonts w:ascii="Times New Roman" w:hAnsi="Times New Roman"/>
                <w:sz w:val="20"/>
                <w:szCs w:val="20"/>
              </w:rPr>
              <w:t>PAL component shall disable the HW when the motor is not activated</w:t>
            </w:r>
          </w:p>
        </w:tc>
        <w:tc>
          <w:tcPr>
            <w:tcW w:w="3510" w:type="dxa"/>
          </w:tcPr>
          <w:p w14:paraId="52826BBA" w14:textId="48CFEB34" w:rsidR="00004C1F" w:rsidRPr="0090385A" w:rsidRDefault="0090385A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90385A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90385A">
              <w:rPr>
                <w:rFonts w:ascii="Times New Roman" w:hAnsi="Times New Roman"/>
                <w:sz w:val="20"/>
                <w:szCs w:val="20"/>
              </w:rPr>
              <w:t>PAL_DisablePowerStage</w:t>
            </w:r>
            <w:proofErr w:type="spellEnd"/>
            <w:r w:rsidRPr="0090385A"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06B993B" w14:textId="119119A0" w:rsidR="00004C1F" w:rsidRPr="0090385A" w:rsidRDefault="0090385A" w:rsidP="0090385A">
            <w:pPr>
              <w:pStyle w:val="RequirementTraceability"/>
              <w:rPr>
                <w:rFonts w:ascii="Times New Roman" w:eastAsia="Times New Roman" w:hAnsi="Times New Roman"/>
                <w:lang w:val="en-US" w:eastAsia="en-US"/>
              </w:rPr>
            </w:pPr>
            <w:r w:rsidRPr="0090385A">
              <w:rPr>
                <w:rFonts w:ascii="Times New Roman" w:eastAsia="Times New Roman" w:hAnsi="Times New Roman"/>
                <w:lang w:val="en-US" w:eastAsia="en-US"/>
              </w:rPr>
              <w:t>ARCH_SW_PAL_0070; ARCH_SW_PAL_0075; ARCH_SW_PAL_0076</w:t>
            </w:r>
          </w:p>
        </w:tc>
      </w:tr>
      <w:tr w:rsidR="00A17FC1" w:rsidRPr="00F021D5" w14:paraId="4AD965CD" w14:textId="77777777" w:rsidTr="0090385A">
        <w:trPr>
          <w:trHeight w:val="277"/>
        </w:trPr>
        <w:tc>
          <w:tcPr>
            <w:tcW w:w="1620" w:type="dxa"/>
          </w:tcPr>
          <w:p w14:paraId="174F5FBD" w14:textId="68714A07" w:rsidR="00A17FC1" w:rsidRPr="0090385A" w:rsidRDefault="00A17FC1" w:rsidP="00004C1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DSG_PAL_0041</w:t>
            </w:r>
          </w:p>
        </w:tc>
        <w:tc>
          <w:tcPr>
            <w:tcW w:w="3960" w:type="dxa"/>
          </w:tcPr>
          <w:p w14:paraId="5B189C8A" w14:textId="4125226D" w:rsidR="00A17FC1" w:rsidRPr="0090385A" w:rsidRDefault="009A21A3" w:rsidP="00004C1F">
            <w:pPr>
              <w:rPr>
                <w:sz w:val="20"/>
                <w:szCs w:val="20"/>
              </w:rPr>
            </w:pPr>
            <w:r w:rsidRPr="007A4F18">
              <w:rPr>
                <w:rFonts w:ascii="Times New Roman" w:hAnsi="Times New Roman"/>
                <w:sz w:val="20"/>
                <w:szCs w:val="20"/>
              </w:rPr>
              <w:t xml:space="preserve">In case the power stage enable signals for the 2 half-bridge are consistent </w:t>
            </w:r>
            <w:proofErr w:type="spellStart"/>
            <w:r w:rsidRPr="00A17FC1">
              <w:rPr>
                <w:rFonts w:ascii="Times New Roman" w:hAnsi="Times New Roman"/>
                <w:sz w:val="20"/>
                <w:szCs w:val="20"/>
              </w:rPr>
              <w:t>PAL_Autotest_CheckCommandConsistency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shall return </w:t>
            </w:r>
            <w:r w:rsidRPr="009A21A3">
              <w:rPr>
                <w:rFonts w:ascii="Times New Roman" w:hAnsi="Times New Roman"/>
                <w:sz w:val="20"/>
                <w:szCs w:val="20"/>
              </w:rPr>
              <w:t>KU8_ATM_TEST_OK</w:t>
            </w:r>
          </w:p>
        </w:tc>
        <w:tc>
          <w:tcPr>
            <w:tcW w:w="3510" w:type="dxa"/>
          </w:tcPr>
          <w:p w14:paraId="5A3A53E4" w14:textId="63E25551" w:rsidR="00A17FC1" w:rsidRPr="00A17FC1" w:rsidRDefault="00A17FC1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A17FC1">
              <w:rPr>
                <w:rFonts w:ascii="Times New Roman" w:hAnsi="Times New Roman"/>
                <w:sz w:val="20"/>
                <w:szCs w:val="20"/>
              </w:rPr>
              <w:t>PAL_Autotest_CheckCommandConsistency</w:t>
            </w:r>
            <w:proofErr w:type="spellEnd"/>
            <w:r w:rsidRPr="00A17FC1"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AB1320A" w14:textId="6F6AD0F6" w:rsidR="00A17FC1" w:rsidRPr="0090385A" w:rsidRDefault="00A17FC1" w:rsidP="0090385A">
            <w:pPr>
              <w:pStyle w:val="RequirementTraceability"/>
              <w:rPr>
                <w:rFonts w:ascii="Times New Roman" w:eastAsia="Times New Roman" w:hAnsi="Times New Roman"/>
                <w:lang w:val="en-US" w:eastAsia="en-US"/>
              </w:rPr>
            </w:pPr>
            <w:r w:rsidRPr="00A17FC1">
              <w:rPr>
                <w:rFonts w:ascii="Times New Roman" w:eastAsia="Times New Roman" w:hAnsi="Times New Roman"/>
                <w:lang w:val="en-US" w:eastAsia="en-US"/>
              </w:rPr>
              <w:t>ARCH_SW_PAL_0369</w:t>
            </w:r>
            <w:r w:rsidR="00A86FD4">
              <w:rPr>
                <w:rFonts w:ascii="Times New Roman" w:eastAsia="Times New Roman" w:hAnsi="Times New Roman"/>
                <w:lang w:val="en-US" w:eastAsia="en-US"/>
              </w:rPr>
              <w:t>;</w:t>
            </w:r>
          </w:p>
        </w:tc>
      </w:tr>
      <w:tr w:rsidR="00A17FC1" w:rsidRPr="00F021D5" w14:paraId="77B00417" w14:textId="77777777" w:rsidTr="0090385A">
        <w:trPr>
          <w:trHeight w:val="277"/>
        </w:trPr>
        <w:tc>
          <w:tcPr>
            <w:tcW w:w="1620" w:type="dxa"/>
          </w:tcPr>
          <w:p w14:paraId="52E7108E" w14:textId="55C5CD26" w:rsidR="00A17FC1" w:rsidRPr="00A17FC1" w:rsidRDefault="007A4F18" w:rsidP="00004C1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3960" w:type="dxa"/>
          </w:tcPr>
          <w:p w14:paraId="057300B7" w14:textId="7DD95422" w:rsidR="00A17FC1" w:rsidRPr="00EB1F9C" w:rsidRDefault="00EB1F9C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 w:rsidR="005024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5024D4"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High Side SW, Driver command are not</w:t>
            </w:r>
            <w:r w:rsidR="005024D4">
              <w:rPr>
                <w:rFonts w:ascii="Times New Roman" w:hAnsi="Times New Roman"/>
                <w:sz w:val="20"/>
                <w:szCs w:val="20"/>
              </w:rPr>
              <w:t xml:space="preserve"> successfully executed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27EF19E4" w14:textId="26283B12" w:rsidR="00A17FC1" w:rsidRPr="00A86FD4" w:rsidRDefault="00A86FD4" w:rsidP="00004C1F">
            <w:pPr>
              <w:rPr>
                <w:rFonts w:ascii="Times New Roman" w:hAnsi="Times New Roman"/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PAL_Autotest_CheckMosfetLowSC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1AC0F627" w14:textId="7D4A8CA9" w:rsidR="00A86FD4" w:rsidRPr="00A86FD4" w:rsidRDefault="00A86FD4" w:rsidP="0090385A">
            <w:pPr>
              <w:pStyle w:val="RequirementTraceability"/>
              <w:rPr>
                <w:rFonts w:ascii="Times New Roman" w:eastAsia="Times New Roman" w:hAnsi="Times New Roman"/>
                <w:lang w:val="en-US" w:eastAsia="en-US"/>
              </w:rPr>
            </w:pPr>
            <w:r w:rsidRPr="00A86FD4">
              <w:rPr>
                <w:rFonts w:ascii="Times New Roman" w:eastAsia="Times New Roman" w:hAnsi="Times New Roman"/>
                <w:lang w:val="en-US" w:eastAsia="en-US"/>
              </w:rPr>
              <w:t>ARCH_SW_PAL_0370;ARCH_SW_PAL_0391;ARCH_SW_PAL_0390;</w:t>
            </w:r>
          </w:p>
        </w:tc>
      </w:tr>
      <w:tr w:rsidR="00706C53" w:rsidRPr="00F021D5" w14:paraId="58DE47AF" w14:textId="77777777" w:rsidTr="0090385A">
        <w:trPr>
          <w:trHeight w:val="277"/>
        </w:trPr>
        <w:tc>
          <w:tcPr>
            <w:tcW w:w="1620" w:type="dxa"/>
          </w:tcPr>
          <w:p w14:paraId="2F3CFB16" w14:textId="3A30B423" w:rsidR="00706C53" w:rsidRPr="00A17FC1" w:rsidRDefault="00706C53" w:rsidP="00706C5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43</w:t>
            </w:r>
          </w:p>
        </w:tc>
        <w:tc>
          <w:tcPr>
            <w:tcW w:w="3960" w:type="dxa"/>
          </w:tcPr>
          <w:p w14:paraId="51794D6A" w14:textId="40CCCE6F" w:rsidR="00706C53" w:rsidRPr="00317253" w:rsidRDefault="00DC46D6" w:rsidP="00706C53">
            <w:pPr>
              <w:rPr>
                <w:rFonts w:ascii="Times New Roman" w:hAnsi="Times New Roman"/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 xml:space="preserve">In case the voltage on either </w:t>
            </w:r>
            <w:r w:rsidR="00BC0E93"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Motor +</w:t>
            </w:r>
            <w:r w:rsidR="00BC0E93">
              <w:rPr>
                <w:rFonts w:ascii="Times New Roman" w:hAnsi="Times New Roman"/>
                <w:sz w:val="20"/>
                <w:szCs w:val="20"/>
              </w:rPr>
              <w:t>”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 or </w:t>
            </w:r>
            <w:r w:rsidR="00BC0E93"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Motor – </w:t>
            </w:r>
            <w:r w:rsidR="00BC0E93"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pin drops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bellow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a certain threshold, </w:t>
            </w:r>
            <w:r w:rsidR="00317253" w:rsidRPr="00317253"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proofErr w:type="spellStart"/>
            <w:r w:rsidR="00317253"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="00317253"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</w:p>
        </w:tc>
        <w:tc>
          <w:tcPr>
            <w:tcW w:w="3510" w:type="dxa"/>
          </w:tcPr>
          <w:p w14:paraId="359BADDB" w14:textId="18F469D4" w:rsidR="00706C53" w:rsidRPr="00A17FC1" w:rsidRDefault="00706C53" w:rsidP="00706C5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PAL_Autotest_CheckMosfetLowSC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306975F0" w14:textId="539EF80C" w:rsidR="00706C53" w:rsidRPr="00A86FD4" w:rsidRDefault="00706C53" w:rsidP="00706C53">
            <w:pPr>
              <w:pStyle w:val="RequirementTraceability"/>
              <w:rPr>
                <w:rFonts w:ascii="Times New Roman" w:eastAsia="Times New Roman" w:hAnsi="Times New Roman"/>
                <w:lang w:val="en-US" w:eastAsia="en-US"/>
              </w:rPr>
            </w:pPr>
            <w:r w:rsidRPr="00A86FD4">
              <w:rPr>
                <w:rFonts w:ascii="Times New Roman" w:eastAsia="Times New Roman" w:hAnsi="Times New Roman"/>
                <w:lang w:val="en-US" w:eastAsia="en-US"/>
              </w:rPr>
              <w:t>ARCH_SW_PAL_0370;ARCH_SW_PAL_0391;ARCH_SW_PAL_0390;</w:t>
            </w:r>
          </w:p>
        </w:tc>
      </w:tr>
      <w:tr w:rsidR="00317253" w:rsidRPr="00F021D5" w14:paraId="014261CE" w14:textId="77777777" w:rsidTr="0090385A">
        <w:trPr>
          <w:trHeight w:val="277"/>
        </w:trPr>
        <w:tc>
          <w:tcPr>
            <w:tcW w:w="1620" w:type="dxa"/>
          </w:tcPr>
          <w:p w14:paraId="17BAA119" w14:textId="152DDDE2" w:rsidR="00317253" w:rsidRPr="00A17FC1" w:rsidRDefault="00317253" w:rsidP="0031725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3960" w:type="dxa"/>
          </w:tcPr>
          <w:p w14:paraId="6DC30177" w14:textId="1D465A18" w:rsidR="00317253" w:rsidRPr="00A86FD4" w:rsidRDefault="00317253" w:rsidP="00317253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High Side SW, Driver command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voltage on both pins is within the threshold, the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shall 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</w:p>
        </w:tc>
        <w:tc>
          <w:tcPr>
            <w:tcW w:w="3510" w:type="dxa"/>
          </w:tcPr>
          <w:p w14:paraId="6D1C13B6" w14:textId="5807134A" w:rsidR="00317253" w:rsidRPr="00A17FC1" w:rsidRDefault="00317253" w:rsidP="0031725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 xml:space="preserve">Requirement covered by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PAL_Autotest_CheckMosfetLowSC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692D1318" w14:textId="190D6116" w:rsidR="00317253" w:rsidRPr="00A86FD4" w:rsidRDefault="00317253" w:rsidP="00317253">
            <w:pPr>
              <w:rPr>
                <w:sz w:val="20"/>
                <w:szCs w:val="20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ARCH_SW_PAL_0370;ARCH_SW_PAL_0391;ARCH_SW_PAL_0390;</w:t>
            </w:r>
          </w:p>
        </w:tc>
      </w:tr>
      <w:tr w:rsidR="00317253" w:rsidRPr="00F021D5" w14:paraId="16DC1F41" w14:textId="77777777" w:rsidTr="0090385A">
        <w:trPr>
          <w:trHeight w:val="277"/>
        </w:trPr>
        <w:tc>
          <w:tcPr>
            <w:tcW w:w="1620" w:type="dxa"/>
          </w:tcPr>
          <w:p w14:paraId="6C3A10A1" w14:textId="467B0157" w:rsidR="00317253" w:rsidRPr="00A86FD4" w:rsidRDefault="00317253" w:rsidP="00317253">
            <w:pPr>
              <w:rPr>
                <w:rFonts w:ascii="Times New Roman" w:hAnsi="Times New Roman"/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 w:rsidR="00BC0E93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3960" w:type="dxa"/>
          </w:tcPr>
          <w:p w14:paraId="0A9CD86B" w14:textId="7AA68F46" w:rsidR="00317253" w:rsidRPr="00A86FD4" w:rsidRDefault="00BC0E93" w:rsidP="00317253">
            <w:pPr>
              <w:rPr>
                <w:rFonts w:ascii="Times New Roman" w:hAnsi="Times New Roman"/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High Side SW, Driver command are 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3E2731F3" w14:textId="18D58345" w:rsidR="00317253" w:rsidRPr="00A86FD4" w:rsidRDefault="00317253" w:rsidP="00317253">
            <w:pPr>
              <w:rPr>
                <w:rFonts w:ascii="Times New Roman" w:hAnsi="Times New Roman"/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PAL_Autotest_CheckMosfetHighSC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0B41026" w14:textId="14CFE8C0" w:rsidR="00317253" w:rsidRPr="00A86FD4" w:rsidRDefault="00317253" w:rsidP="00317253">
            <w:pPr>
              <w:rPr>
                <w:rFonts w:ascii="Times New Roman" w:hAnsi="Times New Roman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ARCH_SW_PAL_0372; ARCH_SW_PAL_0395; ARCH_SW_PAL_0396;</w:t>
            </w:r>
          </w:p>
        </w:tc>
      </w:tr>
      <w:tr w:rsidR="00BC0E93" w:rsidRPr="00F021D5" w14:paraId="62080C15" w14:textId="77777777" w:rsidTr="0090385A">
        <w:trPr>
          <w:trHeight w:val="277"/>
        </w:trPr>
        <w:tc>
          <w:tcPr>
            <w:tcW w:w="1620" w:type="dxa"/>
          </w:tcPr>
          <w:p w14:paraId="364CF70B" w14:textId="22C67F92" w:rsidR="00BC0E93" w:rsidRPr="00A17FC1" w:rsidRDefault="00BC0E93" w:rsidP="00BC0E9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3960" w:type="dxa"/>
          </w:tcPr>
          <w:p w14:paraId="41AE32D1" w14:textId="3973FBB7" w:rsidR="00BC0E93" w:rsidRPr="00A86FD4" w:rsidRDefault="00BC0E93" w:rsidP="00BC0E93">
            <w:pPr>
              <w:rPr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 xml:space="preserve">In case the voltage on either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Motor +</w:t>
            </w:r>
            <w:r>
              <w:rPr>
                <w:rFonts w:ascii="Times New Roman" w:hAnsi="Times New Roman"/>
                <w:sz w:val="20"/>
                <w:szCs w:val="20"/>
              </w:rPr>
              <w:t>”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 or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Motor –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pin drops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bellow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a certain threshold,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</w:p>
        </w:tc>
        <w:tc>
          <w:tcPr>
            <w:tcW w:w="3510" w:type="dxa"/>
          </w:tcPr>
          <w:p w14:paraId="52E06340" w14:textId="1536835F" w:rsidR="00BC0E93" w:rsidRPr="00A17FC1" w:rsidRDefault="00BC0E93" w:rsidP="00BC0E9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PAL_Autotest_CheckMosfetHighSC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54C7A9A" w14:textId="7E5A6347" w:rsidR="00BC0E93" w:rsidRPr="00A86FD4" w:rsidRDefault="00BC0E93" w:rsidP="00BC0E93">
            <w:pPr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>ARCH_SW_PAL_0372; ARCH_SW_PAL_0395; ARCH_SW_PAL_0396;</w:t>
            </w:r>
          </w:p>
        </w:tc>
      </w:tr>
      <w:tr w:rsidR="00BC0E93" w:rsidRPr="00F021D5" w14:paraId="52F316C8" w14:textId="77777777" w:rsidTr="0090385A">
        <w:trPr>
          <w:trHeight w:val="277"/>
        </w:trPr>
        <w:tc>
          <w:tcPr>
            <w:tcW w:w="1620" w:type="dxa"/>
          </w:tcPr>
          <w:p w14:paraId="0F4707AA" w14:textId="736F95A1" w:rsidR="00BC0E93" w:rsidRPr="00A17FC1" w:rsidRDefault="00BC0E93" w:rsidP="00BC0E9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3960" w:type="dxa"/>
          </w:tcPr>
          <w:p w14:paraId="32FDB311" w14:textId="75E1AA04" w:rsidR="00BC0E93" w:rsidRPr="00317253" w:rsidRDefault="00BC0E93" w:rsidP="00BC0E93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High Side SW, Driver command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voltage on both pins is within the threshold, the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shall 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</w:p>
        </w:tc>
        <w:tc>
          <w:tcPr>
            <w:tcW w:w="3510" w:type="dxa"/>
          </w:tcPr>
          <w:p w14:paraId="49CB5064" w14:textId="1DEC2AEB" w:rsidR="00BC0E93" w:rsidRPr="00A17FC1" w:rsidRDefault="00BC0E93" w:rsidP="00BC0E93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PAL_Autotest_CheckMosfetHighSC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17D7F588" w14:textId="4B485FBF" w:rsidR="00BC0E93" w:rsidRDefault="00BC0E93" w:rsidP="00BC0E93">
            <w:pPr>
              <w:rPr>
                <w:sz w:val="16"/>
                <w:szCs w:val="16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ARCH_SW_PAL_0372; ARCH_SW_PAL_0395; ARCH_SW_PAL_0396;</w:t>
            </w:r>
          </w:p>
        </w:tc>
      </w:tr>
      <w:tr w:rsidR="00C44806" w:rsidRPr="00F021D5" w14:paraId="5E51E0BC" w14:textId="77777777" w:rsidTr="0090385A">
        <w:trPr>
          <w:trHeight w:val="277"/>
        </w:trPr>
        <w:tc>
          <w:tcPr>
            <w:tcW w:w="1620" w:type="dxa"/>
          </w:tcPr>
          <w:p w14:paraId="52E0521C" w14:textId="1342F0C7" w:rsidR="00C44806" w:rsidRPr="00A17FC1" w:rsidRDefault="00C44806" w:rsidP="00C44806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3960" w:type="dxa"/>
          </w:tcPr>
          <w:p w14:paraId="02BACD2C" w14:textId="17D2914B" w:rsidR="00C44806" w:rsidRPr="00317253" w:rsidRDefault="00C44806" w:rsidP="00C44806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Driver </w:t>
            </w:r>
            <w:proofErr w:type="spellStart"/>
            <w:r w:rsidR="008D284E">
              <w:rPr>
                <w:rFonts w:ascii="Times New Roman" w:hAnsi="Times New Roman"/>
                <w:sz w:val="20"/>
                <w:szCs w:val="20"/>
              </w:rPr>
              <w:t>Self protection</w:t>
            </w:r>
            <w:proofErr w:type="spellEnd"/>
            <w:r w:rsidR="008D284E"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Motor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Disconnec</w:t>
            </w:r>
            <w:r w:rsidR="008D284E">
              <w:rPr>
                <w:rFonts w:ascii="Times New Roman" w:hAnsi="Times New Roman"/>
                <w:sz w:val="20"/>
                <w:szCs w:val="20"/>
              </w:rPr>
              <w:t>tion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,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8D284E"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High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 w:rsidR="008D284E">
              <w:rPr>
                <w:rFonts w:ascii="Times New Roman" w:hAnsi="Times New Roman"/>
                <w:sz w:val="20"/>
                <w:szCs w:val="20"/>
              </w:rPr>
              <w:t>,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8D284E"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Low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D284E"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 w:rsidR="008D284E"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Driver command are 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535DD205" w14:textId="3C3B315B" w:rsidR="00C44806" w:rsidRPr="00A17FC1" w:rsidRDefault="00C44806" w:rsidP="00C44806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C44806">
              <w:rPr>
                <w:rFonts w:ascii="Times New Roman" w:hAnsi="Times New Roman"/>
                <w:sz w:val="20"/>
                <w:szCs w:val="20"/>
              </w:rPr>
              <w:t>PAL_Autotest_CheckMosfetOCAT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514EFD22" w14:textId="0A76FA91" w:rsidR="00C44806" w:rsidRDefault="00C44806" w:rsidP="00C44806">
            <w:pPr>
              <w:rPr>
                <w:sz w:val="16"/>
                <w:szCs w:val="16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ARCH_SW_PAL_0374; ARCH_SW_PAL_0375; ARCH_SW_PAL_0373;</w:t>
            </w:r>
          </w:p>
        </w:tc>
      </w:tr>
      <w:tr w:rsidR="008D284E" w:rsidRPr="00F021D5" w14:paraId="290F8732" w14:textId="77777777" w:rsidTr="0090385A">
        <w:trPr>
          <w:trHeight w:val="277"/>
        </w:trPr>
        <w:tc>
          <w:tcPr>
            <w:tcW w:w="1620" w:type="dxa"/>
          </w:tcPr>
          <w:p w14:paraId="697ED479" w14:textId="24C34709" w:rsidR="008D284E" w:rsidRPr="00A17FC1" w:rsidRDefault="008D284E" w:rsidP="008D284E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DSG_PAL_004</w:t>
            </w: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3960" w:type="dxa"/>
          </w:tcPr>
          <w:p w14:paraId="41AA1048" w14:textId="61EB7771" w:rsidR="008D284E" w:rsidRPr="00EB1F9C" w:rsidRDefault="00483E2F" w:rsidP="008D284E">
            <w:pPr>
              <w:rPr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>In case the</w:t>
            </w:r>
            <w:r w:rsidR="009E3265">
              <w:rPr>
                <w:rFonts w:ascii="Times New Roman" w:hAnsi="Times New Roman"/>
                <w:sz w:val="20"/>
                <w:szCs w:val="20"/>
              </w:rPr>
              <w:t xml:space="preserve"> computed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 voltage on either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Motor +</w:t>
            </w:r>
            <w:r>
              <w:rPr>
                <w:rFonts w:ascii="Times New Roman" w:hAnsi="Times New Roman"/>
                <w:sz w:val="20"/>
                <w:szCs w:val="20"/>
              </w:rPr>
              <w:t>”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 or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Motor –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pin </w:t>
            </w:r>
            <w:r>
              <w:rPr>
                <w:rFonts w:ascii="Times New Roman" w:hAnsi="Times New Roman"/>
                <w:sz w:val="20"/>
                <w:szCs w:val="20"/>
              </w:rPr>
              <w:t>passes over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 a certain threshold,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</w:p>
        </w:tc>
        <w:tc>
          <w:tcPr>
            <w:tcW w:w="3510" w:type="dxa"/>
          </w:tcPr>
          <w:p w14:paraId="343F6A55" w14:textId="191409C0" w:rsidR="008D284E" w:rsidRPr="00A17FC1" w:rsidRDefault="008D284E" w:rsidP="008D284E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C44806">
              <w:rPr>
                <w:rFonts w:ascii="Times New Roman" w:hAnsi="Times New Roman"/>
                <w:sz w:val="20"/>
                <w:szCs w:val="20"/>
              </w:rPr>
              <w:t>PAL_Autotest_CheckMosfetOCAT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FDEFFFD" w14:textId="52FE0E6F" w:rsidR="008D284E" w:rsidRPr="00A86FD4" w:rsidRDefault="008D284E" w:rsidP="008D284E">
            <w:pPr>
              <w:rPr>
                <w:sz w:val="20"/>
                <w:szCs w:val="20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ARCH_SW_PAL_0374; ARCH_SW_PAL_0375; ARCH_SW_PAL_0373;</w:t>
            </w:r>
          </w:p>
        </w:tc>
      </w:tr>
      <w:tr w:rsidR="008D284E" w:rsidRPr="00F021D5" w14:paraId="40AA5A47" w14:textId="77777777" w:rsidTr="0090385A">
        <w:trPr>
          <w:trHeight w:val="277"/>
        </w:trPr>
        <w:tc>
          <w:tcPr>
            <w:tcW w:w="1620" w:type="dxa"/>
          </w:tcPr>
          <w:p w14:paraId="3B8A3F3E" w14:textId="0E77D067" w:rsidR="008D284E" w:rsidRPr="00A17FC1" w:rsidRDefault="008D284E" w:rsidP="008D284E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3960" w:type="dxa"/>
          </w:tcPr>
          <w:p w14:paraId="41A913E0" w14:textId="1EA6FEA9" w:rsidR="008D284E" w:rsidRPr="00EB1F9C" w:rsidRDefault="009E3265" w:rsidP="008D284E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Driver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Self protection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Motor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Disconnec</w:t>
            </w:r>
            <w:r>
              <w:rPr>
                <w:rFonts w:ascii="Times New Roman" w:hAnsi="Times New Roman"/>
                <w:sz w:val="20"/>
                <w:szCs w:val="20"/>
              </w:rPr>
              <w:t>tion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,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High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>,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Low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Driver command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computed voltage from both pins are within a certain threshold, the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shall return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</w:p>
        </w:tc>
        <w:tc>
          <w:tcPr>
            <w:tcW w:w="3510" w:type="dxa"/>
          </w:tcPr>
          <w:p w14:paraId="0E6C56DD" w14:textId="65A43891" w:rsidR="008D284E" w:rsidRPr="00A17FC1" w:rsidRDefault="008D284E" w:rsidP="008D284E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C44806">
              <w:rPr>
                <w:rFonts w:ascii="Times New Roman" w:hAnsi="Times New Roman"/>
                <w:sz w:val="20"/>
                <w:szCs w:val="20"/>
              </w:rPr>
              <w:t>PAL_Autotest_CheckMosfetOCAT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6D4D11A2" w14:textId="0DA38640" w:rsidR="008D284E" w:rsidRPr="00A86FD4" w:rsidRDefault="008D284E" w:rsidP="008D284E">
            <w:pPr>
              <w:rPr>
                <w:sz w:val="20"/>
                <w:szCs w:val="20"/>
              </w:rPr>
            </w:pPr>
            <w:r w:rsidRPr="00A86FD4">
              <w:rPr>
                <w:rFonts w:ascii="Times New Roman" w:hAnsi="Times New Roman"/>
                <w:sz w:val="20"/>
                <w:szCs w:val="20"/>
              </w:rPr>
              <w:t>ARCH_SW_PAL_0374; ARCH_SW_PAL_0375; ARCH_SW_PAL_0373;</w:t>
            </w:r>
          </w:p>
        </w:tc>
      </w:tr>
      <w:tr w:rsidR="00A41AD1" w:rsidRPr="00F021D5" w14:paraId="22FAE5A4" w14:textId="77777777" w:rsidTr="0090385A">
        <w:trPr>
          <w:trHeight w:val="277"/>
        </w:trPr>
        <w:tc>
          <w:tcPr>
            <w:tcW w:w="1620" w:type="dxa"/>
          </w:tcPr>
          <w:p w14:paraId="1CC010A6" w14:textId="71D0EA34" w:rsidR="00A41AD1" w:rsidRPr="00A17FC1" w:rsidRDefault="00A41AD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51</w:t>
            </w:r>
          </w:p>
        </w:tc>
        <w:tc>
          <w:tcPr>
            <w:tcW w:w="3960" w:type="dxa"/>
          </w:tcPr>
          <w:p w14:paraId="0F4B723F" w14:textId="0221CD59" w:rsidR="00A41AD1" w:rsidRPr="00A86FD4" w:rsidRDefault="00A41AD1" w:rsidP="00A41AD1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is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5C6A885E" w14:textId="62282FE9" w:rsidR="00A41AD1" w:rsidRPr="00A17FC1" w:rsidRDefault="00A41AD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PAL_Autotest_CheckHighSideSwRegulation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DFE61CD" w14:textId="30581FC0" w:rsidR="00A41AD1" w:rsidRPr="00DA5A8F" w:rsidRDefault="00A41AD1" w:rsidP="00A41AD1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ARCH_SW_PAL_0368;</w:t>
            </w:r>
          </w:p>
        </w:tc>
      </w:tr>
      <w:tr w:rsidR="00A41AD1" w:rsidRPr="00F021D5" w14:paraId="0818ADD5" w14:textId="77777777" w:rsidTr="0090385A">
        <w:trPr>
          <w:trHeight w:val="277"/>
        </w:trPr>
        <w:tc>
          <w:tcPr>
            <w:tcW w:w="1620" w:type="dxa"/>
          </w:tcPr>
          <w:p w14:paraId="4863D34F" w14:textId="65B6AF8F" w:rsidR="00A41AD1" w:rsidRPr="00A17FC1" w:rsidRDefault="00A41AD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 w:rsidR="002631B1">
              <w:rPr>
                <w:rFonts w:ascii="Times New Roman" w:hAnsi="Times New Roman"/>
                <w:sz w:val="20"/>
                <w:szCs w:val="20"/>
              </w:rPr>
              <w:t>52</w:t>
            </w:r>
          </w:p>
        </w:tc>
        <w:tc>
          <w:tcPr>
            <w:tcW w:w="3960" w:type="dxa"/>
          </w:tcPr>
          <w:p w14:paraId="38AE5059" w14:textId="4A7866D5" w:rsidR="00A41AD1" w:rsidRPr="00A86FD4" w:rsidRDefault="005E159C" w:rsidP="00A41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</w:t>
            </w:r>
            <w:r w:rsidRPr="005E159C">
              <w:rPr>
                <w:sz w:val="20"/>
                <w:szCs w:val="20"/>
              </w:rPr>
              <w:t>High Side SW voltage is inside the functional range, return OK</w:t>
            </w:r>
          </w:p>
        </w:tc>
        <w:tc>
          <w:tcPr>
            <w:tcW w:w="3510" w:type="dxa"/>
          </w:tcPr>
          <w:p w14:paraId="124D2739" w14:textId="3858DD1C" w:rsidR="00A41AD1" w:rsidRPr="00A17FC1" w:rsidRDefault="00A41AD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PAL_Autotest_CheckHighSideSwRegulation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34E674B9" w14:textId="26386D34" w:rsidR="00A41AD1" w:rsidRPr="00DA5A8F" w:rsidRDefault="00A41AD1" w:rsidP="00A41AD1">
            <w:pPr>
              <w:rPr>
                <w:rFonts w:ascii="Times New Roman" w:hAnsi="Times New Roman"/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ARCH_SW_PAL_0368;</w:t>
            </w:r>
          </w:p>
        </w:tc>
      </w:tr>
      <w:tr w:rsidR="002631B1" w:rsidRPr="00F021D5" w14:paraId="7853B99B" w14:textId="77777777" w:rsidTr="0090385A">
        <w:trPr>
          <w:trHeight w:val="277"/>
        </w:trPr>
        <w:tc>
          <w:tcPr>
            <w:tcW w:w="1620" w:type="dxa"/>
          </w:tcPr>
          <w:p w14:paraId="333A7928" w14:textId="3A263BE6" w:rsidR="002631B1" w:rsidRPr="00A17FC1" w:rsidRDefault="002631B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lastRenderedPageBreak/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53</w:t>
            </w:r>
          </w:p>
        </w:tc>
        <w:tc>
          <w:tcPr>
            <w:tcW w:w="3960" w:type="dxa"/>
          </w:tcPr>
          <w:p w14:paraId="6546B0F8" w14:textId="4B751241" w:rsidR="002631B1" w:rsidRPr="00A86FD4" w:rsidRDefault="005E159C" w:rsidP="00A41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</w:t>
            </w:r>
            <w:r w:rsidRPr="005E159C">
              <w:rPr>
                <w:sz w:val="20"/>
                <w:szCs w:val="20"/>
              </w:rPr>
              <w:t>High Side SW voltage is</w:t>
            </w:r>
            <w:r>
              <w:rPr>
                <w:sz w:val="20"/>
                <w:szCs w:val="20"/>
              </w:rPr>
              <w:t xml:space="preserve"> not </w:t>
            </w:r>
            <w:r w:rsidRPr="005E159C">
              <w:rPr>
                <w:sz w:val="20"/>
                <w:szCs w:val="20"/>
              </w:rPr>
              <w:t xml:space="preserve"> inside the functional range</w:t>
            </w:r>
            <w:r>
              <w:rPr>
                <w:sz w:val="20"/>
                <w:szCs w:val="20"/>
              </w:rPr>
              <w:t xml:space="preserve"> and maximum number of tries is reached, </w:t>
            </w:r>
            <w:r w:rsidRPr="005E159C">
              <w:rPr>
                <w:sz w:val="20"/>
                <w:szCs w:val="20"/>
              </w:rPr>
              <w:t xml:space="preserve"> return </w:t>
            </w:r>
            <w:r>
              <w:rPr>
                <w:sz w:val="20"/>
                <w:szCs w:val="20"/>
              </w:rPr>
              <w:t>N</w:t>
            </w:r>
            <w:r w:rsidRPr="005E159C">
              <w:rPr>
                <w:sz w:val="20"/>
                <w:szCs w:val="20"/>
              </w:rPr>
              <w:t>OK</w:t>
            </w:r>
          </w:p>
        </w:tc>
        <w:tc>
          <w:tcPr>
            <w:tcW w:w="3510" w:type="dxa"/>
          </w:tcPr>
          <w:p w14:paraId="64001832" w14:textId="24E9AC5C" w:rsidR="002631B1" w:rsidRPr="00A17FC1" w:rsidRDefault="002631B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A86FD4">
              <w:rPr>
                <w:rFonts w:ascii="Times New Roman" w:hAnsi="Times New Roman"/>
                <w:sz w:val="20"/>
                <w:szCs w:val="20"/>
              </w:rPr>
              <w:t>PAL_Autotest_CheckHighSideSwRegulation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2AD2AE6" w14:textId="2F7CF189" w:rsidR="002631B1" w:rsidRPr="00DA5A8F" w:rsidRDefault="002631B1" w:rsidP="00A41AD1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ARCH_SW_PAL_0368;</w:t>
            </w:r>
          </w:p>
        </w:tc>
      </w:tr>
      <w:tr w:rsidR="00A41AD1" w:rsidRPr="00F021D5" w14:paraId="019B9A4B" w14:textId="77777777" w:rsidTr="0090385A">
        <w:trPr>
          <w:trHeight w:val="277"/>
        </w:trPr>
        <w:tc>
          <w:tcPr>
            <w:tcW w:w="1620" w:type="dxa"/>
          </w:tcPr>
          <w:p w14:paraId="368DFC83" w14:textId="41AC08BE" w:rsidR="00A41AD1" w:rsidRPr="00A17FC1" w:rsidRDefault="00A41AD1" w:rsidP="00A41AD1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 w:rsidR="00AF4CF8">
              <w:rPr>
                <w:rFonts w:ascii="Times New Roman" w:hAnsi="Times New Roman"/>
                <w:sz w:val="20"/>
                <w:szCs w:val="20"/>
              </w:rPr>
              <w:t>54</w:t>
            </w:r>
          </w:p>
        </w:tc>
        <w:tc>
          <w:tcPr>
            <w:tcW w:w="3960" w:type="dxa"/>
          </w:tcPr>
          <w:p w14:paraId="001D0B8E" w14:textId="6975B26D" w:rsidR="00A41AD1" w:rsidRPr="00A86FD4" w:rsidRDefault="002570D1" w:rsidP="00A41AD1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High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>,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Low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High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Side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SW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reg</w:t>
            </w:r>
            <w:r>
              <w:rPr>
                <w:rFonts w:ascii="Times New Roman" w:hAnsi="Times New Roman"/>
                <w:sz w:val="20"/>
                <w:szCs w:val="20"/>
              </w:rPr>
              <w:t>ulation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are 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7550F184" w14:textId="7F917EA5" w:rsidR="00A41AD1" w:rsidRPr="00C81C41" w:rsidRDefault="00A41AD1" w:rsidP="00A41AD1">
            <w:pPr>
              <w:rPr>
                <w:rFonts w:ascii="Times New Roman" w:hAnsi="Times New Roman"/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PAL_Autotest_CheckMotorConnection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3D4E583B" w14:textId="2ACBC78E" w:rsidR="00A41AD1" w:rsidRPr="00DA5A8F" w:rsidRDefault="00A41AD1" w:rsidP="00A41AD1">
            <w:pPr>
              <w:rPr>
                <w:rFonts w:ascii="Times New Roman" w:hAnsi="Times New Roman"/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ARCH_SW_PAL_0376; ARCH_SW_PAL_0377; ARCH_SW_PAL_0410;</w:t>
            </w:r>
          </w:p>
        </w:tc>
      </w:tr>
      <w:tr w:rsidR="00D74AAA" w:rsidRPr="00F021D5" w14:paraId="37A5AFE4" w14:textId="77777777" w:rsidTr="0090385A">
        <w:trPr>
          <w:trHeight w:val="277"/>
        </w:trPr>
        <w:tc>
          <w:tcPr>
            <w:tcW w:w="1620" w:type="dxa"/>
          </w:tcPr>
          <w:p w14:paraId="6FD3DC59" w14:textId="2DA625A8" w:rsidR="00D74AAA" w:rsidRPr="00A17FC1" w:rsidRDefault="00D74AAA" w:rsidP="00D74AA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55</w:t>
            </w:r>
          </w:p>
        </w:tc>
        <w:tc>
          <w:tcPr>
            <w:tcW w:w="3960" w:type="dxa"/>
          </w:tcPr>
          <w:p w14:paraId="2DB9484E" w14:textId="433C903F" w:rsidR="00D74AAA" w:rsidRPr="00A86FD4" w:rsidRDefault="00D74AAA" w:rsidP="00D74AAA">
            <w:pPr>
              <w:rPr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>In case the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computed</w:t>
            </w:r>
            <w:r w:rsidR="00910D1A">
              <w:rPr>
                <w:rFonts w:ascii="Times New Roman" w:hAnsi="Times New Roman"/>
                <w:sz w:val="20"/>
                <w:szCs w:val="20"/>
              </w:rPr>
              <w:t xml:space="preserve"> voltage difference between </w:t>
            </w:r>
            <w:r w:rsidR="00910D1A" w:rsidRPr="00910D1A">
              <w:rPr>
                <w:rFonts w:ascii="Times New Roman" w:hAnsi="Times New Roman"/>
                <w:sz w:val="20"/>
                <w:szCs w:val="20"/>
              </w:rPr>
              <w:t>"Motor +"</w:t>
            </w:r>
            <w:r w:rsidR="00910D1A">
              <w:rPr>
                <w:rFonts w:ascii="Times New Roman" w:hAnsi="Times New Roman"/>
                <w:sz w:val="20"/>
                <w:szCs w:val="20"/>
              </w:rPr>
              <w:t xml:space="preserve"> and </w:t>
            </w:r>
            <w:r w:rsidR="00910D1A" w:rsidRPr="00910D1A">
              <w:rPr>
                <w:rFonts w:ascii="Times New Roman" w:hAnsi="Times New Roman"/>
                <w:sz w:val="20"/>
                <w:szCs w:val="20"/>
              </w:rPr>
              <w:t>"Motor -"</w:t>
            </w:r>
            <w:r w:rsidR="00910D1A">
              <w:rPr>
                <w:rFonts w:ascii="Times New Roman" w:hAnsi="Times New Roman"/>
                <w:sz w:val="20"/>
                <w:szCs w:val="20"/>
              </w:rPr>
              <w:t xml:space="preserve">  goes over a certain threshold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</w:p>
        </w:tc>
        <w:tc>
          <w:tcPr>
            <w:tcW w:w="3510" w:type="dxa"/>
          </w:tcPr>
          <w:p w14:paraId="3817A97C" w14:textId="6CEF16D6" w:rsidR="00D74AAA" w:rsidRPr="00A17FC1" w:rsidRDefault="00D74AAA" w:rsidP="00D74AA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PAL_Autotest_CheckMotorConnection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ECDC905" w14:textId="35EE9F54" w:rsidR="00D74AAA" w:rsidRPr="00DA5A8F" w:rsidRDefault="00D74AAA" w:rsidP="00D74AAA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ARCH_SW_PAL_0376; ARCH_SW_PAL_0377; ARCH_SW_PAL_0410;</w:t>
            </w:r>
          </w:p>
        </w:tc>
      </w:tr>
      <w:tr w:rsidR="00910D1A" w:rsidRPr="00F021D5" w14:paraId="28A22016" w14:textId="77777777" w:rsidTr="00C23725">
        <w:trPr>
          <w:trHeight w:val="808"/>
        </w:trPr>
        <w:tc>
          <w:tcPr>
            <w:tcW w:w="1620" w:type="dxa"/>
          </w:tcPr>
          <w:p w14:paraId="4C586480" w14:textId="32B3CDFF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56</w:t>
            </w:r>
          </w:p>
        </w:tc>
        <w:tc>
          <w:tcPr>
            <w:tcW w:w="3960" w:type="dxa"/>
          </w:tcPr>
          <w:p w14:paraId="76145BE3" w14:textId="23E8C993" w:rsidR="00910D1A" w:rsidRPr="00A86FD4" w:rsidRDefault="00910D1A" w:rsidP="00910D1A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 xml:space="preserve">In case the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battery is not stable during test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execuction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0616080F" w14:textId="3DEC5856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PAL_Autotest_CheckMotorConnection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163FCCD7" w14:textId="49BEBBBD" w:rsidR="00910D1A" w:rsidRPr="00DA5A8F" w:rsidRDefault="00910D1A" w:rsidP="00910D1A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ARCH_SW_PAL_0376; ARCH_SW_PAL_0377; ARCH_SW_PAL_0410;</w:t>
            </w:r>
          </w:p>
        </w:tc>
      </w:tr>
      <w:tr w:rsidR="00910D1A" w:rsidRPr="00F021D5" w14:paraId="52A91911" w14:textId="77777777" w:rsidTr="0090385A">
        <w:trPr>
          <w:trHeight w:val="277"/>
        </w:trPr>
        <w:tc>
          <w:tcPr>
            <w:tcW w:w="1620" w:type="dxa"/>
          </w:tcPr>
          <w:p w14:paraId="3D0FC521" w14:textId="546DAAD9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57</w:t>
            </w:r>
          </w:p>
        </w:tc>
        <w:tc>
          <w:tcPr>
            <w:tcW w:w="3960" w:type="dxa"/>
          </w:tcPr>
          <w:p w14:paraId="210A5004" w14:textId="618776D1" w:rsidR="00910D1A" w:rsidRPr="00A86FD4" w:rsidRDefault="00C23725" w:rsidP="00910D1A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ADC,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High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>,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8D284E">
              <w:rPr>
                <w:rFonts w:ascii="Times New Roman" w:hAnsi="Times New Roman"/>
                <w:sz w:val="20"/>
                <w:szCs w:val="20"/>
              </w:rPr>
              <w:t>Mosfet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Low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8D284E">
              <w:rPr>
                <w:rFonts w:ascii="Times New Roman" w:hAnsi="Times New Roman"/>
                <w:sz w:val="20"/>
                <w:szCs w:val="20"/>
              </w:rPr>
              <w:t>Circuit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High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Side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SW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2570D1">
              <w:rPr>
                <w:rFonts w:ascii="Times New Roman" w:hAnsi="Times New Roman"/>
                <w:sz w:val="20"/>
                <w:szCs w:val="20"/>
              </w:rPr>
              <w:t>reg</w:t>
            </w:r>
            <w:r>
              <w:rPr>
                <w:rFonts w:ascii="Times New Roman" w:hAnsi="Times New Roman"/>
                <w:sz w:val="20"/>
                <w:szCs w:val="20"/>
              </w:rPr>
              <w:t>ulation</w:t>
            </w:r>
            <w:r w:rsidR="00910D1A" w:rsidRPr="00C23725">
              <w:rPr>
                <w:rFonts w:ascii="Times New Roman" w:hAnsi="Times New Roman"/>
                <w:sz w:val="20"/>
                <w:szCs w:val="20"/>
              </w:rPr>
              <w:t xml:space="preserve"> return KU8_ATM_TEST_OK</w:t>
            </w:r>
            <w:r>
              <w:rPr>
                <w:rFonts w:ascii="Times New Roman" w:hAnsi="Times New Roman"/>
                <w:sz w:val="20"/>
                <w:szCs w:val="20"/>
              </w:rPr>
              <w:t>,</w:t>
            </w:r>
            <w:r w:rsidR="00910D1A" w:rsidRPr="00C23725">
              <w:rPr>
                <w:rFonts w:ascii="Times New Roman" w:hAnsi="Times New Roman"/>
                <w:sz w:val="20"/>
                <w:szCs w:val="20"/>
              </w:rPr>
              <w:t xml:space="preserve"> the computed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voltage difference between </w:t>
            </w:r>
            <w:r w:rsidRPr="00910D1A">
              <w:rPr>
                <w:rFonts w:ascii="Times New Roman" w:hAnsi="Times New Roman"/>
                <w:sz w:val="20"/>
                <w:szCs w:val="20"/>
              </w:rPr>
              <w:t>"Motor +"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</w:t>
            </w:r>
            <w:r w:rsidRPr="00910D1A">
              <w:rPr>
                <w:rFonts w:ascii="Times New Roman" w:hAnsi="Times New Roman"/>
                <w:sz w:val="20"/>
                <w:szCs w:val="20"/>
              </w:rPr>
              <w:t>"Motor -"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 w:rsidR="00910D1A" w:rsidRPr="00C23725">
              <w:rPr>
                <w:rFonts w:ascii="Times New Roman" w:hAnsi="Times New Roman"/>
                <w:sz w:val="20"/>
                <w:szCs w:val="20"/>
              </w:rPr>
              <w:t>are within a certain threshold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battery is stable during the test</w:t>
            </w:r>
            <w:r w:rsidR="00910D1A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="00910D1A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="00910D1A">
              <w:rPr>
                <w:rFonts w:ascii="Times New Roman" w:hAnsi="Times New Roman"/>
                <w:sz w:val="20"/>
                <w:szCs w:val="20"/>
              </w:rPr>
              <w:t xml:space="preserve"> shall return </w:t>
            </w:r>
            <w:r w:rsidR="00910D1A" w:rsidRPr="00317253">
              <w:rPr>
                <w:rFonts w:ascii="Times New Roman" w:hAnsi="Times New Roman"/>
                <w:sz w:val="20"/>
                <w:szCs w:val="20"/>
              </w:rPr>
              <w:t>KU8_ATM_TEST_OK</w:t>
            </w:r>
          </w:p>
        </w:tc>
        <w:tc>
          <w:tcPr>
            <w:tcW w:w="3510" w:type="dxa"/>
          </w:tcPr>
          <w:p w14:paraId="23AC78CE" w14:textId="0FCCDAA3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PAL_Autotest_CheckMotorConnection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2AA33806" w14:textId="79A07006" w:rsidR="00910D1A" w:rsidRPr="00DA5A8F" w:rsidRDefault="00910D1A" w:rsidP="00910D1A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ARCH_SW_PAL_0376; ARCH_SW_PAL_0377; ARCH_SW_PAL_0410;</w:t>
            </w:r>
          </w:p>
        </w:tc>
      </w:tr>
      <w:tr w:rsidR="00910D1A" w:rsidRPr="00F021D5" w14:paraId="062F6CF4" w14:textId="77777777" w:rsidTr="0090385A">
        <w:trPr>
          <w:trHeight w:val="277"/>
        </w:trPr>
        <w:tc>
          <w:tcPr>
            <w:tcW w:w="1620" w:type="dxa"/>
          </w:tcPr>
          <w:p w14:paraId="1D577037" w14:textId="19641A3F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58</w:t>
            </w:r>
          </w:p>
        </w:tc>
        <w:tc>
          <w:tcPr>
            <w:tcW w:w="3960" w:type="dxa"/>
          </w:tcPr>
          <w:p w14:paraId="3E78AE0B" w14:textId="32BB7086" w:rsidR="00910D1A" w:rsidRPr="00A86FD4" w:rsidRDefault="00491C19" w:rsidP="00910D1A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is 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 and any PRO cycle is running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36B9C173" w14:textId="193E130E" w:rsidR="00910D1A" w:rsidRPr="00A17FC1" w:rsidRDefault="00910D1A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PAL_Autotest_CheckMotorPowerOrder</w:t>
            </w:r>
            <w:proofErr w:type="spellEnd"/>
            <w:r w:rsidRPr="00FB59D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F3F305F" w14:textId="59E8C9DF" w:rsidR="00910D1A" w:rsidRPr="00DA5A8F" w:rsidRDefault="00910D1A" w:rsidP="00910D1A">
            <w:pPr>
              <w:rPr>
                <w:rFonts w:ascii="Times New Roman" w:hAnsi="Times New Roman"/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ARCH_SW_PAL_0381; ARCH_SW_PAL_0382; ARCH_SW_PAL_0390; ARCH_SW_PAL_0391; ARCH_SW_PAL_0392;</w:t>
            </w:r>
            <w:r w:rsidR="0087004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87004F" w:rsidRPr="00DA5A8F">
              <w:rPr>
                <w:rFonts w:ascii="Times New Roman" w:hAnsi="Times New Roman"/>
                <w:sz w:val="20"/>
                <w:szCs w:val="20"/>
              </w:rPr>
              <w:t>ARCH_SW_PAL_039</w:t>
            </w:r>
            <w:r w:rsidR="0087004F">
              <w:rPr>
                <w:rFonts w:ascii="Times New Roman" w:hAnsi="Times New Roman"/>
                <w:sz w:val="20"/>
                <w:szCs w:val="20"/>
              </w:rPr>
              <w:t>3</w:t>
            </w:r>
            <w:r w:rsidR="0087004F" w:rsidRPr="00DA5A8F">
              <w:rPr>
                <w:rFonts w:ascii="Times New Roman" w:hAnsi="Times New Roman"/>
                <w:sz w:val="20"/>
                <w:szCs w:val="20"/>
              </w:rPr>
              <w:t>;</w:t>
            </w:r>
          </w:p>
        </w:tc>
      </w:tr>
      <w:tr w:rsidR="00491C19" w:rsidRPr="00F021D5" w14:paraId="3BDF1A67" w14:textId="77777777" w:rsidTr="0090385A">
        <w:trPr>
          <w:trHeight w:val="277"/>
        </w:trPr>
        <w:tc>
          <w:tcPr>
            <w:tcW w:w="1620" w:type="dxa"/>
          </w:tcPr>
          <w:p w14:paraId="79EE7D0C" w14:textId="09FAF226" w:rsidR="00491C19" w:rsidRPr="00A17FC1" w:rsidRDefault="00491C19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59</w:t>
            </w:r>
          </w:p>
        </w:tc>
        <w:tc>
          <w:tcPr>
            <w:tcW w:w="3960" w:type="dxa"/>
          </w:tcPr>
          <w:p w14:paraId="4D403B2E" w14:textId="6B03013D" w:rsidR="00491C19" w:rsidRPr="00A86FD4" w:rsidRDefault="00491C19" w:rsidP="00910D1A">
            <w:pPr>
              <w:rPr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 xml:space="preserve">In case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pal_u8MotorOrder_ManageMediumPWMFailureDetection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or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pal_u8MotorOrder_ManageHighPWMFailureDetection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return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KU8_ATM_TEST_NOK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  <w:r w:rsidR="009D1399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342B3D70" w14:textId="7D8BAB70" w:rsidR="00491C19" w:rsidRPr="00A17FC1" w:rsidRDefault="00491C19" w:rsidP="00910D1A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PAL_Autotest_CheckMotorPowerOrder</w:t>
            </w:r>
            <w:proofErr w:type="spellEnd"/>
            <w:r w:rsidRPr="00FB59D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79E0B079" w14:textId="796252B4" w:rsidR="00491C19" w:rsidRPr="00DA5A8F" w:rsidRDefault="00491C19" w:rsidP="00910D1A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ARCH_SW_PAL_0381; ARCH_SW_PAL_0382; ARCH_SW_PAL_0390; ARCH_SW_PAL_0391; ARCH_SW_PAL_0392;</w:t>
            </w:r>
          </w:p>
        </w:tc>
      </w:tr>
      <w:tr w:rsidR="00AB347F" w:rsidRPr="00F021D5" w14:paraId="58CE8B33" w14:textId="77777777" w:rsidTr="0090385A">
        <w:trPr>
          <w:trHeight w:val="277"/>
        </w:trPr>
        <w:tc>
          <w:tcPr>
            <w:tcW w:w="1620" w:type="dxa"/>
          </w:tcPr>
          <w:p w14:paraId="3CCF2F58" w14:textId="6A591660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60</w:t>
            </w:r>
          </w:p>
        </w:tc>
        <w:tc>
          <w:tcPr>
            <w:tcW w:w="3960" w:type="dxa"/>
          </w:tcPr>
          <w:p w14:paraId="735819BC" w14:textId="75BF3CFC" w:rsidR="00AB347F" w:rsidRPr="00A86FD4" w:rsidRDefault="00AB347F" w:rsidP="00AB347F">
            <w:pPr>
              <w:rPr>
                <w:sz w:val="20"/>
                <w:szCs w:val="20"/>
              </w:rPr>
            </w:pPr>
            <w:r w:rsidRPr="00317253">
              <w:rPr>
                <w:rFonts w:ascii="Times New Roman" w:hAnsi="Times New Roman"/>
                <w:sz w:val="20"/>
                <w:szCs w:val="20"/>
              </w:rPr>
              <w:t xml:space="preserve">In case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pal_u8MotorOrder_ManageMediumPWMFailureDetection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or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pal_u8MotorOrder_ManageHighPWMFailureDetection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return </w:t>
            </w:r>
            <w:r w:rsidRPr="00491C19">
              <w:rPr>
                <w:rFonts w:ascii="Times New Roman" w:hAnsi="Times New Roman"/>
                <w:sz w:val="20"/>
                <w:szCs w:val="20"/>
              </w:rPr>
              <w:t>KU8_ATM_TEST_OK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KU8_ATM_TEST_OK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15E0282D" w14:textId="03A386BC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PAL_Autotest_CheckMotorPowerOrder</w:t>
            </w:r>
            <w:proofErr w:type="spellEnd"/>
            <w:r w:rsidRPr="00FB59D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537208F5" w14:textId="09399A73" w:rsidR="00AB347F" w:rsidRPr="00DA5A8F" w:rsidRDefault="00AB347F" w:rsidP="00AB347F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ARCH_SW_PAL_0381; ARCH_SW_PAL_0382; ARCH_SW_PAL_0390; ARCH_SW_PAL_0391; ARCH_SW_PAL_0392;</w:t>
            </w:r>
          </w:p>
        </w:tc>
      </w:tr>
      <w:tr w:rsidR="00AB347F" w:rsidRPr="00F021D5" w14:paraId="36101B76" w14:textId="77777777" w:rsidTr="0090385A">
        <w:trPr>
          <w:trHeight w:val="277"/>
        </w:trPr>
        <w:tc>
          <w:tcPr>
            <w:tcW w:w="1620" w:type="dxa"/>
          </w:tcPr>
          <w:p w14:paraId="009924E6" w14:textId="5649B61B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61</w:t>
            </w:r>
          </w:p>
        </w:tc>
        <w:tc>
          <w:tcPr>
            <w:tcW w:w="3960" w:type="dxa"/>
          </w:tcPr>
          <w:p w14:paraId="0E29422E" w14:textId="17CF7AF4" w:rsidR="00AB347F" w:rsidRPr="00A86FD4" w:rsidRDefault="0083267F" w:rsidP="00AB34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During any </w:t>
            </w:r>
            <w:proofErr w:type="spellStart"/>
            <w:r>
              <w:rPr>
                <w:sz w:val="20"/>
                <w:szCs w:val="20"/>
              </w:rPr>
              <w:t>non tensioning</w:t>
            </w:r>
            <w:proofErr w:type="spellEnd"/>
            <w:r>
              <w:rPr>
                <w:sz w:val="20"/>
                <w:szCs w:val="20"/>
              </w:rPr>
              <w:t xml:space="preserve"> cycles if there are any AECs qualified and the counter for motor order error is </w:t>
            </w:r>
            <w:proofErr w:type="spellStart"/>
            <w:r>
              <w:rPr>
                <w:sz w:val="20"/>
                <w:szCs w:val="20"/>
              </w:rPr>
              <w:t>bellow</w:t>
            </w:r>
            <w:proofErr w:type="spellEnd"/>
            <w:r>
              <w:rPr>
                <w:sz w:val="20"/>
                <w:szCs w:val="20"/>
              </w:rPr>
              <w:t xml:space="preserve"> a certain value, 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5FDCA225" w14:textId="040075A9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PAL_Autotest_CheckMotorPowerOrder</w:t>
            </w:r>
            <w:proofErr w:type="spellEnd"/>
            <w:r w:rsidRPr="00FB59D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2E455D11" w14:textId="604E5EF0" w:rsidR="00AB347F" w:rsidRPr="00DA5A8F" w:rsidRDefault="00AB347F" w:rsidP="00AB347F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ARCH_SW_PAL_0381; ARCH_SW_PAL_0382; ARCH_SW_PAL_0390; ARCH_SW_PAL_0391; ARCH_SW_PAL_0392;</w:t>
            </w:r>
          </w:p>
        </w:tc>
      </w:tr>
      <w:tr w:rsidR="00AB347F" w:rsidRPr="00F021D5" w14:paraId="79EA5552" w14:textId="77777777" w:rsidTr="0090385A">
        <w:trPr>
          <w:trHeight w:val="277"/>
        </w:trPr>
        <w:tc>
          <w:tcPr>
            <w:tcW w:w="1620" w:type="dxa"/>
          </w:tcPr>
          <w:p w14:paraId="5FBB2CBB" w14:textId="0C8A6A0B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 w:rsidR="00DD0957">
              <w:rPr>
                <w:rFonts w:ascii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3960" w:type="dxa"/>
          </w:tcPr>
          <w:p w14:paraId="2AAFF301" w14:textId="686D8340" w:rsidR="00AB347F" w:rsidRPr="00A86FD4" w:rsidRDefault="0083267F" w:rsidP="00AB34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During any </w:t>
            </w:r>
            <w:proofErr w:type="spellStart"/>
            <w:r>
              <w:rPr>
                <w:sz w:val="20"/>
                <w:szCs w:val="20"/>
              </w:rPr>
              <w:t>non tensioning</w:t>
            </w:r>
            <w:proofErr w:type="spellEnd"/>
            <w:r>
              <w:rPr>
                <w:sz w:val="20"/>
                <w:szCs w:val="20"/>
              </w:rPr>
              <w:t xml:space="preserve"> cycles if there are no AECs qualified and al the counter for motor order error are set to zero</w:t>
            </w:r>
            <w:r w:rsidRPr="00317253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317253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317253">
              <w:rPr>
                <w:rFonts w:ascii="Times New Roman" w:hAnsi="Times New Roman"/>
                <w:sz w:val="20"/>
                <w:szCs w:val="20"/>
              </w:rPr>
              <w:t xml:space="preserve"> shall return KU8_ATM_TEST_OK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3B0A2483" w14:textId="26CE5707" w:rsidR="00AB347F" w:rsidRPr="00A17FC1" w:rsidRDefault="00AB347F" w:rsidP="00AB347F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PAL_Autotest_CheckMotorPowerOrder</w:t>
            </w:r>
            <w:proofErr w:type="spellEnd"/>
            <w:r w:rsidRPr="00FB59D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F278372" w14:textId="0D87BEED" w:rsidR="00AB347F" w:rsidRPr="00DA5A8F" w:rsidRDefault="00AB347F" w:rsidP="00AB347F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ARCH_SW_PAL_0381; ARCH_SW_PAL_0382; ARCH_SW_PAL_0390; ARCH_SW_PAL_0391; ARCH_SW_PAL_0392;</w:t>
            </w:r>
          </w:p>
        </w:tc>
      </w:tr>
      <w:tr w:rsidR="001B7F3C" w:rsidRPr="00F021D5" w14:paraId="274336A5" w14:textId="77777777" w:rsidTr="0090385A">
        <w:trPr>
          <w:trHeight w:val="277"/>
        </w:trPr>
        <w:tc>
          <w:tcPr>
            <w:tcW w:w="1620" w:type="dxa"/>
          </w:tcPr>
          <w:p w14:paraId="10CF7FE8" w14:textId="2DC82983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63</w:t>
            </w:r>
          </w:p>
        </w:tc>
        <w:tc>
          <w:tcPr>
            <w:tcW w:w="3960" w:type="dxa"/>
          </w:tcPr>
          <w:p w14:paraId="036A96CA" w14:textId="25A95BF6" w:rsidR="001B7F3C" w:rsidRPr="00A86FD4" w:rsidRDefault="001B7F3C" w:rsidP="001B7F3C">
            <w:pPr>
              <w:rPr>
                <w:sz w:val="20"/>
                <w:szCs w:val="20"/>
              </w:rPr>
            </w:pPr>
            <w:r w:rsidRPr="00EB1F9C">
              <w:rPr>
                <w:rFonts w:ascii="Times New Roman" w:hAnsi="Times New Roman"/>
                <w:sz w:val="20"/>
                <w:szCs w:val="20"/>
              </w:rPr>
              <w:t>In case the previous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autotests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for ADC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Driver </w:t>
            </w:r>
            <w:r w:rsidRPr="001B7F3C">
              <w:rPr>
                <w:rFonts w:ascii="Times New Roman" w:hAnsi="Times New Roman"/>
                <w:sz w:val="20"/>
                <w:szCs w:val="20"/>
              </w:rPr>
              <w:t>Self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B7F3C">
              <w:rPr>
                <w:rFonts w:ascii="Times New Roman" w:hAnsi="Times New Roman"/>
                <w:sz w:val="20"/>
                <w:szCs w:val="20"/>
              </w:rPr>
              <w:t>Protection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are 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>not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successfully executed and any other cycles besides </w:t>
            </w:r>
            <w:r w:rsidRPr="001B7F3C">
              <w:rPr>
                <w:rFonts w:ascii="Times New Roman" w:hAnsi="Times New Roman"/>
                <w:sz w:val="20"/>
                <w:szCs w:val="20"/>
              </w:rPr>
              <w:t>KU8_BELT_FUNCTION_29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1B7F3C">
              <w:rPr>
                <w:rFonts w:ascii="Times New Roman" w:hAnsi="Times New Roman"/>
                <w:sz w:val="20"/>
                <w:szCs w:val="20"/>
              </w:rPr>
              <w:t>KU8_BELT_FUNCTION_30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Pr="001B7F3C">
              <w:rPr>
                <w:rFonts w:ascii="Times New Roman" w:hAnsi="Times New Roman"/>
                <w:sz w:val="20"/>
                <w:szCs w:val="20"/>
              </w:rPr>
              <w:t>KU8_BELT_FUNCTION_31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are running</w:t>
            </w:r>
            <w:r w:rsidRPr="00EB1F9C">
              <w:rPr>
                <w:rFonts w:ascii="Times New Roman" w:hAnsi="Times New Roman"/>
                <w:sz w:val="20"/>
                <w:szCs w:val="20"/>
              </w:rPr>
              <w:t xml:space="preserve">, the </w:t>
            </w:r>
            <w:proofErr w:type="spellStart"/>
            <w:r w:rsidRPr="00EB1F9C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EB1F9C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2B277D01" w14:textId="1C854196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PAL_Autotest_CheckMotorDisengagement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24F35CFE" w14:textId="7D32700E" w:rsidR="001B7F3C" w:rsidRPr="00DA5A8F" w:rsidRDefault="001B7F3C" w:rsidP="001B7F3C">
            <w:pPr>
              <w:rPr>
                <w:rFonts w:ascii="Times New Roman" w:hAnsi="Times New Roman"/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ARCH_SW_PAL_0378; ARCH_SW_PAL_0379; ARCH_SW_PAL_0380; ARCH_SW_PAL_0400; ARCH_SW_PAL_0401; ARCH_SW_PAL_0402; ARCH_SW_PAL_0403;</w:t>
            </w:r>
          </w:p>
        </w:tc>
      </w:tr>
      <w:tr w:rsidR="001B7F3C" w:rsidRPr="00F021D5" w14:paraId="1D278509" w14:textId="77777777" w:rsidTr="0090385A">
        <w:trPr>
          <w:trHeight w:val="277"/>
        </w:trPr>
        <w:tc>
          <w:tcPr>
            <w:tcW w:w="1620" w:type="dxa"/>
          </w:tcPr>
          <w:p w14:paraId="2BEB3557" w14:textId="230BC317" w:rsidR="001B7F3C" w:rsidRPr="00A17FC1" w:rsidRDefault="00602C25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lastRenderedPageBreak/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62</w:t>
            </w:r>
          </w:p>
        </w:tc>
        <w:tc>
          <w:tcPr>
            <w:tcW w:w="3960" w:type="dxa"/>
          </w:tcPr>
          <w:p w14:paraId="796A0220" w14:textId="55962C1B" w:rsidR="001B7F3C" w:rsidRPr="00602C25" w:rsidRDefault="00602C25" w:rsidP="001B7F3C">
            <w:pPr>
              <w:rPr>
                <w:rFonts w:ascii="Times New Roman" w:hAnsi="Times New Roman"/>
                <w:sz w:val="20"/>
                <w:szCs w:val="20"/>
              </w:rPr>
            </w:pPr>
            <w:r w:rsidRPr="00602C25">
              <w:rPr>
                <w:rFonts w:ascii="Times New Roman" w:hAnsi="Times New Roman"/>
                <w:sz w:val="20"/>
                <w:szCs w:val="20"/>
              </w:rPr>
              <w:t xml:space="preserve">In case </w:t>
            </w:r>
            <w:r w:rsidR="00E106E6"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r w:rsidRPr="00602C25">
              <w:rPr>
                <w:rFonts w:ascii="Times New Roman" w:hAnsi="Times New Roman"/>
                <w:sz w:val="20"/>
                <w:szCs w:val="20"/>
              </w:rPr>
              <w:t xml:space="preserve">motor current is above the threshold, </w:t>
            </w:r>
            <w:r w:rsidR="00E106E6">
              <w:rPr>
                <w:rFonts w:ascii="Times New Roman" w:hAnsi="Times New Roman"/>
                <w:sz w:val="20"/>
                <w:szCs w:val="20"/>
              </w:rPr>
              <w:t xml:space="preserve">and the counter for maximum failed occurrences reaches the maximum number of failures, </w:t>
            </w:r>
            <w:r w:rsidRPr="00602C25"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proofErr w:type="spellStart"/>
            <w:r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  <w:r w:rsidR="00E106E6">
              <w:rPr>
                <w:rFonts w:ascii="Times New Roman" w:hAnsi="Times New Roman"/>
                <w:sz w:val="20"/>
                <w:szCs w:val="20"/>
              </w:rPr>
              <w:t xml:space="preserve"> and the motor blocked counter is reset to zero.</w:t>
            </w:r>
          </w:p>
        </w:tc>
        <w:tc>
          <w:tcPr>
            <w:tcW w:w="3510" w:type="dxa"/>
          </w:tcPr>
          <w:p w14:paraId="72E07650" w14:textId="09F39C06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PAL_Autotest_CheckMotorDisengagement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2827E276" w14:textId="03942051" w:rsidR="001B7F3C" w:rsidRPr="00DA5A8F" w:rsidRDefault="001B7F3C" w:rsidP="001B7F3C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ARCH_SW_PAL_0378; ARCH_SW_PAL_0379; ARCH_SW_PAL_0380; ARCH_SW_PAL_0400; ARCH_SW_PAL_0401; ARCH_SW_PAL_0402; ARCH_SW_PAL_0403;</w:t>
            </w:r>
          </w:p>
        </w:tc>
      </w:tr>
      <w:tr w:rsidR="001B7F3C" w:rsidRPr="00F021D5" w14:paraId="583CBD76" w14:textId="77777777" w:rsidTr="0090385A">
        <w:trPr>
          <w:trHeight w:val="277"/>
        </w:trPr>
        <w:tc>
          <w:tcPr>
            <w:tcW w:w="1620" w:type="dxa"/>
          </w:tcPr>
          <w:p w14:paraId="7F4FB31B" w14:textId="01B2CD00" w:rsidR="001B7F3C" w:rsidRPr="00A17FC1" w:rsidRDefault="00E106E6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="006B3007"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3960" w:type="dxa"/>
          </w:tcPr>
          <w:p w14:paraId="2F96FDF5" w14:textId="60CA964B" w:rsidR="001B7F3C" w:rsidRPr="00A86FD4" w:rsidRDefault="00E106E6" w:rsidP="001B7F3C">
            <w:pPr>
              <w:rPr>
                <w:sz w:val="20"/>
                <w:szCs w:val="20"/>
              </w:rPr>
            </w:pPr>
            <w:r w:rsidRPr="0082005E">
              <w:rPr>
                <w:rFonts w:ascii="Times New Roman" w:hAnsi="Times New Roman"/>
                <w:sz w:val="20"/>
                <w:szCs w:val="20"/>
              </w:rPr>
              <w:t xml:space="preserve">In case the motor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currebt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is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bellow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the threshold and the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couter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for maximum passed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occurences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is reached, </w:t>
            </w:r>
            <w:proofErr w:type="spellStart"/>
            <w:r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</w:t>
            </w:r>
            <w:r w:rsidR="00D36500">
              <w:rPr>
                <w:rFonts w:ascii="Times New Roman" w:hAnsi="Times New Roman"/>
                <w:sz w:val="20"/>
                <w:szCs w:val="20"/>
              </w:rPr>
              <w:t>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counter is reset to zero.</w:t>
            </w:r>
          </w:p>
        </w:tc>
        <w:tc>
          <w:tcPr>
            <w:tcW w:w="3510" w:type="dxa"/>
          </w:tcPr>
          <w:p w14:paraId="4E997040" w14:textId="636976A2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FB59DC">
              <w:rPr>
                <w:rFonts w:ascii="Times New Roman" w:hAnsi="Times New Roman"/>
                <w:sz w:val="20"/>
                <w:szCs w:val="20"/>
              </w:rPr>
              <w:t>PAL_Autotest_CheckMotorDisengagement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6F7435B1" w14:textId="6EA01A59" w:rsidR="001B7F3C" w:rsidRPr="00DA5A8F" w:rsidRDefault="001B7F3C" w:rsidP="001B7F3C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>ARCH_SW_PAL_0378; ARCH_SW_PAL_0379; ARCH_SW_PAL_0380; ARCH_SW_PAL_0400; ARCH_SW_PAL_0401; ARCH_SW_PAL_0402; ARCH_SW_PAL_0403;</w:t>
            </w:r>
          </w:p>
        </w:tc>
      </w:tr>
      <w:tr w:rsidR="001B7F3C" w:rsidRPr="00F021D5" w14:paraId="22067BA4" w14:textId="77777777" w:rsidTr="0090385A">
        <w:trPr>
          <w:trHeight w:val="277"/>
        </w:trPr>
        <w:tc>
          <w:tcPr>
            <w:tcW w:w="1620" w:type="dxa"/>
          </w:tcPr>
          <w:p w14:paraId="09340992" w14:textId="0EFBAC15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 w:rsidR="00392125">
              <w:rPr>
                <w:rFonts w:ascii="Times New Roman" w:hAnsi="Times New Roman"/>
                <w:sz w:val="20"/>
                <w:szCs w:val="20"/>
              </w:rPr>
              <w:t>64</w:t>
            </w:r>
          </w:p>
        </w:tc>
        <w:tc>
          <w:tcPr>
            <w:tcW w:w="3960" w:type="dxa"/>
          </w:tcPr>
          <w:p w14:paraId="2C5FEB6D" w14:textId="452AAE16" w:rsidR="001B7F3C" w:rsidRPr="00A86FD4" w:rsidRDefault="00880249" w:rsidP="001B7F3C">
            <w:pPr>
              <w:rPr>
                <w:sz w:val="20"/>
                <w:szCs w:val="20"/>
              </w:rPr>
            </w:pPr>
            <w:r w:rsidRPr="0082005E">
              <w:rPr>
                <w:rFonts w:ascii="Times New Roman" w:hAnsi="Times New Roman"/>
                <w:sz w:val="20"/>
                <w:szCs w:val="20"/>
              </w:rPr>
              <w:t xml:space="preserve">In case MOSFET Short Circuit OR ADC OR HW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Self protection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auto-tests results are failed or no releasing cycle is executed, the </w:t>
            </w:r>
            <w:proofErr w:type="spellStart"/>
            <w:r w:rsidRPr="0082005E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82005E">
              <w:rPr>
                <w:rFonts w:ascii="Times New Roman" w:hAnsi="Times New Roman"/>
                <w:sz w:val="20"/>
                <w:szCs w:val="20"/>
              </w:rPr>
              <w:t xml:space="preserve"> shall return KU8_ATM_TEST_NOT_DECIDED.</w:t>
            </w:r>
          </w:p>
        </w:tc>
        <w:tc>
          <w:tcPr>
            <w:tcW w:w="3510" w:type="dxa"/>
          </w:tcPr>
          <w:p w14:paraId="76D76FB7" w14:textId="35DBC14E" w:rsidR="001B7F3C" w:rsidRPr="00A17FC1" w:rsidRDefault="001B7F3C" w:rsidP="001B7F3C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09518F">
              <w:rPr>
                <w:rFonts w:ascii="Times New Roman" w:hAnsi="Times New Roman"/>
                <w:sz w:val="20"/>
                <w:szCs w:val="20"/>
              </w:rPr>
              <w:t>PAL_Autotest_CheckMotorSC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41E5A562" w14:textId="4EF9753A" w:rsidR="002C08BE" w:rsidRPr="00DA5A8F" w:rsidRDefault="001B7F3C" w:rsidP="0040245B">
            <w:pPr>
              <w:rPr>
                <w:rFonts w:ascii="Times New Roman" w:hAnsi="Times New Roman"/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 xml:space="preserve">ARCH_SW_PAL_0383; </w:t>
            </w:r>
            <w:r>
              <w:rPr>
                <w:rFonts w:ascii="Times New Roman" w:hAnsi="Times New Roman"/>
                <w:sz w:val="20"/>
                <w:szCs w:val="20"/>
              </w:rPr>
              <w:t>A</w:t>
            </w:r>
            <w:r w:rsidRPr="00DA5A8F">
              <w:rPr>
                <w:rFonts w:ascii="Times New Roman" w:hAnsi="Times New Roman"/>
                <w:sz w:val="20"/>
                <w:szCs w:val="20"/>
              </w:rPr>
              <w:t>RCH_SW_PAL_0384; ARCH_SW_PAL_0385; ARCH_SW_PAL_0386; ARCH_SW_PAL_0387;  ARCH_SW_PAL_0388;</w:t>
            </w:r>
            <w:r w:rsidR="002C08BE" w:rsidRPr="002C08BE">
              <w:rPr>
                <w:rFonts w:ascii="Times New Roman" w:hAnsi="Times New Roman"/>
                <w:sz w:val="20"/>
                <w:szCs w:val="20"/>
              </w:rPr>
              <w:t>ARCH_SW_PAL_0389;</w:t>
            </w:r>
          </w:p>
        </w:tc>
      </w:tr>
      <w:tr w:rsidR="00392125" w:rsidRPr="00F021D5" w14:paraId="0356EC76" w14:textId="77777777" w:rsidTr="0090385A">
        <w:trPr>
          <w:trHeight w:val="277"/>
        </w:trPr>
        <w:tc>
          <w:tcPr>
            <w:tcW w:w="1620" w:type="dxa"/>
          </w:tcPr>
          <w:p w14:paraId="48528342" w14:textId="0276D706" w:rsidR="00392125" w:rsidRPr="00A17FC1" w:rsidRDefault="00392125" w:rsidP="00392125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65</w:t>
            </w:r>
          </w:p>
        </w:tc>
        <w:tc>
          <w:tcPr>
            <w:tcW w:w="3960" w:type="dxa"/>
          </w:tcPr>
          <w:p w14:paraId="20824947" w14:textId="45FFDA60" w:rsidR="00392125" w:rsidRPr="00A86FD4" w:rsidRDefault="005D1AAE" w:rsidP="00392125">
            <w:pPr>
              <w:rPr>
                <w:sz w:val="20"/>
                <w:szCs w:val="20"/>
              </w:rPr>
            </w:pPr>
            <w:r w:rsidRPr="005C2FA1">
              <w:rPr>
                <w:rFonts w:ascii="Times New Roman" w:hAnsi="Times New Roman"/>
                <w:sz w:val="20"/>
                <w:szCs w:val="20"/>
              </w:rPr>
              <w:t>In case</w:t>
            </w:r>
            <w:r w:rsidR="0082005E" w:rsidRPr="005C2FA1">
              <w:rPr>
                <w:rFonts w:ascii="Times New Roman" w:hAnsi="Times New Roman"/>
                <w:sz w:val="20"/>
                <w:szCs w:val="20"/>
              </w:rPr>
              <w:t xml:space="preserve"> the measured Motor current is higher than the calculated current threshold and if the filter counter has reach the failed threshold, </w:t>
            </w:r>
            <w:r w:rsidR="006C1D77"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proofErr w:type="spellStart"/>
            <w:r w:rsidR="0082005E"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="0082005E"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  <w:r w:rsidR="0082005E">
              <w:rPr>
                <w:rFonts w:ascii="Times New Roman" w:hAnsi="Times New Roman"/>
                <w:sz w:val="20"/>
                <w:szCs w:val="20"/>
              </w:rPr>
              <w:t xml:space="preserve"> and the counter is reset to zero.</w:t>
            </w:r>
          </w:p>
        </w:tc>
        <w:tc>
          <w:tcPr>
            <w:tcW w:w="3510" w:type="dxa"/>
          </w:tcPr>
          <w:p w14:paraId="4141FB84" w14:textId="33A99367" w:rsidR="00392125" w:rsidRPr="00A17FC1" w:rsidRDefault="00392125" w:rsidP="00392125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09518F">
              <w:rPr>
                <w:rFonts w:ascii="Times New Roman" w:hAnsi="Times New Roman"/>
                <w:sz w:val="20"/>
                <w:szCs w:val="20"/>
              </w:rPr>
              <w:t>PAL_Autotest_CheckMotorSC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1B5ABED0" w14:textId="1E3AC08C" w:rsidR="002C08BE" w:rsidRPr="00DA5A8F" w:rsidRDefault="00392125" w:rsidP="0040245B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 xml:space="preserve">ARCH_SW_PAL_0383; </w:t>
            </w:r>
            <w:r>
              <w:rPr>
                <w:rFonts w:ascii="Times New Roman" w:hAnsi="Times New Roman"/>
                <w:sz w:val="20"/>
                <w:szCs w:val="20"/>
              </w:rPr>
              <w:t>A</w:t>
            </w:r>
            <w:r w:rsidRPr="00DA5A8F">
              <w:rPr>
                <w:rFonts w:ascii="Times New Roman" w:hAnsi="Times New Roman"/>
                <w:sz w:val="20"/>
                <w:szCs w:val="20"/>
              </w:rPr>
              <w:t>RCH_SW_PAL_0384; ARCH_SW_PAL_0385; ARCH_SW_PAL_0386; ARCH_SW_PAL_0387;  ARCH_SW_PAL_0388;</w:t>
            </w:r>
            <w:r w:rsidR="002C08BE" w:rsidRPr="002C08BE">
              <w:rPr>
                <w:rFonts w:ascii="Times New Roman" w:hAnsi="Times New Roman"/>
                <w:sz w:val="20"/>
                <w:szCs w:val="20"/>
              </w:rPr>
              <w:t>ARCH_SW_PAL_0389;</w:t>
            </w:r>
          </w:p>
        </w:tc>
      </w:tr>
      <w:tr w:rsidR="00392125" w:rsidRPr="00F021D5" w14:paraId="100AE7B9" w14:textId="77777777" w:rsidTr="0090385A">
        <w:trPr>
          <w:trHeight w:val="277"/>
        </w:trPr>
        <w:tc>
          <w:tcPr>
            <w:tcW w:w="1620" w:type="dxa"/>
          </w:tcPr>
          <w:p w14:paraId="7B5936FF" w14:textId="58E8E626" w:rsidR="00392125" w:rsidRPr="00A17FC1" w:rsidRDefault="00392125" w:rsidP="00392125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66</w:t>
            </w:r>
          </w:p>
        </w:tc>
        <w:tc>
          <w:tcPr>
            <w:tcW w:w="3960" w:type="dxa"/>
          </w:tcPr>
          <w:p w14:paraId="289FD597" w14:textId="38B33937" w:rsidR="00392125" w:rsidRPr="00A86FD4" w:rsidRDefault="00622C00" w:rsidP="00392125">
            <w:pPr>
              <w:rPr>
                <w:sz w:val="20"/>
                <w:szCs w:val="20"/>
              </w:rPr>
            </w:pPr>
            <w:r w:rsidRPr="00622C00">
              <w:rPr>
                <w:rFonts w:ascii="Times New Roman" w:hAnsi="Times New Roman"/>
                <w:sz w:val="20"/>
                <w:szCs w:val="20"/>
              </w:rPr>
              <w:t xml:space="preserve">In case the measured Motor current is below the calculated current threshold and the filter </w:t>
            </w:r>
            <w:proofErr w:type="spellStart"/>
            <w:r w:rsidRPr="00622C00">
              <w:rPr>
                <w:rFonts w:ascii="Times New Roman" w:hAnsi="Times New Roman"/>
                <w:sz w:val="20"/>
                <w:szCs w:val="20"/>
              </w:rPr>
              <w:t>ccounter</w:t>
            </w:r>
            <w:proofErr w:type="spellEnd"/>
            <w:r w:rsidRPr="00622C00">
              <w:rPr>
                <w:rFonts w:ascii="Times New Roman" w:hAnsi="Times New Roman"/>
                <w:sz w:val="20"/>
                <w:szCs w:val="20"/>
              </w:rPr>
              <w:t xml:space="preserve"> has not reached the </w:t>
            </w:r>
            <w:proofErr w:type="spellStart"/>
            <w:r w:rsidRPr="00622C00">
              <w:rPr>
                <w:rFonts w:ascii="Times New Roman" w:hAnsi="Times New Roman"/>
                <w:sz w:val="20"/>
                <w:szCs w:val="20"/>
              </w:rPr>
              <w:t>passed</w:t>
            </w:r>
            <w:proofErr w:type="spellEnd"/>
            <w:r w:rsidRPr="00622C00">
              <w:rPr>
                <w:rFonts w:ascii="Times New Roman" w:hAnsi="Times New Roman"/>
                <w:sz w:val="20"/>
                <w:szCs w:val="20"/>
              </w:rPr>
              <w:t xml:space="preserve"> threshold, </w:t>
            </w:r>
            <w:r w:rsidR="006C1D77"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proofErr w:type="spellStart"/>
            <w:r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KU8_ATM_TEST_NOK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counter is incremented to 1.</w:t>
            </w:r>
          </w:p>
        </w:tc>
        <w:tc>
          <w:tcPr>
            <w:tcW w:w="3510" w:type="dxa"/>
          </w:tcPr>
          <w:p w14:paraId="16D1CC90" w14:textId="370DB95F" w:rsidR="00392125" w:rsidRPr="00A17FC1" w:rsidRDefault="00392125" w:rsidP="00392125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09518F">
              <w:rPr>
                <w:rFonts w:ascii="Times New Roman" w:hAnsi="Times New Roman"/>
                <w:sz w:val="20"/>
                <w:szCs w:val="20"/>
              </w:rPr>
              <w:t>PAL_Autotest_CheckMotorSC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09A16777" w14:textId="673959E6" w:rsidR="002C08BE" w:rsidRPr="00DA5A8F" w:rsidRDefault="00392125" w:rsidP="0040245B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 xml:space="preserve">ARCH_SW_PAL_0383; </w:t>
            </w:r>
            <w:r>
              <w:rPr>
                <w:rFonts w:ascii="Times New Roman" w:hAnsi="Times New Roman"/>
                <w:sz w:val="20"/>
                <w:szCs w:val="20"/>
              </w:rPr>
              <w:t>A</w:t>
            </w:r>
            <w:r w:rsidRPr="00DA5A8F">
              <w:rPr>
                <w:rFonts w:ascii="Times New Roman" w:hAnsi="Times New Roman"/>
                <w:sz w:val="20"/>
                <w:szCs w:val="20"/>
              </w:rPr>
              <w:t>RCH_SW_PAL_0384; ARCH_SW_PAL_0385; ARCH_SW_PAL_0386; ARCH_SW_PAL_0387;  ARCH_SW_PAL_0388;</w:t>
            </w:r>
            <w:r w:rsidR="002C08BE" w:rsidRPr="002C08BE">
              <w:rPr>
                <w:rFonts w:ascii="Times New Roman" w:hAnsi="Times New Roman"/>
                <w:sz w:val="20"/>
                <w:szCs w:val="20"/>
              </w:rPr>
              <w:t>ARCH_SW_PAL_0389;</w:t>
            </w:r>
          </w:p>
        </w:tc>
      </w:tr>
      <w:tr w:rsidR="006C1D77" w:rsidRPr="00F021D5" w14:paraId="31FB3977" w14:textId="77777777" w:rsidTr="0090385A">
        <w:trPr>
          <w:trHeight w:val="277"/>
        </w:trPr>
        <w:tc>
          <w:tcPr>
            <w:tcW w:w="1620" w:type="dxa"/>
          </w:tcPr>
          <w:p w14:paraId="6C962545" w14:textId="0D403432" w:rsidR="006C1D77" w:rsidRPr="00A17FC1" w:rsidRDefault="006C1D77" w:rsidP="006C1D77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67</w:t>
            </w:r>
          </w:p>
        </w:tc>
        <w:tc>
          <w:tcPr>
            <w:tcW w:w="3960" w:type="dxa"/>
          </w:tcPr>
          <w:p w14:paraId="5720BB28" w14:textId="62ECD184" w:rsidR="006C1D77" w:rsidRPr="00622C00" w:rsidRDefault="006C1D77" w:rsidP="006C1D77">
            <w:pPr>
              <w:rPr>
                <w:sz w:val="20"/>
                <w:szCs w:val="20"/>
              </w:rPr>
            </w:pPr>
            <w:r w:rsidRPr="00622C00">
              <w:rPr>
                <w:rFonts w:ascii="Times New Roman" w:hAnsi="Times New Roman"/>
                <w:sz w:val="20"/>
                <w:szCs w:val="20"/>
              </w:rPr>
              <w:t xml:space="preserve">In case the measured Motor current is below the calculated current threshold and the filter </w:t>
            </w:r>
            <w:proofErr w:type="spellStart"/>
            <w:r w:rsidRPr="00622C00">
              <w:rPr>
                <w:rFonts w:ascii="Times New Roman" w:hAnsi="Times New Roman"/>
                <w:sz w:val="20"/>
                <w:szCs w:val="20"/>
              </w:rPr>
              <w:t>ccounter</w:t>
            </w:r>
            <w:proofErr w:type="spellEnd"/>
            <w:r w:rsidRPr="00622C00">
              <w:rPr>
                <w:rFonts w:ascii="Times New Roman" w:hAnsi="Times New Roman"/>
                <w:sz w:val="20"/>
                <w:szCs w:val="20"/>
              </w:rPr>
              <w:t xml:space="preserve"> has reached the </w:t>
            </w:r>
            <w:proofErr w:type="spellStart"/>
            <w:r w:rsidRPr="00622C00">
              <w:rPr>
                <w:rFonts w:ascii="Times New Roman" w:hAnsi="Times New Roman"/>
                <w:sz w:val="20"/>
                <w:szCs w:val="20"/>
              </w:rPr>
              <w:t>passed</w:t>
            </w:r>
            <w:proofErr w:type="spellEnd"/>
            <w:r w:rsidRPr="00622C00">
              <w:rPr>
                <w:rFonts w:ascii="Times New Roman" w:hAnsi="Times New Roman"/>
                <w:sz w:val="20"/>
                <w:szCs w:val="20"/>
              </w:rPr>
              <w:t xml:space="preserve"> threshold,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the </w:t>
            </w:r>
            <w:proofErr w:type="spellStart"/>
            <w:r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KU8_ATM_TEST_OK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and the counter is reset to 0.</w:t>
            </w:r>
          </w:p>
        </w:tc>
        <w:tc>
          <w:tcPr>
            <w:tcW w:w="3510" w:type="dxa"/>
          </w:tcPr>
          <w:p w14:paraId="1DB8C75F" w14:textId="587F4F2B" w:rsidR="006C1D77" w:rsidRPr="00A17FC1" w:rsidRDefault="006C1D77" w:rsidP="006C1D77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09518F">
              <w:rPr>
                <w:rFonts w:ascii="Times New Roman" w:hAnsi="Times New Roman"/>
                <w:sz w:val="20"/>
                <w:szCs w:val="20"/>
              </w:rPr>
              <w:t>PAL_Autotest_CheckMotorSC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54C5592F" w14:textId="3396A3C0" w:rsidR="002C08BE" w:rsidRPr="00DA5A8F" w:rsidRDefault="006C1D77" w:rsidP="00FC63FE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 xml:space="preserve">ARCH_SW_PAL_0383; </w:t>
            </w:r>
            <w:r>
              <w:rPr>
                <w:rFonts w:ascii="Times New Roman" w:hAnsi="Times New Roman"/>
                <w:sz w:val="20"/>
                <w:szCs w:val="20"/>
              </w:rPr>
              <w:t>A</w:t>
            </w:r>
            <w:r w:rsidRPr="00DA5A8F">
              <w:rPr>
                <w:rFonts w:ascii="Times New Roman" w:hAnsi="Times New Roman"/>
                <w:sz w:val="20"/>
                <w:szCs w:val="20"/>
              </w:rPr>
              <w:t>RCH_SW_PAL_0384; ARCH_SW_PAL_0385; ARCH_SW_PAL_0386; ARCH_SW_PAL_0387;  ARCH_SW_PAL_0388;</w:t>
            </w:r>
            <w:r w:rsidR="002C08BE" w:rsidRPr="002C08BE">
              <w:rPr>
                <w:rFonts w:ascii="Times New Roman" w:hAnsi="Times New Roman"/>
                <w:sz w:val="20"/>
                <w:szCs w:val="20"/>
              </w:rPr>
              <w:t>ARCH_SW_PAL_0389;</w:t>
            </w:r>
          </w:p>
        </w:tc>
      </w:tr>
      <w:tr w:rsidR="006C1D77" w:rsidRPr="00F021D5" w14:paraId="56C67AA8" w14:textId="77777777" w:rsidTr="0090385A">
        <w:trPr>
          <w:trHeight w:val="277"/>
        </w:trPr>
        <w:tc>
          <w:tcPr>
            <w:tcW w:w="1620" w:type="dxa"/>
          </w:tcPr>
          <w:p w14:paraId="7A790275" w14:textId="2909C130" w:rsidR="006C1D77" w:rsidRPr="00A17FC1" w:rsidRDefault="006C1D77" w:rsidP="006C1D77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68</w:t>
            </w:r>
          </w:p>
        </w:tc>
        <w:tc>
          <w:tcPr>
            <w:tcW w:w="3960" w:type="dxa"/>
          </w:tcPr>
          <w:p w14:paraId="0F603BAB" w14:textId="39261D88" w:rsidR="006C1D77" w:rsidRPr="00622C00" w:rsidRDefault="006C1D77" w:rsidP="006C1D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case the absolute physical value of motor current is </w:t>
            </w:r>
            <w:proofErr w:type="spellStart"/>
            <w:r>
              <w:rPr>
                <w:sz w:val="20"/>
                <w:szCs w:val="20"/>
              </w:rPr>
              <w:t>bellow</w:t>
            </w:r>
            <w:proofErr w:type="spellEnd"/>
            <w:r>
              <w:rPr>
                <w:sz w:val="20"/>
                <w:szCs w:val="20"/>
              </w:rPr>
              <w:t xml:space="preserve"> the specified threshold, </w:t>
            </w:r>
            <w:proofErr w:type="spellStart"/>
            <w:r w:rsidRPr="00602C25">
              <w:rPr>
                <w:rFonts w:ascii="Times New Roman" w:hAnsi="Times New Roman"/>
                <w:sz w:val="20"/>
                <w:szCs w:val="20"/>
              </w:rPr>
              <w:t>autotest</w:t>
            </w:r>
            <w:proofErr w:type="spellEnd"/>
            <w:r w:rsidRPr="00602C25">
              <w:rPr>
                <w:rFonts w:ascii="Times New Roman" w:hAnsi="Times New Roman"/>
                <w:sz w:val="20"/>
                <w:szCs w:val="20"/>
              </w:rPr>
              <w:t xml:space="preserve"> shall return KU8_ATM_TEST_OK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79DDCE95" w14:textId="44E23481" w:rsidR="006C1D77" w:rsidRPr="00A17FC1" w:rsidRDefault="006C1D77" w:rsidP="006C1D77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Requirement covered by</w:t>
            </w:r>
            <w:r w:rsidRPr="00A86FD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09518F">
              <w:rPr>
                <w:rFonts w:ascii="Times New Roman" w:hAnsi="Times New Roman"/>
                <w:sz w:val="20"/>
                <w:szCs w:val="20"/>
              </w:rPr>
              <w:t>PAL_Autotest_CheckMotorSC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() function</w:t>
            </w:r>
          </w:p>
        </w:tc>
        <w:tc>
          <w:tcPr>
            <w:tcW w:w="2250" w:type="dxa"/>
          </w:tcPr>
          <w:p w14:paraId="4D4B2490" w14:textId="3BB5414B" w:rsidR="002C08BE" w:rsidRPr="00DA5A8F" w:rsidRDefault="006C1D77" w:rsidP="00FC63FE">
            <w:pPr>
              <w:rPr>
                <w:sz w:val="20"/>
                <w:szCs w:val="20"/>
              </w:rPr>
            </w:pPr>
            <w:r w:rsidRPr="00DA5A8F">
              <w:rPr>
                <w:rFonts w:ascii="Times New Roman" w:hAnsi="Times New Roman"/>
                <w:sz w:val="20"/>
                <w:szCs w:val="20"/>
              </w:rPr>
              <w:t xml:space="preserve">ARCH_SW_PAL_0383; </w:t>
            </w:r>
            <w:r>
              <w:rPr>
                <w:rFonts w:ascii="Times New Roman" w:hAnsi="Times New Roman"/>
                <w:sz w:val="20"/>
                <w:szCs w:val="20"/>
              </w:rPr>
              <w:t>A</w:t>
            </w:r>
            <w:r w:rsidRPr="00DA5A8F">
              <w:rPr>
                <w:rFonts w:ascii="Times New Roman" w:hAnsi="Times New Roman"/>
                <w:sz w:val="20"/>
                <w:szCs w:val="20"/>
              </w:rPr>
              <w:t>RCH_SW_PAL_0384; ARCH_SW_PAL_0385; ARCH_SW_PAL_0386; ARCH_SW_PAL_0387;  ARCH_SW_PAL_0388;</w:t>
            </w:r>
            <w:r w:rsidR="002C08BE" w:rsidRPr="002C08BE">
              <w:rPr>
                <w:rFonts w:ascii="Times New Roman" w:hAnsi="Times New Roman"/>
                <w:sz w:val="20"/>
                <w:szCs w:val="20"/>
              </w:rPr>
              <w:t>ARCH_SW_PAL_0389</w:t>
            </w:r>
          </w:p>
        </w:tc>
      </w:tr>
      <w:tr w:rsidR="00E3296E" w:rsidRPr="00F021D5" w14:paraId="37C968CF" w14:textId="77777777" w:rsidTr="0090385A">
        <w:trPr>
          <w:trHeight w:val="277"/>
        </w:trPr>
        <w:tc>
          <w:tcPr>
            <w:tcW w:w="1620" w:type="dxa"/>
          </w:tcPr>
          <w:p w14:paraId="0902024D" w14:textId="68A7FE55" w:rsidR="00E3296E" w:rsidRPr="00A17FC1" w:rsidRDefault="00E3296E" w:rsidP="006C1D77">
            <w:pPr>
              <w:rPr>
                <w:sz w:val="20"/>
                <w:szCs w:val="20"/>
              </w:rPr>
            </w:pPr>
            <w:r w:rsidRPr="00A17FC1">
              <w:rPr>
                <w:rFonts w:ascii="Times New Roman" w:hAnsi="Times New Roman"/>
                <w:sz w:val="20"/>
                <w:szCs w:val="20"/>
              </w:rPr>
              <w:t>DSG_PAL_00</w:t>
            </w:r>
            <w:r>
              <w:rPr>
                <w:rFonts w:ascii="Times New Roman" w:hAnsi="Times New Roman"/>
                <w:sz w:val="20"/>
                <w:szCs w:val="20"/>
              </w:rPr>
              <w:t>69</w:t>
            </w:r>
          </w:p>
        </w:tc>
        <w:tc>
          <w:tcPr>
            <w:tcW w:w="3960" w:type="dxa"/>
          </w:tcPr>
          <w:p w14:paraId="2D1EEB9C" w14:textId="5DA4C077" w:rsidR="00E3296E" w:rsidRDefault="00FC63FE" w:rsidP="006C1D77">
            <w:pPr>
              <w:rPr>
                <w:sz w:val="20"/>
                <w:szCs w:val="20"/>
              </w:rPr>
            </w:pPr>
            <w:r w:rsidRPr="00BB7FFC">
              <w:rPr>
                <w:rFonts w:ascii="Times New Roman" w:hAnsi="Times New Roman"/>
                <w:sz w:val="20"/>
                <w:szCs w:val="20"/>
              </w:rPr>
              <w:t xml:space="preserve">The value of the </w:t>
            </w:r>
            <w:r>
              <w:rPr>
                <w:rFonts w:ascii="Times New Roman" w:hAnsi="Times New Roman"/>
                <w:sz w:val="20"/>
                <w:szCs w:val="20"/>
              </w:rPr>
              <w:t>power stage</w:t>
            </w:r>
            <w:r w:rsidRPr="00384C3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BB7FFC">
              <w:rPr>
                <w:rFonts w:ascii="Times New Roman" w:hAnsi="Times New Roman"/>
                <w:sz w:val="20"/>
                <w:szCs w:val="20"/>
              </w:rPr>
              <w:t xml:space="preserve">shall be </w:t>
            </w:r>
            <w:r w:rsidR="003B53FC">
              <w:rPr>
                <w:rFonts w:ascii="Times New Roman" w:hAnsi="Times New Roman"/>
                <w:sz w:val="20"/>
                <w:szCs w:val="20"/>
              </w:rPr>
              <w:t xml:space="preserve">set and </w:t>
            </w:r>
            <w:r w:rsidRPr="00BB7FFC">
              <w:rPr>
                <w:rFonts w:ascii="Times New Roman" w:hAnsi="Times New Roman"/>
                <w:sz w:val="20"/>
                <w:szCs w:val="20"/>
              </w:rPr>
              <w:t>available to the rest of application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3510" w:type="dxa"/>
          </w:tcPr>
          <w:p w14:paraId="16419CE3" w14:textId="7B1C4882" w:rsidR="00E3296E" w:rsidRPr="00A17FC1" w:rsidRDefault="00FC63FE" w:rsidP="006C1D77">
            <w:pPr>
              <w:rPr>
                <w:sz w:val="20"/>
                <w:szCs w:val="20"/>
              </w:rPr>
            </w:pPr>
            <w:proofErr w:type="spellStart"/>
            <w:r w:rsidRPr="00F16492">
              <w:rPr>
                <w:sz w:val="16"/>
                <w:szCs w:val="16"/>
              </w:rPr>
              <w:t>PAL_StartFreeWheelingState</w:t>
            </w:r>
            <w:proofErr w:type="spellEnd"/>
            <w:r>
              <w:rPr>
                <w:sz w:val="16"/>
                <w:szCs w:val="16"/>
              </w:rPr>
              <w:t>()</w:t>
            </w:r>
          </w:p>
        </w:tc>
        <w:tc>
          <w:tcPr>
            <w:tcW w:w="2250" w:type="dxa"/>
          </w:tcPr>
          <w:p w14:paraId="6E2C6271" w14:textId="73828486" w:rsidR="003B53FC" w:rsidRPr="003B53FC" w:rsidRDefault="00FC63FE" w:rsidP="003B53FC">
            <w:pPr>
              <w:tabs>
                <w:tab w:val="left" w:pos="1276"/>
              </w:tabs>
              <w:rPr>
                <w:b/>
                <w:sz w:val="16"/>
                <w:szCs w:val="16"/>
              </w:rPr>
            </w:pPr>
            <w:r w:rsidRPr="003B53FC">
              <w:rPr>
                <w:rFonts w:ascii="Times New Roman" w:hAnsi="Times New Roman"/>
                <w:sz w:val="20"/>
                <w:szCs w:val="20"/>
              </w:rPr>
              <w:t>ARCH_SW_PAL_0077</w:t>
            </w:r>
            <w:r w:rsidR="003B53FC" w:rsidRPr="003B53FC">
              <w:rPr>
                <w:rFonts w:ascii="Times New Roman" w:hAnsi="Times New Roman"/>
                <w:sz w:val="20"/>
                <w:szCs w:val="20"/>
              </w:rPr>
              <w:t>; ARCH_SW_PAL_0078; ARCH_SW_PAL_007</w:t>
            </w:r>
            <w:r w:rsidR="00195588">
              <w:rPr>
                <w:rFonts w:ascii="Times New Roman" w:hAnsi="Times New Roman"/>
                <w:sz w:val="20"/>
                <w:szCs w:val="20"/>
              </w:rPr>
              <w:t>9</w:t>
            </w:r>
            <w:r w:rsidR="003B53FC" w:rsidRPr="003B53FC">
              <w:rPr>
                <w:rFonts w:ascii="Times New Roman" w:hAnsi="Times New Roman"/>
                <w:sz w:val="20"/>
                <w:szCs w:val="20"/>
              </w:rPr>
              <w:t>;</w:t>
            </w:r>
          </w:p>
        </w:tc>
      </w:tr>
    </w:tbl>
    <w:p w14:paraId="06DB4EE1" w14:textId="77777777" w:rsidR="00106D26" w:rsidRPr="00C87ACD" w:rsidRDefault="00C70364" w:rsidP="00830F42">
      <w:pPr>
        <w:pStyle w:val="Heading1"/>
        <w:rPr>
          <w:caps/>
        </w:rPr>
      </w:pPr>
      <w:r>
        <w:rPr>
          <w:caps/>
        </w:rPr>
        <w:t>FEATURES</w:t>
      </w:r>
    </w:p>
    <w:p w14:paraId="266DC7CF" w14:textId="77777777" w:rsidR="00106D26" w:rsidRPr="004317E4" w:rsidRDefault="00106D26" w:rsidP="00830F42"/>
    <w:p w14:paraId="5C972145" w14:textId="3C7DDF00" w:rsidR="00111D1B" w:rsidRDefault="00777211" w:rsidP="00830F42">
      <w:pPr>
        <w:pStyle w:val="Heading2"/>
      </w:pPr>
      <w:bookmarkStart w:id="12" w:name="_Toc127529648"/>
      <w:r>
        <w:lastRenderedPageBreak/>
        <w:t>Services</w:t>
      </w:r>
      <w:bookmarkEnd w:id="12"/>
    </w:p>
    <w:p w14:paraId="43E0E382" w14:textId="77777777" w:rsidR="00520FD1" w:rsidRPr="001E24B4" w:rsidRDefault="00520FD1" w:rsidP="001E24B4"/>
    <w:p w14:paraId="41DDAD14" w14:textId="77777777" w:rsidR="00850ECB" w:rsidRPr="00C2396F" w:rsidRDefault="00850ECB" w:rsidP="00850ECB">
      <w:pPr>
        <w:pStyle w:val="Heading3"/>
        <w:rPr>
          <w:lang w:val="fr-FR"/>
        </w:rPr>
      </w:pPr>
      <w:bookmarkStart w:id="13" w:name="_Toc92446809"/>
      <w:bookmarkStart w:id="14" w:name="_Toc127529649"/>
      <w:proofErr w:type="spellStart"/>
      <w:r w:rsidRPr="00C2396F">
        <w:t>PAL_Init</w:t>
      </w:r>
      <w:bookmarkEnd w:id="14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6"/>
        <w:gridCol w:w="2083"/>
        <w:gridCol w:w="5005"/>
      </w:tblGrid>
      <w:tr w:rsidR="00850ECB" w:rsidRPr="001A604D" w14:paraId="3BA954AC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045AA76" w14:textId="77777777" w:rsidR="00850ECB" w:rsidRPr="001E24B4" w:rsidRDefault="00850ECB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850ECB" w:rsidRPr="001079B6" w14:paraId="3A87D972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22239" w14:textId="77777777" w:rsidR="00850ECB" w:rsidRPr="001E24B4" w:rsidRDefault="00850ECB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</w:rPr>
              <w:t>This function shall initialize the PAL SW unit.</w:t>
            </w:r>
          </w:p>
        </w:tc>
      </w:tr>
      <w:tr w:rsidR="00850ECB" w:rsidRPr="001079B6" w14:paraId="0D49038C" w14:textId="77777777" w:rsidTr="00F44B22">
        <w:tc>
          <w:tcPr>
            <w:tcW w:w="9294" w:type="dxa"/>
            <w:gridSpan w:val="3"/>
            <w:shd w:val="clear" w:color="auto" w:fill="000080"/>
          </w:tcPr>
          <w:p w14:paraId="08ADC41B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  <w:highlight w:val="darkBlue"/>
              </w:rPr>
            </w:pPr>
            <w:r w:rsidRPr="001A604D">
              <w:rPr>
                <w:rFonts w:ascii="Arial" w:hAnsi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850ECB" w:rsidRPr="001079B6" w14:paraId="56BBDB5E" w14:textId="77777777" w:rsidTr="00F44B22">
        <w:tc>
          <w:tcPr>
            <w:tcW w:w="2206" w:type="dxa"/>
            <w:shd w:val="clear" w:color="auto" w:fill="auto"/>
          </w:tcPr>
          <w:p w14:paraId="4519CD21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09DF3878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53860006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Description</w:t>
            </w:r>
          </w:p>
        </w:tc>
      </w:tr>
      <w:tr w:rsidR="00850ECB" w:rsidRPr="001079B6" w14:paraId="6856E734" w14:textId="77777777" w:rsidTr="00F44B22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7FDB8248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2321FBE5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69C93DDB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  <w:tr w:rsidR="00850ECB" w:rsidRPr="001A604D" w14:paraId="71F47183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8F09E43" w14:textId="688A5C9B" w:rsidR="00850ECB" w:rsidRPr="001A604D" w:rsidRDefault="00850ECB" w:rsidP="00F44B22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A604D">
              <w:rPr>
                <w:rFonts w:ascii="Arial" w:hAnsi="Arial"/>
                <w:b/>
                <w:color w:val="FFFFFF"/>
                <w:sz w:val="20"/>
                <w:szCs w:val="20"/>
              </w:rPr>
              <w:t xml:space="preserve">Output Parameters </w:t>
            </w:r>
            <w:r w:rsidR="0082005E">
              <w:rPr>
                <w:rFonts w:ascii="Arial" w:hAnsi="Arial"/>
                <w:b/>
                <w:color w:val="FFFFFF"/>
                <w:sz w:val="20"/>
                <w:szCs w:val="20"/>
              </w:rPr>
              <w:t>f</w:t>
            </w:r>
          </w:p>
        </w:tc>
      </w:tr>
      <w:tr w:rsidR="00850ECB" w:rsidRPr="001079B6" w14:paraId="257D76DE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3B47D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FE9AB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3F8D2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Description</w:t>
            </w:r>
          </w:p>
        </w:tc>
      </w:tr>
      <w:tr w:rsidR="00850ECB" w:rsidRPr="001079B6" w14:paraId="08268FA6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45EFC0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B6F11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B0C29B" w14:textId="77777777" w:rsidR="00850ECB" w:rsidRPr="001079B6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  <w:tr w:rsidR="00850ECB" w:rsidRPr="001A604D" w14:paraId="1CE67C87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A6196E4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Dynamic Aspect</w:t>
            </w:r>
            <w:r w:rsidRPr="001A604D">
              <w:rPr>
                <w:rFonts w:ascii="Arial" w:hAnsi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850ECB" w:rsidRPr="001079B6" w14:paraId="3750791A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3F666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Will be called at system startup</w:t>
            </w:r>
            <w:r w:rsidDel="00CA433D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</w:tr>
      <w:tr w:rsidR="00850ECB" w:rsidRPr="001079B6" w14:paraId="713112FB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42B051" w14:textId="77777777" w:rsidR="00850ECB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CD0D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Scheduler</w:t>
            </w:r>
          </w:p>
        </w:tc>
      </w:tr>
      <w:tr w:rsidR="00850ECB" w:rsidRPr="001A604D" w14:paraId="08A646D1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2B22E49" w14:textId="77777777" w:rsidR="00850ECB" w:rsidRPr="005F62AA" w:rsidRDefault="00850ECB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</w:rPr>
              <w:t xml:space="preserve">Return value </w:t>
            </w:r>
            <w:r w:rsidRPr="005F62AA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50ECB" w:rsidRPr="001079B6" w14:paraId="500B1E1B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77E6A" w14:textId="77777777" w:rsidR="00850ECB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9AC12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Description</w:t>
            </w:r>
          </w:p>
        </w:tc>
      </w:tr>
      <w:tr w:rsidR="00850ECB" w:rsidRPr="001079B6" w14:paraId="3556084C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EDD68" w14:textId="77777777" w:rsidR="00850ECB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0B253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</w:t>
            </w:r>
          </w:p>
        </w:tc>
      </w:tr>
      <w:tr w:rsidR="00850ECB" w:rsidRPr="001A604D" w14:paraId="687FBDAC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08925E6" w14:textId="77777777" w:rsidR="00850ECB" w:rsidRPr="005F62AA" w:rsidRDefault="00850ECB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5F62AA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50ECB" w:rsidRPr="001079B6" w14:paraId="13AFB011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5684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850ECB" w:rsidRPr="00B647F9" w14:paraId="2D63A5E9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60232CC" w14:textId="77777777" w:rsidR="00850ECB" w:rsidRPr="005F62AA" w:rsidRDefault="00850ECB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850ECB" w:rsidRPr="001079B6" w14:paraId="5E9CCA6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E0A167" w14:textId="77777777" w:rsidR="00850ECB" w:rsidRPr="001A604D" w:rsidRDefault="00850ECB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400CBC89" w14:textId="2C6A329B" w:rsidR="00850ECB" w:rsidRDefault="00CA1E6D" w:rsidP="00850ECB">
      <w:pPr>
        <w:jc w:val="center"/>
        <w:rPr>
          <w:sz w:val="20"/>
          <w:szCs w:val="20"/>
          <w:lang w:val="fr-FR"/>
        </w:rPr>
      </w:pPr>
      <w:r>
        <w:rPr>
          <w:noProof/>
          <w:sz w:val="20"/>
          <w:szCs w:val="20"/>
          <w:lang w:val="fr-FR"/>
        </w:rPr>
        <w:drawing>
          <wp:inline distT="0" distB="0" distL="0" distR="0" wp14:anchorId="01242DAB" wp14:editId="75E313A4">
            <wp:extent cx="2590800" cy="191320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59" cy="19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B26" w14:textId="14260625" w:rsidR="00850ECB" w:rsidRPr="008C67D7" w:rsidRDefault="00850ECB" w:rsidP="00850ECB">
      <w:pPr>
        <w:pStyle w:val="Caption"/>
        <w:jc w:val="center"/>
      </w:pPr>
      <w:bookmarkStart w:id="15" w:name="_Toc127434325"/>
      <w:r>
        <w:t xml:space="preserve">Figure </w:t>
      </w:r>
      <w:fldSimple w:instr=" SEQ Figure \* ARABIC ">
        <w:r w:rsidR="00055286">
          <w:rPr>
            <w:noProof/>
          </w:rPr>
          <w:t>1</w:t>
        </w:r>
      </w:fldSimple>
      <w:r>
        <w:t xml:space="preserve">: </w:t>
      </w:r>
      <w:proofErr w:type="spellStart"/>
      <w:r w:rsidR="00CA1E6D" w:rsidRPr="00CA1E6D">
        <w:t>PAL_Init</w:t>
      </w:r>
      <w:proofErr w:type="spellEnd"/>
      <w:r w:rsidR="00CA1E6D">
        <w:t xml:space="preserve"> diagram</w:t>
      </w:r>
      <w:bookmarkEnd w:id="15"/>
    </w:p>
    <w:p w14:paraId="4BD58B84" w14:textId="6E65A74D" w:rsidR="00527967" w:rsidRPr="00C2396F" w:rsidRDefault="00C2396F">
      <w:pPr>
        <w:pStyle w:val="Heading3"/>
        <w:rPr>
          <w:lang w:val="fr-FR"/>
        </w:rPr>
      </w:pPr>
      <w:bookmarkStart w:id="16" w:name="_Toc127529650"/>
      <w:proofErr w:type="spellStart"/>
      <w:r w:rsidRPr="00C2396F">
        <w:t>PAL_runMainFunction</w:t>
      </w:r>
      <w:bookmarkEnd w:id="13"/>
      <w:bookmarkEnd w:id="16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6"/>
        <w:gridCol w:w="2083"/>
        <w:gridCol w:w="5005"/>
      </w:tblGrid>
      <w:tr w:rsidR="006B6F79" w:rsidRPr="001A604D" w14:paraId="386538B1" w14:textId="77777777" w:rsidTr="006B6F7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A563612" w14:textId="77777777" w:rsidR="006B6F79" w:rsidRPr="001E24B4" w:rsidRDefault="006B6F79" w:rsidP="00B21326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6B6F79" w:rsidRPr="001079B6" w14:paraId="17747127" w14:textId="77777777" w:rsidTr="006B6F7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CA436" w14:textId="6A68034F" w:rsidR="006B6F79" w:rsidRPr="001E24B4" w:rsidRDefault="00C2396F" w:rsidP="00B21326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</w:rPr>
              <w:t xml:space="preserve">Cyclic runnable in charge of the internal state machine. Handles </w:t>
            </w:r>
            <w:r w:rsidR="002C063A" w:rsidRPr="001E24B4">
              <w:rPr>
                <w:rFonts w:ascii="Arial" w:hAnsi="Arial" w:cs="Arial"/>
              </w:rPr>
              <w:t>freewheeling</w:t>
            </w:r>
            <w:r w:rsidRPr="001E24B4">
              <w:rPr>
                <w:rFonts w:ascii="Arial" w:hAnsi="Arial" w:cs="Arial"/>
              </w:rPr>
              <w:t xml:space="preserve"> timer and disabling power stage.</w:t>
            </w:r>
          </w:p>
        </w:tc>
      </w:tr>
      <w:tr w:rsidR="0059231A" w:rsidRPr="001079B6" w14:paraId="65999E5E" w14:textId="77777777" w:rsidTr="005F343B">
        <w:tc>
          <w:tcPr>
            <w:tcW w:w="9294" w:type="dxa"/>
            <w:gridSpan w:val="3"/>
            <w:shd w:val="clear" w:color="auto" w:fill="000080"/>
          </w:tcPr>
          <w:p w14:paraId="6925AE39" w14:textId="77777777" w:rsidR="0059231A" w:rsidRPr="001E24B4" w:rsidRDefault="0059231A" w:rsidP="00830F4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A604D" w:rsidRPr="001079B6" w14:paraId="6974B6D0" w14:textId="77777777" w:rsidTr="0059231A">
        <w:tc>
          <w:tcPr>
            <w:tcW w:w="2206" w:type="dxa"/>
            <w:shd w:val="clear" w:color="auto" w:fill="auto"/>
          </w:tcPr>
          <w:p w14:paraId="515D57EF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05035939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6C829AAC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A604D" w:rsidRPr="001079B6" w14:paraId="7DD17E90" w14:textId="77777777" w:rsidTr="0059231A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3D962CFE" w14:textId="63206FDC" w:rsidR="001A604D" w:rsidRPr="001E24B4" w:rsidRDefault="007D0761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4548E789" w14:textId="6E70329F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18E755C1" w14:textId="15FC01FA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231A" w:rsidRPr="001A604D" w14:paraId="0D7DD376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8F15604" w14:textId="77777777" w:rsidR="0059231A" w:rsidRPr="001E24B4" w:rsidRDefault="0059231A" w:rsidP="00830F4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A604D" w:rsidRPr="001079B6" w14:paraId="5BA6DA30" w14:textId="77777777" w:rsidTr="0059231A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620F2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ABDE7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E42687" w14:textId="77777777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A604D" w:rsidRPr="001079B6" w14:paraId="153AE068" w14:textId="77777777" w:rsidTr="0059231A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D58C7" w14:textId="69A8B9ED" w:rsidR="001A604D" w:rsidRPr="001E24B4" w:rsidRDefault="007D0761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38F01" w14:textId="5B0CD68B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1E27F" w14:textId="07057225" w:rsidR="001A604D" w:rsidRPr="001E24B4" w:rsidRDefault="001A604D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6F79" w:rsidRPr="001A604D" w14:paraId="6979BE66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EBFA716" w14:textId="77777777" w:rsidR="006B6F79" w:rsidRPr="001E24B4" w:rsidRDefault="006B6F79" w:rsidP="00A64437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="00A64437"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c</w:t>
            </w: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Aspect :</w:t>
            </w:r>
          </w:p>
        </w:tc>
      </w:tr>
      <w:tr w:rsidR="006B6F79" w:rsidRPr="001079B6" w14:paraId="15E80403" w14:textId="77777777" w:rsidTr="00B21326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8A2CDD" w14:textId="25AF5A4A" w:rsidR="006B6F79" w:rsidRPr="001E24B4" w:rsidRDefault="0001125A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Will be called at 2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ms</w:t>
            </w:r>
            <w:proofErr w:type="spellEnd"/>
          </w:p>
        </w:tc>
      </w:tr>
      <w:tr w:rsidR="006B6F79" w:rsidRPr="001079B6" w14:paraId="5A46D51A" w14:textId="77777777" w:rsidTr="00B21326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EA5F5" w14:textId="77777777" w:rsidR="006B6F79" w:rsidRPr="001E24B4" w:rsidRDefault="006B6F79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16AB0" w14:textId="09D96502" w:rsidR="006B6F79" w:rsidRPr="001E24B4" w:rsidRDefault="0001125A" w:rsidP="00830F4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Scheduler</w:t>
            </w:r>
          </w:p>
        </w:tc>
      </w:tr>
      <w:tr w:rsidR="006B6F79" w:rsidRPr="001A604D" w14:paraId="07288262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A6A32B7" w14:textId="77777777" w:rsidR="006B6F79" w:rsidRPr="001E24B4" w:rsidRDefault="006B6F79" w:rsidP="00B21326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1E24B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B647F9" w:rsidRPr="001079B6" w14:paraId="1824FE12" w14:textId="77777777" w:rsidTr="00B21326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1E8C4B" w14:textId="77777777" w:rsidR="00B647F9" w:rsidRPr="001E24B4" w:rsidRDefault="00B647F9" w:rsidP="00B2132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8F6E9" w14:textId="77777777" w:rsidR="00B647F9" w:rsidRPr="001E24B4" w:rsidRDefault="00B647F9" w:rsidP="00B2132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B647F9" w:rsidRPr="001079B6" w14:paraId="4B2B857A" w14:textId="77777777" w:rsidTr="00B21326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3BF92" w14:textId="0C190119" w:rsidR="00B647F9" w:rsidRPr="001E24B4" w:rsidRDefault="0001125A" w:rsidP="00B2132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92560" w14:textId="32EA2BAB" w:rsidR="00B647F9" w:rsidRPr="001E24B4" w:rsidRDefault="00B647F9" w:rsidP="00B2132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6F79" w:rsidRPr="001A604D" w14:paraId="77350445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FAC7C9A" w14:textId="77777777" w:rsidR="006B6F79" w:rsidRPr="001E24B4" w:rsidRDefault="006B6F79" w:rsidP="00B21326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1E24B4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6B6F79" w:rsidRPr="001079B6" w14:paraId="234EF989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1D396" w14:textId="5C99FF2F" w:rsidR="006B6F79" w:rsidRPr="001A604D" w:rsidRDefault="0001125A" w:rsidP="00830F4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B647F9" w:rsidRPr="00B647F9" w14:paraId="3536B63D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7C7C0A8" w14:textId="77777777" w:rsidR="00B647F9" w:rsidRPr="001E24B4" w:rsidRDefault="00B647F9" w:rsidP="00B647F9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lastRenderedPageBreak/>
              <w:t>Static aspect :</w:t>
            </w:r>
          </w:p>
        </w:tc>
      </w:tr>
      <w:tr w:rsidR="00B647F9" w:rsidRPr="001079B6" w14:paraId="28FA813D" w14:textId="77777777" w:rsidTr="00B647F9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A0766" w14:textId="46472884" w:rsidR="00B647F9" w:rsidRPr="001A604D" w:rsidRDefault="00B647F9" w:rsidP="00B2132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7F19A7C5" w14:textId="1CDE7CC5" w:rsidR="00CA433D" w:rsidRDefault="00613EAC" w:rsidP="00850ECB">
      <w:pPr>
        <w:jc w:val="center"/>
      </w:pPr>
      <w:r>
        <w:rPr>
          <w:noProof/>
        </w:rPr>
        <w:drawing>
          <wp:inline distT="0" distB="0" distL="0" distR="0" wp14:anchorId="1E6561F8" wp14:editId="1CFED35C">
            <wp:extent cx="6238875" cy="3063340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631" cy="3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ABEC" w14:textId="2AC1E737" w:rsidR="00CA433D" w:rsidRPr="008C67D7" w:rsidRDefault="00CA433D" w:rsidP="00CA433D">
      <w:pPr>
        <w:pStyle w:val="Caption"/>
        <w:jc w:val="center"/>
      </w:pPr>
      <w:bookmarkStart w:id="17" w:name="_Toc95216691"/>
      <w:bookmarkStart w:id="18" w:name="_Toc127434326"/>
      <w:r>
        <w:t xml:space="preserve">Figure </w:t>
      </w:r>
      <w:fldSimple w:instr=" SEQ Figure \* ARABIC ">
        <w:r w:rsidR="00055286">
          <w:rPr>
            <w:noProof/>
          </w:rPr>
          <w:t>2</w:t>
        </w:r>
      </w:fldSimple>
      <w:r>
        <w:t xml:space="preserve">: </w:t>
      </w:r>
      <w:bookmarkEnd w:id="17"/>
      <w:proofErr w:type="spellStart"/>
      <w:r w:rsidR="006B6E6D" w:rsidRPr="006B6E6D">
        <w:t>PAL_runMainFunction</w:t>
      </w:r>
      <w:proofErr w:type="spellEnd"/>
      <w:r w:rsidR="006B6E6D">
        <w:t xml:space="preserve"> diagram</w:t>
      </w:r>
      <w:bookmarkEnd w:id="18"/>
    </w:p>
    <w:p w14:paraId="5A7C7F09" w14:textId="2026843A" w:rsidR="00A16068" w:rsidRPr="00C2396F" w:rsidRDefault="003D7C4C" w:rsidP="00A16068">
      <w:pPr>
        <w:pStyle w:val="Heading3"/>
        <w:rPr>
          <w:lang w:val="fr-FR"/>
        </w:rPr>
      </w:pPr>
      <w:bookmarkStart w:id="19" w:name="_Toc127529651"/>
      <w:proofErr w:type="spellStart"/>
      <w:r w:rsidRPr="002340B6">
        <w:t>PAL_runReadMotorCurrentInmA</w:t>
      </w:r>
      <w:bookmarkEnd w:id="19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7"/>
        <w:gridCol w:w="2709"/>
        <w:gridCol w:w="4809"/>
      </w:tblGrid>
      <w:tr w:rsidR="00A16068" w:rsidRPr="001A604D" w14:paraId="43706946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5226458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A16068" w:rsidRPr="001079B6" w14:paraId="2ED650AD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36C15" w14:textId="31248A08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2340B6">
              <w:t>Function that provides the current in Milli Ampere</w:t>
            </w:r>
          </w:p>
        </w:tc>
      </w:tr>
      <w:tr w:rsidR="00A16068" w:rsidRPr="001079B6" w14:paraId="644FE526" w14:textId="77777777" w:rsidTr="00F44B22">
        <w:tc>
          <w:tcPr>
            <w:tcW w:w="9294" w:type="dxa"/>
            <w:gridSpan w:val="3"/>
            <w:shd w:val="clear" w:color="auto" w:fill="000080"/>
          </w:tcPr>
          <w:p w14:paraId="6EE1B7AA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A16068" w:rsidRPr="001079B6" w14:paraId="6458C2AC" w14:textId="77777777" w:rsidTr="00F44B22">
        <w:tc>
          <w:tcPr>
            <w:tcW w:w="2206" w:type="dxa"/>
            <w:shd w:val="clear" w:color="auto" w:fill="auto"/>
          </w:tcPr>
          <w:p w14:paraId="6816CE53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4DF63918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79F9199E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16068" w:rsidRPr="001079B6" w14:paraId="59F7FBCB" w14:textId="77777777" w:rsidTr="00F44B22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3C313F7D" w14:textId="7356D6EE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485D73AE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442BA8D0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16068" w:rsidRPr="001A604D" w14:paraId="63B1E97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983787C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A16068" w:rsidRPr="001079B6" w14:paraId="0E66A303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556F6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5FD13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A9659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16068" w:rsidRPr="001079B6" w14:paraId="521EDAA3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852EE" w14:textId="1F902AF4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2340B6">
              <w:t>ps32MotorCurrentInmA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E227B7" w14:textId="22E3FE61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2340B6">
              <w:t>s32MotorCurrentInmAType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A5440" w14:textId="260EE123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requested result</w:t>
            </w:r>
          </w:p>
        </w:tc>
      </w:tr>
      <w:tr w:rsidR="00A16068" w:rsidRPr="001A604D" w14:paraId="6B25F387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4B692AF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A16068" w:rsidRPr="001079B6" w14:paraId="52CDAE4B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C6579" w14:textId="3E533D67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A16068" w:rsidRPr="001079B6" w14:paraId="614B3FA3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A45D32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981ADC" w14:textId="53B85EAC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BFE</w:t>
            </w:r>
          </w:p>
        </w:tc>
      </w:tr>
      <w:tr w:rsidR="00A16068" w:rsidRPr="001A604D" w14:paraId="774FF7FD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ED548A1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1E24B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A16068" w:rsidRPr="001079B6" w14:paraId="3961648D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9AB41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BD0AE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16068" w:rsidRPr="001079B6" w14:paraId="1603628D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5B37AF" w14:textId="71DEC9B7" w:rsidR="00A16068" w:rsidRPr="001E24B4" w:rsidRDefault="003D7C4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412D6" w14:textId="77777777" w:rsidR="00A16068" w:rsidRPr="001E24B4" w:rsidRDefault="00A1606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16068" w:rsidRPr="001A604D" w14:paraId="65A8CFA2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AE887A7" w14:textId="77777777" w:rsidR="00A16068" w:rsidRPr="001E24B4" w:rsidRDefault="00A16068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1E24B4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A16068" w:rsidRPr="001079B6" w14:paraId="5F00909E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25C03" w14:textId="77777777" w:rsidR="00A16068" w:rsidRPr="001A604D" w:rsidRDefault="00A16068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A16068" w:rsidRPr="00B647F9" w14:paraId="5584EC9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3B8D9B6" w14:textId="77777777" w:rsidR="00A16068" w:rsidRPr="001E24B4" w:rsidRDefault="00A16068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A16068" w:rsidRPr="001079B6" w14:paraId="710E6E7B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743B28" w14:textId="77777777" w:rsidR="00A16068" w:rsidRPr="001A604D" w:rsidRDefault="00A16068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51B155AD" w14:textId="55F78792" w:rsidR="00A16068" w:rsidRDefault="006969FD" w:rsidP="00A16068">
      <w:pPr>
        <w:jc w:val="center"/>
      </w:pPr>
      <w:r>
        <w:rPr>
          <w:noProof/>
        </w:rPr>
        <w:lastRenderedPageBreak/>
        <w:drawing>
          <wp:inline distT="0" distB="0" distL="0" distR="0" wp14:anchorId="1418D8C3" wp14:editId="7531446E">
            <wp:extent cx="6391275" cy="2990215"/>
            <wp:effectExtent l="0" t="0" r="9525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A464" w14:textId="5F6E2658" w:rsidR="00A16068" w:rsidRPr="008C67D7" w:rsidRDefault="00A16068" w:rsidP="00A16068">
      <w:pPr>
        <w:pStyle w:val="Caption"/>
        <w:jc w:val="center"/>
      </w:pPr>
      <w:bookmarkStart w:id="20" w:name="_Toc127434327"/>
      <w:r>
        <w:t xml:space="preserve">Figure </w:t>
      </w:r>
      <w:fldSimple w:instr=" SEQ Figure \* ARABIC ">
        <w:r w:rsidR="00055286">
          <w:rPr>
            <w:noProof/>
          </w:rPr>
          <w:t>3</w:t>
        </w:r>
      </w:fldSimple>
      <w:r>
        <w:t xml:space="preserve">: </w:t>
      </w:r>
      <w:proofErr w:type="spellStart"/>
      <w:r w:rsidR="004356FD" w:rsidRPr="004356FD">
        <w:t>PAL_runReadMotorCurrentInmA</w:t>
      </w:r>
      <w:proofErr w:type="spellEnd"/>
      <w:r w:rsidR="004356FD">
        <w:t xml:space="preserve"> diagram</w:t>
      </w:r>
      <w:bookmarkEnd w:id="20"/>
    </w:p>
    <w:p w14:paraId="501D7BE4" w14:textId="06BA380A" w:rsidR="00AD3E17" w:rsidRPr="00C2396F" w:rsidRDefault="00AD3E17" w:rsidP="00AD3E17">
      <w:pPr>
        <w:pStyle w:val="Heading3"/>
        <w:rPr>
          <w:lang w:val="fr-FR"/>
        </w:rPr>
      </w:pPr>
      <w:bookmarkStart w:id="21" w:name="_Toc127529652"/>
      <w:proofErr w:type="spellStart"/>
      <w:r w:rsidRPr="002340B6">
        <w:t>PAL_runReadMotorCurrentInA</w:t>
      </w:r>
      <w:bookmarkEnd w:id="21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7"/>
        <w:gridCol w:w="2709"/>
        <w:gridCol w:w="4809"/>
      </w:tblGrid>
      <w:tr w:rsidR="00AD3E17" w:rsidRPr="001A604D" w14:paraId="67F7FF93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626C248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AD3E17" w:rsidRPr="001079B6" w14:paraId="1E5E6D7B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485D1" w14:textId="4EB00D2A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2340B6">
              <w:t>Function that provides the current in Ampere</w:t>
            </w:r>
          </w:p>
        </w:tc>
      </w:tr>
      <w:tr w:rsidR="00AD3E17" w:rsidRPr="001079B6" w14:paraId="7A40D511" w14:textId="77777777" w:rsidTr="00AD3E17">
        <w:tc>
          <w:tcPr>
            <w:tcW w:w="9885" w:type="dxa"/>
            <w:gridSpan w:val="3"/>
            <w:shd w:val="clear" w:color="auto" w:fill="000080"/>
          </w:tcPr>
          <w:p w14:paraId="279AD742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AD3E17" w:rsidRPr="001079B6" w14:paraId="55B757E1" w14:textId="77777777" w:rsidTr="00AD3E17">
        <w:tc>
          <w:tcPr>
            <w:tcW w:w="2367" w:type="dxa"/>
            <w:shd w:val="clear" w:color="auto" w:fill="auto"/>
          </w:tcPr>
          <w:p w14:paraId="243AE211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709" w:type="dxa"/>
            <w:shd w:val="clear" w:color="auto" w:fill="auto"/>
          </w:tcPr>
          <w:p w14:paraId="01FF6771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809" w:type="dxa"/>
            <w:shd w:val="clear" w:color="auto" w:fill="auto"/>
          </w:tcPr>
          <w:p w14:paraId="3E30158B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D3E17" w:rsidRPr="001079B6" w14:paraId="69D1840A" w14:textId="77777777" w:rsidTr="00AD3E17">
        <w:tc>
          <w:tcPr>
            <w:tcW w:w="2367" w:type="dxa"/>
            <w:tcBorders>
              <w:bottom w:val="single" w:sz="4" w:space="0" w:color="auto"/>
            </w:tcBorders>
            <w:shd w:val="clear" w:color="auto" w:fill="auto"/>
          </w:tcPr>
          <w:p w14:paraId="75B3302C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709" w:type="dxa"/>
            <w:tcBorders>
              <w:bottom w:val="single" w:sz="4" w:space="0" w:color="auto"/>
            </w:tcBorders>
            <w:shd w:val="clear" w:color="auto" w:fill="auto"/>
          </w:tcPr>
          <w:p w14:paraId="764BF53A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09" w:type="dxa"/>
            <w:tcBorders>
              <w:bottom w:val="single" w:sz="4" w:space="0" w:color="auto"/>
            </w:tcBorders>
            <w:shd w:val="clear" w:color="auto" w:fill="auto"/>
          </w:tcPr>
          <w:p w14:paraId="5B0BABFA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D3E17" w:rsidRPr="001A604D" w14:paraId="519C7FD3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5C354E4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AD3E17" w:rsidRPr="001079B6" w14:paraId="20DC49B6" w14:textId="77777777" w:rsidTr="00AD3E17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E0A90D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24B09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58716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D3E17" w:rsidRPr="001079B6" w14:paraId="21752E1A" w14:textId="77777777" w:rsidTr="00AD3E17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4821D" w14:textId="35FF590F" w:rsidR="00AD3E17" w:rsidRPr="001E24B4" w:rsidRDefault="00AD3E17" w:rsidP="00AD3E1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4307AF">
              <w:t>ps8MotorCurrentInA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078D0" w14:textId="0CDD0D98" w:rsidR="00AD3E17" w:rsidRPr="001E24B4" w:rsidRDefault="00AD3E17" w:rsidP="00AD3E1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4307AF">
              <w:t>s8MotorCurrentInAType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79B15" w14:textId="77777777" w:rsidR="00AD3E17" w:rsidRPr="001E24B4" w:rsidRDefault="00AD3E17" w:rsidP="00AD3E1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requested result</w:t>
            </w:r>
          </w:p>
        </w:tc>
      </w:tr>
      <w:tr w:rsidR="00AD3E17" w:rsidRPr="001A604D" w14:paraId="02932755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7765B23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AD3E17" w:rsidRPr="001079B6" w14:paraId="7DB133B1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8A4A5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AD3E17" w:rsidRPr="001079B6" w14:paraId="26660F2F" w14:textId="77777777" w:rsidTr="00AD3E17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917C5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ADD1" w14:textId="6B94BC7D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BFE, PMP</w:t>
            </w:r>
          </w:p>
        </w:tc>
      </w:tr>
      <w:tr w:rsidR="00AD3E17" w:rsidRPr="001A604D" w14:paraId="0FEA7D92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46132E6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1E24B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AD3E17" w:rsidRPr="001079B6" w14:paraId="260CA274" w14:textId="77777777" w:rsidTr="00AD3E17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DFFF9D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DFF00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AD3E17" w:rsidRPr="001079B6" w14:paraId="3514537B" w14:textId="77777777" w:rsidTr="00AD3E17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114EE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4CD1AC" w14:textId="77777777" w:rsidR="00AD3E17" w:rsidRPr="001E24B4" w:rsidRDefault="00AD3E1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D3E17" w:rsidRPr="001A604D" w14:paraId="32E38D74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7D35EAA" w14:textId="77777777" w:rsidR="00AD3E17" w:rsidRPr="001E24B4" w:rsidRDefault="00AD3E17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1E24B4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AD3E17" w:rsidRPr="001079B6" w14:paraId="183F9808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671FB" w14:textId="77777777" w:rsidR="00AD3E17" w:rsidRPr="001A604D" w:rsidRDefault="00AD3E17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AD3E17" w:rsidRPr="00B647F9" w14:paraId="66161464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AB82952" w14:textId="77777777" w:rsidR="00AD3E17" w:rsidRPr="001E24B4" w:rsidRDefault="00AD3E17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AD3E17" w:rsidRPr="001079B6" w14:paraId="77CE211D" w14:textId="77777777" w:rsidTr="00AD3E17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925DA" w14:textId="77777777" w:rsidR="00AD3E17" w:rsidRPr="001A604D" w:rsidRDefault="00AD3E17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9D95EBB" w14:textId="711D9D3E" w:rsidR="00AD3E17" w:rsidRDefault="002806A1" w:rsidP="00AD3E17">
      <w:pPr>
        <w:jc w:val="center"/>
      </w:pPr>
      <w:r>
        <w:rPr>
          <w:noProof/>
        </w:rPr>
        <w:drawing>
          <wp:inline distT="0" distB="0" distL="0" distR="0" wp14:anchorId="1826590C" wp14:editId="0CB0DCAB">
            <wp:extent cx="2146300" cy="1796036"/>
            <wp:effectExtent l="0" t="0" r="635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14" cy="17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F5E3" w14:textId="1B3D83E7" w:rsidR="00AD3E17" w:rsidRPr="008C67D7" w:rsidRDefault="00AD3E17" w:rsidP="00AD3E17">
      <w:pPr>
        <w:pStyle w:val="Caption"/>
        <w:jc w:val="center"/>
      </w:pPr>
      <w:bookmarkStart w:id="22" w:name="_Toc127434328"/>
      <w:r>
        <w:t xml:space="preserve">Figure </w:t>
      </w:r>
      <w:fldSimple w:instr=" SEQ Figure \* ARABIC ">
        <w:r w:rsidR="00055286">
          <w:rPr>
            <w:noProof/>
          </w:rPr>
          <w:t>4</w:t>
        </w:r>
      </w:fldSimple>
      <w:r>
        <w:t xml:space="preserve">: </w:t>
      </w:r>
      <w:proofErr w:type="spellStart"/>
      <w:r w:rsidR="00CF3EBC" w:rsidRPr="00CF3EBC">
        <w:t>PAL_runReadMotorCurrentInA</w:t>
      </w:r>
      <w:proofErr w:type="spellEnd"/>
      <w:r w:rsidR="00CF3EBC">
        <w:t xml:space="preserve"> diagram</w:t>
      </w:r>
      <w:bookmarkEnd w:id="22"/>
    </w:p>
    <w:p w14:paraId="5E8492AA" w14:textId="2114BEA3" w:rsidR="00FB7E3F" w:rsidRPr="00C2396F" w:rsidRDefault="00FB7E3F" w:rsidP="00FB7E3F">
      <w:pPr>
        <w:pStyle w:val="Heading3"/>
        <w:rPr>
          <w:lang w:val="fr-FR"/>
        </w:rPr>
      </w:pPr>
      <w:bookmarkStart w:id="23" w:name="_Toc95385013"/>
      <w:bookmarkStart w:id="24" w:name="_Toc127529653"/>
      <w:proofErr w:type="spellStart"/>
      <w:r w:rsidRPr="00A058A1">
        <w:lastRenderedPageBreak/>
        <w:t>PAL_runSetPowerOrder</w:t>
      </w:r>
      <w:bookmarkEnd w:id="24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7"/>
        <w:gridCol w:w="2709"/>
        <w:gridCol w:w="4809"/>
      </w:tblGrid>
      <w:tr w:rsidR="00FB7E3F" w:rsidRPr="001A604D" w14:paraId="2E92AD9D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EFB6D09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FB7E3F" w:rsidRPr="001079B6" w14:paraId="4AB9215C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B347B" w14:textId="5B9D2BA4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058A1">
              <w:t xml:space="preserve"> External service called by upper layer in order to drive the motor in case of</w:t>
            </w:r>
            <w:r>
              <w:t xml:space="preserve"> </w:t>
            </w:r>
            <w:r w:rsidRPr="00A058A1">
              <w:t>belt function</w:t>
            </w:r>
            <w:r>
              <w:t xml:space="preserve"> </w:t>
            </w:r>
            <w:r w:rsidRPr="00A058A1">
              <w:t>activation</w:t>
            </w:r>
          </w:p>
        </w:tc>
      </w:tr>
      <w:tr w:rsidR="00FB7E3F" w:rsidRPr="001079B6" w14:paraId="5E15CE60" w14:textId="77777777" w:rsidTr="00F44B22">
        <w:tc>
          <w:tcPr>
            <w:tcW w:w="9885" w:type="dxa"/>
            <w:gridSpan w:val="3"/>
            <w:shd w:val="clear" w:color="auto" w:fill="000080"/>
          </w:tcPr>
          <w:p w14:paraId="3B41959F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FB7E3F" w:rsidRPr="001079B6" w14:paraId="329F6A52" w14:textId="77777777" w:rsidTr="00F44B22">
        <w:tc>
          <w:tcPr>
            <w:tcW w:w="2367" w:type="dxa"/>
            <w:shd w:val="clear" w:color="auto" w:fill="auto"/>
          </w:tcPr>
          <w:p w14:paraId="059B1C02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709" w:type="dxa"/>
            <w:shd w:val="clear" w:color="auto" w:fill="auto"/>
          </w:tcPr>
          <w:p w14:paraId="2A8E381E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809" w:type="dxa"/>
            <w:shd w:val="clear" w:color="auto" w:fill="auto"/>
          </w:tcPr>
          <w:p w14:paraId="2D0BA400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FB7E3F" w:rsidRPr="001079B6" w14:paraId="3086F1E2" w14:textId="77777777" w:rsidTr="00F44B22">
        <w:tc>
          <w:tcPr>
            <w:tcW w:w="2367" w:type="dxa"/>
            <w:tcBorders>
              <w:bottom w:val="single" w:sz="4" w:space="0" w:color="auto"/>
            </w:tcBorders>
            <w:shd w:val="clear" w:color="auto" w:fill="auto"/>
          </w:tcPr>
          <w:p w14:paraId="28BE88DB" w14:textId="2697F401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s16MotorPowerOrder</w:t>
            </w:r>
          </w:p>
        </w:tc>
        <w:tc>
          <w:tcPr>
            <w:tcW w:w="2709" w:type="dxa"/>
            <w:tcBorders>
              <w:bottom w:val="single" w:sz="4" w:space="0" w:color="auto"/>
            </w:tcBorders>
            <w:shd w:val="clear" w:color="auto" w:fill="auto"/>
          </w:tcPr>
          <w:p w14:paraId="309514D3" w14:textId="29BB7781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s16MotorPowerOrderType</w:t>
            </w:r>
          </w:p>
        </w:tc>
        <w:tc>
          <w:tcPr>
            <w:tcW w:w="4809" w:type="dxa"/>
            <w:tcBorders>
              <w:bottom w:val="single" w:sz="4" w:space="0" w:color="auto"/>
            </w:tcBorders>
            <w:shd w:val="clear" w:color="auto" w:fill="auto"/>
          </w:tcPr>
          <w:p w14:paraId="624C9F44" w14:textId="6B16B16C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Requested motor power order</w:t>
            </w:r>
          </w:p>
        </w:tc>
      </w:tr>
      <w:tr w:rsidR="00FB7E3F" w:rsidRPr="001079B6" w14:paraId="1A8ABE95" w14:textId="77777777" w:rsidTr="00F44B22">
        <w:tc>
          <w:tcPr>
            <w:tcW w:w="2367" w:type="dxa"/>
            <w:tcBorders>
              <w:bottom w:val="single" w:sz="4" w:space="0" w:color="auto"/>
            </w:tcBorders>
            <w:shd w:val="clear" w:color="auto" w:fill="auto"/>
          </w:tcPr>
          <w:p w14:paraId="7BDDE859" w14:textId="0777069E" w:rsidR="00FB7E3F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u16BoostDutyCycle</w:t>
            </w:r>
          </w:p>
        </w:tc>
        <w:tc>
          <w:tcPr>
            <w:tcW w:w="2709" w:type="dxa"/>
            <w:tcBorders>
              <w:bottom w:val="single" w:sz="4" w:space="0" w:color="auto"/>
            </w:tcBorders>
            <w:shd w:val="clear" w:color="auto" w:fill="auto"/>
          </w:tcPr>
          <w:p w14:paraId="0B27891C" w14:textId="3EEA18D4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u16BoostPWMOrderType</w:t>
            </w:r>
          </w:p>
        </w:tc>
        <w:tc>
          <w:tcPr>
            <w:tcW w:w="4809" w:type="dxa"/>
            <w:tcBorders>
              <w:bottom w:val="single" w:sz="4" w:space="0" w:color="auto"/>
            </w:tcBorders>
            <w:shd w:val="clear" w:color="auto" w:fill="auto"/>
          </w:tcPr>
          <w:p w14:paraId="06C3A482" w14:textId="37F4C5BF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Requested Duty Cycle</w:t>
            </w:r>
          </w:p>
        </w:tc>
      </w:tr>
      <w:tr w:rsidR="00FB7E3F" w:rsidRPr="001A604D" w14:paraId="72872AFB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3FA4072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FB7E3F" w:rsidRPr="001079B6" w14:paraId="19CB7FA0" w14:textId="77777777" w:rsidTr="00F44B22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8C9A8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D1038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3F42E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FB7E3F" w:rsidRPr="001079B6" w14:paraId="63393A2F" w14:textId="77777777" w:rsidTr="00F44B22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BDACB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4307AF">
              <w:t>ps8MotorCurrentInA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56408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4307AF">
              <w:t>s8MotorCurrentInAType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B48EC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requested result</w:t>
            </w:r>
          </w:p>
        </w:tc>
      </w:tr>
      <w:tr w:rsidR="00FB7E3F" w:rsidRPr="001A604D" w14:paraId="53DCC53C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579FC9C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FB7E3F" w:rsidRPr="001079B6" w14:paraId="04CB1898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78376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FB7E3F" w:rsidRPr="001079B6" w14:paraId="03C77F07" w14:textId="77777777" w:rsidTr="00F44B22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7B20B5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2C760" w14:textId="1C82DAA8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BFE</w:t>
            </w:r>
          </w:p>
        </w:tc>
      </w:tr>
      <w:tr w:rsidR="00FB7E3F" w:rsidRPr="001A604D" w14:paraId="79513B3D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760D828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1E24B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FB7E3F" w:rsidRPr="001079B6" w14:paraId="4BCAAC46" w14:textId="77777777" w:rsidTr="00F44B22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5A82A7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3254B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1E24B4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FB7E3F" w:rsidRPr="001079B6" w14:paraId="531D39BF" w14:textId="77777777" w:rsidTr="00F44B22"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FE75A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7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B2D14" w14:textId="77777777" w:rsidR="00FB7E3F" w:rsidRPr="001E24B4" w:rsidRDefault="00FB7E3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B7E3F" w:rsidRPr="001A604D" w14:paraId="7EF203EB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33D3A4B" w14:textId="77777777" w:rsidR="00FB7E3F" w:rsidRPr="001E24B4" w:rsidRDefault="00FB7E3F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1E24B4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FB7E3F" w:rsidRPr="001079B6" w14:paraId="3748E387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D42D0" w14:textId="77777777" w:rsidR="00FB7E3F" w:rsidRPr="001A604D" w:rsidRDefault="00FB7E3F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FB7E3F" w:rsidRPr="00B647F9" w14:paraId="753B406A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24D9434" w14:textId="77777777" w:rsidR="00FB7E3F" w:rsidRPr="001E24B4" w:rsidRDefault="00FB7E3F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1E24B4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FB7E3F" w:rsidRPr="001079B6" w14:paraId="48566499" w14:textId="77777777" w:rsidTr="00F44B22">
        <w:tc>
          <w:tcPr>
            <w:tcW w:w="98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3252F" w14:textId="77777777" w:rsidR="00FB7E3F" w:rsidRPr="001A604D" w:rsidRDefault="00FB7E3F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55E2A68" w14:textId="42EDACF4" w:rsidR="00FB7E3F" w:rsidRDefault="007B518D" w:rsidP="00FB7E3F">
      <w:pPr>
        <w:jc w:val="center"/>
      </w:pPr>
      <w:r>
        <w:rPr>
          <w:noProof/>
        </w:rPr>
        <w:drawing>
          <wp:inline distT="0" distB="0" distL="0" distR="0" wp14:anchorId="3310D5EC" wp14:editId="0DAAD044">
            <wp:extent cx="6391275" cy="5280660"/>
            <wp:effectExtent l="0" t="0" r="9525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B60A" w14:textId="0AD51613" w:rsidR="00FB7E3F" w:rsidRPr="008C67D7" w:rsidRDefault="00FB7E3F" w:rsidP="00FB7E3F">
      <w:pPr>
        <w:pStyle w:val="Caption"/>
        <w:jc w:val="center"/>
      </w:pPr>
      <w:bookmarkStart w:id="25" w:name="_Toc127434329"/>
      <w:r>
        <w:t xml:space="preserve">Figure </w:t>
      </w:r>
      <w:fldSimple w:instr=" SEQ Figure \* ARABIC ">
        <w:r w:rsidR="00055286">
          <w:rPr>
            <w:noProof/>
          </w:rPr>
          <w:t>5</w:t>
        </w:r>
      </w:fldSimple>
      <w:r>
        <w:t xml:space="preserve">: </w:t>
      </w:r>
      <w:proofErr w:type="spellStart"/>
      <w:r w:rsidR="00D679DC" w:rsidRPr="00D679DC">
        <w:t>PAL_runSetPowerOrder</w:t>
      </w:r>
      <w:proofErr w:type="spellEnd"/>
      <w:r w:rsidR="00D679DC">
        <w:t xml:space="preserve"> diagram</w:t>
      </w:r>
      <w:bookmarkEnd w:id="25"/>
    </w:p>
    <w:p w14:paraId="261E6EC4" w14:textId="7F16D7E8" w:rsidR="00513634" w:rsidRDefault="00513634">
      <w:pPr>
        <w:pStyle w:val="Heading3"/>
      </w:pPr>
      <w:bookmarkStart w:id="26" w:name="_Toc127529654"/>
      <w:proofErr w:type="spellStart"/>
      <w:r w:rsidRPr="00513634">
        <w:lastRenderedPageBreak/>
        <w:t>PAL_runGetPWMOrder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7"/>
        <w:gridCol w:w="3331"/>
        <w:gridCol w:w="3247"/>
      </w:tblGrid>
      <w:tr w:rsidR="00513634" w14:paraId="1D14F122" w14:textId="77777777" w:rsidTr="005A5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5" w:type="dxa"/>
            <w:gridSpan w:val="3"/>
          </w:tcPr>
          <w:p w14:paraId="1FFF3806" w14:textId="77777777" w:rsidR="00513634" w:rsidRDefault="00513634" w:rsidP="005A54EC">
            <w:r>
              <w:t>Object</w:t>
            </w:r>
          </w:p>
        </w:tc>
      </w:tr>
      <w:tr w:rsidR="00513634" w14:paraId="321A6C8C" w14:textId="77777777" w:rsidTr="005A54EC">
        <w:tc>
          <w:tcPr>
            <w:tcW w:w="10065" w:type="dxa"/>
            <w:gridSpan w:val="3"/>
          </w:tcPr>
          <w:p w14:paraId="47736C9C" w14:textId="77777777" w:rsidR="00513634" w:rsidRDefault="00513634" w:rsidP="005A54EC">
            <w:r w:rsidRPr="007B5B66">
              <w:t>This function shall provide the current applied power order.</w:t>
            </w:r>
          </w:p>
        </w:tc>
      </w:tr>
      <w:tr w:rsidR="00513634" w14:paraId="66424D45" w14:textId="77777777" w:rsidTr="005A54EC">
        <w:tc>
          <w:tcPr>
            <w:tcW w:w="10065" w:type="dxa"/>
            <w:gridSpan w:val="3"/>
            <w:shd w:val="clear" w:color="auto" w:fill="000080"/>
          </w:tcPr>
          <w:p w14:paraId="3AC30276" w14:textId="77777777" w:rsidR="00513634" w:rsidRDefault="00513634" w:rsidP="005A54EC">
            <w:r>
              <w:rPr>
                <w:b/>
              </w:rPr>
              <w:t>Prototype</w:t>
            </w:r>
          </w:p>
        </w:tc>
      </w:tr>
      <w:tr w:rsidR="00513634" w14:paraId="15EDE093" w14:textId="77777777" w:rsidTr="005A54EC">
        <w:tc>
          <w:tcPr>
            <w:tcW w:w="10065" w:type="dxa"/>
            <w:gridSpan w:val="3"/>
          </w:tcPr>
          <w:p w14:paraId="189B3932" w14:textId="77777777" w:rsidR="00513634" w:rsidRDefault="00513634" w:rsidP="005A54EC">
            <w:r>
              <w:t xml:space="preserve">EXPORTED void </w:t>
            </w:r>
            <w:proofErr w:type="spellStart"/>
            <w:r>
              <w:t>PAL_runGetPWMOrder</w:t>
            </w:r>
            <w:proofErr w:type="spellEnd"/>
            <w:r>
              <w:t xml:space="preserve"> (s16MotorPowerOrderType *ps16MotorPowerOrder)</w:t>
            </w:r>
          </w:p>
        </w:tc>
      </w:tr>
      <w:tr w:rsidR="00513634" w14:paraId="14FA3680" w14:textId="77777777" w:rsidTr="005A54EC">
        <w:tc>
          <w:tcPr>
            <w:tcW w:w="10065" w:type="dxa"/>
            <w:gridSpan w:val="3"/>
            <w:shd w:val="clear" w:color="auto" w:fill="000080"/>
          </w:tcPr>
          <w:p w14:paraId="61CD1DB9" w14:textId="77777777" w:rsidR="00513634" w:rsidRDefault="00513634" w:rsidP="005A54EC">
            <w:r>
              <w:rPr>
                <w:b/>
              </w:rPr>
              <w:t>Input parameters</w:t>
            </w:r>
          </w:p>
        </w:tc>
      </w:tr>
      <w:tr w:rsidR="00513634" w14:paraId="2D1701C0" w14:textId="77777777" w:rsidTr="005A54EC">
        <w:tc>
          <w:tcPr>
            <w:tcW w:w="3355" w:type="dxa"/>
            <w:shd w:val="clear" w:color="auto" w:fill="C6D9F1"/>
          </w:tcPr>
          <w:p w14:paraId="5E097C61" w14:textId="77777777" w:rsidR="00513634" w:rsidRDefault="00513634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2CF571B4" w14:textId="77777777" w:rsidR="00513634" w:rsidRDefault="00513634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5F17BF69" w14:textId="77777777" w:rsidR="00513634" w:rsidRDefault="00513634" w:rsidP="005A54EC">
            <w:r>
              <w:t>Description</w:t>
            </w:r>
          </w:p>
        </w:tc>
      </w:tr>
      <w:tr w:rsidR="00513634" w14:paraId="7345669A" w14:textId="77777777" w:rsidTr="005A54EC">
        <w:tc>
          <w:tcPr>
            <w:tcW w:w="3355" w:type="dxa"/>
            <w:shd w:val="clear" w:color="auto" w:fill="FFFFFF"/>
          </w:tcPr>
          <w:p w14:paraId="66AAFE16" w14:textId="77777777" w:rsidR="00513634" w:rsidRDefault="00513634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48E27BF1" w14:textId="77777777" w:rsidR="00513634" w:rsidRDefault="00513634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33B9A03F" w14:textId="77777777" w:rsidR="00513634" w:rsidRDefault="00513634" w:rsidP="005A54EC">
            <w:r>
              <w:t>NA</w:t>
            </w:r>
          </w:p>
        </w:tc>
      </w:tr>
      <w:tr w:rsidR="00513634" w14:paraId="28C5EB01" w14:textId="77777777" w:rsidTr="005A54EC">
        <w:tc>
          <w:tcPr>
            <w:tcW w:w="10065" w:type="dxa"/>
            <w:gridSpan w:val="3"/>
            <w:shd w:val="clear" w:color="auto" w:fill="000080"/>
          </w:tcPr>
          <w:p w14:paraId="487E1A5B" w14:textId="77777777" w:rsidR="00513634" w:rsidRDefault="00513634" w:rsidP="005A54EC">
            <w:r>
              <w:rPr>
                <w:b/>
              </w:rPr>
              <w:t>Output parameters</w:t>
            </w:r>
          </w:p>
        </w:tc>
      </w:tr>
      <w:tr w:rsidR="00513634" w14:paraId="141F2349" w14:textId="77777777" w:rsidTr="005A54EC">
        <w:tc>
          <w:tcPr>
            <w:tcW w:w="3355" w:type="dxa"/>
            <w:shd w:val="clear" w:color="auto" w:fill="C6D9F1"/>
          </w:tcPr>
          <w:p w14:paraId="4BD545F3" w14:textId="77777777" w:rsidR="00513634" w:rsidRDefault="00513634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4FE96B25" w14:textId="77777777" w:rsidR="00513634" w:rsidRDefault="00513634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48C04B8C" w14:textId="77777777" w:rsidR="00513634" w:rsidRDefault="00513634" w:rsidP="005A54EC">
            <w:r>
              <w:t>Description</w:t>
            </w:r>
          </w:p>
        </w:tc>
      </w:tr>
      <w:tr w:rsidR="00513634" w14:paraId="092F6597" w14:textId="77777777" w:rsidTr="005A54EC">
        <w:tc>
          <w:tcPr>
            <w:tcW w:w="3355" w:type="dxa"/>
          </w:tcPr>
          <w:p w14:paraId="099970CE" w14:textId="77777777" w:rsidR="00513634" w:rsidRDefault="00513634" w:rsidP="005A54EC">
            <w:r>
              <w:t>ps16MotorPowerOrder</w:t>
            </w:r>
          </w:p>
        </w:tc>
        <w:tc>
          <w:tcPr>
            <w:tcW w:w="3355" w:type="dxa"/>
          </w:tcPr>
          <w:p w14:paraId="5E8934AC" w14:textId="77777777" w:rsidR="00513634" w:rsidRDefault="00513634" w:rsidP="005A54EC">
            <w:r>
              <w:t>s16MotorPowerOrderType*</w:t>
            </w:r>
          </w:p>
        </w:tc>
        <w:tc>
          <w:tcPr>
            <w:tcW w:w="3355" w:type="dxa"/>
          </w:tcPr>
          <w:p w14:paraId="50B6A045" w14:textId="77777777" w:rsidR="00513634" w:rsidRDefault="00513634" w:rsidP="005A54EC">
            <w:r w:rsidRPr="007B5B66">
              <w:t>Applied motor power order</w:t>
            </w:r>
          </w:p>
        </w:tc>
      </w:tr>
      <w:tr w:rsidR="00513634" w14:paraId="43B884DA" w14:textId="77777777" w:rsidTr="005A54EC">
        <w:tc>
          <w:tcPr>
            <w:tcW w:w="10065" w:type="dxa"/>
            <w:gridSpan w:val="3"/>
            <w:shd w:val="clear" w:color="auto" w:fill="000080"/>
          </w:tcPr>
          <w:p w14:paraId="7A590242" w14:textId="77777777" w:rsidR="00513634" w:rsidRDefault="00513634" w:rsidP="005A54EC">
            <w:r>
              <w:rPr>
                <w:b/>
              </w:rPr>
              <w:t>Return value</w:t>
            </w:r>
          </w:p>
        </w:tc>
      </w:tr>
      <w:tr w:rsidR="00513634" w14:paraId="7FCAC7DA" w14:textId="77777777" w:rsidTr="005A54EC">
        <w:tc>
          <w:tcPr>
            <w:tcW w:w="3355" w:type="dxa"/>
            <w:shd w:val="clear" w:color="auto" w:fill="C6D9F1"/>
          </w:tcPr>
          <w:p w14:paraId="18CD882C" w14:textId="77777777" w:rsidR="00513634" w:rsidRDefault="00513634" w:rsidP="005A54EC">
            <w:r>
              <w:t>Type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1FEDC5D2" w14:textId="77777777" w:rsidR="00513634" w:rsidRDefault="00513634" w:rsidP="005A54EC">
            <w:r>
              <w:t>Description</w:t>
            </w:r>
          </w:p>
        </w:tc>
      </w:tr>
      <w:tr w:rsidR="00513634" w14:paraId="664C292D" w14:textId="77777777" w:rsidTr="005A54EC">
        <w:tc>
          <w:tcPr>
            <w:tcW w:w="3355" w:type="dxa"/>
          </w:tcPr>
          <w:p w14:paraId="2161E9BD" w14:textId="77777777" w:rsidR="00513634" w:rsidRDefault="00513634" w:rsidP="005A54EC">
            <w:r>
              <w:t>NA</w:t>
            </w:r>
          </w:p>
        </w:tc>
        <w:tc>
          <w:tcPr>
            <w:tcW w:w="6710" w:type="dxa"/>
            <w:gridSpan w:val="2"/>
          </w:tcPr>
          <w:p w14:paraId="4450AEBC" w14:textId="77777777" w:rsidR="00513634" w:rsidRDefault="00513634" w:rsidP="005A54EC">
            <w:r>
              <w:t>-</w:t>
            </w:r>
          </w:p>
        </w:tc>
      </w:tr>
      <w:tr w:rsidR="00513634" w14:paraId="019BF505" w14:textId="77777777" w:rsidTr="005A54EC">
        <w:tc>
          <w:tcPr>
            <w:tcW w:w="10065" w:type="dxa"/>
            <w:gridSpan w:val="3"/>
            <w:shd w:val="clear" w:color="auto" w:fill="000080"/>
          </w:tcPr>
          <w:p w14:paraId="12D49D1C" w14:textId="77777777" w:rsidR="00513634" w:rsidRDefault="00513634" w:rsidP="005A54EC">
            <w:r>
              <w:rPr>
                <w:b/>
              </w:rPr>
              <w:t>Dynamic aspect</w:t>
            </w:r>
          </w:p>
        </w:tc>
      </w:tr>
      <w:tr w:rsidR="00513634" w14:paraId="43D3418B" w14:textId="77777777" w:rsidTr="005A54EC">
        <w:tc>
          <w:tcPr>
            <w:tcW w:w="3355" w:type="dxa"/>
            <w:shd w:val="clear" w:color="auto" w:fill="C6D9F1"/>
          </w:tcPr>
          <w:p w14:paraId="57137CFC" w14:textId="77777777" w:rsidR="00513634" w:rsidRDefault="00513634" w:rsidP="005A54EC">
            <w:r>
              <w:t>Who(callers)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21AEA3EB" w14:textId="77777777" w:rsidR="00513634" w:rsidRDefault="00513634" w:rsidP="005A54EC">
            <w:r>
              <w:t>Description</w:t>
            </w:r>
          </w:p>
        </w:tc>
      </w:tr>
      <w:tr w:rsidR="00513634" w14:paraId="20B1F29C" w14:textId="77777777" w:rsidTr="005A54EC">
        <w:tc>
          <w:tcPr>
            <w:tcW w:w="3355" w:type="dxa"/>
            <w:shd w:val="clear" w:color="auto" w:fill="FFFFFF"/>
          </w:tcPr>
          <w:p w14:paraId="1A863CCD" w14:textId="77777777" w:rsidR="00513634" w:rsidRDefault="00513634" w:rsidP="005A54EC">
            <w:r>
              <w:t>*</w:t>
            </w:r>
          </w:p>
        </w:tc>
        <w:tc>
          <w:tcPr>
            <w:tcW w:w="6710" w:type="dxa"/>
            <w:gridSpan w:val="2"/>
            <w:shd w:val="clear" w:color="auto" w:fill="FFFFFF"/>
          </w:tcPr>
          <w:p w14:paraId="2AD74D01" w14:textId="77777777" w:rsidR="00513634" w:rsidRDefault="00513634" w:rsidP="005A54EC">
            <w:r>
              <w:t>*</w:t>
            </w:r>
          </w:p>
        </w:tc>
      </w:tr>
      <w:tr w:rsidR="00513634" w14:paraId="70243452" w14:textId="77777777" w:rsidTr="005A54EC">
        <w:tc>
          <w:tcPr>
            <w:tcW w:w="10065" w:type="dxa"/>
            <w:gridSpan w:val="3"/>
            <w:shd w:val="clear" w:color="auto" w:fill="000080"/>
          </w:tcPr>
          <w:p w14:paraId="65B51CF1" w14:textId="77777777" w:rsidR="00513634" w:rsidRDefault="00513634" w:rsidP="005A54EC">
            <w:r>
              <w:rPr>
                <w:b/>
              </w:rPr>
              <w:t>Static aspect</w:t>
            </w:r>
          </w:p>
        </w:tc>
      </w:tr>
      <w:tr w:rsidR="00513634" w14:paraId="461AA5AE" w14:textId="77777777" w:rsidTr="005A54EC">
        <w:tc>
          <w:tcPr>
            <w:tcW w:w="10065" w:type="dxa"/>
            <w:gridSpan w:val="3"/>
          </w:tcPr>
          <w:p w14:paraId="37F827C6" w14:textId="77777777" w:rsidR="00513634" w:rsidRDefault="00513634" w:rsidP="005A54EC"/>
        </w:tc>
      </w:tr>
      <w:tr w:rsidR="00513634" w14:paraId="109090BC" w14:textId="77777777" w:rsidTr="005A54EC">
        <w:tc>
          <w:tcPr>
            <w:tcW w:w="10065" w:type="dxa"/>
            <w:gridSpan w:val="3"/>
            <w:shd w:val="clear" w:color="auto" w:fill="000080"/>
          </w:tcPr>
          <w:p w14:paraId="0752DA62" w14:textId="77777777" w:rsidR="00513634" w:rsidRDefault="00513634" w:rsidP="005A54EC">
            <w:r>
              <w:rPr>
                <w:b/>
              </w:rPr>
              <w:t>Constrains</w:t>
            </w:r>
          </w:p>
        </w:tc>
      </w:tr>
      <w:tr w:rsidR="00513634" w14:paraId="37615FEB" w14:textId="77777777" w:rsidTr="005A54EC">
        <w:tc>
          <w:tcPr>
            <w:tcW w:w="10065" w:type="dxa"/>
            <w:gridSpan w:val="3"/>
          </w:tcPr>
          <w:p w14:paraId="150D3971" w14:textId="77777777" w:rsidR="00513634" w:rsidRDefault="00513634" w:rsidP="005A54EC"/>
        </w:tc>
      </w:tr>
      <w:tr w:rsidR="00513634" w14:paraId="43C24E3E" w14:textId="77777777" w:rsidTr="005A54EC">
        <w:tc>
          <w:tcPr>
            <w:tcW w:w="3355" w:type="dxa"/>
          </w:tcPr>
          <w:p w14:paraId="2DA9993B" w14:textId="77777777" w:rsidR="00513634" w:rsidRDefault="00513634" w:rsidP="005A54EC"/>
        </w:tc>
        <w:tc>
          <w:tcPr>
            <w:tcW w:w="3355" w:type="dxa"/>
          </w:tcPr>
          <w:p w14:paraId="5E68449F" w14:textId="77777777" w:rsidR="00513634" w:rsidRDefault="00513634" w:rsidP="005A54EC"/>
        </w:tc>
        <w:tc>
          <w:tcPr>
            <w:tcW w:w="3355" w:type="dxa"/>
          </w:tcPr>
          <w:p w14:paraId="611D7FF2" w14:textId="77777777" w:rsidR="00513634" w:rsidRDefault="00513634" w:rsidP="005A54EC"/>
        </w:tc>
      </w:tr>
    </w:tbl>
    <w:p w14:paraId="2A65D73E" w14:textId="77777777" w:rsidR="00513634" w:rsidRPr="00513634" w:rsidRDefault="00513634" w:rsidP="00513634"/>
    <w:p w14:paraId="5234B070" w14:textId="62F1F712" w:rsidR="00F434C3" w:rsidRDefault="00F434C3">
      <w:pPr>
        <w:pStyle w:val="Heading3"/>
      </w:pPr>
      <w:bookmarkStart w:id="27" w:name="_Toc127529655"/>
      <w:proofErr w:type="spellStart"/>
      <w:r w:rsidRPr="00F434C3">
        <w:t>PAL_StartFreeWheelingState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283"/>
        <w:gridCol w:w="3299"/>
      </w:tblGrid>
      <w:tr w:rsidR="00F434C3" w14:paraId="1AB30CF7" w14:textId="77777777" w:rsidTr="005A5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3B75365B" w14:textId="77777777" w:rsidR="00F434C3" w:rsidRDefault="00F434C3" w:rsidP="005A54EC">
            <w:r>
              <w:t>Object</w:t>
            </w:r>
          </w:p>
        </w:tc>
      </w:tr>
      <w:tr w:rsidR="00F434C3" w14:paraId="77C189CB" w14:textId="77777777" w:rsidTr="005A54EC">
        <w:tc>
          <w:tcPr>
            <w:tcW w:w="9885" w:type="dxa"/>
            <w:gridSpan w:val="3"/>
          </w:tcPr>
          <w:p w14:paraId="62051348" w14:textId="77777777" w:rsidR="00F434C3" w:rsidRDefault="00F434C3" w:rsidP="005A54EC">
            <w:r w:rsidRPr="007B5B66">
              <w:t>This function shall set the power H-bridge in free-wheeling state.</w:t>
            </w:r>
          </w:p>
        </w:tc>
      </w:tr>
      <w:tr w:rsidR="00F434C3" w14:paraId="0B4353FE" w14:textId="77777777" w:rsidTr="005A54EC">
        <w:tc>
          <w:tcPr>
            <w:tcW w:w="9885" w:type="dxa"/>
            <w:gridSpan w:val="3"/>
            <w:shd w:val="clear" w:color="auto" w:fill="000080"/>
          </w:tcPr>
          <w:p w14:paraId="56D02C60" w14:textId="77777777" w:rsidR="00F434C3" w:rsidRDefault="00F434C3" w:rsidP="005A54EC">
            <w:r>
              <w:rPr>
                <w:b/>
              </w:rPr>
              <w:t>Prototype</w:t>
            </w:r>
          </w:p>
        </w:tc>
      </w:tr>
      <w:tr w:rsidR="00F434C3" w14:paraId="7E22BFC1" w14:textId="77777777" w:rsidTr="005A54EC">
        <w:tc>
          <w:tcPr>
            <w:tcW w:w="9885" w:type="dxa"/>
            <w:gridSpan w:val="3"/>
          </w:tcPr>
          <w:p w14:paraId="30F9E714" w14:textId="77777777" w:rsidR="00F434C3" w:rsidRDefault="00F434C3" w:rsidP="005A54EC">
            <w:r>
              <w:t xml:space="preserve">EXPORTED void </w:t>
            </w:r>
            <w:proofErr w:type="spellStart"/>
            <w:r>
              <w:t>PAL_StartFreeWheelingState</w:t>
            </w:r>
            <w:proofErr w:type="spellEnd"/>
            <w:r>
              <w:t xml:space="preserve"> (void)</w:t>
            </w:r>
          </w:p>
        </w:tc>
      </w:tr>
      <w:tr w:rsidR="00F434C3" w14:paraId="6519776A" w14:textId="77777777" w:rsidTr="005A54EC">
        <w:tc>
          <w:tcPr>
            <w:tcW w:w="9885" w:type="dxa"/>
            <w:gridSpan w:val="3"/>
            <w:shd w:val="clear" w:color="auto" w:fill="000080"/>
          </w:tcPr>
          <w:p w14:paraId="162358FC" w14:textId="77777777" w:rsidR="00F434C3" w:rsidRDefault="00F434C3" w:rsidP="005A54EC">
            <w:r>
              <w:rPr>
                <w:b/>
              </w:rPr>
              <w:t>Input parameters</w:t>
            </w:r>
          </w:p>
        </w:tc>
      </w:tr>
      <w:tr w:rsidR="00F434C3" w14:paraId="3FE195ED" w14:textId="77777777" w:rsidTr="005A54EC">
        <w:tc>
          <w:tcPr>
            <w:tcW w:w="3303" w:type="dxa"/>
            <w:shd w:val="clear" w:color="auto" w:fill="C6D9F1"/>
          </w:tcPr>
          <w:p w14:paraId="1D06FC5F" w14:textId="77777777" w:rsidR="00F434C3" w:rsidRDefault="00F434C3" w:rsidP="005A54EC">
            <w:r>
              <w:t>Name</w:t>
            </w:r>
          </w:p>
        </w:tc>
        <w:tc>
          <w:tcPr>
            <w:tcW w:w="3283" w:type="dxa"/>
            <w:shd w:val="clear" w:color="auto" w:fill="C6D9F1"/>
          </w:tcPr>
          <w:p w14:paraId="300C7A57" w14:textId="77777777" w:rsidR="00F434C3" w:rsidRDefault="00F434C3" w:rsidP="005A54EC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69BE2D6D" w14:textId="77777777" w:rsidR="00F434C3" w:rsidRDefault="00F434C3" w:rsidP="005A54EC">
            <w:r>
              <w:t>Description</w:t>
            </w:r>
          </w:p>
        </w:tc>
      </w:tr>
      <w:tr w:rsidR="00F434C3" w14:paraId="7471308D" w14:textId="77777777" w:rsidTr="005A54EC">
        <w:tc>
          <w:tcPr>
            <w:tcW w:w="3303" w:type="dxa"/>
            <w:shd w:val="clear" w:color="auto" w:fill="FFFFFF"/>
          </w:tcPr>
          <w:p w14:paraId="4C416B15" w14:textId="77777777" w:rsidR="00F434C3" w:rsidRDefault="00F434C3" w:rsidP="005A54EC">
            <w:r>
              <w:t>NA</w:t>
            </w:r>
          </w:p>
        </w:tc>
        <w:tc>
          <w:tcPr>
            <w:tcW w:w="3283" w:type="dxa"/>
            <w:shd w:val="clear" w:color="auto" w:fill="FFFFFF"/>
          </w:tcPr>
          <w:p w14:paraId="04B5D122" w14:textId="77777777" w:rsidR="00F434C3" w:rsidRDefault="00F434C3" w:rsidP="005A54EC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E24CA49" w14:textId="77777777" w:rsidR="00F434C3" w:rsidRDefault="00F434C3" w:rsidP="005A54EC">
            <w:r>
              <w:t>NA</w:t>
            </w:r>
          </w:p>
        </w:tc>
      </w:tr>
      <w:tr w:rsidR="00F434C3" w14:paraId="547B7722" w14:textId="77777777" w:rsidTr="005A54EC">
        <w:tc>
          <w:tcPr>
            <w:tcW w:w="9885" w:type="dxa"/>
            <w:gridSpan w:val="3"/>
            <w:shd w:val="clear" w:color="auto" w:fill="000080"/>
          </w:tcPr>
          <w:p w14:paraId="35608FDA" w14:textId="77777777" w:rsidR="00F434C3" w:rsidRDefault="00F434C3" w:rsidP="005A54EC">
            <w:r>
              <w:rPr>
                <w:b/>
              </w:rPr>
              <w:t>Output parameters</w:t>
            </w:r>
          </w:p>
        </w:tc>
      </w:tr>
      <w:tr w:rsidR="00F434C3" w14:paraId="5482D49E" w14:textId="77777777" w:rsidTr="005A54EC">
        <w:tc>
          <w:tcPr>
            <w:tcW w:w="3303" w:type="dxa"/>
            <w:shd w:val="clear" w:color="auto" w:fill="C6D9F1"/>
          </w:tcPr>
          <w:p w14:paraId="1F96447F" w14:textId="77777777" w:rsidR="00F434C3" w:rsidRDefault="00F434C3" w:rsidP="005A54EC">
            <w:r>
              <w:t>Name</w:t>
            </w:r>
          </w:p>
        </w:tc>
        <w:tc>
          <w:tcPr>
            <w:tcW w:w="3283" w:type="dxa"/>
            <w:shd w:val="clear" w:color="auto" w:fill="C6D9F1"/>
          </w:tcPr>
          <w:p w14:paraId="62CE7A40" w14:textId="77777777" w:rsidR="00F434C3" w:rsidRDefault="00F434C3" w:rsidP="005A54EC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634D958" w14:textId="77777777" w:rsidR="00F434C3" w:rsidRDefault="00F434C3" w:rsidP="005A54EC">
            <w:r>
              <w:t>Description</w:t>
            </w:r>
          </w:p>
        </w:tc>
      </w:tr>
      <w:tr w:rsidR="00F434C3" w14:paraId="6ABF1482" w14:textId="77777777" w:rsidTr="005A54EC">
        <w:tc>
          <w:tcPr>
            <w:tcW w:w="3303" w:type="dxa"/>
            <w:shd w:val="clear" w:color="auto" w:fill="FFFFFF"/>
          </w:tcPr>
          <w:p w14:paraId="3A238E76" w14:textId="77777777" w:rsidR="00F434C3" w:rsidRDefault="00F434C3" w:rsidP="005A54EC">
            <w:r>
              <w:t>NA</w:t>
            </w:r>
          </w:p>
        </w:tc>
        <w:tc>
          <w:tcPr>
            <w:tcW w:w="3283" w:type="dxa"/>
            <w:shd w:val="clear" w:color="auto" w:fill="FFFFFF"/>
          </w:tcPr>
          <w:p w14:paraId="011D0F46" w14:textId="77777777" w:rsidR="00F434C3" w:rsidRDefault="00F434C3" w:rsidP="005A54EC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2DFB211" w14:textId="77777777" w:rsidR="00F434C3" w:rsidRDefault="00F434C3" w:rsidP="005A54EC">
            <w:r>
              <w:t>NA</w:t>
            </w:r>
          </w:p>
        </w:tc>
      </w:tr>
      <w:tr w:rsidR="00F434C3" w14:paraId="15DFB1AC" w14:textId="77777777" w:rsidTr="005A54EC">
        <w:tc>
          <w:tcPr>
            <w:tcW w:w="9885" w:type="dxa"/>
            <w:gridSpan w:val="3"/>
            <w:shd w:val="clear" w:color="auto" w:fill="000080"/>
          </w:tcPr>
          <w:p w14:paraId="3F82BED4" w14:textId="77777777" w:rsidR="00F434C3" w:rsidRDefault="00F434C3" w:rsidP="005A54EC">
            <w:r>
              <w:rPr>
                <w:b/>
              </w:rPr>
              <w:t>Return value</w:t>
            </w:r>
          </w:p>
        </w:tc>
      </w:tr>
      <w:tr w:rsidR="00F434C3" w14:paraId="54D11E8D" w14:textId="77777777" w:rsidTr="005A54EC">
        <w:tc>
          <w:tcPr>
            <w:tcW w:w="3303" w:type="dxa"/>
            <w:shd w:val="clear" w:color="auto" w:fill="C6D9F1"/>
          </w:tcPr>
          <w:p w14:paraId="41AFC11E" w14:textId="77777777" w:rsidR="00F434C3" w:rsidRDefault="00F434C3" w:rsidP="005A54EC">
            <w:r>
              <w:t>Type</w:t>
            </w:r>
          </w:p>
        </w:tc>
        <w:tc>
          <w:tcPr>
            <w:tcW w:w="6582" w:type="dxa"/>
            <w:gridSpan w:val="2"/>
            <w:shd w:val="clear" w:color="auto" w:fill="C6D9F1"/>
          </w:tcPr>
          <w:p w14:paraId="0E906721" w14:textId="77777777" w:rsidR="00F434C3" w:rsidRDefault="00F434C3" w:rsidP="005A54EC">
            <w:r>
              <w:t>Description</w:t>
            </w:r>
          </w:p>
        </w:tc>
      </w:tr>
      <w:tr w:rsidR="00F434C3" w14:paraId="653F6C1E" w14:textId="77777777" w:rsidTr="005A54EC">
        <w:tc>
          <w:tcPr>
            <w:tcW w:w="3303" w:type="dxa"/>
          </w:tcPr>
          <w:p w14:paraId="758DDE96" w14:textId="77777777" w:rsidR="00F434C3" w:rsidRDefault="00F434C3" w:rsidP="005A54EC">
            <w:r>
              <w:t>NA</w:t>
            </w:r>
          </w:p>
        </w:tc>
        <w:tc>
          <w:tcPr>
            <w:tcW w:w="6582" w:type="dxa"/>
            <w:gridSpan w:val="2"/>
          </w:tcPr>
          <w:p w14:paraId="5EA118C0" w14:textId="77777777" w:rsidR="00F434C3" w:rsidRDefault="00F434C3" w:rsidP="005A54EC">
            <w:r>
              <w:t>-</w:t>
            </w:r>
          </w:p>
        </w:tc>
      </w:tr>
      <w:tr w:rsidR="00F434C3" w14:paraId="6C412379" w14:textId="77777777" w:rsidTr="005A54EC">
        <w:tc>
          <w:tcPr>
            <w:tcW w:w="9885" w:type="dxa"/>
            <w:gridSpan w:val="3"/>
            <w:shd w:val="clear" w:color="auto" w:fill="000080"/>
          </w:tcPr>
          <w:p w14:paraId="4D23AA17" w14:textId="77777777" w:rsidR="00F434C3" w:rsidRDefault="00F434C3" w:rsidP="005A54EC">
            <w:r>
              <w:rPr>
                <w:b/>
              </w:rPr>
              <w:t>Dynamic aspect</w:t>
            </w:r>
          </w:p>
        </w:tc>
      </w:tr>
      <w:tr w:rsidR="00F434C3" w14:paraId="7A6E4BE7" w14:textId="77777777" w:rsidTr="005A54EC">
        <w:tc>
          <w:tcPr>
            <w:tcW w:w="3303" w:type="dxa"/>
            <w:shd w:val="clear" w:color="auto" w:fill="C6D9F1"/>
          </w:tcPr>
          <w:p w14:paraId="19FAC11C" w14:textId="77777777" w:rsidR="00F434C3" w:rsidRDefault="00F434C3" w:rsidP="005A54EC">
            <w:r>
              <w:t>Who(callers)</w:t>
            </w:r>
          </w:p>
        </w:tc>
        <w:tc>
          <w:tcPr>
            <w:tcW w:w="6582" w:type="dxa"/>
            <w:gridSpan w:val="2"/>
            <w:shd w:val="clear" w:color="auto" w:fill="C6D9F1"/>
          </w:tcPr>
          <w:p w14:paraId="43CF153B" w14:textId="77777777" w:rsidR="00F434C3" w:rsidRDefault="00F434C3" w:rsidP="005A54EC">
            <w:r>
              <w:t>Description</w:t>
            </w:r>
          </w:p>
        </w:tc>
      </w:tr>
      <w:tr w:rsidR="00F434C3" w14:paraId="69F9C5AD" w14:textId="77777777" w:rsidTr="005A54EC">
        <w:tc>
          <w:tcPr>
            <w:tcW w:w="3303" w:type="dxa"/>
            <w:shd w:val="clear" w:color="auto" w:fill="FFFFFF"/>
          </w:tcPr>
          <w:p w14:paraId="7462C417" w14:textId="77777777" w:rsidR="00F434C3" w:rsidRDefault="00F434C3" w:rsidP="005A54EC">
            <w:r>
              <w:t>*</w:t>
            </w:r>
          </w:p>
        </w:tc>
        <w:tc>
          <w:tcPr>
            <w:tcW w:w="6582" w:type="dxa"/>
            <w:gridSpan w:val="2"/>
            <w:shd w:val="clear" w:color="auto" w:fill="FFFFFF"/>
          </w:tcPr>
          <w:p w14:paraId="0C09AB35" w14:textId="77777777" w:rsidR="00F434C3" w:rsidRDefault="00F434C3" w:rsidP="005A54EC">
            <w:r>
              <w:t>*</w:t>
            </w:r>
          </w:p>
        </w:tc>
      </w:tr>
      <w:tr w:rsidR="00F434C3" w14:paraId="531C0ADB" w14:textId="77777777" w:rsidTr="005A54EC">
        <w:tc>
          <w:tcPr>
            <w:tcW w:w="9885" w:type="dxa"/>
            <w:gridSpan w:val="3"/>
            <w:shd w:val="clear" w:color="auto" w:fill="000080"/>
          </w:tcPr>
          <w:p w14:paraId="2E216B3F" w14:textId="77777777" w:rsidR="00F434C3" w:rsidRDefault="00F434C3" w:rsidP="005A54EC">
            <w:r>
              <w:rPr>
                <w:b/>
              </w:rPr>
              <w:t>Static aspect</w:t>
            </w:r>
          </w:p>
        </w:tc>
      </w:tr>
      <w:tr w:rsidR="00F434C3" w14:paraId="2C3336F6" w14:textId="77777777" w:rsidTr="005A54EC">
        <w:tc>
          <w:tcPr>
            <w:tcW w:w="9885" w:type="dxa"/>
            <w:gridSpan w:val="3"/>
          </w:tcPr>
          <w:p w14:paraId="75D94B85" w14:textId="77777777" w:rsidR="00F434C3" w:rsidRDefault="00F434C3" w:rsidP="005A54EC"/>
        </w:tc>
      </w:tr>
    </w:tbl>
    <w:p w14:paraId="77A05862" w14:textId="77777777" w:rsidR="00F434C3" w:rsidRPr="00F434C3" w:rsidRDefault="00F434C3" w:rsidP="00F434C3"/>
    <w:p w14:paraId="67460B88" w14:textId="77777777" w:rsidR="00884742" w:rsidRDefault="00884742" w:rsidP="00884742">
      <w:pPr>
        <w:pStyle w:val="Heading2"/>
      </w:pPr>
      <w:bookmarkStart w:id="28" w:name="_Toc127529656"/>
      <w:r>
        <w:t>Auto-Tests</w:t>
      </w:r>
      <w:bookmarkEnd w:id="23"/>
      <w:bookmarkEnd w:id="28"/>
    </w:p>
    <w:p w14:paraId="05354C02" w14:textId="6F98D967" w:rsidR="00884742" w:rsidRDefault="00E76E47" w:rsidP="00884742">
      <w:pPr>
        <w:pStyle w:val="Heading3"/>
      </w:pPr>
      <w:bookmarkStart w:id="29" w:name="_Toc127529657"/>
      <w:proofErr w:type="spellStart"/>
      <w:r w:rsidRPr="002340B6">
        <w:t>PAL_Autotest_CheckHWSelfProtection</w:t>
      </w:r>
      <w:bookmarkEnd w:id="29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6"/>
        <w:gridCol w:w="2083"/>
        <w:gridCol w:w="5005"/>
      </w:tblGrid>
      <w:tr w:rsidR="00884742" w:rsidRPr="001A604D" w14:paraId="7FD0D36C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8B195E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884742" w:rsidRPr="001079B6" w14:paraId="3D7F97A9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4BD6E4" w14:textId="067A1B46" w:rsidR="00884742" w:rsidRPr="00795873" w:rsidRDefault="00E76E47" w:rsidP="00F44B22">
            <w:r w:rsidRPr="002340B6">
              <w:t>This function has to test the Hard</w:t>
            </w:r>
            <w:r>
              <w:t>w</w:t>
            </w:r>
            <w:r w:rsidRPr="002340B6">
              <w:t>are self-protection on Half Bridges</w:t>
            </w:r>
          </w:p>
        </w:tc>
      </w:tr>
      <w:tr w:rsidR="00884742" w:rsidRPr="001079B6" w14:paraId="449036E5" w14:textId="77777777" w:rsidTr="00F44B22">
        <w:tc>
          <w:tcPr>
            <w:tcW w:w="9294" w:type="dxa"/>
            <w:gridSpan w:val="3"/>
            <w:shd w:val="clear" w:color="auto" w:fill="000080"/>
          </w:tcPr>
          <w:p w14:paraId="62E9F606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lastRenderedPageBreak/>
              <w:t>Input Parameters :</w:t>
            </w:r>
          </w:p>
        </w:tc>
      </w:tr>
      <w:tr w:rsidR="00884742" w:rsidRPr="001079B6" w14:paraId="69CB0228" w14:textId="77777777" w:rsidTr="00F44B22">
        <w:tc>
          <w:tcPr>
            <w:tcW w:w="2206" w:type="dxa"/>
            <w:shd w:val="clear" w:color="auto" w:fill="auto"/>
          </w:tcPr>
          <w:p w14:paraId="6B96CC8D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13322381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0588BD1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119F255C" w14:textId="77777777" w:rsidTr="00F44B22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2C1E9A77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2D188A3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217B48A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84742" w:rsidRPr="001A604D" w14:paraId="4FDD74D9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168E31C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884742" w:rsidRPr="001079B6" w14:paraId="3903787C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8943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A73E4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CEC57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01FAE0E5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1ED56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pu8TestResult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AD03C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u8TestResultType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C37F6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auto test result</w:t>
            </w:r>
          </w:p>
        </w:tc>
      </w:tr>
      <w:tr w:rsidR="00884742" w:rsidRPr="001A604D" w14:paraId="5ACDEA1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092623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884742" w:rsidRPr="001079B6" w14:paraId="1B3BEC8C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9946C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884742" w:rsidRPr="001079B6" w14:paraId="61F64E21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EE848F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049A7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MMG</w:t>
            </w:r>
          </w:p>
        </w:tc>
      </w:tr>
      <w:tr w:rsidR="00884742" w:rsidRPr="001A604D" w14:paraId="09682C1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120264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6A072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44BDDB9F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F07DF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E00B4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49EC8A76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F419F" w14:textId="77777777" w:rsidR="00884742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A548F3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  <w:tr w:rsidR="00884742" w:rsidRPr="001A604D" w14:paraId="220F1C26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288B832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5F62AA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790D5DA1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7AA4F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884742" w:rsidRPr="00B647F9" w14:paraId="472BF5CE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0CDEDE4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884742" w:rsidRPr="001079B6" w14:paraId="18A0094E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81BF97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4E91BC25" w14:textId="1C7824A5" w:rsidR="00884742" w:rsidRDefault="00BE6125" w:rsidP="0088474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8229F8A" wp14:editId="7DB36581">
            <wp:extent cx="4785360" cy="318215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59" cy="3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A3DE" w14:textId="4BAFBAD0" w:rsidR="00884742" w:rsidRPr="008C67D7" w:rsidRDefault="00884742" w:rsidP="00884742">
      <w:pPr>
        <w:pStyle w:val="Caption"/>
        <w:jc w:val="center"/>
      </w:pPr>
      <w:bookmarkStart w:id="30" w:name="_Toc127434330"/>
      <w:r>
        <w:t xml:space="preserve">Figure </w:t>
      </w:r>
      <w:fldSimple w:instr=" SEQ Figure \* ARABIC ">
        <w:r w:rsidR="00055286">
          <w:rPr>
            <w:noProof/>
          </w:rPr>
          <w:t>6</w:t>
        </w:r>
      </w:fldSimple>
      <w:r>
        <w:t xml:space="preserve">: </w:t>
      </w:r>
      <w:proofErr w:type="spellStart"/>
      <w:r w:rsidR="008032C4" w:rsidRPr="008032C4">
        <w:t>PAL_Autotest_CheckHWSelfProtection</w:t>
      </w:r>
      <w:proofErr w:type="spellEnd"/>
      <w:r w:rsidR="008032C4">
        <w:t xml:space="preserve"> diagram</w:t>
      </w:r>
      <w:bookmarkEnd w:id="30"/>
    </w:p>
    <w:p w14:paraId="3EFEDE3C" w14:textId="64F53315" w:rsidR="00884742" w:rsidRDefault="00C15C96" w:rsidP="00884742">
      <w:pPr>
        <w:pStyle w:val="Heading3"/>
      </w:pPr>
      <w:bookmarkStart w:id="31" w:name="_Toc127529658"/>
      <w:proofErr w:type="spellStart"/>
      <w:r w:rsidRPr="00A03FEC">
        <w:t>PAL_Autotest_CheckMotorCurrent</w:t>
      </w:r>
      <w:bookmarkEnd w:id="31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6"/>
        <w:gridCol w:w="2083"/>
        <w:gridCol w:w="5005"/>
      </w:tblGrid>
      <w:tr w:rsidR="00884742" w:rsidRPr="001A604D" w14:paraId="73E67207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2A08A4C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884742" w:rsidRPr="001079B6" w14:paraId="3430FA34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17060" w14:textId="2A5B010B" w:rsidR="00884742" w:rsidRPr="00795873" w:rsidRDefault="00C15C96" w:rsidP="00F44B22">
            <w:r w:rsidRPr="00A03FEC">
              <w:t>This function has to test that a high motor current will not be applied for</w:t>
            </w:r>
            <w:r>
              <w:t xml:space="preserve"> </w:t>
            </w:r>
            <w:r w:rsidRPr="00A03FEC">
              <w:t>a too long time</w:t>
            </w:r>
            <w:r>
              <w:t xml:space="preserve"> (scope is </w:t>
            </w:r>
            <w:r w:rsidRPr="00A03FEC">
              <w:t>to protect motor and HW components</w:t>
            </w:r>
            <w:r>
              <w:t>)</w:t>
            </w:r>
          </w:p>
        </w:tc>
      </w:tr>
      <w:tr w:rsidR="00884742" w:rsidRPr="001079B6" w14:paraId="280CF7E1" w14:textId="77777777" w:rsidTr="00F44B22">
        <w:tc>
          <w:tcPr>
            <w:tcW w:w="9294" w:type="dxa"/>
            <w:gridSpan w:val="3"/>
            <w:shd w:val="clear" w:color="auto" w:fill="000080"/>
          </w:tcPr>
          <w:p w14:paraId="55FB62DF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884742" w:rsidRPr="001079B6" w14:paraId="5E98F1EB" w14:textId="77777777" w:rsidTr="00F44B22">
        <w:tc>
          <w:tcPr>
            <w:tcW w:w="2206" w:type="dxa"/>
            <w:shd w:val="clear" w:color="auto" w:fill="auto"/>
          </w:tcPr>
          <w:p w14:paraId="148E37AD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2EFA9F8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5FC6899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2328AC01" w14:textId="77777777" w:rsidTr="00F44B22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2C85A794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1E7A9F2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6137579A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84742" w:rsidRPr="001A604D" w14:paraId="4DE1C04D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A5B5BE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884742" w:rsidRPr="001079B6" w14:paraId="3E717C78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B2ED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0413A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3091E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20B7992B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0E6C1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pu8TestResult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6147D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u8TestResultType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CDE4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auto test result</w:t>
            </w:r>
          </w:p>
        </w:tc>
      </w:tr>
      <w:tr w:rsidR="00884742" w:rsidRPr="001A604D" w14:paraId="2C4B9AFF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E7BBE9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884742" w:rsidRPr="001079B6" w14:paraId="0C793242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85F0F1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884742" w:rsidRPr="001079B6" w14:paraId="40F68DF4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9C64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874889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MMG</w:t>
            </w:r>
          </w:p>
        </w:tc>
      </w:tr>
      <w:tr w:rsidR="00884742" w:rsidRPr="001A604D" w14:paraId="0E56C205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DB0AFD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6A072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19DB1301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DF769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9367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0D7AFFD0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4C171" w14:textId="77777777" w:rsidR="00884742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DC8BF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  <w:tr w:rsidR="00884742" w:rsidRPr="001A604D" w14:paraId="20A2FA2E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2B4796C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5F62AA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54418E7A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64774D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lastRenderedPageBreak/>
              <w:t>none</w:t>
            </w:r>
          </w:p>
        </w:tc>
      </w:tr>
      <w:tr w:rsidR="00884742" w:rsidRPr="00B647F9" w14:paraId="14D3A206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203BF6D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884742" w:rsidRPr="001079B6" w14:paraId="6DD81FF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B898A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174E2BDB" w14:textId="554B3BA9" w:rsidR="00884742" w:rsidRDefault="00940008" w:rsidP="0088474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23CAA9F" wp14:editId="04026D6D">
            <wp:extent cx="6427470" cy="2631991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6" cy="26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92A" w14:textId="10371CA8" w:rsidR="00884742" w:rsidRPr="008C67D7" w:rsidRDefault="00884742" w:rsidP="00884742">
      <w:pPr>
        <w:pStyle w:val="Caption"/>
        <w:jc w:val="center"/>
      </w:pPr>
      <w:bookmarkStart w:id="32" w:name="_Toc127434331"/>
      <w:r>
        <w:t xml:space="preserve">Figure </w:t>
      </w:r>
      <w:fldSimple w:instr=" SEQ Figure \* ARABIC ">
        <w:r w:rsidR="00055286">
          <w:rPr>
            <w:noProof/>
          </w:rPr>
          <w:t>7</w:t>
        </w:r>
      </w:fldSimple>
      <w:r>
        <w:t xml:space="preserve">: </w:t>
      </w:r>
      <w:proofErr w:type="spellStart"/>
      <w:r w:rsidR="00BE6125" w:rsidRPr="00BE6125">
        <w:t>PAL_Autotest_CheckMotorCurrent</w:t>
      </w:r>
      <w:proofErr w:type="spellEnd"/>
      <w:r w:rsidR="00BE6125">
        <w:t xml:space="preserve"> diagram</w:t>
      </w:r>
      <w:bookmarkEnd w:id="32"/>
    </w:p>
    <w:p w14:paraId="02DD727C" w14:textId="4EE3F2E7" w:rsidR="00884742" w:rsidRDefault="002154C5" w:rsidP="00884742">
      <w:pPr>
        <w:pStyle w:val="Heading3"/>
      </w:pPr>
      <w:bookmarkStart w:id="33" w:name="_Toc127529659"/>
      <w:proofErr w:type="spellStart"/>
      <w:r w:rsidRPr="00A03FEC">
        <w:t>PAL_Autotest_CheckMotorThermalProctection</w:t>
      </w:r>
      <w:bookmarkEnd w:id="33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6"/>
        <w:gridCol w:w="2083"/>
        <w:gridCol w:w="5005"/>
      </w:tblGrid>
      <w:tr w:rsidR="00884742" w:rsidRPr="001A604D" w14:paraId="67BA81C1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47DC35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Object :</w:t>
            </w:r>
          </w:p>
        </w:tc>
      </w:tr>
      <w:tr w:rsidR="00884742" w:rsidRPr="001079B6" w14:paraId="12E71723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0C1C8" w14:textId="248DCD56" w:rsidR="00884742" w:rsidRPr="00795873" w:rsidRDefault="002154C5" w:rsidP="00F44B22">
            <w:r w:rsidRPr="00A03FEC">
              <w:t>This function has to test that the motor is not too hot</w:t>
            </w:r>
            <w:r>
              <w:t xml:space="preserve"> (h</w:t>
            </w:r>
            <w:r w:rsidRPr="00A03FEC">
              <w:t>igh temperature will damage the motor</w:t>
            </w:r>
            <w:r>
              <w:t xml:space="preserve"> </w:t>
            </w:r>
            <w:r w:rsidRPr="00A03FEC">
              <w:t>and the electronic</w:t>
            </w:r>
            <w:r>
              <w:t>)</w:t>
            </w:r>
          </w:p>
        </w:tc>
      </w:tr>
      <w:tr w:rsidR="00884742" w:rsidRPr="001079B6" w14:paraId="36392AC0" w14:textId="77777777" w:rsidTr="00F44B22">
        <w:tc>
          <w:tcPr>
            <w:tcW w:w="9294" w:type="dxa"/>
            <w:gridSpan w:val="3"/>
            <w:shd w:val="clear" w:color="auto" w:fill="000080"/>
          </w:tcPr>
          <w:p w14:paraId="466F486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884742" w:rsidRPr="001079B6" w14:paraId="1DD3AD5C" w14:textId="77777777" w:rsidTr="00F44B22">
        <w:tc>
          <w:tcPr>
            <w:tcW w:w="2206" w:type="dxa"/>
            <w:shd w:val="clear" w:color="auto" w:fill="auto"/>
          </w:tcPr>
          <w:p w14:paraId="4A29DC58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shd w:val="clear" w:color="auto" w:fill="auto"/>
          </w:tcPr>
          <w:p w14:paraId="42F6F89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shd w:val="clear" w:color="auto" w:fill="auto"/>
          </w:tcPr>
          <w:p w14:paraId="17AB3317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5033FF2D" w14:textId="77777777" w:rsidTr="00F44B22">
        <w:tc>
          <w:tcPr>
            <w:tcW w:w="2206" w:type="dxa"/>
            <w:tcBorders>
              <w:bottom w:val="single" w:sz="4" w:space="0" w:color="auto"/>
            </w:tcBorders>
            <w:shd w:val="clear" w:color="auto" w:fill="auto"/>
          </w:tcPr>
          <w:p w14:paraId="5CAE5825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2083" w:type="dxa"/>
            <w:tcBorders>
              <w:bottom w:val="single" w:sz="4" w:space="0" w:color="auto"/>
            </w:tcBorders>
            <w:shd w:val="clear" w:color="auto" w:fill="auto"/>
          </w:tcPr>
          <w:p w14:paraId="27786659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05" w:type="dxa"/>
            <w:tcBorders>
              <w:bottom w:val="single" w:sz="4" w:space="0" w:color="auto"/>
            </w:tcBorders>
            <w:shd w:val="clear" w:color="auto" w:fill="auto"/>
          </w:tcPr>
          <w:p w14:paraId="50FB352E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84742" w:rsidRPr="001A604D" w14:paraId="76263A20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5D1368A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884742" w:rsidRPr="001079B6" w14:paraId="67A93622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0D057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5770A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04A7E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5B55F5CA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E968F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pu8TestResult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2CE7B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BD47A5">
              <w:t>u8TestResultType</w:t>
            </w:r>
          </w:p>
        </w:tc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8190D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Pointer used to store the auto test result</w:t>
            </w:r>
          </w:p>
        </w:tc>
      </w:tr>
      <w:tr w:rsidR="00884742" w:rsidRPr="001A604D" w14:paraId="5C7DA56A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BC34012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Dynamic Aspect :</w:t>
            </w:r>
          </w:p>
        </w:tc>
      </w:tr>
      <w:tr w:rsidR="00884742" w:rsidRPr="001079B6" w14:paraId="36D58AE4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FBA29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884742" w:rsidRPr="001079B6" w14:paraId="5B1F7F74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180F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2DB904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MMG</w:t>
            </w:r>
          </w:p>
        </w:tc>
      </w:tr>
      <w:tr w:rsidR="00884742" w:rsidRPr="001A604D" w14:paraId="03FCA05A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2697D66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6A072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Return value </w:t>
            </w:r>
            <w:r w:rsidRPr="006A072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4587666E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05E90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5860D3" w14:textId="77777777" w:rsidR="00884742" w:rsidRPr="006A0725" w:rsidRDefault="0088474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84742" w:rsidRPr="001079B6" w14:paraId="2C40ABDA" w14:textId="77777777" w:rsidTr="00F44B22"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715363" w14:textId="77777777" w:rsidR="00884742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  <w:tc>
          <w:tcPr>
            <w:tcW w:w="7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8FD77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  <w:tr w:rsidR="00884742" w:rsidRPr="001A604D" w14:paraId="4CDF5003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80D9A25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</w:rPr>
              <w:t xml:space="preserve">Constraints </w:t>
            </w:r>
            <w:r w:rsidRPr="005F62AA">
              <w:rPr>
                <w:rFonts w:ascii="Arial" w:hAnsi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84742" w:rsidRPr="001079B6" w14:paraId="52AA1D03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D6360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none</w:t>
            </w:r>
          </w:p>
        </w:tc>
      </w:tr>
      <w:tr w:rsidR="00884742" w:rsidRPr="00B647F9" w14:paraId="08D6EDB1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327CC56" w14:textId="77777777" w:rsidR="00884742" w:rsidRPr="005F62AA" w:rsidRDefault="00884742" w:rsidP="00F44B22">
            <w:pPr>
              <w:spacing w:after="0" w:afterAutospacing="1"/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</w:pPr>
            <w:r w:rsidRPr="005F62AA">
              <w:rPr>
                <w:rFonts w:ascii="Arial" w:hAnsi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884742" w:rsidRPr="001079B6" w14:paraId="3A183F4C" w14:textId="77777777" w:rsidTr="00F44B22">
        <w:tc>
          <w:tcPr>
            <w:tcW w:w="92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948BD" w14:textId="77777777" w:rsidR="00884742" w:rsidRPr="001A604D" w:rsidRDefault="00884742" w:rsidP="00F44B22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4F4108C5" w14:textId="040B7229" w:rsidR="00884742" w:rsidRDefault="004A0A69" w:rsidP="0088474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6274119" wp14:editId="356D7021">
            <wp:extent cx="6391275" cy="3998595"/>
            <wp:effectExtent l="0" t="0" r="9525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5652" w14:textId="58439FFB" w:rsidR="00884742" w:rsidRPr="008C67D7" w:rsidRDefault="00884742" w:rsidP="00884742">
      <w:pPr>
        <w:pStyle w:val="Caption"/>
        <w:jc w:val="center"/>
      </w:pPr>
      <w:bookmarkStart w:id="34" w:name="_Toc127434332"/>
      <w:r>
        <w:t xml:space="preserve">Figure </w:t>
      </w:r>
      <w:fldSimple w:instr=" SEQ Figure \* ARABIC ">
        <w:r w:rsidR="00055286">
          <w:rPr>
            <w:noProof/>
          </w:rPr>
          <w:t>8</w:t>
        </w:r>
      </w:fldSimple>
      <w:r>
        <w:t xml:space="preserve">: </w:t>
      </w:r>
      <w:proofErr w:type="spellStart"/>
      <w:r w:rsidR="00171661" w:rsidRPr="00171661">
        <w:t>PAL_Autotest_CheckMotorThermalProctection</w:t>
      </w:r>
      <w:proofErr w:type="spellEnd"/>
      <w:r w:rsidR="00171661">
        <w:t xml:space="preserve"> diagram</w:t>
      </w:r>
      <w:bookmarkEnd w:id="34"/>
    </w:p>
    <w:p w14:paraId="3280DF31" w14:textId="5A2F4148" w:rsidR="00D7182D" w:rsidRDefault="00D7182D">
      <w:pPr>
        <w:pStyle w:val="Heading3"/>
      </w:pPr>
      <w:bookmarkStart w:id="35" w:name="_Toc95385016"/>
      <w:bookmarkStart w:id="36" w:name="_Toc127529660"/>
      <w:proofErr w:type="spellStart"/>
      <w:r w:rsidRPr="00D7182D">
        <w:t>PAL_Autotest_CheckCommandConsistency</w:t>
      </w:r>
      <w:bookmarkEnd w:id="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D7182D" w14:paraId="61AB9DED" w14:textId="77777777" w:rsidTr="001E58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50F93F3" w14:textId="77777777" w:rsidR="00D7182D" w:rsidRDefault="00D7182D" w:rsidP="005A54EC">
            <w:r>
              <w:t>Object</w:t>
            </w:r>
          </w:p>
        </w:tc>
      </w:tr>
      <w:tr w:rsidR="00D7182D" w14:paraId="33EC40AC" w14:textId="77777777" w:rsidTr="001E58BE">
        <w:tc>
          <w:tcPr>
            <w:tcW w:w="9885" w:type="dxa"/>
            <w:gridSpan w:val="3"/>
          </w:tcPr>
          <w:p w14:paraId="0FD68656" w14:textId="77777777" w:rsidR="00D7182D" w:rsidRDefault="00D7182D" w:rsidP="005A54EC">
            <w:r w:rsidRPr="007B5B66">
              <w:t>This function shall indicate if the power stage activation state is consistent with the order.</w:t>
            </w:r>
          </w:p>
        </w:tc>
      </w:tr>
      <w:tr w:rsidR="00D7182D" w14:paraId="23800340" w14:textId="77777777" w:rsidTr="001E58BE">
        <w:tc>
          <w:tcPr>
            <w:tcW w:w="9885" w:type="dxa"/>
            <w:gridSpan w:val="3"/>
            <w:shd w:val="clear" w:color="auto" w:fill="000080"/>
          </w:tcPr>
          <w:p w14:paraId="0979DF81" w14:textId="77777777" w:rsidR="00D7182D" w:rsidRDefault="00D7182D" w:rsidP="005A54EC">
            <w:r>
              <w:rPr>
                <w:b/>
              </w:rPr>
              <w:t>Prototype</w:t>
            </w:r>
          </w:p>
        </w:tc>
      </w:tr>
      <w:tr w:rsidR="00D7182D" w14:paraId="60F102FD" w14:textId="77777777" w:rsidTr="001E58BE">
        <w:tc>
          <w:tcPr>
            <w:tcW w:w="9885" w:type="dxa"/>
            <w:gridSpan w:val="3"/>
          </w:tcPr>
          <w:p w14:paraId="01096840" w14:textId="77777777" w:rsidR="00D7182D" w:rsidRDefault="00D7182D" w:rsidP="005A54EC">
            <w:r>
              <w:t xml:space="preserve">void </w:t>
            </w:r>
            <w:proofErr w:type="spellStart"/>
            <w:r>
              <w:t>PAL_Autotest_CheckCommandConsistency</w:t>
            </w:r>
            <w:proofErr w:type="spellEnd"/>
            <w:r>
              <w:t xml:space="preserve"> (u8TestResultType *pu8TestResult)</w:t>
            </w:r>
          </w:p>
        </w:tc>
      </w:tr>
      <w:tr w:rsidR="00D7182D" w14:paraId="12F2C157" w14:textId="77777777" w:rsidTr="001E58BE">
        <w:tc>
          <w:tcPr>
            <w:tcW w:w="9885" w:type="dxa"/>
            <w:gridSpan w:val="3"/>
            <w:shd w:val="clear" w:color="auto" w:fill="000080"/>
          </w:tcPr>
          <w:p w14:paraId="190C9668" w14:textId="77777777" w:rsidR="00D7182D" w:rsidRDefault="00D7182D" w:rsidP="005A54EC">
            <w:r>
              <w:rPr>
                <w:b/>
              </w:rPr>
              <w:t>Input parameters</w:t>
            </w:r>
          </w:p>
        </w:tc>
      </w:tr>
      <w:tr w:rsidR="00D7182D" w14:paraId="7452136D" w14:textId="77777777" w:rsidTr="001E58BE">
        <w:tc>
          <w:tcPr>
            <w:tcW w:w="3293" w:type="dxa"/>
            <w:shd w:val="clear" w:color="auto" w:fill="C6D9F1"/>
          </w:tcPr>
          <w:p w14:paraId="05EFEADE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60120C55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2F6FEFDF" w14:textId="77777777" w:rsidR="00D7182D" w:rsidRDefault="00D7182D" w:rsidP="005A54EC">
            <w:r>
              <w:t>Description</w:t>
            </w:r>
          </w:p>
        </w:tc>
      </w:tr>
      <w:tr w:rsidR="00D7182D" w14:paraId="5E6744CB" w14:textId="77777777" w:rsidTr="001E58BE">
        <w:tc>
          <w:tcPr>
            <w:tcW w:w="3293" w:type="dxa"/>
            <w:shd w:val="clear" w:color="auto" w:fill="FFFFFF"/>
          </w:tcPr>
          <w:p w14:paraId="0BC03F80" w14:textId="77777777" w:rsidR="00D7182D" w:rsidRDefault="00D7182D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6950D190" w14:textId="77777777" w:rsidR="00D7182D" w:rsidRDefault="00D7182D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5C8466C4" w14:textId="77777777" w:rsidR="00D7182D" w:rsidRDefault="00D7182D" w:rsidP="005A54EC">
            <w:r>
              <w:t>NA</w:t>
            </w:r>
          </w:p>
        </w:tc>
      </w:tr>
      <w:tr w:rsidR="00D7182D" w14:paraId="00530ACB" w14:textId="77777777" w:rsidTr="001E58BE">
        <w:tc>
          <w:tcPr>
            <w:tcW w:w="9885" w:type="dxa"/>
            <w:gridSpan w:val="3"/>
            <w:shd w:val="clear" w:color="auto" w:fill="000080"/>
          </w:tcPr>
          <w:p w14:paraId="3AC7068C" w14:textId="77777777" w:rsidR="00D7182D" w:rsidRDefault="00D7182D" w:rsidP="005A54EC">
            <w:r>
              <w:rPr>
                <w:b/>
              </w:rPr>
              <w:t>Output parameters</w:t>
            </w:r>
          </w:p>
        </w:tc>
      </w:tr>
      <w:tr w:rsidR="00D7182D" w14:paraId="1011EED9" w14:textId="77777777" w:rsidTr="001E58BE">
        <w:tc>
          <w:tcPr>
            <w:tcW w:w="3293" w:type="dxa"/>
            <w:shd w:val="clear" w:color="auto" w:fill="C6D9F1"/>
          </w:tcPr>
          <w:p w14:paraId="0CD1D0BC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68417E9C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33A3055F" w14:textId="77777777" w:rsidR="00D7182D" w:rsidRDefault="00D7182D" w:rsidP="005A54EC">
            <w:r>
              <w:t>Description</w:t>
            </w:r>
          </w:p>
        </w:tc>
      </w:tr>
      <w:tr w:rsidR="00D7182D" w14:paraId="121B8614" w14:textId="77777777" w:rsidTr="001E58BE">
        <w:tc>
          <w:tcPr>
            <w:tcW w:w="3293" w:type="dxa"/>
          </w:tcPr>
          <w:p w14:paraId="1B04AC70" w14:textId="77777777" w:rsidR="00D7182D" w:rsidRDefault="00D7182D" w:rsidP="005A54EC">
            <w:r>
              <w:t>pu8TestResult</w:t>
            </w:r>
          </w:p>
        </w:tc>
        <w:tc>
          <w:tcPr>
            <w:tcW w:w="3310" w:type="dxa"/>
          </w:tcPr>
          <w:p w14:paraId="1D58019B" w14:textId="77777777" w:rsidR="00D7182D" w:rsidRDefault="00D7182D" w:rsidP="005A54EC">
            <w:r>
              <w:t>u8TestResultType*</w:t>
            </w:r>
          </w:p>
        </w:tc>
        <w:tc>
          <w:tcPr>
            <w:tcW w:w="3282" w:type="dxa"/>
          </w:tcPr>
          <w:p w14:paraId="544264A2" w14:textId="77777777" w:rsidR="00D7182D" w:rsidRDefault="00D7182D" w:rsidP="005A54EC">
            <w:r w:rsidRPr="007B5B66">
              <w:t>Status of the test</w:t>
            </w:r>
          </w:p>
        </w:tc>
      </w:tr>
      <w:tr w:rsidR="00D7182D" w14:paraId="4768CF7B" w14:textId="77777777" w:rsidTr="001E58BE">
        <w:tc>
          <w:tcPr>
            <w:tcW w:w="9885" w:type="dxa"/>
            <w:gridSpan w:val="3"/>
            <w:shd w:val="clear" w:color="auto" w:fill="000080"/>
          </w:tcPr>
          <w:p w14:paraId="44F35DF8" w14:textId="77777777" w:rsidR="00D7182D" w:rsidRDefault="00D7182D" w:rsidP="005A54EC">
            <w:r>
              <w:rPr>
                <w:b/>
              </w:rPr>
              <w:t>Return value</w:t>
            </w:r>
          </w:p>
        </w:tc>
      </w:tr>
      <w:tr w:rsidR="00D7182D" w14:paraId="28739B2A" w14:textId="77777777" w:rsidTr="001E58BE">
        <w:tc>
          <w:tcPr>
            <w:tcW w:w="3293" w:type="dxa"/>
            <w:shd w:val="clear" w:color="auto" w:fill="C6D9F1"/>
          </w:tcPr>
          <w:p w14:paraId="1AEC7A1A" w14:textId="77777777" w:rsidR="00D7182D" w:rsidRDefault="00D7182D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7D14F7CE" w14:textId="77777777" w:rsidR="00D7182D" w:rsidRDefault="00D7182D" w:rsidP="005A54EC">
            <w:r>
              <w:t>Description</w:t>
            </w:r>
          </w:p>
        </w:tc>
      </w:tr>
      <w:tr w:rsidR="00D7182D" w14:paraId="6D0A94C4" w14:textId="77777777" w:rsidTr="001E58BE">
        <w:tc>
          <w:tcPr>
            <w:tcW w:w="3293" w:type="dxa"/>
          </w:tcPr>
          <w:p w14:paraId="76146183" w14:textId="77777777" w:rsidR="00D7182D" w:rsidRDefault="00D7182D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06EDD4D5" w14:textId="77777777" w:rsidR="00D7182D" w:rsidRDefault="00D7182D" w:rsidP="005A54EC">
            <w:r>
              <w:t>-</w:t>
            </w:r>
          </w:p>
        </w:tc>
      </w:tr>
      <w:tr w:rsidR="00D7182D" w14:paraId="1A195688" w14:textId="77777777" w:rsidTr="001E58BE">
        <w:tc>
          <w:tcPr>
            <w:tcW w:w="9885" w:type="dxa"/>
            <w:gridSpan w:val="3"/>
            <w:shd w:val="clear" w:color="auto" w:fill="000080"/>
          </w:tcPr>
          <w:p w14:paraId="49FA158B" w14:textId="77777777" w:rsidR="00D7182D" w:rsidRDefault="00D7182D" w:rsidP="005A54EC">
            <w:r>
              <w:rPr>
                <w:b/>
              </w:rPr>
              <w:t>Dynamic aspect</w:t>
            </w:r>
          </w:p>
        </w:tc>
      </w:tr>
      <w:tr w:rsidR="00D7182D" w14:paraId="47270BBF" w14:textId="77777777" w:rsidTr="001E58BE">
        <w:tc>
          <w:tcPr>
            <w:tcW w:w="3293" w:type="dxa"/>
            <w:shd w:val="clear" w:color="auto" w:fill="C6D9F1"/>
          </w:tcPr>
          <w:p w14:paraId="59195B7F" w14:textId="77777777" w:rsidR="00D7182D" w:rsidRDefault="00D7182D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3CD80AE7" w14:textId="77777777" w:rsidR="00D7182D" w:rsidRDefault="00D7182D" w:rsidP="005A54EC">
            <w:r>
              <w:t>Description</w:t>
            </w:r>
          </w:p>
        </w:tc>
      </w:tr>
      <w:tr w:rsidR="00D7182D" w14:paraId="3037B679" w14:textId="77777777" w:rsidTr="001E58BE">
        <w:tc>
          <w:tcPr>
            <w:tcW w:w="3293" w:type="dxa"/>
            <w:shd w:val="clear" w:color="auto" w:fill="FFFFFF"/>
          </w:tcPr>
          <w:p w14:paraId="3FFA7155" w14:textId="77777777" w:rsidR="00D7182D" w:rsidRDefault="00D7182D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05DAA6A5" w14:textId="77777777" w:rsidR="00D7182D" w:rsidRDefault="00D7182D" w:rsidP="005A54EC">
            <w:r>
              <w:t>*</w:t>
            </w:r>
          </w:p>
        </w:tc>
      </w:tr>
      <w:tr w:rsidR="00D7182D" w14:paraId="54A2661A" w14:textId="77777777" w:rsidTr="001E58BE">
        <w:tc>
          <w:tcPr>
            <w:tcW w:w="9885" w:type="dxa"/>
            <w:gridSpan w:val="3"/>
            <w:shd w:val="clear" w:color="auto" w:fill="000080"/>
          </w:tcPr>
          <w:p w14:paraId="64601214" w14:textId="77777777" w:rsidR="00D7182D" w:rsidRDefault="00D7182D" w:rsidP="005A54EC">
            <w:r>
              <w:rPr>
                <w:b/>
              </w:rPr>
              <w:t>Static aspect</w:t>
            </w:r>
          </w:p>
        </w:tc>
      </w:tr>
      <w:tr w:rsidR="00D7182D" w14:paraId="5FA4D7B3" w14:textId="77777777" w:rsidTr="001E58BE">
        <w:tc>
          <w:tcPr>
            <w:tcW w:w="9885" w:type="dxa"/>
            <w:gridSpan w:val="3"/>
          </w:tcPr>
          <w:p w14:paraId="7533CF4E" w14:textId="77777777" w:rsidR="00D7182D" w:rsidRDefault="00D7182D" w:rsidP="005A54EC"/>
        </w:tc>
      </w:tr>
      <w:tr w:rsidR="00D7182D" w14:paraId="10CB9B60" w14:textId="77777777" w:rsidTr="001E58BE">
        <w:tc>
          <w:tcPr>
            <w:tcW w:w="9885" w:type="dxa"/>
            <w:gridSpan w:val="3"/>
            <w:shd w:val="clear" w:color="auto" w:fill="000080"/>
          </w:tcPr>
          <w:p w14:paraId="51F3CB50" w14:textId="77777777" w:rsidR="00D7182D" w:rsidRDefault="00D7182D" w:rsidP="005A54EC">
            <w:r>
              <w:rPr>
                <w:b/>
              </w:rPr>
              <w:t>Constrains</w:t>
            </w:r>
          </w:p>
        </w:tc>
      </w:tr>
      <w:tr w:rsidR="00D7182D" w14:paraId="1FC5FC44" w14:textId="77777777" w:rsidTr="001E58BE">
        <w:tc>
          <w:tcPr>
            <w:tcW w:w="9885" w:type="dxa"/>
            <w:gridSpan w:val="3"/>
          </w:tcPr>
          <w:p w14:paraId="6E146726" w14:textId="77777777" w:rsidR="00D7182D" w:rsidRDefault="00D7182D" w:rsidP="005A54EC"/>
        </w:tc>
      </w:tr>
      <w:tr w:rsidR="00D7182D" w14:paraId="4E06C78F" w14:textId="77777777" w:rsidTr="001E58BE">
        <w:tc>
          <w:tcPr>
            <w:tcW w:w="3293" w:type="dxa"/>
          </w:tcPr>
          <w:p w14:paraId="096B8011" w14:textId="77777777" w:rsidR="00D7182D" w:rsidRDefault="00D7182D" w:rsidP="005A54EC"/>
        </w:tc>
        <w:tc>
          <w:tcPr>
            <w:tcW w:w="3310" w:type="dxa"/>
          </w:tcPr>
          <w:p w14:paraId="7C1CCAF6" w14:textId="77777777" w:rsidR="00D7182D" w:rsidRDefault="00D7182D" w:rsidP="005A54EC"/>
        </w:tc>
        <w:tc>
          <w:tcPr>
            <w:tcW w:w="3282" w:type="dxa"/>
          </w:tcPr>
          <w:p w14:paraId="77A347CF" w14:textId="77777777" w:rsidR="00D7182D" w:rsidRDefault="00D7182D" w:rsidP="005A54EC"/>
        </w:tc>
      </w:tr>
      <w:tr w:rsidR="00D7182D" w14:paraId="6F46EE72" w14:textId="77777777" w:rsidTr="001E58BE">
        <w:tc>
          <w:tcPr>
            <w:tcW w:w="3293" w:type="dxa"/>
          </w:tcPr>
          <w:p w14:paraId="7522A06C" w14:textId="77777777" w:rsidR="00D7182D" w:rsidRDefault="00D7182D" w:rsidP="005A54EC"/>
        </w:tc>
        <w:tc>
          <w:tcPr>
            <w:tcW w:w="3310" w:type="dxa"/>
          </w:tcPr>
          <w:p w14:paraId="4C714984" w14:textId="77777777" w:rsidR="00D7182D" w:rsidRDefault="00D7182D" w:rsidP="005A54EC"/>
        </w:tc>
        <w:tc>
          <w:tcPr>
            <w:tcW w:w="3282" w:type="dxa"/>
          </w:tcPr>
          <w:p w14:paraId="311E3794" w14:textId="77777777" w:rsidR="00D7182D" w:rsidRDefault="00D7182D" w:rsidP="005A54EC"/>
        </w:tc>
      </w:tr>
    </w:tbl>
    <w:p w14:paraId="61E83A40" w14:textId="51AD96AA" w:rsidR="00D7182D" w:rsidRDefault="00BF2AAB" w:rsidP="001E58BE">
      <w:pPr>
        <w:jc w:val="center"/>
      </w:pPr>
      <w:r>
        <w:rPr>
          <w:noProof/>
        </w:rPr>
        <w:lastRenderedPageBreak/>
        <w:drawing>
          <wp:inline distT="0" distB="0" distL="0" distR="0" wp14:anchorId="10315E47" wp14:editId="0E6C36AC">
            <wp:extent cx="3730060" cy="28879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706" cy="28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173" w14:textId="72B62EFD" w:rsidR="00055286" w:rsidRPr="00D7182D" w:rsidRDefault="00055286" w:rsidP="00055286">
      <w:pPr>
        <w:pStyle w:val="Caption"/>
      </w:pPr>
      <w:bookmarkStart w:id="37" w:name="_Toc127434333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proofErr w:type="spellStart"/>
      <w:r w:rsidRPr="00FC106F">
        <w:t>PAL_Autotest_CheckCommandConsistency</w:t>
      </w:r>
      <w:bookmarkEnd w:id="37"/>
      <w:proofErr w:type="spellEnd"/>
    </w:p>
    <w:p w14:paraId="6F2CF9F4" w14:textId="073B4F23" w:rsidR="00D7182D" w:rsidRDefault="00D7182D">
      <w:pPr>
        <w:pStyle w:val="Heading3"/>
      </w:pPr>
      <w:bookmarkStart w:id="38" w:name="_Toc127529661"/>
      <w:proofErr w:type="spellStart"/>
      <w:r w:rsidRPr="00D7182D">
        <w:t>PAL_Autotest_CheckMosfetLowSC</w:t>
      </w:r>
      <w:bookmarkEnd w:id="3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D7182D" w14:paraId="24BF5502" w14:textId="77777777" w:rsidTr="00BF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CF100FA" w14:textId="77777777" w:rsidR="00D7182D" w:rsidRDefault="00D7182D" w:rsidP="005A54EC">
            <w:r>
              <w:t>Object</w:t>
            </w:r>
          </w:p>
        </w:tc>
      </w:tr>
      <w:tr w:rsidR="00D7182D" w14:paraId="65A2A439" w14:textId="77777777" w:rsidTr="00BF2AAB">
        <w:tc>
          <w:tcPr>
            <w:tcW w:w="9885" w:type="dxa"/>
            <w:gridSpan w:val="3"/>
          </w:tcPr>
          <w:p w14:paraId="5B2CED90" w14:textId="77777777" w:rsidR="00D7182D" w:rsidRDefault="00D7182D" w:rsidP="005A54EC">
            <w:r w:rsidRPr="007B5B66">
              <w:t>This function shall test if the low MOFSET of the power bridge are in short circuit.</w:t>
            </w:r>
          </w:p>
        </w:tc>
      </w:tr>
      <w:tr w:rsidR="00D7182D" w14:paraId="5C09F312" w14:textId="77777777" w:rsidTr="00BF2AAB">
        <w:tc>
          <w:tcPr>
            <w:tcW w:w="9885" w:type="dxa"/>
            <w:gridSpan w:val="3"/>
            <w:shd w:val="clear" w:color="auto" w:fill="000080"/>
          </w:tcPr>
          <w:p w14:paraId="2B8302AA" w14:textId="77777777" w:rsidR="00D7182D" w:rsidRDefault="00D7182D" w:rsidP="005A54EC">
            <w:r>
              <w:rPr>
                <w:b/>
              </w:rPr>
              <w:t>Prototype</w:t>
            </w:r>
          </w:p>
        </w:tc>
      </w:tr>
      <w:tr w:rsidR="00D7182D" w14:paraId="2A8BC1B6" w14:textId="77777777" w:rsidTr="00BF2AAB">
        <w:tc>
          <w:tcPr>
            <w:tcW w:w="9885" w:type="dxa"/>
            <w:gridSpan w:val="3"/>
          </w:tcPr>
          <w:p w14:paraId="04BEE60A" w14:textId="77777777" w:rsidR="00D7182D" w:rsidRDefault="00D7182D" w:rsidP="005A54EC">
            <w:r>
              <w:t xml:space="preserve">void </w:t>
            </w:r>
            <w:proofErr w:type="spellStart"/>
            <w:r>
              <w:t>PAL_Autotest_CheckMosfetLowSC</w:t>
            </w:r>
            <w:proofErr w:type="spellEnd"/>
            <w:r>
              <w:t xml:space="preserve"> (u8TestResultType *pu8TestResult)</w:t>
            </w:r>
          </w:p>
        </w:tc>
      </w:tr>
      <w:tr w:rsidR="00D7182D" w14:paraId="7D3826FB" w14:textId="77777777" w:rsidTr="00BF2AAB">
        <w:tc>
          <w:tcPr>
            <w:tcW w:w="9885" w:type="dxa"/>
            <w:gridSpan w:val="3"/>
            <w:shd w:val="clear" w:color="auto" w:fill="000080"/>
          </w:tcPr>
          <w:p w14:paraId="4E931FCF" w14:textId="77777777" w:rsidR="00D7182D" w:rsidRDefault="00D7182D" w:rsidP="005A54EC">
            <w:r>
              <w:rPr>
                <w:b/>
              </w:rPr>
              <w:t>Input parameters</w:t>
            </w:r>
          </w:p>
        </w:tc>
      </w:tr>
      <w:tr w:rsidR="00D7182D" w14:paraId="5C948516" w14:textId="77777777" w:rsidTr="00BF2AAB">
        <w:tc>
          <w:tcPr>
            <w:tcW w:w="3293" w:type="dxa"/>
            <w:shd w:val="clear" w:color="auto" w:fill="C6D9F1"/>
          </w:tcPr>
          <w:p w14:paraId="6E3C62C4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1DA5F583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02C86342" w14:textId="77777777" w:rsidR="00D7182D" w:rsidRDefault="00D7182D" w:rsidP="005A54EC">
            <w:r>
              <w:t>Description</w:t>
            </w:r>
          </w:p>
        </w:tc>
      </w:tr>
      <w:tr w:rsidR="00D7182D" w14:paraId="65551AB5" w14:textId="77777777" w:rsidTr="00BF2AAB">
        <w:tc>
          <w:tcPr>
            <w:tcW w:w="3293" w:type="dxa"/>
            <w:shd w:val="clear" w:color="auto" w:fill="FFFFFF"/>
          </w:tcPr>
          <w:p w14:paraId="48C279FB" w14:textId="77777777" w:rsidR="00D7182D" w:rsidRDefault="00D7182D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67CE6C9F" w14:textId="77777777" w:rsidR="00D7182D" w:rsidRDefault="00D7182D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7529F2D0" w14:textId="77777777" w:rsidR="00D7182D" w:rsidRDefault="00D7182D" w:rsidP="005A54EC">
            <w:r>
              <w:t>NA</w:t>
            </w:r>
          </w:p>
        </w:tc>
      </w:tr>
      <w:tr w:rsidR="00D7182D" w14:paraId="361A846B" w14:textId="77777777" w:rsidTr="00BF2AAB">
        <w:tc>
          <w:tcPr>
            <w:tcW w:w="9885" w:type="dxa"/>
            <w:gridSpan w:val="3"/>
            <w:shd w:val="clear" w:color="auto" w:fill="000080"/>
          </w:tcPr>
          <w:p w14:paraId="0CEE896B" w14:textId="77777777" w:rsidR="00D7182D" w:rsidRDefault="00D7182D" w:rsidP="005A54EC">
            <w:r>
              <w:rPr>
                <w:b/>
              </w:rPr>
              <w:t>Output parameters</w:t>
            </w:r>
          </w:p>
        </w:tc>
      </w:tr>
      <w:tr w:rsidR="00D7182D" w14:paraId="3565357D" w14:textId="77777777" w:rsidTr="00BF2AAB">
        <w:tc>
          <w:tcPr>
            <w:tcW w:w="3293" w:type="dxa"/>
            <w:shd w:val="clear" w:color="auto" w:fill="C6D9F1"/>
          </w:tcPr>
          <w:p w14:paraId="3256DFB4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49D0C645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695322A6" w14:textId="77777777" w:rsidR="00D7182D" w:rsidRDefault="00D7182D" w:rsidP="005A54EC">
            <w:r>
              <w:t>Description</w:t>
            </w:r>
          </w:p>
        </w:tc>
      </w:tr>
      <w:tr w:rsidR="00D7182D" w14:paraId="77AB031B" w14:textId="77777777" w:rsidTr="00BF2AAB">
        <w:tc>
          <w:tcPr>
            <w:tcW w:w="3293" w:type="dxa"/>
          </w:tcPr>
          <w:p w14:paraId="06C1C791" w14:textId="77777777" w:rsidR="00D7182D" w:rsidRDefault="00D7182D" w:rsidP="005A54EC">
            <w:r>
              <w:t>pu8TestResult</w:t>
            </w:r>
          </w:p>
        </w:tc>
        <w:tc>
          <w:tcPr>
            <w:tcW w:w="3310" w:type="dxa"/>
          </w:tcPr>
          <w:p w14:paraId="5311C045" w14:textId="77777777" w:rsidR="00D7182D" w:rsidRDefault="00D7182D" w:rsidP="005A54EC">
            <w:r>
              <w:t>u8TestResultType*</w:t>
            </w:r>
          </w:p>
        </w:tc>
        <w:tc>
          <w:tcPr>
            <w:tcW w:w="3282" w:type="dxa"/>
          </w:tcPr>
          <w:p w14:paraId="6B09F28D" w14:textId="77777777" w:rsidR="00D7182D" w:rsidRDefault="00D7182D" w:rsidP="005A54EC">
            <w:r w:rsidRPr="007B5B66">
              <w:t>Status of the test</w:t>
            </w:r>
          </w:p>
        </w:tc>
      </w:tr>
      <w:tr w:rsidR="00D7182D" w14:paraId="695B14AA" w14:textId="77777777" w:rsidTr="00BF2AAB">
        <w:tc>
          <w:tcPr>
            <w:tcW w:w="9885" w:type="dxa"/>
            <w:gridSpan w:val="3"/>
            <w:shd w:val="clear" w:color="auto" w:fill="000080"/>
          </w:tcPr>
          <w:p w14:paraId="76A3149F" w14:textId="77777777" w:rsidR="00D7182D" w:rsidRDefault="00D7182D" w:rsidP="005A54EC">
            <w:r>
              <w:rPr>
                <w:b/>
              </w:rPr>
              <w:t>Return value</w:t>
            </w:r>
          </w:p>
        </w:tc>
      </w:tr>
      <w:tr w:rsidR="00D7182D" w14:paraId="416B4C65" w14:textId="77777777" w:rsidTr="00BF2AAB">
        <w:tc>
          <w:tcPr>
            <w:tcW w:w="3293" w:type="dxa"/>
            <w:shd w:val="clear" w:color="auto" w:fill="C6D9F1"/>
          </w:tcPr>
          <w:p w14:paraId="6634B62A" w14:textId="77777777" w:rsidR="00D7182D" w:rsidRDefault="00D7182D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0F3D657E" w14:textId="77777777" w:rsidR="00D7182D" w:rsidRDefault="00D7182D" w:rsidP="005A54EC">
            <w:r>
              <w:t>Description</w:t>
            </w:r>
          </w:p>
        </w:tc>
      </w:tr>
      <w:tr w:rsidR="00D7182D" w14:paraId="61594B7A" w14:textId="77777777" w:rsidTr="00BF2AAB">
        <w:tc>
          <w:tcPr>
            <w:tcW w:w="3293" w:type="dxa"/>
          </w:tcPr>
          <w:p w14:paraId="4C5E8C51" w14:textId="77777777" w:rsidR="00D7182D" w:rsidRDefault="00D7182D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6239E028" w14:textId="77777777" w:rsidR="00D7182D" w:rsidRDefault="00D7182D" w:rsidP="005A54EC">
            <w:r>
              <w:t>-</w:t>
            </w:r>
          </w:p>
        </w:tc>
      </w:tr>
      <w:tr w:rsidR="00D7182D" w14:paraId="65846C95" w14:textId="77777777" w:rsidTr="00BF2AAB">
        <w:tc>
          <w:tcPr>
            <w:tcW w:w="9885" w:type="dxa"/>
            <w:gridSpan w:val="3"/>
            <w:shd w:val="clear" w:color="auto" w:fill="000080"/>
          </w:tcPr>
          <w:p w14:paraId="39B16535" w14:textId="77777777" w:rsidR="00D7182D" w:rsidRDefault="00D7182D" w:rsidP="005A54EC">
            <w:r>
              <w:rPr>
                <w:b/>
              </w:rPr>
              <w:t>Dynamic aspect</w:t>
            </w:r>
          </w:p>
        </w:tc>
      </w:tr>
      <w:tr w:rsidR="00D7182D" w14:paraId="0FC98E19" w14:textId="77777777" w:rsidTr="00BF2AAB">
        <w:tc>
          <w:tcPr>
            <w:tcW w:w="3293" w:type="dxa"/>
            <w:shd w:val="clear" w:color="auto" w:fill="C6D9F1"/>
          </w:tcPr>
          <w:p w14:paraId="2446712A" w14:textId="77777777" w:rsidR="00D7182D" w:rsidRDefault="00D7182D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3D70145A" w14:textId="77777777" w:rsidR="00D7182D" w:rsidRDefault="00D7182D" w:rsidP="005A54EC">
            <w:r>
              <w:t>Description</w:t>
            </w:r>
          </w:p>
        </w:tc>
      </w:tr>
      <w:tr w:rsidR="00D7182D" w14:paraId="4D47469E" w14:textId="77777777" w:rsidTr="00BF2AAB">
        <w:tc>
          <w:tcPr>
            <w:tcW w:w="3293" w:type="dxa"/>
            <w:shd w:val="clear" w:color="auto" w:fill="FFFFFF"/>
          </w:tcPr>
          <w:p w14:paraId="425D20E9" w14:textId="77777777" w:rsidR="00D7182D" w:rsidRDefault="00D7182D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09C45D98" w14:textId="77777777" w:rsidR="00D7182D" w:rsidRDefault="00D7182D" w:rsidP="005A54EC">
            <w:r>
              <w:t>*</w:t>
            </w:r>
          </w:p>
        </w:tc>
      </w:tr>
      <w:tr w:rsidR="00D7182D" w14:paraId="684B3F5E" w14:textId="77777777" w:rsidTr="00BF2AAB">
        <w:tc>
          <w:tcPr>
            <w:tcW w:w="9885" w:type="dxa"/>
            <w:gridSpan w:val="3"/>
            <w:shd w:val="clear" w:color="auto" w:fill="000080"/>
          </w:tcPr>
          <w:p w14:paraId="426CF04B" w14:textId="77777777" w:rsidR="00D7182D" w:rsidRDefault="00D7182D" w:rsidP="005A54EC">
            <w:r>
              <w:rPr>
                <w:b/>
              </w:rPr>
              <w:t>Static aspect</w:t>
            </w:r>
          </w:p>
        </w:tc>
      </w:tr>
      <w:tr w:rsidR="00D7182D" w14:paraId="65800068" w14:textId="77777777" w:rsidTr="00BF2AAB">
        <w:tc>
          <w:tcPr>
            <w:tcW w:w="9885" w:type="dxa"/>
            <w:gridSpan w:val="3"/>
          </w:tcPr>
          <w:p w14:paraId="29CAD5FC" w14:textId="77777777" w:rsidR="00D7182D" w:rsidRDefault="00D7182D" w:rsidP="005A54EC"/>
        </w:tc>
      </w:tr>
      <w:tr w:rsidR="00D7182D" w14:paraId="626C8AA7" w14:textId="77777777" w:rsidTr="00BF2AAB">
        <w:tc>
          <w:tcPr>
            <w:tcW w:w="9885" w:type="dxa"/>
            <w:gridSpan w:val="3"/>
            <w:shd w:val="clear" w:color="auto" w:fill="000080"/>
          </w:tcPr>
          <w:p w14:paraId="7A9C8A24" w14:textId="77777777" w:rsidR="00D7182D" w:rsidRDefault="00D7182D" w:rsidP="005A54EC">
            <w:r>
              <w:rPr>
                <w:b/>
              </w:rPr>
              <w:t>Constrains</w:t>
            </w:r>
          </w:p>
        </w:tc>
      </w:tr>
      <w:tr w:rsidR="00D7182D" w14:paraId="7603897B" w14:textId="77777777" w:rsidTr="00BF2AAB">
        <w:tc>
          <w:tcPr>
            <w:tcW w:w="9885" w:type="dxa"/>
            <w:gridSpan w:val="3"/>
          </w:tcPr>
          <w:p w14:paraId="79100101" w14:textId="77777777" w:rsidR="00D7182D" w:rsidRDefault="00D7182D" w:rsidP="005A54EC"/>
        </w:tc>
      </w:tr>
      <w:tr w:rsidR="00D7182D" w14:paraId="36439B07" w14:textId="77777777" w:rsidTr="00BF2AAB">
        <w:tc>
          <w:tcPr>
            <w:tcW w:w="3293" w:type="dxa"/>
          </w:tcPr>
          <w:p w14:paraId="00BE3949" w14:textId="77777777" w:rsidR="00D7182D" w:rsidRDefault="00D7182D" w:rsidP="005A54EC"/>
        </w:tc>
        <w:tc>
          <w:tcPr>
            <w:tcW w:w="3310" w:type="dxa"/>
          </w:tcPr>
          <w:p w14:paraId="1CA853E7" w14:textId="77777777" w:rsidR="00D7182D" w:rsidRDefault="00D7182D" w:rsidP="005A54EC"/>
        </w:tc>
        <w:tc>
          <w:tcPr>
            <w:tcW w:w="3282" w:type="dxa"/>
          </w:tcPr>
          <w:p w14:paraId="00A7891C" w14:textId="77777777" w:rsidR="00D7182D" w:rsidRDefault="00D7182D" w:rsidP="005A54EC"/>
        </w:tc>
      </w:tr>
      <w:tr w:rsidR="00D7182D" w14:paraId="18348001" w14:textId="77777777" w:rsidTr="00BF2AAB">
        <w:tc>
          <w:tcPr>
            <w:tcW w:w="3293" w:type="dxa"/>
          </w:tcPr>
          <w:p w14:paraId="5A9F1EF1" w14:textId="77777777" w:rsidR="00D7182D" w:rsidRDefault="00D7182D" w:rsidP="005A54EC"/>
        </w:tc>
        <w:tc>
          <w:tcPr>
            <w:tcW w:w="3310" w:type="dxa"/>
          </w:tcPr>
          <w:p w14:paraId="2572E483" w14:textId="77777777" w:rsidR="00D7182D" w:rsidRDefault="00D7182D" w:rsidP="005A54EC"/>
        </w:tc>
        <w:tc>
          <w:tcPr>
            <w:tcW w:w="3282" w:type="dxa"/>
          </w:tcPr>
          <w:p w14:paraId="43B52AB7" w14:textId="77777777" w:rsidR="00D7182D" w:rsidRDefault="00D7182D" w:rsidP="005A54EC"/>
        </w:tc>
      </w:tr>
    </w:tbl>
    <w:p w14:paraId="0957B6A7" w14:textId="1C32E955" w:rsidR="00D7182D" w:rsidRDefault="00BF2AAB" w:rsidP="00D7182D">
      <w:r>
        <w:rPr>
          <w:noProof/>
        </w:rPr>
        <w:lastRenderedPageBreak/>
        <w:drawing>
          <wp:inline distT="0" distB="0" distL="0" distR="0" wp14:anchorId="2FFB057F" wp14:editId="619F22EA">
            <wp:extent cx="6391275" cy="610870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2443" w14:textId="14EBC1FF" w:rsidR="00055286" w:rsidRPr="00D7182D" w:rsidRDefault="00055286" w:rsidP="00055286">
      <w:pPr>
        <w:pStyle w:val="Caption"/>
      </w:pPr>
      <w:bookmarkStart w:id="39" w:name="_Toc127434334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proofErr w:type="spellStart"/>
      <w:r w:rsidRPr="00BC2A80">
        <w:t>PAL_Autotest_CheckMosfetLowSC</w:t>
      </w:r>
      <w:bookmarkEnd w:id="39"/>
      <w:proofErr w:type="spellEnd"/>
    </w:p>
    <w:p w14:paraId="1F332EB2" w14:textId="3E507FC4" w:rsidR="00D7182D" w:rsidRDefault="00D7182D">
      <w:pPr>
        <w:pStyle w:val="Heading3"/>
      </w:pPr>
      <w:bookmarkStart w:id="40" w:name="_Toc127529662"/>
      <w:proofErr w:type="spellStart"/>
      <w:r w:rsidRPr="00D7182D">
        <w:t>PAL_Autotest_CheckMosfetHighSC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D7182D" w14:paraId="79318FE9" w14:textId="77777777" w:rsidTr="00BF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40402E00" w14:textId="77777777" w:rsidR="00D7182D" w:rsidRDefault="00D7182D" w:rsidP="005A54EC">
            <w:r>
              <w:t>Object</w:t>
            </w:r>
          </w:p>
        </w:tc>
      </w:tr>
      <w:tr w:rsidR="00D7182D" w14:paraId="079FA1A7" w14:textId="77777777" w:rsidTr="00BF2AAB">
        <w:tc>
          <w:tcPr>
            <w:tcW w:w="9885" w:type="dxa"/>
            <w:gridSpan w:val="3"/>
          </w:tcPr>
          <w:p w14:paraId="7D6ADCA5" w14:textId="77777777" w:rsidR="00D7182D" w:rsidRDefault="00D7182D" w:rsidP="005A54EC">
            <w:r w:rsidRPr="007B5B66">
              <w:t>This function shall test if the high MOFSET of the power bridge are in short circuit.</w:t>
            </w:r>
          </w:p>
        </w:tc>
      </w:tr>
      <w:tr w:rsidR="00D7182D" w14:paraId="05F45F5C" w14:textId="77777777" w:rsidTr="00BF2AAB">
        <w:tc>
          <w:tcPr>
            <w:tcW w:w="9885" w:type="dxa"/>
            <w:gridSpan w:val="3"/>
            <w:shd w:val="clear" w:color="auto" w:fill="000080"/>
          </w:tcPr>
          <w:p w14:paraId="120932F3" w14:textId="77777777" w:rsidR="00D7182D" w:rsidRDefault="00D7182D" w:rsidP="005A54EC">
            <w:r>
              <w:rPr>
                <w:b/>
              </w:rPr>
              <w:t>Prototype</w:t>
            </w:r>
          </w:p>
        </w:tc>
      </w:tr>
      <w:tr w:rsidR="00D7182D" w14:paraId="5A3DABF7" w14:textId="77777777" w:rsidTr="00BF2AAB">
        <w:tc>
          <w:tcPr>
            <w:tcW w:w="9885" w:type="dxa"/>
            <w:gridSpan w:val="3"/>
          </w:tcPr>
          <w:p w14:paraId="0AFB000D" w14:textId="77777777" w:rsidR="00D7182D" w:rsidRDefault="00D7182D" w:rsidP="005A54EC">
            <w:r>
              <w:t xml:space="preserve">void </w:t>
            </w:r>
            <w:proofErr w:type="spellStart"/>
            <w:r>
              <w:t>PAL_Autotest_CheckMosfetHighSC</w:t>
            </w:r>
            <w:proofErr w:type="spellEnd"/>
            <w:r>
              <w:t xml:space="preserve"> (u8TestResultType *pu8TestResult)</w:t>
            </w:r>
          </w:p>
        </w:tc>
      </w:tr>
      <w:tr w:rsidR="00D7182D" w14:paraId="5E2A8B7F" w14:textId="77777777" w:rsidTr="00BF2AAB">
        <w:tc>
          <w:tcPr>
            <w:tcW w:w="9885" w:type="dxa"/>
            <w:gridSpan w:val="3"/>
            <w:shd w:val="clear" w:color="auto" w:fill="000080"/>
          </w:tcPr>
          <w:p w14:paraId="0AFB1A3F" w14:textId="77777777" w:rsidR="00D7182D" w:rsidRDefault="00D7182D" w:rsidP="005A54EC">
            <w:r>
              <w:rPr>
                <w:b/>
              </w:rPr>
              <w:t>Input parameters</w:t>
            </w:r>
          </w:p>
        </w:tc>
      </w:tr>
      <w:tr w:rsidR="00D7182D" w14:paraId="149E7F1F" w14:textId="77777777" w:rsidTr="00BF2AAB">
        <w:tc>
          <w:tcPr>
            <w:tcW w:w="3293" w:type="dxa"/>
            <w:shd w:val="clear" w:color="auto" w:fill="C6D9F1"/>
          </w:tcPr>
          <w:p w14:paraId="21367236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40C84ABF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5EE86604" w14:textId="77777777" w:rsidR="00D7182D" w:rsidRDefault="00D7182D" w:rsidP="005A54EC">
            <w:r>
              <w:t>Description</w:t>
            </w:r>
          </w:p>
        </w:tc>
      </w:tr>
      <w:tr w:rsidR="00D7182D" w14:paraId="5268A44D" w14:textId="77777777" w:rsidTr="00BF2AAB">
        <w:tc>
          <w:tcPr>
            <w:tcW w:w="3293" w:type="dxa"/>
            <w:shd w:val="clear" w:color="auto" w:fill="FFFFFF"/>
          </w:tcPr>
          <w:p w14:paraId="1F7F8FAC" w14:textId="77777777" w:rsidR="00D7182D" w:rsidRDefault="00D7182D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7BB770EE" w14:textId="77777777" w:rsidR="00D7182D" w:rsidRDefault="00D7182D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4774442F" w14:textId="77777777" w:rsidR="00D7182D" w:rsidRDefault="00D7182D" w:rsidP="005A54EC">
            <w:r>
              <w:t>NA</w:t>
            </w:r>
          </w:p>
        </w:tc>
      </w:tr>
      <w:tr w:rsidR="00D7182D" w14:paraId="653E3DFB" w14:textId="77777777" w:rsidTr="00BF2AAB">
        <w:tc>
          <w:tcPr>
            <w:tcW w:w="9885" w:type="dxa"/>
            <w:gridSpan w:val="3"/>
            <w:shd w:val="clear" w:color="auto" w:fill="000080"/>
          </w:tcPr>
          <w:p w14:paraId="13740706" w14:textId="77777777" w:rsidR="00D7182D" w:rsidRDefault="00D7182D" w:rsidP="005A54EC">
            <w:r>
              <w:rPr>
                <w:b/>
              </w:rPr>
              <w:t>Output parameters</w:t>
            </w:r>
          </w:p>
        </w:tc>
      </w:tr>
      <w:tr w:rsidR="00D7182D" w14:paraId="322C2EBA" w14:textId="77777777" w:rsidTr="00BF2AAB">
        <w:tc>
          <w:tcPr>
            <w:tcW w:w="3293" w:type="dxa"/>
            <w:shd w:val="clear" w:color="auto" w:fill="C6D9F1"/>
          </w:tcPr>
          <w:p w14:paraId="1FDCA6FE" w14:textId="77777777" w:rsidR="00D7182D" w:rsidRDefault="00D7182D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6EFF2BD2" w14:textId="77777777" w:rsidR="00D7182D" w:rsidRDefault="00D7182D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4E41176A" w14:textId="77777777" w:rsidR="00D7182D" w:rsidRDefault="00D7182D" w:rsidP="005A54EC">
            <w:r>
              <w:t>Description</w:t>
            </w:r>
          </w:p>
        </w:tc>
      </w:tr>
      <w:tr w:rsidR="00D7182D" w14:paraId="575EA87C" w14:textId="77777777" w:rsidTr="00BF2AAB">
        <w:tc>
          <w:tcPr>
            <w:tcW w:w="3293" w:type="dxa"/>
          </w:tcPr>
          <w:p w14:paraId="64095AA7" w14:textId="77777777" w:rsidR="00D7182D" w:rsidRDefault="00D7182D" w:rsidP="005A54EC">
            <w:r>
              <w:t>pu8TestResult</w:t>
            </w:r>
          </w:p>
        </w:tc>
        <w:tc>
          <w:tcPr>
            <w:tcW w:w="3310" w:type="dxa"/>
          </w:tcPr>
          <w:p w14:paraId="55E7A4A3" w14:textId="77777777" w:rsidR="00D7182D" w:rsidRDefault="00D7182D" w:rsidP="005A54EC">
            <w:r>
              <w:t>u8TestResultType*</w:t>
            </w:r>
          </w:p>
        </w:tc>
        <w:tc>
          <w:tcPr>
            <w:tcW w:w="3282" w:type="dxa"/>
          </w:tcPr>
          <w:p w14:paraId="32A3F79A" w14:textId="77777777" w:rsidR="00D7182D" w:rsidRDefault="00D7182D" w:rsidP="005A54EC">
            <w:r w:rsidRPr="007B5B66">
              <w:t>Status of the test</w:t>
            </w:r>
          </w:p>
        </w:tc>
      </w:tr>
      <w:tr w:rsidR="00D7182D" w14:paraId="73A0D020" w14:textId="77777777" w:rsidTr="00BF2AAB">
        <w:tc>
          <w:tcPr>
            <w:tcW w:w="9885" w:type="dxa"/>
            <w:gridSpan w:val="3"/>
            <w:shd w:val="clear" w:color="auto" w:fill="000080"/>
          </w:tcPr>
          <w:p w14:paraId="65727935" w14:textId="77777777" w:rsidR="00D7182D" w:rsidRDefault="00D7182D" w:rsidP="005A54EC">
            <w:r>
              <w:rPr>
                <w:b/>
              </w:rPr>
              <w:t>Return value</w:t>
            </w:r>
          </w:p>
        </w:tc>
      </w:tr>
      <w:tr w:rsidR="00D7182D" w14:paraId="63F6C789" w14:textId="77777777" w:rsidTr="00BF2AAB">
        <w:tc>
          <w:tcPr>
            <w:tcW w:w="3293" w:type="dxa"/>
            <w:shd w:val="clear" w:color="auto" w:fill="C6D9F1"/>
          </w:tcPr>
          <w:p w14:paraId="7B5D4EB6" w14:textId="77777777" w:rsidR="00D7182D" w:rsidRDefault="00D7182D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45A19C52" w14:textId="77777777" w:rsidR="00D7182D" w:rsidRDefault="00D7182D" w:rsidP="005A54EC">
            <w:r>
              <w:t>Description</w:t>
            </w:r>
          </w:p>
        </w:tc>
      </w:tr>
      <w:tr w:rsidR="00D7182D" w14:paraId="65B63BD8" w14:textId="77777777" w:rsidTr="00BF2AAB">
        <w:tc>
          <w:tcPr>
            <w:tcW w:w="3293" w:type="dxa"/>
          </w:tcPr>
          <w:p w14:paraId="0D51B321" w14:textId="77777777" w:rsidR="00D7182D" w:rsidRDefault="00D7182D" w:rsidP="005A54EC">
            <w:r>
              <w:lastRenderedPageBreak/>
              <w:t>NA</w:t>
            </w:r>
          </w:p>
        </w:tc>
        <w:tc>
          <w:tcPr>
            <w:tcW w:w="6592" w:type="dxa"/>
            <w:gridSpan w:val="2"/>
          </w:tcPr>
          <w:p w14:paraId="1251C318" w14:textId="77777777" w:rsidR="00D7182D" w:rsidRDefault="00D7182D" w:rsidP="005A54EC">
            <w:r>
              <w:t>-</w:t>
            </w:r>
          </w:p>
        </w:tc>
      </w:tr>
      <w:tr w:rsidR="00D7182D" w14:paraId="1E9E2F2A" w14:textId="77777777" w:rsidTr="00BF2AAB">
        <w:tc>
          <w:tcPr>
            <w:tcW w:w="9885" w:type="dxa"/>
            <w:gridSpan w:val="3"/>
            <w:shd w:val="clear" w:color="auto" w:fill="000080"/>
          </w:tcPr>
          <w:p w14:paraId="1B22BC4A" w14:textId="77777777" w:rsidR="00D7182D" w:rsidRDefault="00D7182D" w:rsidP="005A54EC">
            <w:r>
              <w:rPr>
                <w:b/>
              </w:rPr>
              <w:t>Dynamic aspect</w:t>
            </w:r>
          </w:p>
        </w:tc>
      </w:tr>
      <w:tr w:rsidR="00D7182D" w14:paraId="723B3E83" w14:textId="77777777" w:rsidTr="00BF2AAB">
        <w:tc>
          <w:tcPr>
            <w:tcW w:w="3293" w:type="dxa"/>
            <w:shd w:val="clear" w:color="auto" w:fill="C6D9F1"/>
          </w:tcPr>
          <w:p w14:paraId="35840E4A" w14:textId="77777777" w:rsidR="00D7182D" w:rsidRDefault="00D7182D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2624F0EB" w14:textId="77777777" w:rsidR="00D7182D" w:rsidRDefault="00D7182D" w:rsidP="005A54EC">
            <w:r>
              <w:t>Description</w:t>
            </w:r>
          </w:p>
        </w:tc>
      </w:tr>
      <w:tr w:rsidR="00D7182D" w14:paraId="2D142A19" w14:textId="77777777" w:rsidTr="00BF2AAB">
        <w:tc>
          <w:tcPr>
            <w:tcW w:w="3293" w:type="dxa"/>
            <w:shd w:val="clear" w:color="auto" w:fill="FFFFFF"/>
          </w:tcPr>
          <w:p w14:paraId="65DA0AF1" w14:textId="77777777" w:rsidR="00D7182D" w:rsidRDefault="00D7182D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78E2BA5B" w14:textId="77777777" w:rsidR="00D7182D" w:rsidRDefault="00D7182D" w:rsidP="005A54EC">
            <w:r>
              <w:t>*</w:t>
            </w:r>
          </w:p>
        </w:tc>
      </w:tr>
      <w:tr w:rsidR="00D7182D" w14:paraId="030BF384" w14:textId="77777777" w:rsidTr="00BF2AAB">
        <w:tc>
          <w:tcPr>
            <w:tcW w:w="9885" w:type="dxa"/>
            <w:gridSpan w:val="3"/>
            <w:shd w:val="clear" w:color="auto" w:fill="000080"/>
          </w:tcPr>
          <w:p w14:paraId="799FD06E" w14:textId="77777777" w:rsidR="00D7182D" w:rsidRDefault="00D7182D" w:rsidP="005A54EC">
            <w:r>
              <w:rPr>
                <w:b/>
              </w:rPr>
              <w:t>Static aspect</w:t>
            </w:r>
          </w:p>
        </w:tc>
      </w:tr>
      <w:tr w:rsidR="00D7182D" w14:paraId="4C22C591" w14:textId="77777777" w:rsidTr="00BF2AAB">
        <w:tc>
          <w:tcPr>
            <w:tcW w:w="9885" w:type="dxa"/>
            <w:gridSpan w:val="3"/>
          </w:tcPr>
          <w:p w14:paraId="7C89C3A0" w14:textId="77777777" w:rsidR="00D7182D" w:rsidRDefault="00D7182D" w:rsidP="005A54EC"/>
        </w:tc>
      </w:tr>
      <w:tr w:rsidR="00D7182D" w14:paraId="05A8532A" w14:textId="77777777" w:rsidTr="00BF2AAB">
        <w:tc>
          <w:tcPr>
            <w:tcW w:w="9885" w:type="dxa"/>
            <w:gridSpan w:val="3"/>
            <w:shd w:val="clear" w:color="auto" w:fill="000080"/>
          </w:tcPr>
          <w:p w14:paraId="6D022091" w14:textId="77777777" w:rsidR="00D7182D" w:rsidRDefault="00D7182D" w:rsidP="005A54EC">
            <w:r>
              <w:rPr>
                <w:b/>
              </w:rPr>
              <w:t>Constrains</w:t>
            </w:r>
          </w:p>
        </w:tc>
      </w:tr>
      <w:tr w:rsidR="00D7182D" w14:paraId="66A669CB" w14:textId="77777777" w:rsidTr="00BF2AAB">
        <w:tc>
          <w:tcPr>
            <w:tcW w:w="9885" w:type="dxa"/>
            <w:gridSpan w:val="3"/>
          </w:tcPr>
          <w:p w14:paraId="258B28BC" w14:textId="77777777" w:rsidR="00D7182D" w:rsidRDefault="00D7182D" w:rsidP="005A54EC"/>
        </w:tc>
      </w:tr>
      <w:tr w:rsidR="00D7182D" w14:paraId="00A66850" w14:textId="77777777" w:rsidTr="00BF2AAB">
        <w:tc>
          <w:tcPr>
            <w:tcW w:w="3293" w:type="dxa"/>
          </w:tcPr>
          <w:p w14:paraId="1935851D" w14:textId="77777777" w:rsidR="00D7182D" w:rsidRDefault="00D7182D" w:rsidP="005A54EC"/>
        </w:tc>
        <w:tc>
          <w:tcPr>
            <w:tcW w:w="3310" w:type="dxa"/>
          </w:tcPr>
          <w:p w14:paraId="35406062" w14:textId="77777777" w:rsidR="00D7182D" w:rsidRDefault="00D7182D" w:rsidP="005A54EC"/>
        </w:tc>
        <w:tc>
          <w:tcPr>
            <w:tcW w:w="3282" w:type="dxa"/>
          </w:tcPr>
          <w:p w14:paraId="01BE67F2" w14:textId="77777777" w:rsidR="00D7182D" w:rsidRDefault="00D7182D" w:rsidP="005A54EC"/>
        </w:tc>
      </w:tr>
      <w:tr w:rsidR="00D7182D" w14:paraId="39B6DC26" w14:textId="77777777" w:rsidTr="00BF2AAB">
        <w:tc>
          <w:tcPr>
            <w:tcW w:w="3293" w:type="dxa"/>
          </w:tcPr>
          <w:p w14:paraId="0AFC7DCA" w14:textId="77777777" w:rsidR="00D7182D" w:rsidRDefault="00D7182D" w:rsidP="005A54EC"/>
        </w:tc>
        <w:tc>
          <w:tcPr>
            <w:tcW w:w="3310" w:type="dxa"/>
          </w:tcPr>
          <w:p w14:paraId="137265C1" w14:textId="77777777" w:rsidR="00D7182D" w:rsidRDefault="00D7182D" w:rsidP="005A54EC"/>
        </w:tc>
        <w:tc>
          <w:tcPr>
            <w:tcW w:w="3282" w:type="dxa"/>
          </w:tcPr>
          <w:p w14:paraId="26B64662" w14:textId="77777777" w:rsidR="00D7182D" w:rsidRDefault="00D7182D" w:rsidP="005A54EC"/>
        </w:tc>
      </w:tr>
    </w:tbl>
    <w:p w14:paraId="314248B6" w14:textId="0DA08CE9" w:rsidR="00D7182D" w:rsidRDefault="00D6351E" w:rsidP="00D7182D">
      <w:r>
        <w:rPr>
          <w:noProof/>
        </w:rPr>
        <w:drawing>
          <wp:inline distT="0" distB="0" distL="0" distR="0" wp14:anchorId="2C1ED90C" wp14:editId="7EC5C47D">
            <wp:extent cx="6391275" cy="63519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E6E" w14:textId="2648B8A0" w:rsidR="00055286" w:rsidRPr="00D7182D" w:rsidRDefault="00055286" w:rsidP="00055286">
      <w:pPr>
        <w:pStyle w:val="Caption"/>
      </w:pPr>
      <w:bookmarkStart w:id="41" w:name="_Toc127434335"/>
      <w:r>
        <w:t xml:space="preserve">Figure </w:t>
      </w:r>
      <w:fldSimple w:instr=" SEQ Figure \* ARABIC ">
        <w:r>
          <w:rPr>
            <w:noProof/>
          </w:rPr>
          <w:t>11</w:t>
        </w:r>
      </w:fldSimple>
      <w:r w:rsidRPr="00145905">
        <w:t>PAL_Autotest_CheckMosfet</w:t>
      </w:r>
      <w:r>
        <w:t>High</w:t>
      </w:r>
      <w:r w:rsidRPr="00145905">
        <w:t>SC</w:t>
      </w:r>
      <w:bookmarkEnd w:id="41"/>
    </w:p>
    <w:p w14:paraId="2360E186" w14:textId="69BD7F50" w:rsidR="00542561" w:rsidRDefault="00542561">
      <w:pPr>
        <w:pStyle w:val="Heading3"/>
      </w:pPr>
      <w:bookmarkStart w:id="42" w:name="_Toc127529663"/>
      <w:proofErr w:type="spellStart"/>
      <w:r w:rsidRPr="00542561">
        <w:t>PAL_Autotest_CheckMosfetOCAT</w:t>
      </w:r>
      <w:bookmarkEnd w:id="4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542561" w14:paraId="2C14FF03" w14:textId="77777777" w:rsidTr="00E365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55EACB8" w14:textId="77777777" w:rsidR="00542561" w:rsidRDefault="00542561" w:rsidP="005A54EC">
            <w:r>
              <w:t>Object</w:t>
            </w:r>
          </w:p>
        </w:tc>
      </w:tr>
      <w:tr w:rsidR="00542561" w14:paraId="4590B4B2" w14:textId="77777777" w:rsidTr="00E365B5">
        <w:tc>
          <w:tcPr>
            <w:tcW w:w="9885" w:type="dxa"/>
            <w:gridSpan w:val="3"/>
          </w:tcPr>
          <w:p w14:paraId="3C87ECB5" w14:textId="77777777" w:rsidR="00542561" w:rsidRDefault="00542561" w:rsidP="005A54EC">
            <w:r w:rsidRPr="00BF3CF7">
              <w:lastRenderedPageBreak/>
              <w:t>This function shall test if MOFSET of the power bridge stay in open circuit when ordered</w:t>
            </w:r>
          </w:p>
        </w:tc>
      </w:tr>
      <w:tr w:rsidR="00542561" w14:paraId="139F6288" w14:textId="77777777" w:rsidTr="00E365B5">
        <w:tc>
          <w:tcPr>
            <w:tcW w:w="9885" w:type="dxa"/>
            <w:gridSpan w:val="3"/>
            <w:shd w:val="clear" w:color="auto" w:fill="000080"/>
          </w:tcPr>
          <w:p w14:paraId="5B70DB71" w14:textId="77777777" w:rsidR="00542561" w:rsidRDefault="00542561" w:rsidP="005A54EC">
            <w:r>
              <w:rPr>
                <w:b/>
              </w:rPr>
              <w:t>Prototype</w:t>
            </w:r>
          </w:p>
        </w:tc>
      </w:tr>
      <w:tr w:rsidR="00542561" w14:paraId="13FE9F5E" w14:textId="77777777" w:rsidTr="00E365B5">
        <w:tc>
          <w:tcPr>
            <w:tcW w:w="9885" w:type="dxa"/>
            <w:gridSpan w:val="3"/>
          </w:tcPr>
          <w:p w14:paraId="6493C522" w14:textId="77777777" w:rsidR="00542561" w:rsidRDefault="00542561" w:rsidP="005A54EC">
            <w:r>
              <w:t xml:space="preserve">void </w:t>
            </w:r>
            <w:proofErr w:type="spellStart"/>
            <w:r>
              <w:t>PAL_Autotest_CheckMosfetOCAT</w:t>
            </w:r>
            <w:proofErr w:type="spellEnd"/>
            <w:r>
              <w:t xml:space="preserve"> (u8TestResultType *pu8TestResult)</w:t>
            </w:r>
          </w:p>
        </w:tc>
      </w:tr>
      <w:tr w:rsidR="00542561" w14:paraId="3D7F423C" w14:textId="77777777" w:rsidTr="00E365B5">
        <w:tc>
          <w:tcPr>
            <w:tcW w:w="9885" w:type="dxa"/>
            <w:gridSpan w:val="3"/>
            <w:shd w:val="clear" w:color="auto" w:fill="000080"/>
          </w:tcPr>
          <w:p w14:paraId="2A348FD9" w14:textId="77777777" w:rsidR="00542561" w:rsidRDefault="00542561" w:rsidP="005A54EC">
            <w:r>
              <w:rPr>
                <w:b/>
              </w:rPr>
              <w:t>Input parameters</w:t>
            </w:r>
          </w:p>
        </w:tc>
      </w:tr>
      <w:tr w:rsidR="00542561" w14:paraId="6534E21B" w14:textId="77777777" w:rsidTr="00E365B5">
        <w:tc>
          <w:tcPr>
            <w:tcW w:w="3293" w:type="dxa"/>
            <w:shd w:val="clear" w:color="auto" w:fill="C6D9F1"/>
          </w:tcPr>
          <w:p w14:paraId="561CDFCC" w14:textId="77777777" w:rsidR="00542561" w:rsidRDefault="0054256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2CC27372" w14:textId="77777777" w:rsidR="00542561" w:rsidRDefault="0054256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3AD3AA31" w14:textId="77777777" w:rsidR="00542561" w:rsidRDefault="00542561" w:rsidP="005A54EC">
            <w:r>
              <w:t>Description</w:t>
            </w:r>
          </w:p>
        </w:tc>
      </w:tr>
      <w:tr w:rsidR="00542561" w14:paraId="2611573F" w14:textId="77777777" w:rsidTr="00E365B5">
        <w:tc>
          <w:tcPr>
            <w:tcW w:w="3293" w:type="dxa"/>
            <w:shd w:val="clear" w:color="auto" w:fill="FFFFFF"/>
          </w:tcPr>
          <w:p w14:paraId="38D30A83" w14:textId="77777777" w:rsidR="00542561" w:rsidRDefault="00542561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1347223A" w14:textId="77777777" w:rsidR="00542561" w:rsidRDefault="00542561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2AF8CE5C" w14:textId="77777777" w:rsidR="00542561" w:rsidRDefault="00542561" w:rsidP="005A54EC">
            <w:r>
              <w:t>NA</w:t>
            </w:r>
          </w:p>
        </w:tc>
      </w:tr>
      <w:tr w:rsidR="00542561" w14:paraId="57306F1E" w14:textId="77777777" w:rsidTr="00E365B5">
        <w:tc>
          <w:tcPr>
            <w:tcW w:w="9885" w:type="dxa"/>
            <w:gridSpan w:val="3"/>
            <w:shd w:val="clear" w:color="auto" w:fill="000080"/>
          </w:tcPr>
          <w:p w14:paraId="024CCBBB" w14:textId="77777777" w:rsidR="00542561" w:rsidRDefault="00542561" w:rsidP="005A54EC">
            <w:r>
              <w:rPr>
                <w:b/>
              </w:rPr>
              <w:t>Output parameters</w:t>
            </w:r>
          </w:p>
        </w:tc>
      </w:tr>
      <w:tr w:rsidR="00542561" w14:paraId="71818619" w14:textId="77777777" w:rsidTr="00E365B5">
        <w:tc>
          <w:tcPr>
            <w:tcW w:w="3293" w:type="dxa"/>
            <w:shd w:val="clear" w:color="auto" w:fill="C6D9F1"/>
          </w:tcPr>
          <w:p w14:paraId="7823B5DA" w14:textId="77777777" w:rsidR="00542561" w:rsidRDefault="0054256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0D0468E1" w14:textId="77777777" w:rsidR="00542561" w:rsidRDefault="0054256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7D383CCD" w14:textId="77777777" w:rsidR="00542561" w:rsidRDefault="00542561" w:rsidP="005A54EC">
            <w:r>
              <w:t>Description</w:t>
            </w:r>
          </w:p>
        </w:tc>
      </w:tr>
      <w:tr w:rsidR="00542561" w14:paraId="7E62413D" w14:textId="77777777" w:rsidTr="00E365B5">
        <w:tc>
          <w:tcPr>
            <w:tcW w:w="3293" w:type="dxa"/>
          </w:tcPr>
          <w:p w14:paraId="11025037" w14:textId="77777777" w:rsidR="00542561" w:rsidRDefault="00542561" w:rsidP="005A54EC">
            <w:r>
              <w:t>pu8TestResult</w:t>
            </w:r>
          </w:p>
        </w:tc>
        <w:tc>
          <w:tcPr>
            <w:tcW w:w="3310" w:type="dxa"/>
          </w:tcPr>
          <w:p w14:paraId="20CC0D72" w14:textId="77777777" w:rsidR="00542561" w:rsidRDefault="00542561" w:rsidP="005A54EC">
            <w:r>
              <w:t>u8TestResultType*</w:t>
            </w:r>
          </w:p>
        </w:tc>
        <w:tc>
          <w:tcPr>
            <w:tcW w:w="3282" w:type="dxa"/>
          </w:tcPr>
          <w:p w14:paraId="4F2CA27C" w14:textId="77777777" w:rsidR="00542561" w:rsidRDefault="00542561" w:rsidP="005A54EC">
            <w:r w:rsidRPr="007B5B66">
              <w:t>Status of the test</w:t>
            </w:r>
          </w:p>
        </w:tc>
      </w:tr>
      <w:tr w:rsidR="00542561" w14:paraId="011E2D43" w14:textId="77777777" w:rsidTr="00E365B5">
        <w:tc>
          <w:tcPr>
            <w:tcW w:w="9885" w:type="dxa"/>
            <w:gridSpan w:val="3"/>
            <w:shd w:val="clear" w:color="auto" w:fill="000080"/>
          </w:tcPr>
          <w:p w14:paraId="1A6DCB55" w14:textId="77777777" w:rsidR="00542561" w:rsidRDefault="00542561" w:rsidP="005A54EC">
            <w:r>
              <w:rPr>
                <w:b/>
              </w:rPr>
              <w:t>Return value</w:t>
            </w:r>
          </w:p>
        </w:tc>
      </w:tr>
      <w:tr w:rsidR="00542561" w14:paraId="606B8650" w14:textId="77777777" w:rsidTr="00E365B5">
        <w:tc>
          <w:tcPr>
            <w:tcW w:w="3293" w:type="dxa"/>
            <w:shd w:val="clear" w:color="auto" w:fill="C6D9F1"/>
          </w:tcPr>
          <w:p w14:paraId="7DBB0B59" w14:textId="77777777" w:rsidR="00542561" w:rsidRDefault="00542561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0BAF5564" w14:textId="77777777" w:rsidR="00542561" w:rsidRDefault="00542561" w:rsidP="005A54EC">
            <w:r>
              <w:t>Description</w:t>
            </w:r>
          </w:p>
        </w:tc>
      </w:tr>
      <w:tr w:rsidR="00542561" w14:paraId="7576233C" w14:textId="77777777" w:rsidTr="00E365B5">
        <w:tc>
          <w:tcPr>
            <w:tcW w:w="3293" w:type="dxa"/>
          </w:tcPr>
          <w:p w14:paraId="180C929E" w14:textId="77777777" w:rsidR="00542561" w:rsidRDefault="00542561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35616BED" w14:textId="77777777" w:rsidR="00542561" w:rsidRDefault="00542561" w:rsidP="005A54EC">
            <w:r>
              <w:t>-</w:t>
            </w:r>
          </w:p>
        </w:tc>
      </w:tr>
      <w:tr w:rsidR="00542561" w14:paraId="415FB4E4" w14:textId="77777777" w:rsidTr="00E365B5">
        <w:tc>
          <w:tcPr>
            <w:tcW w:w="9885" w:type="dxa"/>
            <w:gridSpan w:val="3"/>
            <w:shd w:val="clear" w:color="auto" w:fill="000080"/>
          </w:tcPr>
          <w:p w14:paraId="5032A138" w14:textId="77777777" w:rsidR="00542561" w:rsidRDefault="00542561" w:rsidP="005A54EC">
            <w:r>
              <w:rPr>
                <w:b/>
              </w:rPr>
              <w:t>Dynamic aspect</w:t>
            </w:r>
          </w:p>
        </w:tc>
      </w:tr>
      <w:tr w:rsidR="00542561" w14:paraId="4DFB4A7C" w14:textId="77777777" w:rsidTr="00E365B5">
        <w:tc>
          <w:tcPr>
            <w:tcW w:w="3293" w:type="dxa"/>
            <w:shd w:val="clear" w:color="auto" w:fill="C6D9F1"/>
          </w:tcPr>
          <w:p w14:paraId="0FAB569D" w14:textId="77777777" w:rsidR="00542561" w:rsidRDefault="00542561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3B2678F6" w14:textId="77777777" w:rsidR="00542561" w:rsidRDefault="00542561" w:rsidP="005A54EC">
            <w:r>
              <w:t>Description</w:t>
            </w:r>
          </w:p>
        </w:tc>
      </w:tr>
      <w:tr w:rsidR="00542561" w14:paraId="26DE72DD" w14:textId="77777777" w:rsidTr="00E365B5">
        <w:tc>
          <w:tcPr>
            <w:tcW w:w="3293" w:type="dxa"/>
            <w:shd w:val="clear" w:color="auto" w:fill="FFFFFF"/>
          </w:tcPr>
          <w:p w14:paraId="3C655E13" w14:textId="77777777" w:rsidR="00542561" w:rsidRDefault="00542561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17D6CF61" w14:textId="77777777" w:rsidR="00542561" w:rsidRDefault="00542561" w:rsidP="005A54EC">
            <w:r>
              <w:t>*</w:t>
            </w:r>
          </w:p>
        </w:tc>
      </w:tr>
      <w:tr w:rsidR="00542561" w14:paraId="170ABDF8" w14:textId="77777777" w:rsidTr="00E365B5">
        <w:tc>
          <w:tcPr>
            <w:tcW w:w="9885" w:type="dxa"/>
            <w:gridSpan w:val="3"/>
            <w:shd w:val="clear" w:color="auto" w:fill="000080"/>
          </w:tcPr>
          <w:p w14:paraId="3EE94BB9" w14:textId="77777777" w:rsidR="00542561" w:rsidRDefault="00542561" w:rsidP="005A54EC">
            <w:r>
              <w:rPr>
                <w:b/>
              </w:rPr>
              <w:t>Static aspect</w:t>
            </w:r>
          </w:p>
        </w:tc>
      </w:tr>
      <w:tr w:rsidR="00542561" w14:paraId="6BA37998" w14:textId="77777777" w:rsidTr="00E365B5">
        <w:tc>
          <w:tcPr>
            <w:tcW w:w="9885" w:type="dxa"/>
            <w:gridSpan w:val="3"/>
          </w:tcPr>
          <w:p w14:paraId="12268AB2" w14:textId="77777777" w:rsidR="00542561" w:rsidRDefault="00542561" w:rsidP="005A54EC"/>
        </w:tc>
      </w:tr>
      <w:tr w:rsidR="00542561" w14:paraId="41CB279B" w14:textId="77777777" w:rsidTr="00E365B5">
        <w:tc>
          <w:tcPr>
            <w:tcW w:w="9885" w:type="dxa"/>
            <w:gridSpan w:val="3"/>
            <w:shd w:val="clear" w:color="auto" w:fill="000080"/>
          </w:tcPr>
          <w:p w14:paraId="797CBF7D" w14:textId="77777777" w:rsidR="00542561" w:rsidRDefault="00542561" w:rsidP="005A54EC">
            <w:r>
              <w:rPr>
                <w:b/>
              </w:rPr>
              <w:t>Constrains</w:t>
            </w:r>
          </w:p>
        </w:tc>
      </w:tr>
      <w:tr w:rsidR="00542561" w14:paraId="0D1101E6" w14:textId="77777777" w:rsidTr="00E365B5">
        <w:tc>
          <w:tcPr>
            <w:tcW w:w="9885" w:type="dxa"/>
            <w:gridSpan w:val="3"/>
          </w:tcPr>
          <w:p w14:paraId="29BB2F44" w14:textId="77777777" w:rsidR="00542561" w:rsidRDefault="00542561" w:rsidP="005A54EC"/>
        </w:tc>
      </w:tr>
      <w:tr w:rsidR="00542561" w14:paraId="1F39EB05" w14:textId="77777777" w:rsidTr="00E365B5">
        <w:tc>
          <w:tcPr>
            <w:tcW w:w="3293" w:type="dxa"/>
          </w:tcPr>
          <w:p w14:paraId="60827EE3" w14:textId="77777777" w:rsidR="00542561" w:rsidRDefault="00542561" w:rsidP="005A54EC"/>
        </w:tc>
        <w:tc>
          <w:tcPr>
            <w:tcW w:w="3310" w:type="dxa"/>
          </w:tcPr>
          <w:p w14:paraId="094ABC5C" w14:textId="77777777" w:rsidR="00542561" w:rsidRDefault="00542561" w:rsidP="005A54EC"/>
        </w:tc>
        <w:tc>
          <w:tcPr>
            <w:tcW w:w="3282" w:type="dxa"/>
          </w:tcPr>
          <w:p w14:paraId="1328CC7F" w14:textId="77777777" w:rsidR="00542561" w:rsidRDefault="00542561" w:rsidP="005A54EC"/>
        </w:tc>
      </w:tr>
      <w:tr w:rsidR="00542561" w14:paraId="13276572" w14:textId="77777777" w:rsidTr="00E365B5">
        <w:tc>
          <w:tcPr>
            <w:tcW w:w="3293" w:type="dxa"/>
          </w:tcPr>
          <w:p w14:paraId="0BF9F237" w14:textId="77777777" w:rsidR="00542561" w:rsidRDefault="00542561" w:rsidP="005A54EC"/>
        </w:tc>
        <w:tc>
          <w:tcPr>
            <w:tcW w:w="3310" w:type="dxa"/>
          </w:tcPr>
          <w:p w14:paraId="0ECDE1D4" w14:textId="77777777" w:rsidR="00542561" w:rsidRDefault="00542561" w:rsidP="005A54EC"/>
        </w:tc>
        <w:tc>
          <w:tcPr>
            <w:tcW w:w="3282" w:type="dxa"/>
          </w:tcPr>
          <w:p w14:paraId="0B5D3E30" w14:textId="77777777" w:rsidR="00542561" w:rsidRDefault="00542561" w:rsidP="005A54EC"/>
        </w:tc>
      </w:tr>
    </w:tbl>
    <w:p w14:paraId="25CA1A46" w14:textId="7E761DEC" w:rsidR="00542561" w:rsidRDefault="00786A82" w:rsidP="00BE16C4">
      <w:pPr>
        <w:jc w:val="center"/>
      </w:pPr>
      <w:r>
        <w:rPr>
          <w:noProof/>
        </w:rPr>
        <w:drawing>
          <wp:inline distT="0" distB="0" distL="0" distR="0" wp14:anchorId="00140F71" wp14:editId="536274FC">
            <wp:extent cx="6391275" cy="3121660"/>
            <wp:effectExtent l="0" t="0" r="9525" b="254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E18B" w14:textId="0C132A40" w:rsidR="00055286" w:rsidRPr="00542561" w:rsidRDefault="00055286" w:rsidP="00055286">
      <w:pPr>
        <w:pStyle w:val="Caption"/>
      </w:pPr>
      <w:bookmarkStart w:id="43" w:name="_Toc127434336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proofErr w:type="spellStart"/>
      <w:r w:rsidRPr="00AD54FE">
        <w:t>PAL_Autotest_CheckMosfetOCAT</w:t>
      </w:r>
      <w:bookmarkEnd w:id="43"/>
      <w:proofErr w:type="spellEnd"/>
    </w:p>
    <w:p w14:paraId="75E4E0C3" w14:textId="50B167A2" w:rsidR="008A729E" w:rsidRDefault="008A729E">
      <w:pPr>
        <w:pStyle w:val="Heading3"/>
      </w:pPr>
      <w:bookmarkStart w:id="44" w:name="_Toc127529664"/>
      <w:proofErr w:type="spellStart"/>
      <w:r w:rsidRPr="008A729E">
        <w:t>PAL_Autotest_CheckHighSideSwRegulation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8A729E" w14:paraId="0C4E1EDE" w14:textId="77777777" w:rsidTr="00D77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DED8683" w14:textId="77777777" w:rsidR="008A729E" w:rsidRDefault="008A729E" w:rsidP="005A54EC">
            <w:r>
              <w:t>Object</w:t>
            </w:r>
          </w:p>
        </w:tc>
      </w:tr>
      <w:tr w:rsidR="008A729E" w14:paraId="0612F7A9" w14:textId="77777777" w:rsidTr="00D77BA0">
        <w:tc>
          <w:tcPr>
            <w:tcW w:w="9885" w:type="dxa"/>
            <w:gridSpan w:val="3"/>
          </w:tcPr>
          <w:p w14:paraId="2C02E4DF" w14:textId="77777777" w:rsidR="008A729E" w:rsidRDefault="008A729E" w:rsidP="005A54EC">
            <w:r w:rsidRPr="00BF3CF7">
              <w:t xml:space="preserve">This function shall </w:t>
            </w:r>
            <w:proofErr w:type="spellStart"/>
            <w:r w:rsidRPr="00BF3CF7">
              <w:t>checkif</w:t>
            </w:r>
            <w:proofErr w:type="spellEnd"/>
            <w:r w:rsidRPr="00BF3CF7">
              <w:t xml:space="preserve"> high switch regulation works well.</w:t>
            </w:r>
          </w:p>
        </w:tc>
      </w:tr>
      <w:tr w:rsidR="008A729E" w14:paraId="2CF8C47A" w14:textId="77777777" w:rsidTr="00D77BA0">
        <w:tc>
          <w:tcPr>
            <w:tcW w:w="9885" w:type="dxa"/>
            <w:gridSpan w:val="3"/>
            <w:shd w:val="clear" w:color="auto" w:fill="000080"/>
          </w:tcPr>
          <w:p w14:paraId="20B3CE29" w14:textId="77777777" w:rsidR="008A729E" w:rsidRDefault="008A729E" w:rsidP="005A54EC">
            <w:r>
              <w:rPr>
                <w:b/>
              </w:rPr>
              <w:t>Prototype</w:t>
            </w:r>
          </w:p>
        </w:tc>
      </w:tr>
      <w:tr w:rsidR="008A729E" w14:paraId="44D69E36" w14:textId="77777777" w:rsidTr="00D77BA0">
        <w:tc>
          <w:tcPr>
            <w:tcW w:w="9885" w:type="dxa"/>
            <w:gridSpan w:val="3"/>
          </w:tcPr>
          <w:p w14:paraId="5E963E08" w14:textId="77777777" w:rsidR="008A729E" w:rsidRDefault="008A729E" w:rsidP="005A54EC">
            <w:r>
              <w:t xml:space="preserve">void </w:t>
            </w:r>
            <w:proofErr w:type="spellStart"/>
            <w:r>
              <w:t>PAL_Autotest_CheckHighSideSwRegulation</w:t>
            </w:r>
            <w:proofErr w:type="spellEnd"/>
            <w:r>
              <w:t xml:space="preserve"> (u8TestResultType *pu8TestResult)</w:t>
            </w:r>
          </w:p>
        </w:tc>
      </w:tr>
      <w:tr w:rsidR="008A729E" w14:paraId="6C3B111C" w14:textId="77777777" w:rsidTr="00D77BA0">
        <w:tc>
          <w:tcPr>
            <w:tcW w:w="9885" w:type="dxa"/>
            <w:gridSpan w:val="3"/>
            <w:shd w:val="clear" w:color="auto" w:fill="000080"/>
          </w:tcPr>
          <w:p w14:paraId="78804745" w14:textId="77777777" w:rsidR="008A729E" w:rsidRDefault="008A729E" w:rsidP="005A54EC">
            <w:r>
              <w:rPr>
                <w:b/>
              </w:rPr>
              <w:t>Input parameters</w:t>
            </w:r>
          </w:p>
        </w:tc>
      </w:tr>
      <w:tr w:rsidR="008A729E" w14:paraId="31836ED4" w14:textId="77777777" w:rsidTr="00D77BA0">
        <w:tc>
          <w:tcPr>
            <w:tcW w:w="3293" w:type="dxa"/>
            <w:shd w:val="clear" w:color="auto" w:fill="C6D9F1"/>
          </w:tcPr>
          <w:p w14:paraId="310C4081" w14:textId="77777777" w:rsidR="008A729E" w:rsidRDefault="008A729E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3E136CE8" w14:textId="77777777" w:rsidR="008A729E" w:rsidRDefault="008A729E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0A45C42B" w14:textId="77777777" w:rsidR="008A729E" w:rsidRDefault="008A729E" w:rsidP="005A54EC">
            <w:r>
              <w:t>Description</w:t>
            </w:r>
          </w:p>
        </w:tc>
      </w:tr>
      <w:tr w:rsidR="008A729E" w14:paraId="6F3D141D" w14:textId="77777777" w:rsidTr="00D77BA0">
        <w:tc>
          <w:tcPr>
            <w:tcW w:w="3293" w:type="dxa"/>
            <w:shd w:val="clear" w:color="auto" w:fill="FFFFFF"/>
          </w:tcPr>
          <w:p w14:paraId="1A3F8041" w14:textId="77777777" w:rsidR="008A729E" w:rsidRDefault="008A729E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1127EACC" w14:textId="77777777" w:rsidR="008A729E" w:rsidRDefault="008A729E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43675BE4" w14:textId="77777777" w:rsidR="008A729E" w:rsidRDefault="008A729E" w:rsidP="005A54EC">
            <w:r>
              <w:t>NA</w:t>
            </w:r>
          </w:p>
        </w:tc>
      </w:tr>
      <w:tr w:rsidR="008A729E" w14:paraId="5D89B87A" w14:textId="77777777" w:rsidTr="00D77BA0">
        <w:tc>
          <w:tcPr>
            <w:tcW w:w="9885" w:type="dxa"/>
            <w:gridSpan w:val="3"/>
            <w:shd w:val="clear" w:color="auto" w:fill="000080"/>
          </w:tcPr>
          <w:p w14:paraId="15399805" w14:textId="77777777" w:rsidR="008A729E" w:rsidRDefault="008A729E" w:rsidP="005A54EC">
            <w:r>
              <w:rPr>
                <w:b/>
              </w:rPr>
              <w:t>Output parameters</w:t>
            </w:r>
          </w:p>
        </w:tc>
      </w:tr>
      <w:tr w:rsidR="008A729E" w14:paraId="071864E0" w14:textId="77777777" w:rsidTr="00D77BA0">
        <w:tc>
          <w:tcPr>
            <w:tcW w:w="3293" w:type="dxa"/>
            <w:shd w:val="clear" w:color="auto" w:fill="C6D9F1"/>
          </w:tcPr>
          <w:p w14:paraId="07771729" w14:textId="77777777" w:rsidR="008A729E" w:rsidRDefault="008A729E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7EC03684" w14:textId="77777777" w:rsidR="008A729E" w:rsidRDefault="008A729E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2EF84FC1" w14:textId="77777777" w:rsidR="008A729E" w:rsidRDefault="008A729E" w:rsidP="005A54EC">
            <w:r>
              <w:t>Description</w:t>
            </w:r>
          </w:p>
        </w:tc>
      </w:tr>
      <w:tr w:rsidR="008A729E" w14:paraId="4C17C302" w14:textId="77777777" w:rsidTr="00D77BA0">
        <w:tc>
          <w:tcPr>
            <w:tcW w:w="3293" w:type="dxa"/>
          </w:tcPr>
          <w:p w14:paraId="4DE29CF9" w14:textId="77777777" w:rsidR="008A729E" w:rsidRDefault="008A729E" w:rsidP="005A54EC">
            <w:r>
              <w:lastRenderedPageBreak/>
              <w:t>pu8TestResult</w:t>
            </w:r>
          </w:p>
        </w:tc>
        <w:tc>
          <w:tcPr>
            <w:tcW w:w="3310" w:type="dxa"/>
          </w:tcPr>
          <w:p w14:paraId="09ACCDC2" w14:textId="77777777" w:rsidR="008A729E" w:rsidRDefault="008A729E" w:rsidP="005A54EC">
            <w:r>
              <w:t>u8TestResultType*</w:t>
            </w:r>
          </w:p>
        </w:tc>
        <w:tc>
          <w:tcPr>
            <w:tcW w:w="3282" w:type="dxa"/>
          </w:tcPr>
          <w:p w14:paraId="455E4206" w14:textId="77777777" w:rsidR="008A729E" w:rsidRDefault="008A729E" w:rsidP="005A54EC">
            <w:r w:rsidRPr="007B5B66">
              <w:t>Status of the test</w:t>
            </w:r>
          </w:p>
        </w:tc>
      </w:tr>
      <w:tr w:rsidR="008A729E" w14:paraId="2C87EEAE" w14:textId="77777777" w:rsidTr="00D77BA0">
        <w:tc>
          <w:tcPr>
            <w:tcW w:w="9885" w:type="dxa"/>
            <w:gridSpan w:val="3"/>
            <w:shd w:val="clear" w:color="auto" w:fill="000080"/>
          </w:tcPr>
          <w:p w14:paraId="46A113F8" w14:textId="77777777" w:rsidR="008A729E" w:rsidRDefault="008A729E" w:rsidP="005A54EC">
            <w:r>
              <w:rPr>
                <w:b/>
              </w:rPr>
              <w:t>Return value</w:t>
            </w:r>
          </w:p>
        </w:tc>
      </w:tr>
      <w:tr w:rsidR="008A729E" w14:paraId="6044347B" w14:textId="77777777" w:rsidTr="00D77BA0">
        <w:tc>
          <w:tcPr>
            <w:tcW w:w="3293" w:type="dxa"/>
            <w:shd w:val="clear" w:color="auto" w:fill="C6D9F1"/>
          </w:tcPr>
          <w:p w14:paraId="75DC5E07" w14:textId="77777777" w:rsidR="008A729E" w:rsidRDefault="008A729E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22102410" w14:textId="77777777" w:rsidR="008A729E" w:rsidRDefault="008A729E" w:rsidP="005A54EC">
            <w:r>
              <w:t>Description</w:t>
            </w:r>
          </w:p>
        </w:tc>
      </w:tr>
      <w:tr w:rsidR="008A729E" w14:paraId="03800184" w14:textId="77777777" w:rsidTr="00D77BA0">
        <w:tc>
          <w:tcPr>
            <w:tcW w:w="3293" w:type="dxa"/>
          </w:tcPr>
          <w:p w14:paraId="339E3524" w14:textId="77777777" w:rsidR="008A729E" w:rsidRDefault="008A729E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5769737A" w14:textId="77777777" w:rsidR="008A729E" w:rsidRDefault="008A729E" w:rsidP="005A54EC">
            <w:r>
              <w:t>-</w:t>
            </w:r>
          </w:p>
        </w:tc>
      </w:tr>
      <w:tr w:rsidR="008A729E" w14:paraId="46615188" w14:textId="77777777" w:rsidTr="00D77BA0">
        <w:tc>
          <w:tcPr>
            <w:tcW w:w="9885" w:type="dxa"/>
            <w:gridSpan w:val="3"/>
            <w:shd w:val="clear" w:color="auto" w:fill="000080"/>
          </w:tcPr>
          <w:p w14:paraId="60C6D189" w14:textId="77777777" w:rsidR="008A729E" w:rsidRDefault="008A729E" w:rsidP="005A54EC">
            <w:r>
              <w:rPr>
                <w:b/>
              </w:rPr>
              <w:t>Dynamic aspect</w:t>
            </w:r>
          </w:p>
        </w:tc>
      </w:tr>
      <w:tr w:rsidR="008A729E" w14:paraId="56B1DC8E" w14:textId="77777777" w:rsidTr="00D77BA0">
        <w:tc>
          <w:tcPr>
            <w:tcW w:w="3293" w:type="dxa"/>
            <w:shd w:val="clear" w:color="auto" w:fill="C6D9F1"/>
          </w:tcPr>
          <w:p w14:paraId="1E81A34D" w14:textId="77777777" w:rsidR="008A729E" w:rsidRDefault="008A729E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6E629317" w14:textId="77777777" w:rsidR="008A729E" w:rsidRDefault="008A729E" w:rsidP="005A54EC">
            <w:r>
              <w:t>Description</w:t>
            </w:r>
          </w:p>
        </w:tc>
      </w:tr>
      <w:tr w:rsidR="008A729E" w14:paraId="70AE2565" w14:textId="77777777" w:rsidTr="00D77BA0">
        <w:tc>
          <w:tcPr>
            <w:tcW w:w="3293" w:type="dxa"/>
            <w:shd w:val="clear" w:color="auto" w:fill="FFFFFF"/>
          </w:tcPr>
          <w:p w14:paraId="00670F87" w14:textId="77777777" w:rsidR="008A729E" w:rsidRDefault="008A729E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0CCB5CA7" w14:textId="77777777" w:rsidR="008A729E" w:rsidRDefault="008A729E" w:rsidP="005A54EC">
            <w:r>
              <w:t>*</w:t>
            </w:r>
          </w:p>
        </w:tc>
      </w:tr>
      <w:tr w:rsidR="008A729E" w14:paraId="42BC3953" w14:textId="77777777" w:rsidTr="00D77BA0">
        <w:tc>
          <w:tcPr>
            <w:tcW w:w="9885" w:type="dxa"/>
            <w:gridSpan w:val="3"/>
            <w:shd w:val="clear" w:color="auto" w:fill="000080"/>
          </w:tcPr>
          <w:p w14:paraId="63DD7AC8" w14:textId="77777777" w:rsidR="008A729E" w:rsidRDefault="008A729E" w:rsidP="005A54EC">
            <w:r>
              <w:rPr>
                <w:b/>
              </w:rPr>
              <w:t>Static aspect</w:t>
            </w:r>
          </w:p>
        </w:tc>
      </w:tr>
      <w:tr w:rsidR="008A729E" w14:paraId="18B6F532" w14:textId="77777777" w:rsidTr="00D77BA0">
        <w:tc>
          <w:tcPr>
            <w:tcW w:w="9885" w:type="dxa"/>
            <w:gridSpan w:val="3"/>
          </w:tcPr>
          <w:p w14:paraId="49F009DB" w14:textId="77777777" w:rsidR="008A729E" w:rsidRDefault="008A729E" w:rsidP="005A54EC"/>
        </w:tc>
      </w:tr>
      <w:tr w:rsidR="008A729E" w14:paraId="38A713F7" w14:textId="77777777" w:rsidTr="00D77BA0">
        <w:tc>
          <w:tcPr>
            <w:tcW w:w="9885" w:type="dxa"/>
            <w:gridSpan w:val="3"/>
            <w:shd w:val="clear" w:color="auto" w:fill="000080"/>
          </w:tcPr>
          <w:p w14:paraId="3DE94273" w14:textId="77777777" w:rsidR="008A729E" w:rsidRDefault="008A729E" w:rsidP="005A54EC">
            <w:r>
              <w:rPr>
                <w:b/>
              </w:rPr>
              <w:t>Constrains</w:t>
            </w:r>
          </w:p>
        </w:tc>
      </w:tr>
      <w:tr w:rsidR="008A729E" w14:paraId="605D7396" w14:textId="77777777" w:rsidTr="00D77BA0">
        <w:tc>
          <w:tcPr>
            <w:tcW w:w="9885" w:type="dxa"/>
            <w:gridSpan w:val="3"/>
          </w:tcPr>
          <w:p w14:paraId="7CB5AA91" w14:textId="77777777" w:rsidR="008A729E" w:rsidRDefault="008A729E" w:rsidP="005A54EC"/>
        </w:tc>
      </w:tr>
      <w:tr w:rsidR="008A729E" w14:paraId="5BEF8794" w14:textId="77777777" w:rsidTr="00D77BA0">
        <w:tc>
          <w:tcPr>
            <w:tcW w:w="3293" w:type="dxa"/>
          </w:tcPr>
          <w:p w14:paraId="7C282585" w14:textId="77777777" w:rsidR="008A729E" w:rsidRDefault="008A729E" w:rsidP="005A54EC"/>
        </w:tc>
        <w:tc>
          <w:tcPr>
            <w:tcW w:w="3310" w:type="dxa"/>
          </w:tcPr>
          <w:p w14:paraId="2B344BF7" w14:textId="77777777" w:rsidR="008A729E" w:rsidRDefault="008A729E" w:rsidP="005A54EC"/>
        </w:tc>
        <w:tc>
          <w:tcPr>
            <w:tcW w:w="3282" w:type="dxa"/>
          </w:tcPr>
          <w:p w14:paraId="105304E5" w14:textId="77777777" w:rsidR="008A729E" w:rsidRDefault="008A729E" w:rsidP="005A54EC"/>
        </w:tc>
      </w:tr>
      <w:tr w:rsidR="008A729E" w14:paraId="224A09BC" w14:textId="77777777" w:rsidTr="00D77BA0">
        <w:tc>
          <w:tcPr>
            <w:tcW w:w="3293" w:type="dxa"/>
          </w:tcPr>
          <w:p w14:paraId="0F31100F" w14:textId="77777777" w:rsidR="008A729E" w:rsidRDefault="008A729E" w:rsidP="005A54EC"/>
        </w:tc>
        <w:tc>
          <w:tcPr>
            <w:tcW w:w="3310" w:type="dxa"/>
          </w:tcPr>
          <w:p w14:paraId="6841DA60" w14:textId="77777777" w:rsidR="008A729E" w:rsidRDefault="008A729E" w:rsidP="005A54EC"/>
        </w:tc>
        <w:tc>
          <w:tcPr>
            <w:tcW w:w="3282" w:type="dxa"/>
          </w:tcPr>
          <w:p w14:paraId="4163874A" w14:textId="77777777" w:rsidR="008A729E" w:rsidRDefault="008A729E" w:rsidP="005A54EC"/>
        </w:tc>
      </w:tr>
    </w:tbl>
    <w:p w14:paraId="40E195A8" w14:textId="0110474F" w:rsidR="008A729E" w:rsidRDefault="00786A82" w:rsidP="008A729E">
      <w:r>
        <w:rPr>
          <w:noProof/>
        </w:rPr>
        <w:drawing>
          <wp:inline distT="0" distB="0" distL="0" distR="0" wp14:anchorId="5C6526BE" wp14:editId="23B195BA">
            <wp:extent cx="6391275" cy="1951990"/>
            <wp:effectExtent l="0" t="0" r="9525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836" w14:textId="530189A1" w:rsidR="00055286" w:rsidRPr="008A729E" w:rsidRDefault="00055286" w:rsidP="00055286">
      <w:pPr>
        <w:pStyle w:val="Caption"/>
      </w:pPr>
      <w:bookmarkStart w:id="45" w:name="_Toc127434337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</w:t>
      </w:r>
      <w:proofErr w:type="spellStart"/>
      <w:r w:rsidRPr="00EC2E10">
        <w:t>PAL_Autotest_CheckHighSideSwRegulation</w:t>
      </w:r>
      <w:bookmarkEnd w:id="45"/>
      <w:proofErr w:type="spellEnd"/>
    </w:p>
    <w:p w14:paraId="14600DE1" w14:textId="18440DC5" w:rsidR="006942D8" w:rsidRDefault="006942D8">
      <w:pPr>
        <w:pStyle w:val="Heading3"/>
      </w:pPr>
      <w:bookmarkStart w:id="46" w:name="_Toc127529665"/>
      <w:proofErr w:type="spellStart"/>
      <w:r w:rsidRPr="006942D8">
        <w:t>PAL_Autotest_CheckMotorConnection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6942D8" w14:paraId="286A24EF" w14:textId="77777777" w:rsidTr="00A321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D1CE42C" w14:textId="77777777" w:rsidR="006942D8" w:rsidRDefault="006942D8" w:rsidP="005A54EC">
            <w:r>
              <w:t>Object</w:t>
            </w:r>
          </w:p>
        </w:tc>
      </w:tr>
      <w:tr w:rsidR="006942D8" w14:paraId="237F908B" w14:textId="77777777" w:rsidTr="00A32177">
        <w:tc>
          <w:tcPr>
            <w:tcW w:w="9885" w:type="dxa"/>
            <w:gridSpan w:val="3"/>
          </w:tcPr>
          <w:p w14:paraId="0B179A1A" w14:textId="77777777" w:rsidR="006942D8" w:rsidRDefault="006942D8" w:rsidP="005A54EC">
            <w:r w:rsidRPr="00BF3CF7">
              <w:t>This function shall test if the motor is well connected</w:t>
            </w:r>
          </w:p>
        </w:tc>
      </w:tr>
      <w:tr w:rsidR="006942D8" w14:paraId="6F3DE1F8" w14:textId="77777777" w:rsidTr="00A32177">
        <w:tc>
          <w:tcPr>
            <w:tcW w:w="9885" w:type="dxa"/>
            <w:gridSpan w:val="3"/>
            <w:shd w:val="clear" w:color="auto" w:fill="000080"/>
          </w:tcPr>
          <w:p w14:paraId="6FD8E7B4" w14:textId="77777777" w:rsidR="006942D8" w:rsidRDefault="006942D8" w:rsidP="005A54EC">
            <w:r>
              <w:rPr>
                <w:b/>
              </w:rPr>
              <w:t>Prototype</w:t>
            </w:r>
          </w:p>
        </w:tc>
      </w:tr>
      <w:tr w:rsidR="006942D8" w14:paraId="50F8C61E" w14:textId="77777777" w:rsidTr="00A32177">
        <w:tc>
          <w:tcPr>
            <w:tcW w:w="9885" w:type="dxa"/>
            <w:gridSpan w:val="3"/>
          </w:tcPr>
          <w:p w14:paraId="3412D16B" w14:textId="77777777" w:rsidR="006942D8" w:rsidRDefault="006942D8" w:rsidP="005A54EC">
            <w:r>
              <w:t xml:space="preserve">void </w:t>
            </w:r>
            <w:proofErr w:type="spellStart"/>
            <w:r>
              <w:t>PAL_Autotest_CheckMotorConnection</w:t>
            </w:r>
            <w:proofErr w:type="spellEnd"/>
            <w:r>
              <w:t xml:space="preserve"> (u8TestResultType *pu8TestResult)</w:t>
            </w:r>
          </w:p>
        </w:tc>
      </w:tr>
      <w:tr w:rsidR="006942D8" w14:paraId="7E1E0EC4" w14:textId="77777777" w:rsidTr="00A32177">
        <w:tc>
          <w:tcPr>
            <w:tcW w:w="9885" w:type="dxa"/>
            <w:gridSpan w:val="3"/>
            <w:shd w:val="clear" w:color="auto" w:fill="000080"/>
          </w:tcPr>
          <w:p w14:paraId="72D55B57" w14:textId="77777777" w:rsidR="006942D8" w:rsidRDefault="006942D8" w:rsidP="005A54EC">
            <w:r>
              <w:rPr>
                <w:b/>
              </w:rPr>
              <w:t>Input parameters</w:t>
            </w:r>
          </w:p>
        </w:tc>
      </w:tr>
      <w:tr w:rsidR="006942D8" w14:paraId="15A3D758" w14:textId="77777777" w:rsidTr="00A32177">
        <w:tc>
          <w:tcPr>
            <w:tcW w:w="3293" w:type="dxa"/>
            <w:shd w:val="clear" w:color="auto" w:fill="C6D9F1"/>
          </w:tcPr>
          <w:p w14:paraId="62296046" w14:textId="77777777" w:rsidR="006942D8" w:rsidRDefault="006942D8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685F4CFF" w14:textId="77777777" w:rsidR="006942D8" w:rsidRDefault="006942D8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2B19BE3C" w14:textId="77777777" w:rsidR="006942D8" w:rsidRDefault="006942D8" w:rsidP="005A54EC">
            <w:r>
              <w:t>Description</w:t>
            </w:r>
          </w:p>
        </w:tc>
      </w:tr>
      <w:tr w:rsidR="006942D8" w14:paraId="5A622AC6" w14:textId="77777777" w:rsidTr="00A32177">
        <w:tc>
          <w:tcPr>
            <w:tcW w:w="3293" w:type="dxa"/>
            <w:shd w:val="clear" w:color="auto" w:fill="FFFFFF"/>
          </w:tcPr>
          <w:p w14:paraId="498912C0" w14:textId="77777777" w:rsidR="006942D8" w:rsidRDefault="006942D8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2AA12A0A" w14:textId="77777777" w:rsidR="006942D8" w:rsidRDefault="006942D8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03D696C1" w14:textId="77777777" w:rsidR="006942D8" w:rsidRDefault="006942D8" w:rsidP="005A54EC">
            <w:r>
              <w:t>NA</w:t>
            </w:r>
          </w:p>
        </w:tc>
      </w:tr>
      <w:tr w:rsidR="006942D8" w14:paraId="13C81031" w14:textId="77777777" w:rsidTr="00A32177">
        <w:tc>
          <w:tcPr>
            <w:tcW w:w="9885" w:type="dxa"/>
            <w:gridSpan w:val="3"/>
            <w:shd w:val="clear" w:color="auto" w:fill="000080"/>
          </w:tcPr>
          <w:p w14:paraId="030FE4C5" w14:textId="77777777" w:rsidR="006942D8" w:rsidRDefault="006942D8" w:rsidP="005A54EC">
            <w:r>
              <w:rPr>
                <w:b/>
              </w:rPr>
              <w:t>Output parameters</w:t>
            </w:r>
          </w:p>
        </w:tc>
      </w:tr>
      <w:tr w:rsidR="006942D8" w14:paraId="47A0735A" w14:textId="77777777" w:rsidTr="00A32177">
        <w:tc>
          <w:tcPr>
            <w:tcW w:w="3293" w:type="dxa"/>
            <w:shd w:val="clear" w:color="auto" w:fill="C6D9F1"/>
          </w:tcPr>
          <w:p w14:paraId="7D21EB3C" w14:textId="77777777" w:rsidR="006942D8" w:rsidRDefault="006942D8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194A5FED" w14:textId="77777777" w:rsidR="006942D8" w:rsidRDefault="006942D8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554EB5C7" w14:textId="77777777" w:rsidR="006942D8" w:rsidRDefault="006942D8" w:rsidP="005A54EC">
            <w:r>
              <w:t>Description</w:t>
            </w:r>
          </w:p>
        </w:tc>
      </w:tr>
      <w:tr w:rsidR="006942D8" w14:paraId="319BE915" w14:textId="77777777" w:rsidTr="00A32177">
        <w:tc>
          <w:tcPr>
            <w:tcW w:w="3293" w:type="dxa"/>
          </w:tcPr>
          <w:p w14:paraId="71761849" w14:textId="77777777" w:rsidR="006942D8" w:rsidRDefault="006942D8" w:rsidP="005A54EC">
            <w:r>
              <w:t>pu8TestResult</w:t>
            </w:r>
          </w:p>
        </w:tc>
        <w:tc>
          <w:tcPr>
            <w:tcW w:w="3310" w:type="dxa"/>
          </w:tcPr>
          <w:p w14:paraId="5A8EAB7E" w14:textId="77777777" w:rsidR="006942D8" w:rsidRDefault="006942D8" w:rsidP="005A54EC">
            <w:r>
              <w:t>u8TestResultType*</w:t>
            </w:r>
          </w:p>
        </w:tc>
        <w:tc>
          <w:tcPr>
            <w:tcW w:w="3282" w:type="dxa"/>
          </w:tcPr>
          <w:p w14:paraId="2E55EE18" w14:textId="77777777" w:rsidR="006942D8" w:rsidRDefault="006942D8" w:rsidP="005A54EC">
            <w:r w:rsidRPr="007B5B66">
              <w:t>Status of the test</w:t>
            </w:r>
          </w:p>
        </w:tc>
      </w:tr>
      <w:tr w:rsidR="006942D8" w14:paraId="358D9D63" w14:textId="77777777" w:rsidTr="00A32177">
        <w:tc>
          <w:tcPr>
            <w:tcW w:w="9885" w:type="dxa"/>
            <w:gridSpan w:val="3"/>
            <w:shd w:val="clear" w:color="auto" w:fill="000080"/>
          </w:tcPr>
          <w:p w14:paraId="4549A6B7" w14:textId="77777777" w:rsidR="006942D8" w:rsidRDefault="006942D8" w:rsidP="005A54EC">
            <w:r>
              <w:rPr>
                <w:b/>
              </w:rPr>
              <w:t>Return value</w:t>
            </w:r>
          </w:p>
        </w:tc>
      </w:tr>
      <w:tr w:rsidR="006942D8" w14:paraId="247919BD" w14:textId="77777777" w:rsidTr="00A32177">
        <w:tc>
          <w:tcPr>
            <w:tcW w:w="3293" w:type="dxa"/>
            <w:shd w:val="clear" w:color="auto" w:fill="C6D9F1"/>
          </w:tcPr>
          <w:p w14:paraId="14DBAFD1" w14:textId="77777777" w:rsidR="006942D8" w:rsidRDefault="006942D8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4AF49807" w14:textId="77777777" w:rsidR="006942D8" w:rsidRDefault="006942D8" w:rsidP="005A54EC">
            <w:r>
              <w:t>Description</w:t>
            </w:r>
          </w:p>
        </w:tc>
      </w:tr>
      <w:tr w:rsidR="006942D8" w14:paraId="0291F6F2" w14:textId="77777777" w:rsidTr="00A32177">
        <w:tc>
          <w:tcPr>
            <w:tcW w:w="3293" w:type="dxa"/>
          </w:tcPr>
          <w:p w14:paraId="54DD2F4A" w14:textId="77777777" w:rsidR="006942D8" w:rsidRDefault="006942D8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446C1C99" w14:textId="77777777" w:rsidR="006942D8" w:rsidRDefault="006942D8" w:rsidP="005A54EC">
            <w:r>
              <w:t>-</w:t>
            </w:r>
          </w:p>
        </w:tc>
      </w:tr>
      <w:tr w:rsidR="006942D8" w14:paraId="13A4D98A" w14:textId="77777777" w:rsidTr="00A32177">
        <w:tc>
          <w:tcPr>
            <w:tcW w:w="9885" w:type="dxa"/>
            <w:gridSpan w:val="3"/>
            <w:shd w:val="clear" w:color="auto" w:fill="000080"/>
          </w:tcPr>
          <w:p w14:paraId="34BB61D4" w14:textId="77777777" w:rsidR="006942D8" w:rsidRDefault="006942D8" w:rsidP="005A54EC">
            <w:r>
              <w:rPr>
                <w:b/>
              </w:rPr>
              <w:t>Dynamic aspect</w:t>
            </w:r>
          </w:p>
        </w:tc>
      </w:tr>
      <w:tr w:rsidR="006942D8" w14:paraId="55DCE506" w14:textId="77777777" w:rsidTr="00A32177">
        <w:tc>
          <w:tcPr>
            <w:tcW w:w="3293" w:type="dxa"/>
            <w:shd w:val="clear" w:color="auto" w:fill="C6D9F1"/>
          </w:tcPr>
          <w:p w14:paraId="363A2D3E" w14:textId="77777777" w:rsidR="006942D8" w:rsidRDefault="006942D8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70E68082" w14:textId="77777777" w:rsidR="006942D8" w:rsidRDefault="006942D8" w:rsidP="005A54EC">
            <w:r>
              <w:t>Description</w:t>
            </w:r>
          </w:p>
        </w:tc>
      </w:tr>
      <w:tr w:rsidR="006942D8" w14:paraId="3174681F" w14:textId="77777777" w:rsidTr="00A32177">
        <w:tc>
          <w:tcPr>
            <w:tcW w:w="3293" w:type="dxa"/>
            <w:shd w:val="clear" w:color="auto" w:fill="FFFFFF"/>
          </w:tcPr>
          <w:p w14:paraId="164B034E" w14:textId="77777777" w:rsidR="006942D8" w:rsidRDefault="006942D8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56CA7EEF" w14:textId="77777777" w:rsidR="006942D8" w:rsidRDefault="006942D8" w:rsidP="005A54EC">
            <w:r>
              <w:t>*</w:t>
            </w:r>
          </w:p>
        </w:tc>
      </w:tr>
      <w:tr w:rsidR="006942D8" w14:paraId="66E95CD0" w14:textId="77777777" w:rsidTr="00A32177">
        <w:tc>
          <w:tcPr>
            <w:tcW w:w="9885" w:type="dxa"/>
            <w:gridSpan w:val="3"/>
            <w:shd w:val="clear" w:color="auto" w:fill="000080"/>
          </w:tcPr>
          <w:p w14:paraId="59CB4A2C" w14:textId="77777777" w:rsidR="006942D8" w:rsidRDefault="006942D8" w:rsidP="005A54EC">
            <w:r>
              <w:rPr>
                <w:b/>
              </w:rPr>
              <w:t>Static aspect</w:t>
            </w:r>
          </w:p>
        </w:tc>
      </w:tr>
      <w:tr w:rsidR="006942D8" w14:paraId="4058C76C" w14:textId="77777777" w:rsidTr="00A32177">
        <w:tc>
          <w:tcPr>
            <w:tcW w:w="9885" w:type="dxa"/>
            <w:gridSpan w:val="3"/>
          </w:tcPr>
          <w:p w14:paraId="219A87CF" w14:textId="77777777" w:rsidR="006942D8" w:rsidRDefault="006942D8" w:rsidP="005A54EC"/>
        </w:tc>
      </w:tr>
      <w:tr w:rsidR="006942D8" w14:paraId="4CD0973D" w14:textId="77777777" w:rsidTr="00A32177">
        <w:tc>
          <w:tcPr>
            <w:tcW w:w="9885" w:type="dxa"/>
            <w:gridSpan w:val="3"/>
            <w:shd w:val="clear" w:color="auto" w:fill="000080"/>
          </w:tcPr>
          <w:p w14:paraId="28E74F0E" w14:textId="77777777" w:rsidR="006942D8" w:rsidRDefault="006942D8" w:rsidP="005A54EC">
            <w:r>
              <w:rPr>
                <w:b/>
              </w:rPr>
              <w:t>Constrains</w:t>
            </w:r>
          </w:p>
        </w:tc>
      </w:tr>
      <w:tr w:rsidR="006942D8" w14:paraId="2F10BA63" w14:textId="77777777" w:rsidTr="00A32177">
        <w:tc>
          <w:tcPr>
            <w:tcW w:w="9885" w:type="dxa"/>
            <w:gridSpan w:val="3"/>
          </w:tcPr>
          <w:p w14:paraId="7946E01D" w14:textId="77777777" w:rsidR="006942D8" w:rsidRDefault="006942D8" w:rsidP="005A54EC"/>
        </w:tc>
      </w:tr>
      <w:tr w:rsidR="006942D8" w14:paraId="0A8DFE53" w14:textId="77777777" w:rsidTr="00A32177">
        <w:tc>
          <w:tcPr>
            <w:tcW w:w="3293" w:type="dxa"/>
          </w:tcPr>
          <w:p w14:paraId="2FCB3990" w14:textId="77777777" w:rsidR="006942D8" w:rsidRDefault="006942D8" w:rsidP="005A54EC"/>
        </w:tc>
        <w:tc>
          <w:tcPr>
            <w:tcW w:w="3310" w:type="dxa"/>
          </w:tcPr>
          <w:p w14:paraId="226C1BBC" w14:textId="77777777" w:rsidR="006942D8" w:rsidRDefault="006942D8" w:rsidP="005A54EC"/>
        </w:tc>
        <w:tc>
          <w:tcPr>
            <w:tcW w:w="3282" w:type="dxa"/>
          </w:tcPr>
          <w:p w14:paraId="2870CDA5" w14:textId="77777777" w:rsidR="006942D8" w:rsidRDefault="006942D8" w:rsidP="005A54EC"/>
        </w:tc>
      </w:tr>
      <w:tr w:rsidR="006942D8" w14:paraId="232ED7C4" w14:textId="77777777" w:rsidTr="00A32177">
        <w:tc>
          <w:tcPr>
            <w:tcW w:w="3293" w:type="dxa"/>
          </w:tcPr>
          <w:p w14:paraId="04625F4B" w14:textId="77777777" w:rsidR="006942D8" w:rsidRDefault="006942D8" w:rsidP="005A54EC"/>
        </w:tc>
        <w:tc>
          <w:tcPr>
            <w:tcW w:w="3310" w:type="dxa"/>
          </w:tcPr>
          <w:p w14:paraId="4CEE6902" w14:textId="77777777" w:rsidR="006942D8" w:rsidRDefault="006942D8" w:rsidP="005A54EC"/>
        </w:tc>
        <w:tc>
          <w:tcPr>
            <w:tcW w:w="3282" w:type="dxa"/>
          </w:tcPr>
          <w:p w14:paraId="713F445F" w14:textId="77777777" w:rsidR="006942D8" w:rsidRDefault="006942D8" w:rsidP="005A54EC"/>
        </w:tc>
      </w:tr>
    </w:tbl>
    <w:p w14:paraId="05D10993" w14:textId="6961D091" w:rsidR="006942D8" w:rsidRDefault="00A32177" w:rsidP="006942D8">
      <w:r>
        <w:rPr>
          <w:noProof/>
        </w:rPr>
        <w:lastRenderedPageBreak/>
        <w:drawing>
          <wp:inline distT="0" distB="0" distL="0" distR="0" wp14:anchorId="633C6DF1" wp14:editId="42C780AE">
            <wp:extent cx="6391275" cy="616077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1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4209" w14:textId="49ACF426" w:rsidR="00055286" w:rsidRPr="006942D8" w:rsidRDefault="00055286" w:rsidP="00055286">
      <w:pPr>
        <w:pStyle w:val="Caption"/>
      </w:pPr>
      <w:bookmarkStart w:id="47" w:name="_Toc127434338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</w:t>
      </w:r>
      <w:proofErr w:type="spellStart"/>
      <w:r w:rsidRPr="009C1A38">
        <w:t>PAL_Autotest_CheckMotorConnection</w:t>
      </w:r>
      <w:bookmarkEnd w:id="47"/>
      <w:proofErr w:type="spellEnd"/>
    </w:p>
    <w:p w14:paraId="66E45750" w14:textId="3D9C369E" w:rsidR="00576791" w:rsidRDefault="00576791">
      <w:pPr>
        <w:pStyle w:val="Heading3"/>
      </w:pPr>
      <w:bookmarkStart w:id="48" w:name="_Toc127529666"/>
      <w:proofErr w:type="spellStart"/>
      <w:r w:rsidRPr="00576791">
        <w:t>PAL_Autotest_CheckMotorPowerOrder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576791" w14:paraId="6EE9B226" w14:textId="77777777" w:rsidTr="00870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629E532C" w14:textId="77777777" w:rsidR="00576791" w:rsidRDefault="00576791" w:rsidP="005A54EC">
            <w:r>
              <w:t>Object</w:t>
            </w:r>
          </w:p>
        </w:tc>
      </w:tr>
      <w:tr w:rsidR="00576791" w14:paraId="1E762097" w14:textId="77777777" w:rsidTr="0087004F">
        <w:tc>
          <w:tcPr>
            <w:tcW w:w="9885" w:type="dxa"/>
            <w:gridSpan w:val="3"/>
          </w:tcPr>
          <w:p w14:paraId="16643C9D" w14:textId="77777777" w:rsidR="00576791" w:rsidRDefault="00576791" w:rsidP="005A54EC">
            <w:r w:rsidRPr="00BF3CF7">
              <w:t>This function shall check if the PWM order is greater than 2 different thresholds during a specified time</w:t>
            </w:r>
          </w:p>
        </w:tc>
      </w:tr>
      <w:tr w:rsidR="00576791" w14:paraId="35C352AE" w14:textId="77777777" w:rsidTr="0087004F">
        <w:tc>
          <w:tcPr>
            <w:tcW w:w="9885" w:type="dxa"/>
            <w:gridSpan w:val="3"/>
            <w:shd w:val="clear" w:color="auto" w:fill="000080"/>
          </w:tcPr>
          <w:p w14:paraId="34CCF442" w14:textId="77777777" w:rsidR="00576791" w:rsidRDefault="00576791" w:rsidP="005A54EC">
            <w:r>
              <w:rPr>
                <w:b/>
              </w:rPr>
              <w:t>Prototype</w:t>
            </w:r>
          </w:p>
        </w:tc>
      </w:tr>
      <w:tr w:rsidR="00576791" w14:paraId="57D3190E" w14:textId="77777777" w:rsidTr="0087004F">
        <w:tc>
          <w:tcPr>
            <w:tcW w:w="9885" w:type="dxa"/>
            <w:gridSpan w:val="3"/>
          </w:tcPr>
          <w:p w14:paraId="2147BAB9" w14:textId="77777777" w:rsidR="00576791" w:rsidRDefault="00576791" w:rsidP="005A54EC">
            <w:r>
              <w:t xml:space="preserve">void </w:t>
            </w:r>
            <w:proofErr w:type="spellStart"/>
            <w:r>
              <w:t>PAL_Autotest_CheckMotorPowerOrder</w:t>
            </w:r>
            <w:proofErr w:type="spellEnd"/>
            <w:r>
              <w:t xml:space="preserve"> (u8TestResultType *pu8TestResult)</w:t>
            </w:r>
          </w:p>
        </w:tc>
      </w:tr>
      <w:tr w:rsidR="00576791" w14:paraId="20E850CB" w14:textId="77777777" w:rsidTr="0087004F">
        <w:tc>
          <w:tcPr>
            <w:tcW w:w="9885" w:type="dxa"/>
            <w:gridSpan w:val="3"/>
            <w:shd w:val="clear" w:color="auto" w:fill="000080"/>
          </w:tcPr>
          <w:p w14:paraId="587523B9" w14:textId="77777777" w:rsidR="00576791" w:rsidRDefault="00576791" w:rsidP="005A54EC">
            <w:r>
              <w:rPr>
                <w:b/>
              </w:rPr>
              <w:t>Input parameters</w:t>
            </w:r>
          </w:p>
        </w:tc>
      </w:tr>
      <w:tr w:rsidR="00576791" w14:paraId="2FCF4DB5" w14:textId="77777777" w:rsidTr="0087004F">
        <w:tc>
          <w:tcPr>
            <w:tcW w:w="3293" w:type="dxa"/>
            <w:shd w:val="clear" w:color="auto" w:fill="C6D9F1"/>
          </w:tcPr>
          <w:p w14:paraId="0B703465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6A96C674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35484016" w14:textId="77777777" w:rsidR="00576791" w:rsidRDefault="00576791" w:rsidP="005A54EC">
            <w:r>
              <w:t>Description</w:t>
            </w:r>
          </w:p>
        </w:tc>
      </w:tr>
      <w:tr w:rsidR="00576791" w14:paraId="61703FED" w14:textId="77777777" w:rsidTr="0087004F">
        <w:tc>
          <w:tcPr>
            <w:tcW w:w="3293" w:type="dxa"/>
            <w:shd w:val="clear" w:color="auto" w:fill="FFFFFF"/>
          </w:tcPr>
          <w:p w14:paraId="3EE4D7B2" w14:textId="77777777" w:rsidR="00576791" w:rsidRDefault="00576791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6C339151" w14:textId="77777777" w:rsidR="00576791" w:rsidRDefault="00576791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115ABF79" w14:textId="77777777" w:rsidR="00576791" w:rsidRDefault="00576791" w:rsidP="005A54EC">
            <w:r>
              <w:t>NA</w:t>
            </w:r>
          </w:p>
        </w:tc>
      </w:tr>
      <w:tr w:rsidR="00576791" w14:paraId="09ED2C19" w14:textId="77777777" w:rsidTr="0087004F">
        <w:tc>
          <w:tcPr>
            <w:tcW w:w="9885" w:type="dxa"/>
            <w:gridSpan w:val="3"/>
            <w:shd w:val="clear" w:color="auto" w:fill="000080"/>
          </w:tcPr>
          <w:p w14:paraId="2A513F11" w14:textId="77777777" w:rsidR="00576791" w:rsidRDefault="00576791" w:rsidP="005A54EC">
            <w:r>
              <w:rPr>
                <w:b/>
              </w:rPr>
              <w:t>Output parameters</w:t>
            </w:r>
          </w:p>
        </w:tc>
      </w:tr>
      <w:tr w:rsidR="00576791" w14:paraId="3768CA88" w14:textId="77777777" w:rsidTr="0087004F">
        <w:tc>
          <w:tcPr>
            <w:tcW w:w="3293" w:type="dxa"/>
            <w:shd w:val="clear" w:color="auto" w:fill="C6D9F1"/>
          </w:tcPr>
          <w:p w14:paraId="6AC1620B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17DB2B39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4E15DA69" w14:textId="77777777" w:rsidR="00576791" w:rsidRDefault="00576791" w:rsidP="005A54EC">
            <w:r>
              <w:t>Description</w:t>
            </w:r>
          </w:p>
        </w:tc>
      </w:tr>
      <w:tr w:rsidR="00576791" w14:paraId="04329222" w14:textId="77777777" w:rsidTr="0087004F">
        <w:tc>
          <w:tcPr>
            <w:tcW w:w="3293" w:type="dxa"/>
          </w:tcPr>
          <w:p w14:paraId="4A2E9BD2" w14:textId="77777777" w:rsidR="00576791" w:rsidRDefault="00576791" w:rsidP="005A54EC">
            <w:r>
              <w:t>pu8TestResult</w:t>
            </w:r>
          </w:p>
        </w:tc>
        <w:tc>
          <w:tcPr>
            <w:tcW w:w="3310" w:type="dxa"/>
          </w:tcPr>
          <w:p w14:paraId="791CAE03" w14:textId="77777777" w:rsidR="00576791" w:rsidRDefault="00576791" w:rsidP="005A54EC">
            <w:r>
              <w:t>u8TestResultType*</w:t>
            </w:r>
          </w:p>
        </w:tc>
        <w:tc>
          <w:tcPr>
            <w:tcW w:w="3282" w:type="dxa"/>
          </w:tcPr>
          <w:p w14:paraId="5C4CAA6A" w14:textId="77777777" w:rsidR="00576791" w:rsidRDefault="00576791" w:rsidP="005A54EC">
            <w:r w:rsidRPr="007B5B66">
              <w:t>Status of the test</w:t>
            </w:r>
          </w:p>
        </w:tc>
      </w:tr>
      <w:tr w:rsidR="00576791" w14:paraId="22C5A8E4" w14:textId="77777777" w:rsidTr="0087004F">
        <w:tc>
          <w:tcPr>
            <w:tcW w:w="9885" w:type="dxa"/>
            <w:gridSpan w:val="3"/>
            <w:shd w:val="clear" w:color="auto" w:fill="000080"/>
          </w:tcPr>
          <w:p w14:paraId="231CCBDD" w14:textId="77777777" w:rsidR="00576791" w:rsidRDefault="00576791" w:rsidP="005A54EC">
            <w:r>
              <w:rPr>
                <w:b/>
              </w:rPr>
              <w:t>Return value</w:t>
            </w:r>
          </w:p>
        </w:tc>
      </w:tr>
      <w:tr w:rsidR="00576791" w14:paraId="77D748B2" w14:textId="77777777" w:rsidTr="0087004F">
        <w:tc>
          <w:tcPr>
            <w:tcW w:w="3293" w:type="dxa"/>
            <w:shd w:val="clear" w:color="auto" w:fill="C6D9F1"/>
          </w:tcPr>
          <w:p w14:paraId="13ECF0DF" w14:textId="77777777" w:rsidR="00576791" w:rsidRDefault="00576791" w:rsidP="005A54EC">
            <w:r>
              <w:lastRenderedPageBreak/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03E15DC7" w14:textId="77777777" w:rsidR="00576791" w:rsidRDefault="00576791" w:rsidP="005A54EC">
            <w:r>
              <w:t>Description</w:t>
            </w:r>
          </w:p>
        </w:tc>
      </w:tr>
      <w:tr w:rsidR="00576791" w14:paraId="00282CE6" w14:textId="77777777" w:rsidTr="0087004F">
        <w:tc>
          <w:tcPr>
            <w:tcW w:w="3293" w:type="dxa"/>
          </w:tcPr>
          <w:p w14:paraId="190CD7B7" w14:textId="77777777" w:rsidR="00576791" w:rsidRDefault="00576791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1CBC557C" w14:textId="77777777" w:rsidR="00576791" w:rsidRDefault="00576791" w:rsidP="005A54EC">
            <w:r>
              <w:t>-</w:t>
            </w:r>
          </w:p>
        </w:tc>
      </w:tr>
      <w:tr w:rsidR="00576791" w14:paraId="175FB22B" w14:textId="77777777" w:rsidTr="0087004F">
        <w:tc>
          <w:tcPr>
            <w:tcW w:w="9885" w:type="dxa"/>
            <w:gridSpan w:val="3"/>
            <w:shd w:val="clear" w:color="auto" w:fill="000080"/>
          </w:tcPr>
          <w:p w14:paraId="204F2589" w14:textId="77777777" w:rsidR="00576791" w:rsidRDefault="00576791" w:rsidP="005A54EC">
            <w:r>
              <w:rPr>
                <w:b/>
              </w:rPr>
              <w:t>Dynamic aspect</w:t>
            </w:r>
          </w:p>
        </w:tc>
      </w:tr>
      <w:tr w:rsidR="00576791" w14:paraId="2EE5FBDC" w14:textId="77777777" w:rsidTr="0087004F">
        <w:tc>
          <w:tcPr>
            <w:tcW w:w="3293" w:type="dxa"/>
            <w:shd w:val="clear" w:color="auto" w:fill="C6D9F1"/>
          </w:tcPr>
          <w:p w14:paraId="4D42E2BA" w14:textId="77777777" w:rsidR="00576791" w:rsidRDefault="00576791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1A00E1E0" w14:textId="77777777" w:rsidR="00576791" w:rsidRDefault="00576791" w:rsidP="005A54EC">
            <w:r>
              <w:t>Description</w:t>
            </w:r>
          </w:p>
        </w:tc>
      </w:tr>
      <w:tr w:rsidR="00576791" w14:paraId="28F284A3" w14:textId="77777777" w:rsidTr="0087004F">
        <w:tc>
          <w:tcPr>
            <w:tcW w:w="3293" w:type="dxa"/>
            <w:shd w:val="clear" w:color="auto" w:fill="FFFFFF"/>
          </w:tcPr>
          <w:p w14:paraId="47FBE437" w14:textId="77777777" w:rsidR="00576791" w:rsidRDefault="00576791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256EDBC9" w14:textId="77777777" w:rsidR="00576791" w:rsidRDefault="00576791" w:rsidP="005A54EC">
            <w:r>
              <w:t>*</w:t>
            </w:r>
          </w:p>
        </w:tc>
      </w:tr>
      <w:tr w:rsidR="00576791" w14:paraId="2DDEDB50" w14:textId="77777777" w:rsidTr="0087004F">
        <w:tc>
          <w:tcPr>
            <w:tcW w:w="9885" w:type="dxa"/>
            <w:gridSpan w:val="3"/>
            <w:shd w:val="clear" w:color="auto" w:fill="000080"/>
          </w:tcPr>
          <w:p w14:paraId="7AD73A27" w14:textId="77777777" w:rsidR="00576791" w:rsidRDefault="00576791" w:rsidP="005A54EC">
            <w:r>
              <w:rPr>
                <w:b/>
              </w:rPr>
              <w:t>Static aspect</w:t>
            </w:r>
          </w:p>
        </w:tc>
      </w:tr>
      <w:tr w:rsidR="00576791" w14:paraId="0F80502F" w14:textId="77777777" w:rsidTr="0087004F">
        <w:tc>
          <w:tcPr>
            <w:tcW w:w="9885" w:type="dxa"/>
            <w:gridSpan w:val="3"/>
          </w:tcPr>
          <w:p w14:paraId="59904A54" w14:textId="77777777" w:rsidR="00576791" w:rsidRDefault="00576791" w:rsidP="005A54EC"/>
        </w:tc>
      </w:tr>
      <w:tr w:rsidR="00576791" w14:paraId="794D667E" w14:textId="77777777" w:rsidTr="0087004F">
        <w:tc>
          <w:tcPr>
            <w:tcW w:w="9885" w:type="dxa"/>
            <w:gridSpan w:val="3"/>
            <w:shd w:val="clear" w:color="auto" w:fill="000080"/>
          </w:tcPr>
          <w:p w14:paraId="4890E27B" w14:textId="77777777" w:rsidR="00576791" w:rsidRDefault="00576791" w:rsidP="005A54EC">
            <w:r>
              <w:rPr>
                <w:b/>
              </w:rPr>
              <w:t>Constrains</w:t>
            </w:r>
          </w:p>
        </w:tc>
      </w:tr>
      <w:tr w:rsidR="00576791" w14:paraId="29E1C25E" w14:textId="77777777" w:rsidTr="0087004F">
        <w:tc>
          <w:tcPr>
            <w:tcW w:w="9885" w:type="dxa"/>
            <w:gridSpan w:val="3"/>
          </w:tcPr>
          <w:p w14:paraId="2961D980" w14:textId="77777777" w:rsidR="00576791" w:rsidRDefault="00576791" w:rsidP="005A54EC"/>
        </w:tc>
      </w:tr>
    </w:tbl>
    <w:p w14:paraId="2CE830A1" w14:textId="614FF956" w:rsidR="00576791" w:rsidRDefault="00A32177" w:rsidP="00576791">
      <w:r>
        <w:rPr>
          <w:noProof/>
        </w:rPr>
        <w:drawing>
          <wp:inline distT="0" distB="0" distL="0" distR="0" wp14:anchorId="236E0EA0" wp14:editId="22E8B65D">
            <wp:extent cx="6391275" cy="402717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43C3" w14:textId="15DCBC79" w:rsidR="00055286" w:rsidRPr="00576791" w:rsidRDefault="00055286" w:rsidP="00055286">
      <w:pPr>
        <w:pStyle w:val="Caption"/>
      </w:pPr>
      <w:bookmarkStart w:id="49" w:name="_Toc127434339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</w:t>
      </w:r>
      <w:proofErr w:type="spellStart"/>
      <w:r w:rsidRPr="00D573B7">
        <w:t>PAL_Autotest_CheckMotorPowerOrder</w:t>
      </w:r>
      <w:bookmarkEnd w:id="49"/>
      <w:proofErr w:type="spellEnd"/>
    </w:p>
    <w:p w14:paraId="26B63BDD" w14:textId="13B3A3A6" w:rsidR="00576791" w:rsidRDefault="00576791">
      <w:pPr>
        <w:pStyle w:val="Heading3"/>
      </w:pPr>
      <w:bookmarkStart w:id="50" w:name="_Toc127529667"/>
      <w:proofErr w:type="spellStart"/>
      <w:r w:rsidRPr="00576791">
        <w:t>PAL_Autotest_CheckMotorDisengagement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576791" w14:paraId="279E3B5D" w14:textId="77777777" w:rsidTr="002C0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3FD4DCC" w14:textId="77777777" w:rsidR="00576791" w:rsidRDefault="00576791" w:rsidP="005A54EC">
            <w:r>
              <w:t>Object</w:t>
            </w:r>
          </w:p>
        </w:tc>
      </w:tr>
      <w:tr w:rsidR="00576791" w14:paraId="5F5EA559" w14:textId="77777777" w:rsidTr="002C02B5">
        <w:tc>
          <w:tcPr>
            <w:tcW w:w="9885" w:type="dxa"/>
            <w:gridSpan w:val="3"/>
          </w:tcPr>
          <w:p w14:paraId="7C5837B9" w14:textId="77777777" w:rsidR="00576791" w:rsidRDefault="00576791" w:rsidP="005A54EC">
            <w:r w:rsidRPr="00DB148D">
              <w:t>This function shall check whether the motor is blocked while performing a releasing mode</w:t>
            </w:r>
          </w:p>
        </w:tc>
      </w:tr>
      <w:tr w:rsidR="00576791" w14:paraId="34755409" w14:textId="77777777" w:rsidTr="002C02B5">
        <w:tc>
          <w:tcPr>
            <w:tcW w:w="9885" w:type="dxa"/>
            <w:gridSpan w:val="3"/>
            <w:shd w:val="clear" w:color="auto" w:fill="000080"/>
          </w:tcPr>
          <w:p w14:paraId="4CFA2BF6" w14:textId="77777777" w:rsidR="00576791" w:rsidRDefault="00576791" w:rsidP="005A54EC">
            <w:r>
              <w:rPr>
                <w:b/>
              </w:rPr>
              <w:t>Prototype</w:t>
            </w:r>
          </w:p>
        </w:tc>
      </w:tr>
      <w:tr w:rsidR="00576791" w14:paraId="032B5EA9" w14:textId="77777777" w:rsidTr="002C02B5">
        <w:tc>
          <w:tcPr>
            <w:tcW w:w="9885" w:type="dxa"/>
            <w:gridSpan w:val="3"/>
          </w:tcPr>
          <w:p w14:paraId="1425A4AE" w14:textId="77777777" w:rsidR="00576791" w:rsidRDefault="00576791" w:rsidP="005A54EC">
            <w:r>
              <w:t xml:space="preserve">void </w:t>
            </w:r>
            <w:proofErr w:type="spellStart"/>
            <w:r>
              <w:t>PAL_Autotest_CheckMotorDisengagement</w:t>
            </w:r>
            <w:proofErr w:type="spellEnd"/>
            <w:r>
              <w:t xml:space="preserve"> (u8TestResultType *pu8TestResult)</w:t>
            </w:r>
          </w:p>
        </w:tc>
      </w:tr>
      <w:tr w:rsidR="00576791" w14:paraId="42B69D45" w14:textId="77777777" w:rsidTr="002C02B5">
        <w:tc>
          <w:tcPr>
            <w:tcW w:w="9885" w:type="dxa"/>
            <w:gridSpan w:val="3"/>
            <w:shd w:val="clear" w:color="auto" w:fill="000080"/>
          </w:tcPr>
          <w:p w14:paraId="31DB3CC2" w14:textId="77777777" w:rsidR="00576791" w:rsidRDefault="00576791" w:rsidP="005A54EC">
            <w:r>
              <w:rPr>
                <w:b/>
              </w:rPr>
              <w:t>Input parameters</w:t>
            </w:r>
          </w:p>
        </w:tc>
      </w:tr>
      <w:tr w:rsidR="00576791" w14:paraId="0200B9BE" w14:textId="77777777" w:rsidTr="002C02B5">
        <w:tc>
          <w:tcPr>
            <w:tcW w:w="3293" w:type="dxa"/>
            <w:shd w:val="clear" w:color="auto" w:fill="C6D9F1"/>
          </w:tcPr>
          <w:p w14:paraId="72BC32C9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38F5373D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3255007E" w14:textId="77777777" w:rsidR="00576791" w:rsidRDefault="00576791" w:rsidP="005A54EC">
            <w:r>
              <w:t>Description</w:t>
            </w:r>
          </w:p>
        </w:tc>
      </w:tr>
      <w:tr w:rsidR="00576791" w14:paraId="6649F4D0" w14:textId="77777777" w:rsidTr="002C02B5">
        <w:tc>
          <w:tcPr>
            <w:tcW w:w="3293" w:type="dxa"/>
            <w:shd w:val="clear" w:color="auto" w:fill="FFFFFF"/>
          </w:tcPr>
          <w:p w14:paraId="70E26AF0" w14:textId="77777777" w:rsidR="00576791" w:rsidRDefault="00576791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392D6CE1" w14:textId="77777777" w:rsidR="00576791" w:rsidRDefault="00576791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1EB6CFAD" w14:textId="77777777" w:rsidR="00576791" w:rsidRDefault="00576791" w:rsidP="005A54EC">
            <w:r>
              <w:t>NA</w:t>
            </w:r>
          </w:p>
        </w:tc>
      </w:tr>
      <w:tr w:rsidR="00576791" w14:paraId="7DAFA52A" w14:textId="77777777" w:rsidTr="002C02B5">
        <w:tc>
          <w:tcPr>
            <w:tcW w:w="9885" w:type="dxa"/>
            <w:gridSpan w:val="3"/>
            <w:shd w:val="clear" w:color="auto" w:fill="000080"/>
          </w:tcPr>
          <w:p w14:paraId="3E41CF04" w14:textId="77777777" w:rsidR="00576791" w:rsidRDefault="00576791" w:rsidP="005A54EC">
            <w:r>
              <w:rPr>
                <w:b/>
              </w:rPr>
              <w:t>Output parameters</w:t>
            </w:r>
          </w:p>
        </w:tc>
      </w:tr>
      <w:tr w:rsidR="00576791" w14:paraId="6A5D0A48" w14:textId="77777777" w:rsidTr="002C02B5">
        <w:tc>
          <w:tcPr>
            <w:tcW w:w="3293" w:type="dxa"/>
            <w:shd w:val="clear" w:color="auto" w:fill="C6D9F1"/>
          </w:tcPr>
          <w:p w14:paraId="56603EDB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4558487A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66E13FE4" w14:textId="77777777" w:rsidR="00576791" w:rsidRDefault="00576791" w:rsidP="005A54EC">
            <w:r>
              <w:t>Description</w:t>
            </w:r>
          </w:p>
        </w:tc>
      </w:tr>
      <w:tr w:rsidR="00576791" w14:paraId="2087EAC8" w14:textId="77777777" w:rsidTr="002C02B5">
        <w:tc>
          <w:tcPr>
            <w:tcW w:w="3293" w:type="dxa"/>
          </w:tcPr>
          <w:p w14:paraId="0E60610C" w14:textId="77777777" w:rsidR="00576791" w:rsidRDefault="00576791" w:rsidP="005A54EC">
            <w:r>
              <w:t>pu8TestResult</w:t>
            </w:r>
          </w:p>
        </w:tc>
        <w:tc>
          <w:tcPr>
            <w:tcW w:w="3310" w:type="dxa"/>
          </w:tcPr>
          <w:p w14:paraId="2277CAA0" w14:textId="77777777" w:rsidR="00576791" w:rsidRDefault="00576791" w:rsidP="005A54EC">
            <w:r>
              <w:t>u8TestResultType*</w:t>
            </w:r>
          </w:p>
        </w:tc>
        <w:tc>
          <w:tcPr>
            <w:tcW w:w="3282" w:type="dxa"/>
          </w:tcPr>
          <w:p w14:paraId="68A5179E" w14:textId="77777777" w:rsidR="00576791" w:rsidRDefault="00576791" w:rsidP="005A54EC">
            <w:r w:rsidRPr="007B5B66">
              <w:t>Status of the test</w:t>
            </w:r>
          </w:p>
        </w:tc>
      </w:tr>
      <w:tr w:rsidR="00576791" w14:paraId="4A6A5F4E" w14:textId="77777777" w:rsidTr="002C02B5">
        <w:tc>
          <w:tcPr>
            <w:tcW w:w="9885" w:type="dxa"/>
            <w:gridSpan w:val="3"/>
            <w:shd w:val="clear" w:color="auto" w:fill="000080"/>
          </w:tcPr>
          <w:p w14:paraId="1946C117" w14:textId="77777777" w:rsidR="00576791" w:rsidRDefault="00576791" w:rsidP="005A54EC">
            <w:r>
              <w:rPr>
                <w:b/>
              </w:rPr>
              <w:t>Return value</w:t>
            </w:r>
          </w:p>
        </w:tc>
      </w:tr>
      <w:tr w:rsidR="00576791" w14:paraId="454CFEE3" w14:textId="77777777" w:rsidTr="002C02B5">
        <w:tc>
          <w:tcPr>
            <w:tcW w:w="3293" w:type="dxa"/>
            <w:shd w:val="clear" w:color="auto" w:fill="C6D9F1"/>
          </w:tcPr>
          <w:p w14:paraId="6DD705E8" w14:textId="77777777" w:rsidR="00576791" w:rsidRDefault="00576791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6D0A7590" w14:textId="77777777" w:rsidR="00576791" w:rsidRDefault="00576791" w:rsidP="005A54EC">
            <w:r>
              <w:t>Description</w:t>
            </w:r>
          </w:p>
        </w:tc>
      </w:tr>
      <w:tr w:rsidR="00576791" w14:paraId="5F8993D5" w14:textId="77777777" w:rsidTr="002C02B5">
        <w:tc>
          <w:tcPr>
            <w:tcW w:w="3293" w:type="dxa"/>
          </w:tcPr>
          <w:p w14:paraId="35DB21C2" w14:textId="77777777" w:rsidR="00576791" w:rsidRDefault="00576791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32AADA68" w14:textId="77777777" w:rsidR="00576791" w:rsidRDefault="00576791" w:rsidP="005A54EC">
            <w:r>
              <w:t>-</w:t>
            </w:r>
          </w:p>
        </w:tc>
      </w:tr>
      <w:tr w:rsidR="00576791" w14:paraId="633BB9D4" w14:textId="77777777" w:rsidTr="002C02B5">
        <w:tc>
          <w:tcPr>
            <w:tcW w:w="9885" w:type="dxa"/>
            <w:gridSpan w:val="3"/>
            <w:shd w:val="clear" w:color="auto" w:fill="000080"/>
          </w:tcPr>
          <w:p w14:paraId="3BF93A3B" w14:textId="77777777" w:rsidR="00576791" w:rsidRDefault="00576791" w:rsidP="005A54EC">
            <w:r>
              <w:rPr>
                <w:b/>
              </w:rPr>
              <w:t>Dynamic aspect</w:t>
            </w:r>
          </w:p>
        </w:tc>
      </w:tr>
      <w:tr w:rsidR="00576791" w14:paraId="1209426C" w14:textId="77777777" w:rsidTr="002C02B5">
        <w:tc>
          <w:tcPr>
            <w:tcW w:w="3293" w:type="dxa"/>
            <w:shd w:val="clear" w:color="auto" w:fill="C6D9F1"/>
          </w:tcPr>
          <w:p w14:paraId="0554F667" w14:textId="77777777" w:rsidR="00576791" w:rsidRDefault="00576791" w:rsidP="005A54EC">
            <w:r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277D6E9D" w14:textId="77777777" w:rsidR="00576791" w:rsidRDefault="00576791" w:rsidP="005A54EC">
            <w:r>
              <w:t>Description</w:t>
            </w:r>
          </w:p>
        </w:tc>
      </w:tr>
      <w:tr w:rsidR="00576791" w14:paraId="1279669F" w14:textId="77777777" w:rsidTr="002C02B5">
        <w:tc>
          <w:tcPr>
            <w:tcW w:w="3293" w:type="dxa"/>
            <w:shd w:val="clear" w:color="auto" w:fill="FFFFFF"/>
          </w:tcPr>
          <w:p w14:paraId="0845E45B" w14:textId="77777777" w:rsidR="00576791" w:rsidRDefault="00576791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7C563698" w14:textId="77777777" w:rsidR="00576791" w:rsidRDefault="00576791" w:rsidP="005A54EC">
            <w:r>
              <w:t>*</w:t>
            </w:r>
          </w:p>
        </w:tc>
      </w:tr>
      <w:tr w:rsidR="00576791" w14:paraId="230368CB" w14:textId="77777777" w:rsidTr="002C02B5">
        <w:tc>
          <w:tcPr>
            <w:tcW w:w="9885" w:type="dxa"/>
            <w:gridSpan w:val="3"/>
            <w:shd w:val="clear" w:color="auto" w:fill="000080"/>
          </w:tcPr>
          <w:p w14:paraId="5662AFE9" w14:textId="77777777" w:rsidR="00576791" w:rsidRDefault="00576791" w:rsidP="005A54EC">
            <w:r>
              <w:rPr>
                <w:b/>
              </w:rPr>
              <w:lastRenderedPageBreak/>
              <w:t>Static aspect</w:t>
            </w:r>
          </w:p>
        </w:tc>
      </w:tr>
      <w:tr w:rsidR="00576791" w14:paraId="7E1855F9" w14:textId="77777777" w:rsidTr="002C02B5">
        <w:tc>
          <w:tcPr>
            <w:tcW w:w="9885" w:type="dxa"/>
            <w:gridSpan w:val="3"/>
          </w:tcPr>
          <w:p w14:paraId="54D803D8" w14:textId="77777777" w:rsidR="00576791" w:rsidRDefault="00576791" w:rsidP="005A54EC"/>
        </w:tc>
      </w:tr>
      <w:tr w:rsidR="00576791" w14:paraId="56E3F53E" w14:textId="77777777" w:rsidTr="002C02B5">
        <w:tc>
          <w:tcPr>
            <w:tcW w:w="9885" w:type="dxa"/>
            <w:gridSpan w:val="3"/>
            <w:shd w:val="clear" w:color="auto" w:fill="000080"/>
          </w:tcPr>
          <w:p w14:paraId="06A72FDD" w14:textId="77777777" w:rsidR="00576791" w:rsidRDefault="00576791" w:rsidP="005A54EC">
            <w:r>
              <w:rPr>
                <w:b/>
              </w:rPr>
              <w:t>Constrains</w:t>
            </w:r>
          </w:p>
        </w:tc>
      </w:tr>
      <w:tr w:rsidR="00576791" w14:paraId="0FA720EE" w14:textId="77777777" w:rsidTr="002C02B5">
        <w:tc>
          <w:tcPr>
            <w:tcW w:w="9885" w:type="dxa"/>
            <w:gridSpan w:val="3"/>
          </w:tcPr>
          <w:p w14:paraId="02444210" w14:textId="77777777" w:rsidR="00576791" w:rsidRDefault="00576791" w:rsidP="005A54EC"/>
        </w:tc>
      </w:tr>
      <w:tr w:rsidR="00576791" w14:paraId="1387EDB5" w14:textId="77777777" w:rsidTr="002C02B5">
        <w:tc>
          <w:tcPr>
            <w:tcW w:w="3293" w:type="dxa"/>
          </w:tcPr>
          <w:p w14:paraId="19A6F806" w14:textId="77777777" w:rsidR="00576791" w:rsidRDefault="00576791" w:rsidP="005A54EC"/>
        </w:tc>
        <w:tc>
          <w:tcPr>
            <w:tcW w:w="3310" w:type="dxa"/>
          </w:tcPr>
          <w:p w14:paraId="3585B314" w14:textId="77777777" w:rsidR="00576791" w:rsidRDefault="00576791" w:rsidP="005A54EC"/>
        </w:tc>
        <w:tc>
          <w:tcPr>
            <w:tcW w:w="3282" w:type="dxa"/>
          </w:tcPr>
          <w:p w14:paraId="6533E93E" w14:textId="77777777" w:rsidR="00576791" w:rsidRDefault="00576791" w:rsidP="005A54EC"/>
        </w:tc>
      </w:tr>
      <w:tr w:rsidR="00576791" w14:paraId="550C2496" w14:textId="77777777" w:rsidTr="002C02B5">
        <w:tc>
          <w:tcPr>
            <w:tcW w:w="3293" w:type="dxa"/>
          </w:tcPr>
          <w:p w14:paraId="60B6E7BB" w14:textId="77777777" w:rsidR="00576791" w:rsidRDefault="00576791" w:rsidP="005A54EC"/>
        </w:tc>
        <w:tc>
          <w:tcPr>
            <w:tcW w:w="3310" w:type="dxa"/>
          </w:tcPr>
          <w:p w14:paraId="63E4ECDD" w14:textId="77777777" w:rsidR="00576791" w:rsidRDefault="00576791" w:rsidP="005A54EC"/>
        </w:tc>
        <w:tc>
          <w:tcPr>
            <w:tcW w:w="3282" w:type="dxa"/>
          </w:tcPr>
          <w:p w14:paraId="605FC4C2" w14:textId="77777777" w:rsidR="00576791" w:rsidRDefault="00576791" w:rsidP="005A54EC"/>
        </w:tc>
      </w:tr>
    </w:tbl>
    <w:p w14:paraId="6D99CD53" w14:textId="7C987CD3" w:rsidR="00576791" w:rsidRDefault="002C02B5" w:rsidP="00576791">
      <w:r>
        <w:rPr>
          <w:noProof/>
        </w:rPr>
        <w:drawing>
          <wp:inline distT="0" distB="0" distL="0" distR="0" wp14:anchorId="73819896" wp14:editId="729F6A44">
            <wp:extent cx="6391275" cy="482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931B" w14:textId="6CB515F9" w:rsidR="00055286" w:rsidRPr="00576791" w:rsidRDefault="00055286" w:rsidP="00055286">
      <w:pPr>
        <w:pStyle w:val="Caption"/>
      </w:pPr>
      <w:bookmarkStart w:id="51" w:name="_Toc127434340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proofErr w:type="spellStart"/>
      <w:r w:rsidRPr="003A4C4A">
        <w:t>PAL_Autotest_CheckMotorDisengagement</w:t>
      </w:r>
      <w:bookmarkEnd w:id="51"/>
      <w:proofErr w:type="spellEnd"/>
    </w:p>
    <w:p w14:paraId="236A00BE" w14:textId="11F7C8F7" w:rsidR="00576791" w:rsidRDefault="00576791">
      <w:pPr>
        <w:pStyle w:val="Heading3"/>
      </w:pPr>
      <w:bookmarkStart w:id="52" w:name="_Toc127529668"/>
      <w:proofErr w:type="spellStart"/>
      <w:r w:rsidRPr="00576791">
        <w:t>PAL_Autotest_CheckMotorSC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3310"/>
        <w:gridCol w:w="3282"/>
      </w:tblGrid>
      <w:tr w:rsidR="00576791" w14:paraId="1F3B53E6" w14:textId="77777777" w:rsidTr="002C0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124E393" w14:textId="77777777" w:rsidR="00576791" w:rsidRDefault="00576791" w:rsidP="005A54EC">
            <w:r>
              <w:t>Object</w:t>
            </w:r>
          </w:p>
        </w:tc>
      </w:tr>
      <w:tr w:rsidR="00576791" w14:paraId="3BE09DE5" w14:textId="77777777" w:rsidTr="002C02B5">
        <w:tc>
          <w:tcPr>
            <w:tcW w:w="9885" w:type="dxa"/>
            <w:gridSpan w:val="3"/>
          </w:tcPr>
          <w:p w14:paraId="420E5BB2" w14:textId="77777777" w:rsidR="00576791" w:rsidRDefault="00576791" w:rsidP="005A54EC">
            <w:r w:rsidRPr="00A40B07">
              <w:t>This function shall check if the motor is in short circuit during a start-up release cycle</w:t>
            </w:r>
          </w:p>
        </w:tc>
      </w:tr>
      <w:tr w:rsidR="00576791" w14:paraId="76977FE9" w14:textId="77777777" w:rsidTr="002C02B5">
        <w:tc>
          <w:tcPr>
            <w:tcW w:w="9885" w:type="dxa"/>
            <w:gridSpan w:val="3"/>
            <w:shd w:val="clear" w:color="auto" w:fill="000080"/>
          </w:tcPr>
          <w:p w14:paraId="3316390D" w14:textId="77777777" w:rsidR="00576791" w:rsidRDefault="00576791" w:rsidP="005A54EC">
            <w:r>
              <w:rPr>
                <w:b/>
              </w:rPr>
              <w:t>Prototype</w:t>
            </w:r>
          </w:p>
        </w:tc>
      </w:tr>
      <w:tr w:rsidR="00576791" w14:paraId="4DD37D57" w14:textId="77777777" w:rsidTr="002C02B5">
        <w:tc>
          <w:tcPr>
            <w:tcW w:w="9885" w:type="dxa"/>
            <w:gridSpan w:val="3"/>
          </w:tcPr>
          <w:p w14:paraId="2D1305D5" w14:textId="77777777" w:rsidR="00576791" w:rsidRDefault="00576791" w:rsidP="005A54EC">
            <w:r>
              <w:t xml:space="preserve">void </w:t>
            </w:r>
            <w:proofErr w:type="spellStart"/>
            <w:r>
              <w:t>PAL_Autotest_CheckMotorSC</w:t>
            </w:r>
            <w:proofErr w:type="spellEnd"/>
            <w:r>
              <w:t xml:space="preserve"> (u8TestResultType *pu8TestResult)</w:t>
            </w:r>
          </w:p>
        </w:tc>
      </w:tr>
      <w:tr w:rsidR="00576791" w14:paraId="4F538324" w14:textId="77777777" w:rsidTr="002C02B5">
        <w:tc>
          <w:tcPr>
            <w:tcW w:w="9885" w:type="dxa"/>
            <w:gridSpan w:val="3"/>
            <w:shd w:val="clear" w:color="auto" w:fill="000080"/>
          </w:tcPr>
          <w:p w14:paraId="457C5EF4" w14:textId="77777777" w:rsidR="00576791" w:rsidRDefault="00576791" w:rsidP="005A54EC">
            <w:r>
              <w:rPr>
                <w:b/>
              </w:rPr>
              <w:t>Input parameters</w:t>
            </w:r>
          </w:p>
        </w:tc>
      </w:tr>
      <w:tr w:rsidR="00576791" w14:paraId="3BB9006F" w14:textId="77777777" w:rsidTr="002C02B5">
        <w:tc>
          <w:tcPr>
            <w:tcW w:w="3293" w:type="dxa"/>
            <w:shd w:val="clear" w:color="auto" w:fill="C6D9F1"/>
          </w:tcPr>
          <w:p w14:paraId="51DAE760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55EB2BE9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3A0061E9" w14:textId="77777777" w:rsidR="00576791" w:rsidRDefault="00576791" w:rsidP="005A54EC">
            <w:r>
              <w:t>Description</w:t>
            </w:r>
          </w:p>
        </w:tc>
      </w:tr>
      <w:tr w:rsidR="00576791" w14:paraId="02ABA1C5" w14:textId="77777777" w:rsidTr="002C02B5">
        <w:tc>
          <w:tcPr>
            <w:tcW w:w="3293" w:type="dxa"/>
            <w:shd w:val="clear" w:color="auto" w:fill="FFFFFF"/>
          </w:tcPr>
          <w:p w14:paraId="43528588" w14:textId="77777777" w:rsidR="00576791" w:rsidRDefault="00576791" w:rsidP="005A54EC">
            <w:r>
              <w:t>NA</w:t>
            </w:r>
          </w:p>
        </w:tc>
        <w:tc>
          <w:tcPr>
            <w:tcW w:w="3310" w:type="dxa"/>
            <w:shd w:val="clear" w:color="auto" w:fill="FFFFFF"/>
          </w:tcPr>
          <w:p w14:paraId="4FD978C3" w14:textId="77777777" w:rsidR="00576791" w:rsidRDefault="00576791" w:rsidP="005A54EC">
            <w:r>
              <w:t>NA</w:t>
            </w:r>
          </w:p>
        </w:tc>
        <w:tc>
          <w:tcPr>
            <w:tcW w:w="3282" w:type="dxa"/>
            <w:shd w:val="clear" w:color="auto" w:fill="FFFFFF"/>
          </w:tcPr>
          <w:p w14:paraId="64FAC02E" w14:textId="77777777" w:rsidR="00576791" w:rsidRDefault="00576791" w:rsidP="005A54EC">
            <w:r>
              <w:t>NA</w:t>
            </w:r>
          </w:p>
        </w:tc>
      </w:tr>
      <w:tr w:rsidR="00576791" w14:paraId="2C626B32" w14:textId="77777777" w:rsidTr="002C02B5">
        <w:tc>
          <w:tcPr>
            <w:tcW w:w="9885" w:type="dxa"/>
            <w:gridSpan w:val="3"/>
            <w:shd w:val="clear" w:color="auto" w:fill="000080"/>
          </w:tcPr>
          <w:p w14:paraId="0D69BC1D" w14:textId="77777777" w:rsidR="00576791" w:rsidRDefault="00576791" w:rsidP="005A54EC">
            <w:r>
              <w:rPr>
                <w:b/>
              </w:rPr>
              <w:t>Output parameters</w:t>
            </w:r>
          </w:p>
        </w:tc>
      </w:tr>
      <w:tr w:rsidR="00576791" w14:paraId="4D42EADC" w14:textId="77777777" w:rsidTr="002C02B5">
        <w:tc>
          <w:tcPr>
            <w:tcW w:w="3293" w:type="dxa"/>
            <w:shd w:val="clear" w:color="auto" w:fill="C6D9F1"/>
          </w:tcPr>
          <w:p w14:paraId="56B732A8" w14:textId="77777777" w:rsidR="00576791" w:rsidRDefault="00576791" w:rsidP="005A54EC">
            <w:r>
              <w:t>Name</w:t>
            </w:r>
          </w:p>
        </w:tc>
        <w:tc>
          <w:tcPr>
            <w:tcW w:w="3310" w:type="dxa"/>
            <w:shd w:val="clear" w:color="auto" w:fill="C6D9F1"/>
          </w:tcPr>
          <w:p w14:paraId="4D1F3A89" w14:textId="77777777" w:rsidR="00576791" w:rsidRDefault="00576791" w:rsidP="005A54EC">
            <w:r>
              <w:t>Type</w:t>
            </w:r>
          </w:p>
        </w:tc>
        <w:tc>
          <w:tcPr>
            <w:tcW w:w="3282" w:type="dxa"/>
            <w:shd w:val="clear" w:color="auto" w:fill="C6D9F1"/>
          </w:tcPr>
          <w:p w14:paraId="42157C00" w14:textId="77777777" w:rsidR="00576791" w:rsidRDefault="00576791" w:rsidP="005A54EC">
            <w:r>
              <w:t>Description</w:t>
            </w:r>
          </w:p>
        </w:tc>
      </w:tr>
      <w:tr w:rsidR="00576791" w14:paraId="28E3D206" w14:textId="77777777" w:rsidTr="002C02B5">
        <w:tc>
          <w:tcPr>
            <w:tcW w:w="3293" w:type="dxa"/>
          </w:tcPr>
          <w:p w14:paraId="1B38D21D" w14:textId="77777777" w:rsidR="00576791" w:rsidRDefault="00576791" w:rsidP="005A54EC">
            <w:r>
              <w:t>pu8TestResult</w:t>
            </w:r>
          </w:p>
        </w:tc>
        <w:tc>
          <w:tcPr>
            <w:tcW w:w="3310" w:type="dxa"/>
          </w:tcPr>
          <w:p w14:paraId="6DE1745B" w14:textId="77777777" w:rsidR="00576791" w:rsidRDefault="00576791" w:rsidP="005A54EC">
            <w:r>
              <w:t>u8TestResultType*</w:t>
            </w:r>
          </w:p>
        </w:tc>
        <w:tc>
          <w:tcPr>
            <w:tcW w:w="3282" w:type="dxa"/>
          </w:tcPr>
          <w:p w14:paraId="7D39AE62" w14:textId="77777777" w:rsidR="00576791" w:rsidRDefault="00576791" w:rsidP="005A54EC">
            <w:r w:rsidRPr="007B5B66">
              <w:t>Status of the test</w:t>
            </w:r>
          </w:p>
        </w:tc>
      </w:tr>
      <w:tr w:rsidR="00576791" w14:paraId="7384BE59" w14:textId="77777777" w:rsidTr="002C02B5">
        <w:tc>
          <w:tcPr>
            <w:tcW w:w="9885" w:type="dxa"/>
            <w:gridSpan w:val="3"/>
            <w:shd w:val="clear" w:color="auto" w:fill="000080"/>
          </w:tcPr>
          <w:p w14:paraId="46FD03BA" w14:textId="77777777" w:rsidR="00576791" w:rsidRDefault="00576791" w:rsidP="005A54EC">
            <w:r>
              <w:rPr>
                <w:b/>
              </w:rPr>
              <w:t>Return value</w:t>
            </w:r>
          </w:p>
        </w:tc>
      </w:tr>
      <w:tr w:rsidR="00576791" w14:paraId="724DB4A7" w14:textId="77777777" w:rsidTr="002C02B5">
        <w:tc>
          <w:tcPr>
            <w:tcW w:w="3293" w:type="dxa"/>
            <w:shd w:val="clear" w:color="auto" w:fill="C6D9F1"/>
          </w:tcPr>
          <w:p w14:paraId="46875CFC" w14:textId="77777777" w:rsidR="00576791" w:rsidRDefault="00576791" w:rsidP="005A54EC">
            <w:r>
              <w:t>Type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520704BD" w14:textId="77777777" w:rsidR="00576791" w:rsidRDefault="00576791" w:rsidP="005A54EC">
            <w:r>
              <w:t>Description</w:t>
            </w:r>
          </w:p>
        </w:tc>
      </w:tr>
      <w:tr w:rsidR="00576791" w14:paraId="77C88483" w14:textId="77777777" w:rsidTr="002C02B5">
        <w:tc>
          <w:tcPr>
            <w:tcW w:w="3293" w:type="dxa"/>
          </w:tcPr>
          <w:p w14:paraId="2A185D63" w14:textId="77777777" w:rsidR="00576791" w:rsidRDefault="00576791" w:rsidP="005A54EC">
            <w:r>
              <w:t>NA</w:t>
            </w:r>
          </w:p>
        </w:tc>
        <w:tc>
          <w:tcPr>
            <w:tcW w:w="6592" w:type="dxa"/>
            <w:gridSpan w:val="2"/>
          </w:tcPr>
          <w:p w14:paraId="03C3560B" w14:textId="77777777" w:rsidR="00576791" w:rsidRDefault="00576791" w:rsidP="005A54EC">
            <w:r>
              <w:t>-</w:t>
            </w:r>
          </w:p>
        </w:tc>
      </w:tr>
      <w:tr w:rsidR="00576791" w14:paraId="5ED8299D" w14:textId="77777777" w:rsidTr="002C02B5">
        <w:tc>
          <w:tcPr>
            <w:tcW w:w="9885" w:type="dxa"/>
            <w:gridSpan w:val="3"/>
            <w:shd w:val="clear" w:color="auto" w:fill="000080"/>
          </w:tcPr>
          <w:p w14:paraId="62908F59" w14:textId="77777777" w:rsidR="00576791" w:rsidRDefault="00576791" w:rsidP="005A54EC">
            <w:r>
              <w:rPr>
                <w:b/>
              </w:rPr>
              <w:t>Dynamic aspect</w:t>
            </w:r>
          </w:p>
        </w:tc>
      </w:tr>
      <w:tr w:rsidR="00576791" w14:paraId="34C73CE6" w14:textId="77777777" w:rsidTr="002C02B5">
        <w:tc>
          <w:tcPr>
            <w:tcW w:w="3293" w:type="dxa"/>
            <w:shd w:val="clear" w:color="auto" w:fill="C6D9F1"/>
          </w:tcPr>
          <w:p w14:paraId="25C15589" w14:textId="77777777" w:rsidR="00576791" w:rsidRDefault="00576791" w:rsidP="005A54EC">
            <w:r>
              <w:lastRenderedPageBreak/>
              <w:t>Who(callers)</w:t>
            </w:r>
          </w:p>
        </w:tc>
        <w:tc>
          <w:tcPr>
            <w:tcW w:w="6592" w:type="dxa"/>
            <w:gridSpan w:val="2"/>
            <w:shd w:val="clear" w:color="auto" w:fill="C6D9F1"/>
          </w:tcPr>
          <w:p w14:paraId="04FB3906" w14:textId="77777777" w:rsidR="00576791" w:rsidRDefault="00576791" w:rsidP="005A54EC">
            <w:r>
              <w:t>Description</w:t>
            </w:r>
          </w:p>
        </w:tc>
      </w:tr>
      <w:tr w:rsidR="00576791" w14:paraId="3A56C4D4" w14:textId="77777777" w:rsidTr="002C02B5">
        <w:tc>
          <w:tcPr>
            <w:tcW w:w="3293" w:type="dxa"/>
            <w:shd w:val="clear" w:color="auto" w:fill="FFFFFF"/>
          </w:tcPr>
          <w:p w14:paraId="5A78135A" w14:textId="77777777" w:rsidR="00576791" w:rsidRDefault="00576791" w:rsidP="005A54EC">
            <w:r>
              <w:t>*</w:t>
            </w:r>
          </w:p>
        </w:tc>
        <w:tc>
          <w:tcPr>
            <w:tcW w:w="6592" w:type="dxa"/>
            <w:gridSpan w:val="2"/>
            <w:shd w:val="clear" w:color="auto" w:fill="FFFFFF"/>
          </w:tcPr>
          <w:p w14:paraId="4B8B4EB1" w14:textId="77777777" w:rsidR="00576791" w:rsidRDefault="00576791" w:rsidP="005A54EC">
            <w:r>
              <w:t>*</w:t>
            </w:r>
          </w:p>
        </w:tc>
      </w:tr>
      <w:tr w:rsidR="00576791" w14:paraId="2F2735B6" w14:textId="77777777" w:rsidTr="002C02B5">
        <w:tc>
          <w:tcPr>
            <w:tcW w:w="9885" w:type="dxa"/>
            <w:gridSpan w:val="3"/>
            <w:shd w:val="clear" w:color="auto" w:fill="000080"/>
          </w:tcPr>
          <w:p w14:paraId="2DC9BB67" w14:textId="77777777" w:rsidR="00576791" w:rsidRDefault="00576791" w:rsidP="005A54EC">
            <w:r>
              <w:rPr>
                <w:b/>
              </w:rPr>
              <w:t>Static aspect</w:t>
            </w:r>
          </w:p>
        </w:tc>
      </w:tr>
      <w:tr w:rsidR="00576791" w14:paraId="6E0C6269" w14:textId="77777777" w:rsidTr="002C02B5">
        <w:tc>
          <w:tcPr>
            <w:tcW w:w="9885" w:type="dxa"/>
            <w:gridSpan w:val="3"/>
          </w:tcPr>
          <w:p w14:paraId="0E44520D" w14:textId="77777777" w:rsidR="00576791" w:rsidRDefault="00576791" w:rsidP="005A54EC"/>
        </w:tc>
      </w:tr>
      <w:tr w:rsidR="00576791" w14:paraId="5EDF302F" w14:textId="77777777" w:rsidTr="002C02B5">
        <w:tc>
          <w:tcPr>
            <w:tcW w:w="9885" w:type="dxa"/>
            <w:gridSpan w:val="3"/>
            <w:shd w:val="clear" w:color="auto" w:fill="000080"/>
          </w:tcPr>
          <w:p w14:paraId="6C283DFE" w14:textId="77777777" w:rsidR="00576791" w:rsidRDefault="00576791" w:rsidP="005A54EC">
            <w:r>
              <w:rPr>
                <w:b/>
              </w:rPr>
              <w:t>Constrains</w:t>
            </w:r>
          </w:p>
        </w:tc>
      </w:tr>
      <w:tr w:rsidR="00576791" w14:paraId="7A755517" w14:textId="77777777" w:rsidTr="002C02B5">
        <w:tc>
          <w:tcPr>
            <w:tcW w:w="9885" w:type="dxa"/>
            <w:gridSpan w:val="3"/>
          </w:tcPr>
          <w:p w14:paraId="33485F1B" w14:textId="77777777" w:rsidR="00576791" w:rsidRDefault="00576791" w:rsidP="005A54EC"/>
        </w:tc>
      </w:tr>
      <w:tr w:rsidR="00576791" w14:paraId="7B5475CE" w14:textId="77777777" w:rsidTr="002C02B5">
        <w:tc>
          <w:tcPr>
            <w:tcW w:w="3293" w:type="dxa"/>
          </w:tcPr>
          <w:p w14:paraId="024E3BBC" w14:textId="77777777" w:rsidR="00576791" w:rsidRDefault="00576791" w:rsidP="005A54EC"/>
        </w:tc>
        <w:tc>
          <w:tcPr>
            <w:tcW w:w="3310" w:type="dxa"/>
          </w:tcPr>
          <w:p w14:paraId="0E564FD3" w14:textId="77777777" w:rsidR="00576791" w:rsidRDefault="00576791" w:rsidP="005A54EC"/>
        </w:tc>
        <w:tc>
          <w:tcPr>
            <w:tcW w:w="3282" w:type="dxa"/>
          </w:tcPr>
          <w:p w14:paraId="204111CC" w14:textId="77777777" w:rsidR="00576791" w:rsidRDefault="00576791" w:rsidP="005A54EC"/>
        </w:tc>
      </w:tr>
      <w:tr w:rsidR="00576791" w14:paraId="036DABDE" w14:textId="77777777" w:rsidTr="002C02B5">
        <w:tc>
          <w:tcPr>
            <w:tcW w:w="3293" w:type="dxa"/>
          </w:tcPr>
          <w:p w14:paraId="7238509A" w14:textId="77777777" w:rsidR="00576791" w:rsidRDefault="00576791" w:rsidP="005A54EC"/>
        </w:tc>
        <w:tc>
          <w:tcPr>
            <w:tcW w:w="3310" w:type="dxa"/>
          </w:tcPr>
          <w:p w14:paraId="75790C05" w14:textId="77777777" w:rsidR="00576791" w:rsidRDefault="00576791" w:rsidP="005A54EC"/>
        </w:tc>
        <w:tc>
          <w:tcPr>
            <w:tcW w:w="3282" w:type="dxa"/>
          </w:tcPr>
          <w:p w14:paraId="3FCF0132" w14:textId="77777777" w:rsidR="00576791" w:rsidRDefault="00576791" w:rsidP="005A54EC"/>
        </w:tc>
      </w:tr>
    </w:tbl>
    <w:p w14:paraId="69E553AA" w14:textId="26D5143B" w:rsidR="00576791" w:rsidRDefault="002C02B5" w:rsidP="00576791">
      <w:r>
        <w:rPr>
          <w:noProof/>
        </w:rPr>
        <w:drawing>
          <wp:inline distT="0" distB="0" distL="0" distR="0" wp14:anchorId="1E47D815" wp14:editId="1E35E3F8">
            <wp:extent cx="6391275" cy="4616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E47D" w14:textId="6D72AD98" w:rsidR="00055286" w:rsidRPr="00576791" w:rsidRDefault="00055286" w:rsidP="00055286">
      <w:pPr>
        <w:pStyle w:val="Caption"/>
      </w:pPr>
      <w:bookmarkStart w:id="53" w:name="_Toc127434341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</w:t>
      </w:r>
      <w:proofErr w:type="spellStart"/>
      <w:r w:rsidRPr="00F73FDD">
        <w:t>PAL_Autotest_CheckMotorSC</w:t>
      </w:r>
      <w:bookmarkEnd w:id="53"/>
      <w:proofErr w:type="spellEnd"/>
    </w:p>
    <w:p w14:paraId="75EAD355" w14:textId="77777777" w:rsidR="00140D6F" w:rsidRDefault="00140D6F" w:rsidP="00140D6F">
      <w:pPr>
        <w:pStyle w:val="Heading2"/>
      </w:pPr>
      <w:bookmarkStart w:id="54" w:name="_Toc127529669"/>
      <w:r>
        <w:t>Internal local functions</w:t>
      </w:r>
      <w:bookmarkEnd w:id="35"/>
      <w:bookmarkEnd w:id="54"/>
    </w:p>
    <w:p w14:paraId="4CBA6C9F" w14:textId="7BE91E6C" w:rsidR="00140D6F" w:rsidRPr="005D2EDA" w:rsidRDefault="003F476E" w:rsidP="00140D6F">
      <w:pPr>
        <w:pStyle w:val="Heading3"/>
        <w:rPr>
          <w:lang w:val="fr-FR"/>
        </w:rPr>
      </w:pPr>
      <w:bookmarkStart w:id="55" w:name="_Toc127529670"/>
      <w:proofErr w:type="spellStart"/>
      <w:r w:rsidRPr="00D7791E">
        <w:t>pal_bIsPowerStageInSelfProtection</w:t>
      </w:r>
      <w:bookmarkEnd w:id="55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140D6F" w:rsidRPr="001A604D" w14:paraId="6019A9C4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6E5FCA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140D6F" w:rsidRPr="001079B6" w14:paraId="3ED0AF1C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2B904" w14:textId="2545CD31" w:rsidR="00140D6F" w:rsidRPr="007A2CAA" w:rsidRDefault="003F476E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D7791E">
              <w:t>This function aims at detect the HW self-protection</w:t>
            </w:r>
          </w:p>
        </w:tc>
      </w:tr>
      <w:tr w:rsidR="00140D6F" w:rsidRPr="001079B6" w14:paraId="6DE4B2CF" w14:textId="77777777" w:rsidTr="00F44B22">
        <w:tc>
          <w:tcPr>
            <w:tcW w:w="9275" w:type="dxa"/>
            <w:gridSpan w:val="3"/>
            <w:shd w:val="clear" w:color="auto" w:fill="000080"/>
          </w:tcPr>
          <w:p w14:paraId="66DAAB26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40D6F" w:rsidRPr="001079B6" w14:paraId="3890FF76" w14:textId="77777777" w:rsidTr="00F44B22">
        <w:tc>
          <w:tcPr>
            <w:tcW w:w="2183" w:type="dxa"/>
            <w:shd w:val="clear" w:color="auto" w:fill="auto"/>
          </w:tcPr>
          <w:p w14:paraId="79AC9F83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6E706F94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6A757EDE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72DC0096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2DA53287" w14:textId="325A455E" w:rsidR="00140D6F" w:rsidRPr="007A2CAA" w:rsidRDefault="003F476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359024A8" w14:textId="5A9D4A3A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75DB2309" w14:textId="66FC0CEA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51C1000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D0F5F1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40D6F" w:rsidRPr="001079B6" w14:paraId="10B9FD8A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9F4C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1B039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23A79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44F0172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058D8" w14:textId="6319D6C5" w:rsidR="00140D6F" w:rsidRPr="007A2CAA" w:rsidRDefault="003F476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D3BC6" w14:textId="6E885E99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0AE496" w14:textId="59E926A1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5F993FA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9B5D42B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140D6F" w:rsidRPr="001079B6" w14:paraId="47DEC79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BAED4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140D6F" w:rsidRPr="001079B6" w14:paraId="409007FD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BDE1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5252E" w14:textId="2DE4DF28" w:rsidR="00140D6F" w:rsidRPr="006A0725" w:rsidRDefault="00FF698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7791E">
              <w:t>PAL_Autotest_CheckHWSelfProtection</w:t>
            </w:r>
            <w:proofErr w:type="spellEnd"/>
            <w:r>
              <w:t>()</w:t>
            </w:r>
          </w:p>
        </w:tc>
      </w:tr>
      <w:tr w:rsidR="00140D6F" w:rsidRPr="001A604D" w14:paraId="441D955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08F4A2D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3FF5F1D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5E65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388DB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54A8F1C1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4B3BAA" w14:textId="2FD598B5" w:rsidR="00140D6F" w:rsidRPr="007A2CAA" w:rsidRDefault="003F476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boolean</w:t>
            </w:r>
            <w:proofErr w:type="spellEnd"/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9AE7F" w14:textId="77777777" w:rsidR="003F476E" w:rsidRPr="00D7791E" w:rsidRDefault="003F476E" w:rsidP="003F476E">
            <w:r w:rsidRPr="00D7791E">
              <w:t>The result value on uint8 with the ATM return value format</w:t>
            </w:r>
          </w:p>
          <w:p w14:paraId="6AE813ED" w14:textId="4FF26C04" w:rsidR="003F476E" w:rsidRPr="00D7791E" w:rsidRDefault="003F476E" w:rsidP="003F476E">
            <w:r w:rsidRPr="00D7791E">
              <w:t>B_TRUE : Self-protection detected</w:t>
            </w:r>
          </w:p>
          <w:p w14:paraId="363CC6F2" w14:textId="2226A8B3" w:rsidR="00140D6F" w:rsidRPr="006A0725" w:rsidRDefault="003F476E" w:rsidP="003F476E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D7791E">
              <w:t>B_FALSE: No self-protection detected</w:t>
            </w:r>
          </w:p>
        </w:tc>
      </w:tr>
      <w:tr w:rsidR="00140D6F" w:rsidRPr="001A604D" w14:paraId="2CC9BC5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04F49A9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36B360F7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B8829" w14:textId="4022AD4D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40D6F" w:rsidRPr="00B647F9" w14:paraId="629F28E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A9BB5E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140D6F" w:rsidRPr="001079B6" w14:paraId="4E400AC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0FDAA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EA0142" w14:textId="66EF5473" w:rsidR="00140D6F" w:rsidRDefault="00D866E4" w:rsidP="00140D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87BDA9" wp14:editId="63058BFC">
            <wp:extent cx="5031210" cy="4928236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23" cy="49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4B6" w14:textId="5048E860" w:rsidR="00140D6F" w:rsidRPr="008C67D7" w:rsidRDefault="00140D6F" w:rsidP="00140D6F">
      <w:pPr>
        <w:pStyle w:val="Caption"/>
        <w:jc w:val="center"/>
      </w:pPr>
      <w:bookmarkStart w:id="56" w:name="_Toc127434342"/>
      <w:r>
        <w:t xml:space="preserve">Figure </w:t>
      </w:r>
      <w:fldSimple w:instr=" SEQ Figure \* ARABIC ">
        <w:r w:rsidR="00055286">
          <w:rPr>
            <w:noProof/>
          </w:rPr>
          <w:t>18</w:t>
        </w:r>
      </w:fldSimple>
      <w:r>
        <w:t xml:space="preserve">: </w:t>
      </w:r>
      <w:proofErr w:type="spellStart"/>
      <w:r w:rsidR="0084616C" w:rsidRPr="0084616C">
        <w:t>pal_bIsPowerStageInSelfProtection</w:t>
      </w:r>
      <w:proofErr w:type="spellEnd"/>
      <w:r w:rsidR="0084616C">
        <w:t xml:space="preserve"> diagram</w:t>
      </w:r>
      <w:bookmarkEnd w:id="56"/>
    </w:p>
    <w:p w14:paraId="147C898C" w14:textId="50FA4EE2" w:rsidR="00140D6F" w:rsidRPr="005D2EDA" w:rsidRDefault="00ED4907" w:rsidP="00140D6F">
      <w:pPr>
        <w:pStyle w:val="Heading3"/>
        <w:rPr>
          <w:lang w:val="fr-FR"/>
        </w:rPr>
      </w:pPr>
      <w:bookmarkStart w:id="57" w:name="_Toc127529671"/>
      <w:r w:rsidRPr="00D7791E">
        <w:t>pal_u8MotorCurrent_ManageMediumCurrentFailureDetection</w:t>
      </w:r>
      <w:bookmarkEnd w:id="57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2"/>
        <w:gridCol w:w="2961"/>
        <w:gridCol w:w="3872"/>
      </w:tblGrid>
      <w:tr w:rsidR="00140D6F" w:rsidRPr="001A604D" w14:paraId="351EF004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8B57A3B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140D6F" w:rsidRPr="001079B6" w14:paraId="0B227EF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AA756" w14:textId="1C4A5615" w:rsidR="00140D6F" w:rsidRPr="00463B84" w:rsidRDefault="00463B84" w:rsidP="00463B84">
            <w:r w:rsidRPr="00D7791E">
              <w:t>This function aims at manage a time counter and a reset counter</w:t>
            </w:r>
            <w:r>
              <w:t xml:space="preserve"> </w:t>
            </w:r>
            <w:r w:rsidRPr="00D7791E">
              <w:t>to detect if the motor has</w:t>
            </w:r>
            <w:r>
              <w:t xml:space="preserve"> </w:t>
            </w:r>
            <w:r w:rsidRPr="00D7791E">
              <w:t>been over a "medium current threshold"</w:t>
            </w:r>
            <w:r>
              <w:t xml:space="preserve"> </w:t>
            </w:r>
            <w:r w:rsidRPr="00D7791E">
              <w:t>for more than the associated "medium current time threshold", since</w:t>
            </w:r>
            <w:r>
              <w:t xml:space="preserve"> </w:t>
            </w:r>
            <w:r w:rsidRPr="00D7791E">
              <w:t>the last time the motor current was continuously under or equal to the</w:t>
            </w:r>
            <w:r>
              <w:t xml:space="preserve"> </w:t>
            </w:r>
            <w:r w:rsidRPr="00D7791E">
              <w:t>"medium current threshold" for a "medium current reset time threshold".</w:t>
            </w:r>
          </w:p>
        </w:tc>
      </w:tr>
      <w:tr w:rsidR="00140D6F" w:rsidRPr="001079B6" w14:paraId="6D3EEF03" w14:textId="77777777" w:rsidTr="00F44B22">
        <w:tc>
          <w:tcPr>
            <w:tcW w:w="9275" w:type="dxa"/>
            <w:gridSpan w:val="3"/>
            <w:shd w:val="clear" w:color="auto" w:fill="000080"/>
          </w:tcPr>
          <w:p w14:paraId="456C77DB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40D6F" w:rsidRPr="001079B6" w14:paraId="17A89B4D" w14:textId="77777777" w:rsidTr="00F44B22">
        <w:tc>
          <w:tcPr>
            <w:tcW w:w="2183" w:type="dxa"/>
            <w:shd w:val="clear" w:color="auto" w:fill="auto"/>
          </w:tcPr>
          <w:p w14:paraId="226439DB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7A0C5275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45C452C8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1545B57B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3A5A87E1" w14:textId="322C867A" w:rsidR="00140D6F" w:rsidRPr="007A2CAA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cu32PhysicalMotorCurrent_mA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3E1B9157" w14:textId="74D7DB63" w:rsidR="00140D6F" w:rsidRPr="007A2CAA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const uint32</w:t>
            </w: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42A37ED6" w14:textId="1A3C44A1" w:rsidR="00140D6F" w:rsidRPr="007A2CAA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Physical</w:t>
            </w:r>
            <w:r>
              <w:t xml:space="preserve"> </w:t>
            </w:r>
            <w:r w:rsidRPr="007C0B13">
              <w:t>Motor</w:t>
            </w:r>
            <w:r>
              <w:t xml:space="preserve"> </w:t>
            </w:r>
            <w:r w:rsidRPr="007C0B13">
              <w:t>Current</w:t>
            </w:r>
            <w:r w:rsidR="00C05179">
              <w:t xml:space="preserve"> in mA</w:t>
            </w:r>
          </w:p>
        </w:tc>
      </w:tr>
      <w:tr w:rsidR="00140D6F" w:rsidRPr="001A604D" w14:paraId="4B207E2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E4FEC14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40D6F" w:rsidRPr="001079B6" w14:paraId="5E8A77D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5660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8FB87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65F14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2AFBFFF0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3D9B5" w14:textId="3CD57EFC" w:rsidR="00140D6F" w:rsidRPr="007A2CAA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3B87D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A9750B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44AC3C3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09664F8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140D6F" w:rsidRPr="001079B6" w14:paraId="629CFEF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EAD59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140D6F" w:rsidRPr="001079B6" w14:paraId="51222DE2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EC03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51FB4A" w14:textId="187DA2DE" w:rsidR="00140D6F" w:rsidRPr="006A0725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C0B13">
              <w:t>PAL_Autotest_CheckMotorCurrent</w:t>
            </w:r>
            <w:proofErr w:type="spellEnd"/>
            <w:r>
              <w:t>()</w:t>
            </w:r>
          </w:p>
        </w:tc>
      </w:tr>
      <w:tr w:rsidR="00140D6F" w:rsidRPr="001A604D" w14:paraId="6D0E377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7471570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057F7477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29889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2A48D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30CC4EEF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3B866" w14:textId="14EF73C7" w:rsidR="00140D6F" w:rsidRPr="007A2CAA" w:rsidRDefault="009A4A8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uint8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12973" w14:textId="77777777" w:rsidR="009A4A87" w:rsidRPr="007C0B13" w:rsidRDefault="009A4A87" w:rsidP="009A4A87">
            <w:r w:rsidRPr="007C0B13">
              <w:t>The result value on uint8 with the ATM return value format</w:t>
            </w:r>
          </w:p>
          <w:p w14:paraId="6A1FDF91" w14:textId="77777777" w:rsidR="009A4A87" w:rsidRPr="007C0B13" w:rsidRDefault="009A4A87" w:rsidP="009A4A87">
            <w:r w:rsidRPr="007C0B13">
              <w:t>ATM_U8_NOK: failure detected</w:t>
            </w:r>
          </w:p>
          <w:p w14:paraId="74E5D93F" w14:textId="7773FAA6" w:rsidR="00140D6F" w:rsidRPr="009A4A87" w:rsidRDefault="009A4A87" w:rsidP="009A4A87">
            <w:r w:rsidRPr="007C0B13">
              <w:t>ATM_U8_NOT_DECIDED: no failure detected</w:t>
            </w:r>
          </w:p>
        </w:tc>
      </w:tr>
      <w:tr w:rsidR="00140D6F" w:rsidRPr="001A604D" w14:paraId="08973EE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8FCE2D8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2F1C5E39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4F3D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40D6F" w:rsidRPr="00B647F9" w14:paraId="2AA265A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E576AA0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140D6F" w:rsidRPr="001079B6" w14:paraId="2686D9F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17B60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E645BCE" w14:textId="6052C695" w:rsidR="00140D6F" w:rsidRDefault="002078FD" w:rsidP="00140D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299360B" wp14:editId="7739B093">
            <wp:extent cx="6391275" cy="3997325"/>
            <wp:effectExtent l="0" t="0" r="9525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B279" w14:textId="3373B48A" w:rsidR="00140D6F" w:rsidRPr="008C67D7" w:rsidRDefault="00140D6F" w:rsidP="00140D6F">
      <w:pPr>
        <w:pStyle w:val="Caption"/>
        <w:jc w:val="center"/>
      </w:pPr>
      <w:bookmarkStart w:id="58" w:name="_Toc127434343"/>
      <w:r>
        <w:t xml:space="preserve">Figure </w:t>
      </w:r>
      <w:fldSimple w:instr=" SEQ Figure \* ARABIC ">
        <w:r w:rsidR="00055286">
          <w:rPr>
            <w:noProof/>
          </w:rPr>
          <w:t>19</w:t>
        </w:r>
      </w:fldSimple>
      <w:r>
        <w:t xml:space="preserve">: </w:t>
      </w:r>
      <w:r w:rsidR="00E51A31" w:rsidRPr="00E51A31">
        <w:t>pal_u8MotorCurrent_ManageMediumCurrentFailureDetection</w:t>
      </w:r>
      <w:r w:rsidR="00E51A31">
        <w:t xml:space="preserve"> diagram</w:t>
      </w:r>
      <w:bookmarkEnd w:id="58"/>
    </w:p>
    <w:p w14:paraId="0ADF39D1" w14:textId="66D68F6A" w:rsidR="00140D6F" w:rsidRPr="005D2EDA" w:rsidRDefault="00D53C76" w:rsidP="00140D6F">
      <w:pPr>
        <w:pStyle w:val="Heading3"/>
        <w:rPr>
          <w:lang w:val="fr-FR"/>
        </w:rPr>
      </w:pPr>
      <w:bookmarkStart w:id="59" w:name="_Toc127529672"/>
      <w:r w:rsidRPr="007C0B13">
        <w:t>pal_u8MotorCurrent_ManageHighCurrentFailureDetection</w:t>
      </w:r>
      <w:bookmarkEnd w:id="59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2"/>
        <w:gridCol w:w="2961"/>
        <w:gridCol w:w="3872"/>
      </w:tblGrid>
      <w:tr w:rsidR="00140D6F" w:rsidRPr="001A604D" w14:paraId="5F399E3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0B9B3F5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140D6F" w:rsidRPr="001079B6" w14:paraId="3EB0662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776026" w14:textId="70B81EB5" w:rsidR="00140D6F" w:rsidRPr="00D53C76" w:rsidRDefault="00D53C76" w:rsidP="00D53C76">
            <w:r w:rsidRPr="007C0B13">
              <w:t>This function aims at manage a time counter and a reset counter</w:t>
            </w:r>
            <w:r>
              <w:t xml:space="preserve"> </w:t>
            </w:r>
            <w:r w:rsidRPr="007C0B13">
              <w:t>to detect if the motor has</w:t>
            </w:r>
            <w:r>
              <w:t xml:space="preserve"> </w:t>
            </w:r>
            <w:r w:rsidRPr="007C0B13">
              <w:t>been over a "high current threshold"</w:t>
            </w:r>
            <w:r>
              <w:t xml:space="preserve"> </w:t>
            </w:r>
            <w:r w:rsidRPr="007C0B13">
              <w:t>for more than the associated "high current time threshold", since</w:t>
            </w:r>
            <w:r>
              <w:t xml:space="preserve"> </w:t>
            </w:r>
            <w:r w:rsidRPr="007C0B13">
              <w:t>the last time the motor current was continuously under or equal to the</w:t>
            </w:r>
            <w:r>
              <w:t xml:space="preserve"> </w:t>
            </w:r>
            <w:r w:rsidRPr="007C0B13">
              <w:t>"high current threshold" for a</w:t>
            </w:r>
            <w:r>
              <w:t xml:space="preserve"> </w:t>
            </w:r>
            <w:r w:rsidRPr="007C0B13">
              <w:t>"high current reset time threshold".</w:t>
            </w:r>
          </w:p>
        </w:tc>
      </w:tr>
      <w:tr w:rsidR="00140D6F" w:rsidRPr="001079B6" w14:paraId="64D8B067" w14:textId="77777777" w:rsidTr="00F44B22">
        <w:tc>
          <w:tcPr>
            <w:tcW w:w="9275" w:type="dxa"/>
            <w:gridSpan w:val="3"/>
            <w:shd w:val="clear" w:color="auto" w:fill="000080"/>
          </w:tcPr>
          <w:p w14:paraId="104C940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40D6F" w:rsidRPr="001079B6" w14:paraId="7251D015" w14:textId="77777777" w:rsidTr="00F44B22">
        <w:tc>
          <w:tcPr>
            <w:tcW w:w="2183" w:type="dxa"/>
            <w:shd w:val="clear" w:color="auto" w:fill="auto"/>
          </w:tcPr>
          <w:p w14:paraId="67F45F05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24EE2978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5FB9B496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26C718F5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47A89D8E" w14:textId="06E2F829" w:rsidR="00140D6F" w:rsidRPr="007A2CAA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cu32PhysicalMotorCurrent_mA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2AB12807" w14:textId="0EF8EBD0" w:rsidR="00140D6F" w:rsidRPr="007A2CAA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const uint32</w:t>
            </w: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69596D68" w14:textId="36652813" w:rsidR="00140D6F" w:rsidRPr="007A2CAA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C0B13">
              <w:t>Physical</w:t>
            </w:r>
            <w:r>
              <w:t xml:space="preserve"> </w:t>
            </w:r>
            <w:r w:rsidRPr="007C0B13">
              <w:t>Motor</w:t>
            </w:r>
            <w:r>
              <w:t xml:space="preserve"> </w:t>
            </w:r>
            <w:r w:rsidRPr="007C0B13">
              <w:t>Current</w:t>
            </w:r>
            <w:r>
              <w:t xml:space="preserve"> in </w:t>
            </w:r>
            <w:r w:rsidRPr="007C0B13">
              <w:t>mA</w:t>
            </w:r>
          </w:p>
        </w:tc>
      </w:tr>
      <w:tr w:rsidR="00140D6F" w:rsidRPr="001A604D" w14:paraId="2B0EE0E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F15313E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40D6F" w:rsidRPr="001079B6" w14:paraId="2A8D9151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5EAE8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1B7F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1AADE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22FCCF4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0C9E94" w14:textId="1053CD83" w:rsidR="00140D6F" w:rsidRPr="007A2CAA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C588D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E953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1A06C08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7A96EA6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140D6F" w:rsidRPr="001079B6" w14:paraId="2FF7C0F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5D0CB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Called on request</w:t>
            </w:r>
          </w:p>
        </w:tc>
      </w:tr>
      <w:tr w:rsidR="00140D6F" w:rsidRPr="001079B6" w14:paraId="6C896FC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330BA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613DB7" w14:textId="596BCE24" w:rsidR="00140D6F" w:rsidRPr="006A0725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C0B13">
              <w:t>PAL_Autotest_CheckMotorCurrent</w:t>
            </w:r>
            <w:proofErr w:type="spellEnd"/>
            <w:r>
              <w:t>()</w:t>
            </w:r>
          </w:p>
        </w:tc>
      </w:tr>
      <w:tr w:rsidR="00140D6F" w:rsidRPr="001A604D" w14:paraId="42C0F99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F91ADAF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62C0373F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4597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A1ABA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45927197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1466D9" w14:textId="00A067B1" w:rsidR="00140D6F" w:rsidRPr="007A2CAA" w:rsidRDefault="00C0517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uint8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22F45" w14:textId="77777777" w:rsidR="00C05179" w:rsidRPr="007C0B13" w:rsidRDefault="00C05179" w:rsidP="00C05179">
            <w:r w:rsidRPr="007C0B13">
              <w:t>The result value on uint8 with the ATM return value format</w:t>
            </w:r>
          </w:p>
          <w:p w14:paraId="71AC3AB0" w14:textId="77777777" w:rsidR="00C05179" w:rsidRPr="007C0B13" w:rsidRDefault="00C05179" w:rsidP="00C05179">
            <w:r w:rsidRPr="007C0B13">
              <w:t>ATM_U8_NOK: failure detected</w:t>
            </w:r>
          </w:p>
          <w:p w14:paraId="40BA4915" w14:textId="00F232E8" w:rsidR="00140D6F" w:rsidRPr="00C05179" w:rsidRDefault="00C05179" w:rsidP="00C05179">
            <w:r w:rsidRPr="007C0B13">
              <w:t>ATM_U8_NOT_DECIDED: no failure detected</w:t>
            </w:r>
          </w:p>
        </w:tc>
      </w:tr>
      <w:tr w:rsidR="00140D6F" w:rsidRPr="001A604D" w14:paraId="455562F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E1C78DC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596EE9E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C19B47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40D6F" w:rsidRPr="00B647F9" w14:paraId="1F564D1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F11221C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140D6F" w:rsidRPr="001079B6" w14:paraId="73A01EA3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D71DD4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0C43E23" w14:textId="6BAEA808" w:rsidR="00140D6F" w:rsidRDefault="0066521D" w:rsidP="00140D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713C3C" wp14:editId="16E03A1C">
            <wp:extent cx="5175250" cy="3236781"/>
            <wp:effectExtent l="0" t="0" r="6350" b="19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63" cy="32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A658" w14:textId="7ECA9944" w:rsidR="00140D6F" w:rsidRPr="008C67D7" w:rsidRDefault="00140D6F" w:rsidP="00140D6F">
      <w:pPr>
        <w:pStyle w:val="Caption"/>
        <w:jc w:val="center"/>
      </w:pPr>
      <w:bookmarkStart w:id="60" w:name="_Toc127434344"/>
      <w:r>
        <w:t xml:space="preserve">Figure </w:t>
      </w:r>
      <w:fldSimple w:instr=" SEQ Figure \* ARABIC ">
        <w:r w:rsidR="00055286">
          <w:rPr>
            <w:noProof/>
          </w:rPr>
          <w:t>20</w:t>
        </w:r>
      </w:fldSimple>
      <w:r>
        <w:t xml:space="preserve">: </w:t>
      </w:r>
      <w:r w:rsidR="002078FD" w:rsidRPr="002078FD">
        <w:t>pal_u8MotorCurrent_ManageHighCurrentFailureDetection</w:t>
      </w:r>
      <w:r w:rsidR="002078FD">
        <w:t xml:space="preserve"> diagram</w:t>
      </w:r>
      <w:bookmarkEnd w:id="60"/>
    </w:p>
    <w:p w14:paraId="41336718" w14:textId="7D039B0E" w:rsidR="00140D6F" w:rsidRPr="005D2EDA" w:rsidRDefault="00A73096" w:rsidP="00140D6F">
      <w:pPr>
        <w:pStyle w:val="Heading3"/>
        <w:rPr>
          <w:lang w:val="fr-FR"/>
        </w:rPr>
      </w:pPr>
      <w:bookmarkStart w:id="61" w:name="_Toc127529673"/>
      <w:proofErr w:type="spellStart"/>
      <w:r w:rsidRPr="007A0A1A">
        <w:t>pal_AT_Init</w:t>
      </w:r>
      <w:bookmarkEnd w:id="61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140D6F" w:rsidRPr="001A604D" w14:paraId="5F37BF9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C06E2CD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140D6F" w:rsidRPr="001079B6" w14:paraId="07223597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D097F" w14:textId="5B68CABC" w:rsidR="00140D6F" w:rsidRPr="007A2CAA" w:rsidRDefault="00A7309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0A1A">
              <w:t>This function initializes all static data used during PAL auto tests.</w:t>
            </w:r>
          </w:p>
        </w:tc>
      </w:tr>
      <w:tr w:rsidR="00140D6F" w:rsidRPr="001079B6" w14:paraId="1C9A2196" w14:textId="77777777" w:rsidTr="00F44B22">
        <w:tc>
          <w:tcPr>
            <w:tcW w:w="9275" w:type="dxa"/>
            <w:gridSpan w:val="3"/>
            <w:shd w:val="clear" w:color="auto" w:fill="000080"/>
          </w:tcPr>
          <w:p w14:paraId="466E9D6C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40D6F" w:rsidRPr="001079B6" w14:paraId="6750DA97" w14:textId="77777777" w:rsidTr="00F44B22">
        <w:tc>
          <w:tcPr>
            <w:tcW w:w="2183" w:type="dxa"/>
            <w:shd w:val="clear" w:color="auto" w:fill="auto"/>
          </w:tcPr>
          <w:p w14:paraId="600739CD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1041642A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37AC47F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32E8FA86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23DEBE3B" w14:textId="5D900331" w:rsidR="00140D6F" w:rsidRPr="007A2CAA" w:rsidRDefault="00A7309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33349C13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0454590D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59C9B5E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EDFC65D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40D6F" w:rsidRPr="001079B6" w14:paraId="42713EE9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429C6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35603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79D10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25BE7212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875128" w14:textId="1F1DA9B0" w:rsidR="00140D6F" w:rsidRPr="007A2CAA" w:rsidRDefault="00A7309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11D36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A6481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06243C7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62AE1C7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140D6F" w:rsidRPr="001079B6" w14:paraId="6878ABB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0DC1A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140D6F" w:rsidRPr="001079B6" w14:paraId="534E7D51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1206A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56989" w14:textId="59481CED" w:rsidR="00140D6F" w:rsidRPr="006A0725" w:rsidRDefault="00A7309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0A1A">
              <w:t>pal_Cfg_Init</w:t>
            </w:r>
            <w:proofErr w:type="spellEnd"/>
            <w:r>
              <w:t>()</w:t>
            </w:r>
          </w:p>
        </w:tc>
      </w:tr>
      <w:tr w:rsidR="00140D6F" w:rsidRPr="001A604D" w14:paraId="48261EE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52A706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3068BB1B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7CE380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0A64D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7A8A0DCD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EBA33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9A03A1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4DC5BB0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D407B45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23441FD3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55895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40D6F" w:rsidRPr="00B647F9" w14:paraId="2FD8898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785B760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140D6F" w:rsidRPr="001079B6" w14:paraId="31B919E9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208D2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23CD46" w14:textId="2BC7D1AC" w:rsidR="00140D6F" w:rsidRDefault="001F6450" w:rsidP="00140D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BC36D7B" wp14:editId="7D4473AC">
            <wp:extent cx="2495550" cy="1180821"/>
            <wp:effectExtent l="0" t="0" r="0" b="635"/>
            <wp:docPr id="13" name="Picture 13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ox and whisk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499" cy="11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0CC" w14:textId="6E7725DC" w:rsidR="00140D6F" w:rsidRPr="008C67D7" w:rsidRDefault="00140D6F" w:rsidP="00140D6F">
      <w:pPr>
        <w:pStyle w:val="Caption"/>
        <w:jc w:val="center"/>
      </w:pPr>
      <w:bookmarkStart w:id="62" w:name="_Toc127434345"/>
      <w:r>
        <w:t xml:space="preserve">Figure </w:t>
      </w:r>
      <w:fldSimple w:instr=" SEQ Figure \* ARABIC ">
        <w:r w:rsidR="00055286">
          <w:rPr>
            <w:noProof/>
          </w:rPr>
          <w:t>21</w:t>
        </w:r>
      </w:fldSimple>
      <w:r>
        <w:t xml:space="preserve">: </w:t>
      </w:r>
      <w:proofErr w:type="spellStart"/>
      <w:r w:rsidR="0066521D" w:rsidRPr="0066521D">
        <w:t>pal_AT_Init</w:t>
      </w:r>
      <w:proofErr w:type="spellEnd"/>
      <w:r w:rsidR="0066521D">
        <w:t xml:space="preserve"> diagram</w:t>
      </w:r>
      <w:bookmarkEnd w:id="62"/>
    </w:p>
    <w:p w14:paraId="0C30C2B3" w14:textId="38ADC538" w:rsidR="00140D6F" w:rsidRPr="005D2EDA" w:rsidRDefault="00B90A48" w:rsidP="00140D6F">
      <w:pPr>
        <w:pStyle w:val="Heading3"/>
        <w:rPr>
          <w:lang w:val="fr-FR"/>
        </w:rPr>
      </w:pPr>
      <w:bookmarkStart w:id="63" w:name="_Toc127529674"/>
      <w:proofErr w:type="spellStart"/>
      <w:r w:rsidRPr="007A0A1A">
        <w:t>pal_Cfg_Init</w:t>
      </w:r>
      <w:bookmarkEnd w:id="63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140D6F" w:rsidRPr="001A604D" w14:paraId="250A903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5A9FAE2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140D6F" w:rsidRPr="001079B6" w14:paraId="01DB86E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C295D" w14:textId="4D4C6249" w:rsidR="00140D6F" w:rsidRPr="00B90A48" w:rsidRDefault="00B90A48" w:rsidP="00F44B22">
            <w:pPr>
              <w:spacing w:after="0" w:afterAutospacing="1"/>
              <w:rPr>
                <w:rFonts w:ascii="Arial" w:hAnsi="Arial" w:cs="Arial"/>
                <w:bCs/>
                <w:sz w:val="20"/>
                <w:szCs w:val="20"/>
              </w:rPr>
            </w:pPr>
            <w:r w:rsidRPr="00B90A48">
              <w:rPr>
                <w:rFonts w:ascii="Arial" w:hAnsi="Arial" w:cs="Arial"/>
                <w:bCs/>
                <w:sz w:val="20"/>
                <w:szCs w:val="20"/>
              </w:rPr>
              <w:t xml:space="preserve">Initialization function for the configuration </w:t>
            </w:r>
          </w:p>
        </w:tc>
      </w:tr>
      <w:tr w:rsidR="00140D6F" w:rsidRPr="001079B6" w14:paraId="16D58E74" w14:textId="77777777" w:rsidTr="00F44B22">
        <w:tc>
          <w:tcPr>
            <w:tcW w:w="9275" w:type="dxa"/>
            <w:gridSpan w:val="3"/>
            <w:shd w:val="clear" w:color="auto" w:fill="000080"/>
          </w:tcPr>
          <w:p w14:paraId="5DD38657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140D6F" w:rsidRPr="001079B6" w14:paraId="34D77255" w14:textId="77777777" w:rsidTr="00F44B22">
        <w:tc>
          <w:tcPr>
            <w:tcW w:w="2183" w:type="dxa"/>
            <w:shd w:val="clear" w:color="auto" w:fill="auto"/>
          </w:tcPr>
          <w:p w14:paraId="19C6B044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7664D60D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15749727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179EBBF9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484A0570" w14:textId="6504D29E" w:rsidR="00140D6F" w:rsidRPr="007A2CAA" w:rsidRDefault="00FB252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5ABF7C5E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7F130473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28A31654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F9DED3D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140D6F" w:rsidRPr="001079B6" w14:paraId="1013837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9C4DD7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2E2DB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5DCC6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4260FE9D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6C5B7" w14:textId="11AD7A27" w:rsidR="00140D6F" w:rsidRPr="007A2CAA" w:rsidRDefault="00FB252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BEFBF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294C4D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18A358F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E14A24E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140D6F" w:rsidRPr="001079B6" w14:paraId="5064619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7B76B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140D6F" w:rsidRPr="001079B6" w14:paraId="41DB8AB3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15A11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90116" w14:textId="060D3C82" w:rsidR="00140D6F" w:rsidRPr="006A0725" w:rsidRDefault="00FB252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0A1A">
              <w:t>PAL_Init</w:t>
            </w:r>
            <w:proofErr w:type="spellEnd"/>
            <w:r>
              <w:t>()</w:t>
            </w:r>
          </w:p>
        </w:tc>
      </w:tr>
      <w:tr w:rsidR="00140D6F" w:rsidRPr="001A604D" w14:paraId="1B91F5A2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E64C979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3D5FF15F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9170D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62757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140D6F" w:rsidRPr="001079B6" w14:paraId="54A30527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BAF44" w14:textId="77777777" w:rsidR="00140D6F" w:rsidRPr="007A2CAA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F90CE" w14:textId="77777777" w:rsidR="00140D6F" w:rsidRPr="006A0725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0D6F" w:rsidRPr="001A604D" w14:paraId="4263A4D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D098C9A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140D6F" w:rsidRPr="001079B6" w14:paraId="3E84749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7D574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40D6F" w:rsidRPr="00B647F9" w14:paraId="2BDD29E2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A79C08F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140D6F" w:rsidRPr="001079B6" w14:paraId="3601C07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C875C" w14:textId="77777777" w:rsidR="00140D6F" w:rsidRPr="0061746C" w:rsidRDefault="00140D6F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C419295" w14:textId="28C090A7" w:rsidR="00140D6F" w:rsidRDefault="00F76E13" w:rsidP="00140D6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E7A299C" wp14:editId="13223CA8">
            <wp:extent cx="2882900" cy="5112594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13" cy="513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9E8" w14:textId="28F0EA2B" w:rsidR="00140D6F" w:rsidRPr="008C67D7" w:rsidRDefault="00140D6F" w:rsidP="00140D6F">
      <w:pPr>
        <w:pStyle w:val="Caption"/>
        <w:jc w:val="center"/>
      </w:pPr>
      <w:bookmarkStart w:id="64" w:name="_Toc127434346"/>
      <w:r>
        <w:t xml:space="preserve">Figure </w:t>
      </w:r>
      <w:fldSimple w:instr=" SEQ Figure \* ARABIC ">
        <w:r w:rsidR="00055286">
          <w:rPr>
            <w:noProof/>
          </w:rPr>
          <w:t>22</w:t>
        </w:r>
      </w:fldSimple>
      <w:r>
        <w:t xml:space="preserve">: </w:t>
      </w:r>
      <w:proofErr w:type="spellStart"/>
      <w:r w:rsidR="005767A2" w:rsidRPr="005767A2">
        <w:t>pal_Cfg_Init</w:t>
      </w:r>
      <w:proofErr w:type="spellEnd"/>
      <w:r w:rsidR="005767A2">
        <w:t xml:space="preserve"> diagram</w:t>
      </w:r>
      <w:bookmarkEnd w:id="64"/>
    </w:p>
    <w:p w14:paraId="413C36CE" w14:textId="411B3366" w:rsidR="00D53C76" w:rsidRPr="005D2EDA" w:rsidRDefault="00DE1AE9" w:rsidP="00D53C76">
      <w:pPr>
        <w:pStyle w:val="Heading3"/>
        <w:rPr>
          <w:lang w:val="fr-FR"/>
        </w:rPr>
      </w:pPr>
      <w:bookmarkStart w:id="65" w:name="_Toc127529675"/>
      <w:proofErr w:type="spellStart"/>
      <w:r w:rsidRPr="007A0A1A">
        <w:t>pal_ComputeCurrentHalfBridgeP</w:t>
      </w:r>
      <w:bookmarkEnd w:id="65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D53C76" w:rsidRPr="001A604D" w14:paraId="6C2F8B8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3E0F4DFC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D53C76" w:rsidRPr="001079B6" w14:paraId="1633BD89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85863" w14:textId="2B0F5CC4" w:rsidR="00D53C76" w:rsidRPr="007A2CAA" w:rsidRDefault="00DE1A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0A1A">
              <w:t>Function that provides the current in Milli Ampere</w:t>
            </w:r>
            <w:r>
              <w:t xml:space="preserve"> for H</w:t>
            </w:r>
            <w:r w:rsidR="008478A2">
              <w:t xml:space="preserve">alf Bridge </w:t>
            </w:r>
            <w:r>
              <w:t>P</w:t>
            </w:r>
          </w:p>
        </w:tc>
      </w:tr>
      <w:tr w:rsidR="00D53C76" w:rsidRPr="001079B6" w14:paraId="0BBF37C8" w14:textId="77777777" w:rsidTr="00F44B22">
        <w:tc>
          <w:tcPr>
            <w:tcW w:w="9275" w:type="dxa"/>
            <w:gridSpan w:val="3"/>
            <w:shd w:val="clear" w:color="auto" w:fill="000080"/>
          </w:tcPr>
          <w:p w14:paraId="59FAF614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D53C76" w:rsidRPr="001079B6" w14:paraId="5B23BB0F" w14:textId="77777777" w:rsidTr="00F44B22">
        <w:tc>
          <w:tcPr>
            <w:tcW w:w="2183" w:type="dxa"/>
            <w:shd w:val="clear" w:color="auto" w:fill="auto"/>
          </w:tcPr>
          <w:p w14:paraId="41CBB751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3F447917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40E638F4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70724895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04CC272A" w14:textId="33FDA7C1" w:rsidR="00D53C76" w:rsidRPr="007A2CAA" w:rsidRDefault="00892C5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27071B46" w14:textId="6AF6DF93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56AE1BED" w14:textId="7071B19B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1535A70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B577523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D53C76" w:rsidRPr="001079B6" w14:paraId="77028C52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6170E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F478E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8F9C4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92C55" w:rsidRPr="001079B6" w14:paraId="05B03EC9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CE27DE" w14:textId="60183B57" w:rsidR="00892C55" w:rsidRPr="007A2CAA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0A1A">
              <w:t>ps32MeasuredCurrent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C2FB5" w14:textId="5B34F3F6" w:rsidR="00892C55" w:rsidRPr="007A2CAA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0A1A">
              <w:t>sint32 * const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F3E91" w14:textId="198002EE" w:rsidR="00892C55" w:rsidRPr="007A2CAA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Measured current in mA</w:t>
            </w:r>
          </w:p>
        </w:tc>
      </w:tr>
      <w:tr w:rsidR="00892C55" w:rsidRPr="001A604D" w14:paraId="2A4BE57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5654D1B" w14:textId="77777777" w:rsidR="00892C55" w:rsidRPr="006A0725" w:rsidRDefault="00892C55" w:rsidP="00892C55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892C55" w:rsidRPr="001079B6" w14:paraId="1DA88F43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AEEC35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892C55" w:rsidRPr="001079B6" w14:paraId="7448C52B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CC74B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C66CCD" w14:textId="5DDBB807" w:rsidR="00892C55" w:rsidRPr="006A0725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0A1A">
              <w:t>PAL_runReadMotorCurrentInmA</w:t>
            </w:r>
            <w:proofErr w:type="spellEnd"/>
            <w:r>
              <w:t>()</w:t>
            </w:r>
          </w:p>
        </w:tc>
      </w:tr>
      <w:tr w:rsidR="00892C55" w:rsidRPr="001A604D" w14:paraId="5371230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6C0F484" w14:textId="77777777" w:rsidR="00892C55" w:rsidRPr="006A0725" w:rsidRDefault="00892C55" w:rsidP="00892C55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92C55" w:rsidRPr="001079B6" w14:paraId="05E9D27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98A6D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04AFF" w14:textId="77777777" w:rsidR="00892C55" w:rsidRPr="006A0725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892C55" w:rsidRPr="001079B6" w14:paraId="4B72818D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C9B36" w14:textId="77777777" w:rsidR="00892C55" w:rsidRPr="007A2CAA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B615A" w14:textId="77777777" w:rsidR="00892C55" w:rsidRPr="006A0725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92C55" w:rsidRPr="001A604D" w14:paraId="07EA42A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2E0DF7C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892C55" w:rsidRPr="001079B6" w14:paraId="29110EF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CF49D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892C55" w:rsidRPr="00B647F9" w14:paraId="4142B6C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E788994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892C55" w:rsidRPr="001079B6" w14:paraId="38F04364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BAD9D" w14:textId="77777777" w:rsidR="00892C55" w:rsidRPr="0061746C" w:rsidRDefault="00892C55" w:rsidP="00892C5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56279F" w14:textId="07EE7F81" w:rsidR="00D53C76" w:rsidRDefault="00E70FE2" w:rsidP="00D53C7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39E335B" wp14:editId="749ED4B1">
            <wp:extent cx="4264624" cy="2870200"/>
            <wp:effectExtent l="0" t="0" r="3175" b="6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909" cy="28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5DD" w14:textId="18D8348C" w:rsidR="00D53C76" w:rsidRPr="008C67D7" w:rsidRDefault="00D53C76" w:rsidP="00D53C76">
      <w:pPr>
        <w:pStyle w:val="Caption"/>
        <w:jc w:val="center"/>
      </w:pPr>
      <w:bookmarkStart w:id="66" w:name="_Toc127434347"/>
      <w:r>
        <w:t xml:space="preserve">Figure </w:t>
      </w:r>
      <w:fldSimple w:instr=" SEQ Figure \* ARABIC ">
        <w:r w:rsidR="00055286">
          <w:rPr>
            <w:noProof/>
          </w:rPr>
          <w:t>23</w:t>
        </w:r>
      </w:fldSimple>
      <w:r>
        <w:t xml:space="preserve">: </w:t>
      </w:r>
      <w:proofErr w:type="spellStart"/>
      <w:r w:rsidR="008478A2" w:rsidRPr="008478A2">
        <w:t>pal_ComputeCurrentHalfBridgeP</w:t>
      </w:r>
      <w:proofErr w:type="spellEnd"/>
      <w:r w:rsidR="008478A2">
        <w:t xml:space="preserve"> diagram</w:t>
      </w:r>
      <w:bookmarkEnd w:id="66"/>
    </w:p>
    <w:p w14:paraId="56B59D96" w14:textId="77F1E7A2" w:rsidR="00DF7F90" w:rsidRPr="005D2EDA" w:rsidRDefault="00DF7F90" w:rsidP="00DF7F90">
      <w:pPr>
        <w:pStyle w:val="Heading3"/>
        <w:rPr>
          <w:lang w:val="fr-FR"/>
        </w:rPr>
      </w:pPr>
      <w:bookmarkStart w:id="67" w:name="_Toc127529676"/>
      <w:proofErr w:type="spellStart"/>
      <w:r w:rsidRPr="007A0A1A">
        <w:t>pal_ComputeCurrentHalfBridge</w:t>
      </w:r>
      <w:r>
        <w:t>N</w:t>
      </w:r>
      <w:bookmarkEnd w:id="67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DF7F90" w:rsidRPr="001A604D" w14:paraId="054F505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06B740A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DF7F90" w:rsidRPr="001079B6" w14:paraId="599263B3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CAEA7C" w14:textId="0EBE6CF5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0A1A">
              <w:t>Function that provides the current in Milli Ampere</w:t>
            </w:r>
            <w:r>
              <w:t xml:space="preserve"> for HN</w:t>
            </w:r>
          </w:p>
        </w:tc>
      </w:tr>
      <w:tr w:rsidR="00DF7F90" w:rsidRPr="001079B6" w14:paraId="1F1AF95A" w14:textId="77777777" w:rsidTr="00F44B22">
        <w:tc>
          <w:tcPr>
            <w:tcW w:w="9275" w:type="dxa"/>
            <w:gridSpan w:val="3"/>
            <w:shd w:val="clear" w:color="auto" w:fill="000080"/>
          </w:tcPr>
          <w:p w14:paraId="60079CE5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DF7F90" w:rsidRPr="001079B6" w14:paraId="52836361" w14:textId="77777777" w:rsidTr="00F44B22">
        <w:tc>
          <w:tcPr>
            <w:tcW w:w="2183" w:type="dxa"/>
            <w:shd w:val="clear" w:color="auto" w:fill="auto"/>
          </w:tcPr>
          <w:p w14:paraId="68DCA458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7399BC13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6BD12B9F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F7F90" w:rsidRPr="001079B6" w14:paraId="03E3DECE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15885A61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2B00026C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3A69B224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F7F90" w:rsidRPr="001A604D" w14:paraId="5DEF152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7E74280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DF7F90" w:rsidRPr="001079B6" w14:paraId="18796259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B14D1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A70BE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3E232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F7F90" w:rsidRPr="001079B6" w14:paraId="67A8F46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E9D11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0A1A">
              <w:t>ps32MeasuredCurrent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C5983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0A1A">
              <w:t>sint32 * const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2C33F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Measured current in mA</w:t>
            </w:r>
          </w:p>
        </w:tc>
      </w:tr>
      <w:tr w:rsidR="00DF7F90" w:rsidRPr="001A604D" w14:paraId="46E4311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7B49C7C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DF7F90" w:rsidRPr="001079B6" w14:paraId="668EAFB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B21DB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DF7F90" w:rsidRPr="001079B6" w14:paraId="21CEE977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8D60E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89C40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0A1A">
              <w:t>PAL_runReadMotorCurrentInmA</w:t>
            </w:r>
            <w:proofErr w:type="spellEnd"/>
            <w:r>
              <w:t>()</w:t>
            </w:r>
          </w:p>
        </w:tc>
      </w:tr>
      <w:tr w:rsidR="00DF7F90" w:rsidRPr="001A604D" w14:paraId="25926044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9DF4623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F7F90" w:rsidRPr="001079B6" w14:paraId="04DEB4EA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83E957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BAA3E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F7F90" w:rsidRPr="001079B6" w14:paraId="4C689DAA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F24CF" w14:textId="77777777" w:rsidR="00DF7F90" w:rsidRPr="007A2CAA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C4150F" w14:textId="77777777" w:rsidR="00DF7F90" w:rsidRPr="006A0725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F7F90" w:rsidRPr="001A604D" w14:paraId="07BB70B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4756BF5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F7F90" w:rsidRPr="001079B6" w14:paraId="1F06CC2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10197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DF7F90" w:rsidRPr="00B647F9" w14:paraId="50E49E7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62D2ED40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DF7F90" w:rsidRPr="001079B6" w14:paraId="38317632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A042D9" w14:textId="77777777" w:rsidR="00DF7F90" w:rsidRPr="0061746C" w:rsidRDefault="00DF7F9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01D46" w14:textId="64EEE658" w:rsidR="00DF7F90" w:rsidRDefault="004858B2" w:rsidP="00DF7F9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C07A0A6" wp14:editId="2B415751">
            <wp:extent cx="4302365" cy="2895600"/>
            <wp:effectExtent l="0" t="0" r="317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00" cy="29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00B7" w14:textId="68CC2214" w:rsidR="00DF7F90" w:rsidRPr="008C67D7" w:rsidRDefault="00DF7F90" w:rsidP="00DF7F90">
      <w:pPr>
        <w:pStyle w:val="Caption"/>
        <w:jc w:val="center"/>
      </w:pPr>
      <w:bookmarkStart w:id="68" w:name="_Toc127434348"/>
      <w:r>
        <w:t xml:space="preserve">Figure </w:t>
      </w:r>
      <w:fldSimple w:instr=" SEQ Figure \* ARABIC ">
        <w:r w:rsidR="00055286">
          <w:rPr>
            <w:noProof/>
          </w:rPr>
          <w:t>24</w:t>
        </w:r>
      </w:fldSimple>
      <w:r>
        <w:t xml:space="preserve">: </w:t>
      </w:r>
      <w:proofErr w:type="spellStart"/>
      <w:r w:rsidR="00E70FE2" w:rsidRPr="00E70FE2">
        <w:t>pal_ComputeCurrentHalfBridgeN</w:t>
      </w:r>
      <w:proofErr w:type="spellEnd"/>
      <w:r w:rsidR="00E70FE2">
        <w:t xml:space="preserve"> diagram</w:t>
      </w:r>
      <w:bookmarkEnd w:id="68"/>
    </w:p>
    <w:p w14:paraId="2A9E6F88" w14:textId="14C17506" w:rsidR="00D53C76" w:rsidRPr="005D2EDA" w:rsidRDefault="00852A5A" w:rsidP="00D53C76">
      <w:pPr>
        <w:pStyle w:val="Heading3"/>
        <w:rPr>
          <w:lang w:val="fr-FR"/>
        </w:rPr>
      </w:pPr>
      <w:bookmarkStart w:id="69" w:name="_Toc127529677"/>
      <w:proofErr w:type="spellStart"/>
      <w:r w:rsidRPr="00F321AA">
        <w:t>pal_StopMotorRotation</w:t>
      </w:r>
      <w:bookmarkEnd w:id="69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D53C76" w:rsidRPr="001A604D" w14:paraId="208E433D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B297586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D53C76" w:rsidRPr="001079B6" w14:paraId="46ABD7E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B63F6C" w14:textId="11C295B1" w:rsidR="00D53C76" w:rsidRPr="007A2CAA" w:rsidRDefault="00852A5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F321AA">
              <w:t>Function used to stop the motor rotation</w:t>
            </w:r>
          </w:p>
        </w:tc>
      </w:tr>
      <w:tr w:rsidR="00D53C76" w:rsidRPr="001079B6" w14:paraId="614AAA34" w14:textId="77777777" w:rsidTr="00F44B22">
        <w:tc>
          <w:tcPr>
            <w:tcW w:w="9275" w:type="dxa"/>
            <w:gridSpan w:val="3"/>
            <w:shd w:val="clear" w:color="auto" w:fill="000080"/>
          </w:tcPr>
          <w:p w14:paraId="4987295D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D53C76" w:rsidRPr="001079B6" w14:paraId="377D9C8E" w14:textId="77777777" w:rsidTr="00F44B22">
        <w:tc>
          <w:tcPr>
            <w:tcW w:w="2183" w:type="dxa"/>
            <w:shd w:val="clear" w:color="auto" w:fill="auto"/>
          </w:tcPr>
          <w:p w14:paraId="0870696E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5B8960F3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405928C3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1990A0FB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68EBB3A6" w14:textId="779A5E08" w:rsidR="00D53C76" w:rsidRPr="007A2CAA" w:rsidRDefault="00852A5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3557CCC2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04570612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2E31471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C7C78C0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D53C76" w:rsidRPr="001079B6" w14:paraId="664E975B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172C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1C4CCE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BB2386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5182F28A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1696E" w14:textId="34F457DB" w:rsidR="00D53C76" w:rsidRPr="007A2CAA" w:rsidRDefault="00852A5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685F6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E28E1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2BC4736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79F77D2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D53C76" w:rsidRPr="001079B6" w14:paraId="7F9FD84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D0905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D53C76" w:rsidRPr="001079B6" w14:paraId="06641385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94FB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33E26" w14:textId="37695B5B" w:rsidR="00D53C76" w:rsidRPr="006A0725" w:rsidRDefault="00852A5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058A1">
              <w:t>PAL_runSetPowerOrder</w:t>
            </w:r>
            <w:proofErr w:type="spellEnd"/>
            <w:r>
              <w:t>()</w:t>
            </w:r>
          </w:p>
        </w:tc>
      </w:tr>
      <w:tr w:rsidR="00D53C76" w:rsidRPr="001A604D" w14:paraId="63688FB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84D9561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3A17FF6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D50E4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521A1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604C8623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AE9538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F6E05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3969D7A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2C2E220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4BDD16BC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38048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D53C76" w:rsidRPr="00B647F9" w14:paraId="419ADC7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BBDF63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D53C76" w:rsidRPr="001079B6" w14:paraId="5B85629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7B3B0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2349CA" w14:textId="7D2680C7" w:rsidR="00D53C76" w:rsidRDefault="00241B14" w:rsidP="00D53C7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275DCF" wp14:editId="36AAE42B">
            <wp:extent cx="3867150" cy="1271571"/>
            <wp:effectExtent l="0" t="0" r="0" b="5080"/>
            <wp:docPr id="18" name="Picture 18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ox and whiske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73" cy="12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08E" w14:textId="17B8FC4F" w:rsidR="00D53C76" w:rsidRPr="008C67D7" w:rsidRDefault="00D53C76" w:rsidP="00D53C76">
      <w:pPr>
        <w:pStyle w:val="Caption"/>
        <w:jc w:val="center"/>
      </w:pPr>
      <w:bookmarkStart w:id="70" w:name="_Toc127434349"/>
      <w:r>
        <w:t xml:space="preserve">Figure </w:t>
      </w:r>
      <w:fldSimple w:instr=" SEQ Figure \* ARABIC ">
        <w:r w:rsidR="00055286">
          <w:rPr>
            <w:noProof/>
          </w:rPr>
          <w:t>25</w:t>
        </w:r>
      </w:fldSimple>
      <w:r>
        <w:t xml:space="preserve">: </w:t>
      </w:r>
      <w:proofErr w:type="spellStart"/>
      <w:r w:rsidR="005375FA" w:rsidRPr="005375FA">
        <w:t>pal_StopMotorRotation</w:t>
      </w:r>
      <w:proofErr w:type="spellEnd"/>
      <w:r w:rsidR="005375FA">
        <w:t xml:space="preserve"> diagram</w:t>
      </w:r>
      <w:bookmarkEnd w:id="70"/>
    </w:p>
    <w:p w14:paraId="723A52B3" w14:textId="11C5B62A" w:rsidR="00D53C76" w:rsidRPr="005D2EDA" w:rsidRDefault="000E28B8" w:rsidP="00D53C76">
      <w:pPr>
        <w:pStyle w:val="Heading3"/>
        <w:rPr>
          <w:lang w:val="fr-FR"/>
        </w:rPr>
      </w:pPr>
      <w:bookmarkStart w:id="71" w:name="_Toc127529678"/>
      <w:proofErr w:type="spellStart"/>
      <w:r w:rsidRPr="00A058A1">
        <w:t>pal_DriveMotorInTensioning</w:t>
      </w:r>
      <w:bookmarkEnd w:id="71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5"/>
        <w:gridCol w:w="3017"/>
        <w:gridCol w:w="3963"/>
      </w:tblGrid>
      <w:tr w:rsidR="00D53C76" w:rsidRPr="001A604D" w14:paraId="4E75CF4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2839EF4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D53C76" w:rsidRPr="001079B6" w14:paraId="799E6E32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DD26D" w14:textId="0D0D0D12" w:rsidR="00D53C76" w:rsidRPr="007A2CAA" w:rsidRDefault="000E28B8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058A1">
              <w:t>Function used to drive the motor in tensioning direction</w:t>
            </w:r>
          </w:p>
        </w:tc>
      </w:tr>
      <w:tr w:rsidR="00D53C76" w:rsidRPr="001079B6" w14:paraId="00378A37" w14:textId="77777777" w:rsidTr="00F44B22">
        <w:tc>
          <w:tcPr>
            <w:tcW w:w="9275" w:type="dxa"/>
            <w:gridSpan w:val="3"/>
            <w:shd w:val="clear" w:color="auto" w:fill="000080"/>
          </w:tcPr>
          <w:p w14:paraId="4DF662C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D53C76" w:rsidRPr="001079B6" w14:paraId="0A2A140F" w14:textId="77777777" w:rsidTr="000E28B8">
        <w:tc>
          <w:tcPr>
            <w:tcW w:w="2183" w:type="dxa"/>
            <w:shd w:val="clear" w:color="auto" w:fill="auto"/>
          </w:tcPr>
          <w:p w14:paraId="6DBE1C5F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315351CA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64757C2F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736AB3CB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0B503608" w14:textId="02C9CAFE" w:rsidR="00D53C76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lastRenderedPageBreak/>
              <w:t>cu16AbsoluteMotorCommand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1F357553" w14:textId="0F3BC36C" w:rsidR="00D53C76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const uint16</w:t>
            </w: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60E2AF44" w14:textId="412FAEBD" w:rsidR="00D53C76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 command</w:t>
            </w:r>
          </w:p>
        </w:tc>
      </w:tr>
      <w:tr w:rsidR="000E28B8" w:rsidRPr="001079B6" w14:paraId="3F0F6B87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4FBF9B48" w14:textId="693B1126" w:rsidR="000E28B8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cu16BoosterMotorCommand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04B4F77F" w14:textId="5BC4CBEA" w:rsidR="000E28B8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const uint16</w:t>
            </w: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2D876A8D" w14:textId="033E7190" w:rsidR="000E28B8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 booster command</w:t>
            </w:r>
          </w:p>
        </w:tc>
      </w:tr>
      <w:tr w:rsidR="00D53C76" w:rsidRPr="001A604D" w14:paraId="5C3FB79C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F8068C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D53C76" w:rsidRPr="001079B6" w14:paraId="00282011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73D369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220A9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2BD21A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6387E9A3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62DFE1" w14:textId="78228044" w:rsidR="00D53C76" w:rsidRPr="007A2CAA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37AF4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00BE0E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58149642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01B0826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D53C76" w:rsidRPr="001079B6" w14:paraId="1B7523C9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D556F1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D53C76" w:rsidRPr="001079B6" w14:paraId="1B8BC70E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EA8D63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F1815" w14:textId="5006D9A5" w:rsidR="00D53C76" w:rsidRPr="006A0725" w:rsidRDefault="000E28B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058A1">
              <w:t>PAL_runSetPowerOrder</w:t>
            </w:r>
            <w:proofErr w:type="spellEnd"/>
            <w:r>
              <w:t>()</w:t>
            </w:r>
          </w:p>
        </w:tc>
      </w:tr>
      <w:tr w:rsidR="00D53C76" w:rsidRPr="001A604D" w14:paraId="70BC1B3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C602D70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7DBB02F3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D250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31ACB3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14E5F157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D1FC3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83C81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406793D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4684D3A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0BEB3E8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097C5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D53C76" w:rsidRPr="00B647F9" w14:paraId="285CF08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ACA9257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D53C76" w:rsidRPr="001079B6" w14:paraId="2D6D1AE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3DAC9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ADC724" w14:textId="4F45743A" w:rsidR="00D53C76" w:rsidRDefault="00F1418C" w:rsidP="00D53C7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688BA73" wp14:editId="68891F7E">
            <wp:extent cx="4768850" cy="3250778"/>
            <wp:effectExtent l="0" t="0" r="0" b="698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80" cy="3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84E6" w14:textId="56717972" w:rsidR="00D53C76" w:rsidRPr="008C67D7" w:rsidRDefault="00D53C76" w:rsidP="00D53C76">
      <w:pPr>
        <w:pStyle w:val="Caption"/>
        <w:jc w:val="center"/>
      </w:pPr>
      <w:bookmarkStart w:id="72" w:name="_Toc127434350"/>
      <w:r>
        <w:t xml:space="preserve">Figure </w:t>
      </w:r>
      <w:fldSimple w:instr=" SEQ Figure \* ARABIC ">
        <w:r w:rsidR="00055286">
          <w:rPr>
            <w:noProof/>
          </w:rPr>
          <w:t>26</w:t>
        </w:r>
      </w:fldSimple>
      <w:r>
        <w:t xml:space="preserve">: </w:t>
      </w:r>
      <w:proofErr w:type="spellStart"/>
      <w:r w:rsidR="00266F9A" w:rsidRPr="00266F9A">
        <w:t>pal_DriveMotorInTensioning</w:t>
      </w:r>
      <w:proofErr w:type="spellEnd"/>
      <w:r w:rsidR="00266F9A">
        <w:t xml:space="preserve"> diagram</w:t>
      </w:r>
      <w:bookmarkEnd w:id="72"/>
    </w:p>
    <w:p w14:paraId="14C991D3" w14:textId="4B948898" w:rsidR="00D53C76" w:rsidRPr="005D2EDA" w:rsidRDefault="000E28B8" w:rsidP="00D53C76">
      <w:pPr>
        <w:pStyle w:val="Heading3"/>
        <w:rPr>
          <w:lang w:val="fr-FR"/>
        </w:rPr>
      </w:pPr>
      <w:bookmarkStart w:id="73" w:name="_Toc127529679"/>
      <w:proofErr w:type="spellStart"/>
      <w:r w:rsidRPr="00A058A1">
        <w:t>pal_DriveMotorInReleasing</w:t>
      </w:r>
      <w:bookmarkEnd w:id="73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5"/>
        <w:gridCol w:w="3017"/>
        <w:gridCol w:w="3963"/>
      </w:tblGrid>
      <w:tr w:rsidR="00D53C76" w:rsidRPr="001A604D" w14:paraId="60709D9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3EC0460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D53C76" w:rsidRPr="001079B6" w14:paraId="542BED7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5B2F21" w14:textId="4CAD715B" w:rsidR="00D53C76" w:rsidRPr="007A2CAA" w:rsidRDefault="001D55C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058A1">
              <w:t>Function used to drive the motor in releasing direction</w:t>
            </w:r>
          </w:p>
        </w:tc>
      </w:tr>
      <w:tr w:rsidR="00D53C76" w:rsidRPr="001079B6" w14:paraId="3397AE02" w14:textId="77777777" w:rsidTr="00F44B22">
        <w:tc>
          <w:tcPr>
            <w:tcW w:w="9275" w:type="dxa"/>
            <w:gridSpan w:val="3"/>
            <w:shd w:val="clear" w:color="auto" w:fill="000080"/>
          </w:tcPr>
          <w:p w14:paraId="3440C378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D53C76" w:rsidRPr="001079B6" w14:paraId="7E1A6910" w14:textId="77777777" w:rsidTr="00F44B22">
        <w:tc>
          <w:tcPr>
            <w:tcW w:w="2183" w:type="dxa"/>
            <w:shd w:val="clear" w:color="auto" w:fill="auto"/>
          </w:tcPr>
          <w:p w14:paraId="5CFB4D47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2FD092BB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6F99E606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2B6821E1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563D98CD" w14:textId="7F646168" w:rsidR="00D53C76" w:rsidRPr="007A2CAA" w:rsidRDefault="001D55C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cu16AbsoluteMotorCommand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141BD268" w14:textId="4B068B32" w:rsidR="00D53C76" w:rsidRPr="007A2CAA" w:rsidRDefault="001D55C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A058A1">
              <w:t>const uint16</w:t>
            </w: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0A63A2C5" w14:textId="2D3A227D" w:rsidR="00D53C76" w:rsidRPr="007A2CAA" w:rsidRDefault="001D55C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 command</w:t>
            </w:r>
          </w:p>
        </w:tc>
      </w:tr>
      <w:tr w:rsidR="00D53C76" w:rsidRPr="001A604D" w14:paraId="774585DC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4E8850F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D53C76" w:rsidRPr="001079B6" w14:paraId="2FC646D6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D3AF7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BDAE3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92968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7510919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8413A" w14:textId="04C8FACE" w:rsidR="00D53C76" w:rsidRPr="007A2CAA" w:rsidRDefault="001D55C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0B44D5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C7566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2EA35F81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7AEF96C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D53C76" w:rsidRPr="001079B6" w14:paraId="573ACD66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3A557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D53C76" w:rsidRPr="001079B6" w14:paraId="3C3CFEC4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6B73F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0A2A8" w14:textId="194FF6A9" w:rsidR="00D53C76" w:rsidRPr="006A0725" w:rsidRDefault="001D55C9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058A1">
              <w:t>PAL_runSetPowerOrder</w:t>
            </w:r>
            <w:proofErr w:type="spellEnd"/>
            <w:r>
              <w:t>()</w:t>
            </w:r>
          </w:p>
        </w:tc>
      </w:tr>
      <w:tr w:rsidR="00D53C76" w:rsidRPr="001A604D" w14:paraId="14CB891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0B06893C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3211DDDD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6ACA4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9EA65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D53C76" w:rsidRPr="001079B6" w14:paraId="6B80DBEC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793176" w14:textId="77777777" w:rsidR="00D53C76" w:rsidRPr="007A2CAA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B7554" w14:textId="77777777" w:rsidR="00D53C76" w:rsidRPr="006A0725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3C76" w:rsidRPr="001A604D" w14:paraId="177CEF99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981E6B8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D53C76" w:rsidRPr="001079B6" w14:paraId="3EE45B7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007063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D53C76" w:rsidRPr="00B647F9" w14:paraId="569CDDF5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9957B02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lastRenderedPageBreak/>
              <w:t>Static aspect :</w:t>
            </w:r>
          </w:p>
        </w:tc>
      </w:tr>
      <w:tr w:rsidR="00D53C76" w:rsidRPr="001079B6" w14:paraId="0BA19C7B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BDEDD" w14:textId="77777777" w:rsidR="00D53C76" w:rsidRPr="0061746C" w:rsidRDefault="00D53C7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FCC624" w14:textId="14A6047D" w:rsidR="00D53C76" w:rsidRDefault="00434764" w:rsidP="00D53C7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06DFBD" wp14:editId="45575EF8">
            <wp:extent cx="4121150" cy="280926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154" cy="28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3A67" w14:textId="2C7C4D2F" w:rsidR="00D53C76" w:rsidRPr="008C67D7" w:rsidRDefault="00D53C76" w:rsidP="00D53C76">
      <w:pPr>
        <w:pStyle w:val="Caption"/>
        <w:jc w:val="center"/>
      </w:pPr>
      <w:bookmarkStart w:id="74" w:name="_Toc127434351"/>
      <w:r>
        <w:t xml:space="preserve">Figure </w:t>
      </w:r>
      <w:fldSimple w:instr=" SEQ Figure \* ARABIC ">
        <w:r w:rsidR="00055286">
          <w:rPr>
            <w:noProof/>
          </w:rPr>
          <w:t>27</w:t>
        </w:r>
      </w:fldSimple>
      <w:r>
        <w:t xml:space="preserve">: </w:t>
      </w:r>
      <w:proofErr w:type="spellStart"/>
      <w:r w:rsidR="003803E2" w:rsidRPr="003803E2">
        <w:t>pal_DriveMotorInReleasing</w:t>
      </w:r>
      <w:proofErr w:type="spellEnd"/>
      <w:r w:rsidR="003803E2">
        <w:t xml:space="preserve"> diagram</w:t>
      </w:r>
      <w:bookmarkEnd w:id="74"/>
    </w:p>
    <w:p w14:paraId="1877AD0E" w14:textId="14582A07" w:rsidR="00B55FB4" w:rsidRPr="005D2EDA" w:rsidRDefault="00B55FB4" w:rsidP="00B55FB4">
      <w:pPr>
        <w:pStyle w:val="Heading3"/>
        <w:rPr>
          <w:lang w:val="fr-FR"/>
        </w:rPr>
      </w:pPr>
      <w:bookmarkStart w:id="75" w:name="_Toc127529680"/>
      <w:proofErr w:type="spellStart"/>
      <w:r w:rsidRPr="00641532">
        <w:t>pal_DisablePowerStage</w:t>
      </w:r>
      <w:bookmarkEnd w:id="75"/>
      <w:proofErr w:type="spellEnd"/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3066"/>
        <w:gridCol w:w="4026"/>
      </w:tblGrid>
      <w:tr w:rsidR="00B55FB4" w:rsidRPr="001A604D" w14:paraId="4726A3B7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4236B0BA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O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bject :</w:t>
            </w:r>
          </w:p>
        </w:tc>
      </w:tr>
      <w:tr w:rsidR="00B55FB4" w:rsidRPr="001079B6" w14:paraId="73B1A59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37CA5" w14:textId="71819DA2" w:rsidR="00B55FB4" w:rsidRPr="007A2CAA" w:rsidRDefault="00916BB7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641532">
              <w:t>External service that will disable the HW components that drive the motor</w:t>
            </w:r>
          </w:p>
        </w:tc>
      </w:tr>
      <w:tr w:rsidR="00B55FB4" w:rsidRPr="001079B6" w14:paraId="06EDEC61" w14:textId="77777777" w:rsidTr="00F44B22">
        <w:tc>
          <w:tcPr>
            <w:tcW w:w="9275" w:type="dxa"/>
            <w:gridSpan w:val="3"/>
            <w:shd w:val="clear" w:color="auto" w:fill="000080"/>
          </w:tcPr>
          <w:p w14:paraId="012BC33F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  <w:highlight w:val="darkBlue"/>
              </w:rPr>
              <w:t>Input Parameters :</w:t>
            </w:r>
          </w:p>
        </w:tc>
      </w:tr>
      <w:tr w:rsidR="00B55FB4" w:rsidRPr="001079B6" w14:paraId="4C757CD9" w14:textId="77777777" w:rsidTr="00F44B22">
        <w:tc>
          <w:tcPr>
            <w:tcW w:w="2183" w:type="dxa"/>
            <w:shd w:val="clear" w:color="auto" w:fill="auto"/>
          </w:tcPr>
          <w:p w14:paraId="70920A52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shd w:val="clear" w:color="auto" w:fill="auto"/>
          </w:tcPr>
          <w:p w14:paraId="2DA2E344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shd w:val="clear" w:color="auto" w:fill="auto"/>
          </w:tcPr>
          <w:p w14:paraId="5CF5601F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B55FB4" w:rsidRPr="001079B6" w14:paraId="6D18667D" w14:textId="77777777" w:rsidTr="00F44B22">
        <w:tc>
          <w:tcPr>
            <w:tcW w:w="2183" w:type="dxa"/>
            <w:tcBorders>
              <w:bottom w:val="single" w:sz="4" w:space="0" w:color="auto"/>
            </w:tcBorders>
            <w:shd w:val="clear" w:color="auto" w:fill="auto"/>
          </w:tcPr>
          <w:p w14:paraId="524366C6" w14:textId="639B5135" w:rsidR="00B55FB4" w:rsidRPr="007A2CAA" w:rsidRDefault="00916BB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none</w:t>
            </w:r>
          </w:p>
        </w:tc>
        <w:tc>
          <w:tcPr>
            <w:tcW w:w="3066" w:type="dxa"/>
            <w:tcBorders>
              <w:bottom w:val="single" w:sz="4" w:space="0" w:color="auto"/>
            </w:tcBorders>
            <w:shd w:val="clear" w:color="auto" w:fill="auto"/>
          </w:tcPr>
          <w:p w14:paraId="7ECAA0E1" w14:textId="15F267F9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bottom w:val="single" w:sz="4" w:space="0" w:color="auto"/>
            </w:tcBorders>
            <w:shd w:val="clear" w:color="auto" w:fill="auto"/>
          </w:tcPr>
          <w:p w14:paraId="3E8AC79B" w14:textId="65DE832E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FB4" w:rsidRPr="001A604D" w14:paraId="6E84D8F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5C20B9CD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Output Parameters :</w:t>
            </w:r>
          </w:p>
        </w:tc>
      </w:tr>
      <w:tr w:rsidR="00B55FB4" w:rsidRPr="001079B6" w14:paraId="51C275BF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57B36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 xml:space="preserve">Name 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4B909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Type</w:t>
            </w: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B4FD5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B55FB4" w:rsidRPr="001079B6" w14:paraId="26BB393E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BF249" w14:textId="77777777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FAA274" w14:textId="77777777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6FE01" w14:textId="77777777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FB4" w:rsidRPr="001A604D" w14:paraId="60E9809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778FC0EF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color w:val="FFFFFF"/>
                <w:sz w:val="20"/>
                <w:szCs w:val="20"/>
              </w:rPr>
              <w:t>Dynami</w:t>
            </w:r>
            <w:r w:rsidRPr="0061746C">
              <w:rPr>
                <w:rFonts w:ascii="Arial" w:hAnsi="Arial" w:cs="Arial"/>
                <w:b/>
                <w:color w:val="FFFFFF"/>
                <w:sz w:val="20"/>
                <w:szCs w:val="20"/>
              </w:rPr>
              <w:t>c Aspect</w:t>
            </w:r>
            <w:r w:rsidRPr="006A0725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:</w:t>
            </w:r>
          </w:p>
        </w:tc>
      </w:tr>
      <w:tr w:rsidR="00B55FB4" w:rsidRPr="001079B6" w14:paraId="5E46005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80789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Called on request</w:t>
            </w:r>
          </w:p>
        </w:tc>
      </w:tr>
      <w:tr w:rsidR="00B55FB4" w:rsidRPr="001079B6" w14:paraId="62EBF3C1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6EC7B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Who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B0858" w14:textId="09B6CC6E" w:rsidR="00B55FB4" w:rsidRPr="006A0725" w:rsidRDefault="00291DD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532">
              <w:t>PAL_runMainFunction</w:t>
            </w:r>
            <w:proofErr w:type="spellEnd"/>
          </w:p>
        </w:tc>
      </w:tr>
      <w:tr w:rsidR="00B55FB4" w:rsidRPr="001A604D" w14:paraId="5A32FC8F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0F32083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>Return value</w:t>
            </w:r>
            <w:r w:rsidRPr="0061746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B55FB4" w:rsidRPr="001079B6" w14:paraId="7B73A148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FD1EA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7A2CAA">
              <w:rPr>
                <w:rFonts w:ascii="Arial" w:hAnsi="Arial" w:cs="Arial"/>
                <w:sz w:val="20"/>
                <w:szCs w:val="20"/>
              </w:rPr>
              <w:t>Type :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4E14B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A0725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B55FB4" w:rsidRPr="001079B6" w14:paraId="5727268E" w14:textId="77777777" w:rsidTr="00F44B22"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F3959" w14:textId="77777777" w:rsidR="00B55FB4" w:rsidRPr="007A2CAA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none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7DE47" w14:textId="77777777" w:rsidR="00B55FB4" w:rsidRPr="006A0725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FB4" w:rsidRPr="001A604D" w14:paraId="357642CE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13FEEA7C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Constraints </w:t>
            </w:r>
            <w:r w:rsidRPr="0061746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B55FB4" w:rsidRPr="001079B6" w14:paraId="7E5F6358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DB5AD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B55FB4" w:rsidRPr="00B647F9" w14:paraId="56EC692A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</w:tcPr>
          <w:p w14:paraId="2C731B55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</w:pPr>
            <w:r w:rsidRPr="007A2CAA">
              <w:rPr>
                <w:rFonts w:ascii="Arial" w:hAnsi="Arial" w:cs="Arial"/>
                <w:b/>
                <w:bCs/>
                <w:sz w:val="20"/>
                <w:szCs w:val="20"/>
                <w:highlight w:val="darkBlue"/>
              </w:rPr>
              <w:t>Static aspect :</w:t>
            </w:r>
          </w:p>
        </w:tc>
      </w:tr>
      <w:tr w:rsidR="00B55FB4" w:rsidRPr="001079B6" w14:paraId="69784950" w14:textId="77777777" w:rsidTr="00F44B22">
        <w:tc>
          <w:tcPr>
            <w:tcW w:w="92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B4F91" w14:textId="77777777" w:rsidR="00B55FB4" w:rsidRPr="0061746C" w:rsidRDefault="00B55FB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A16185" w14:textId="5F996C4C" w:rsidR="00B55FB4" w:rsidRDefault="00416560" w:rsidP="00B55F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BDC9B2B" wp14:editId="4443D7C1">
            <wp:extent cx="1308100" cy="1075945"/>
            <wp:effectExtent l="0" t="0" r="6350" b="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455" cy="10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14E4" w14:textId="2BFB3BE6" w:rsidR="00B55FB4" w:rsidRPr="008C67D7" w:rsidRDefault="00B55FB4" w:rsidP="00B55FB4">
      <w:pPr>
        <w:pStyle w:val="Caption"/>
        <w:jc w:val="center"/>
      </w:pPr>
      <w:bookmarkStart w:id="76" w:name="_Toc127434352"/>
      <w:r>
        <w:t xml:space="preserve">Figure </w:t>
      </w:r>
      <w:fldSimple w:instr=" SEQ Figure \* ARABIC ">
        <w:r w:rsidR="00055286">
          <w:rPr>
            <w:noProof/>
          </w:rPr>
          <w:t>28</w:t>
        </w:r>
      </w:fldSimple>
      <w:r>
        <w:t xml:space="preserve">: </w:t>
      </w:r>
      <w:proofErr w:type="spellStart"/>
      <w:r w:rsidR="00434764" w:rsidRPr="00434764">
        <w:t>pal_DisablePowerStage</w:t>
      </w:r>
      <w:proofErr w:type="spellEnd"/>
      <w:r w:rsidR="00434764">
        <w:t xml:space="preserve"> diagram</w:t>
      </w:r>
      <w:bookmarkEnd w:id="76"/>
    </w:p>
    <w:p w14:paraId="4BB03C76" w14:textId="24A55953" w:rsidR="00610B4A" w:rsidRDefault="00610B4A">
      <w:pPr>
        <w:pStyle w:val="Heading3"/>
      </w:pPr>
      <w:bookmarkStart w:id="77" w:name="_Toc127529681"/>
      <w:r w:rsidRPr="00610B4A">
        <w:t>pal_u8MotorOrder_ManageMediumPWMFailureDetection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5"/>
        <w:gridCol w:w="2524"/>
        <w:gridCol w:w="2706"/>
      </w:tblGrid>
      <w:tr w:rsidR="00610B4A" w14:paraId="2A5CD9C7" w14:textId="77777777" w:rsidTr="001B54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3A98B96" w14:textId="77777777" w:rsidR="00610B4A" w:rsidRDefault="00610B4A" w:rsidP="005A54EC">
            <w:r>
              <w:t>Object</w:t>
            </w:r>
          </w:p>
        </w:tc>
      </w:tr>
      <w:tr w:rsidR="00610B4A" w14:paraId="01CECE37" w14:textId="77777777" w:rsidTr="001B54A5">
        <w:tc>
          <w:tcPr>
            <w:tcW w:w="9885" w:type="dxa"/>
            <w:gridSpan w:val="3"/>
          </w:tcPr>
          <w:p w14:paraId="471B6A6E" w14:textId="77777777" w:rsidR="00610B4A" w:rsidRDefault="00610B4A" w:rsidP="005A54EC">
            <w:r>
              <w:t xml:space="preserve">This function aims at manage a time counter and a reset counter to detect if the PWM order has been over a "medium current threshold" for more than the associated "medium current time </w:t>
            </w:r>
            <w:r>
              <w:lastRenderedPageBreak/>
              <w:t>threshold", since the last time the PWM order was continuously under or equal to the "medium current threshold" for a "medium current reset time threshold".</w:t>
            </w:r>
          </w:p>
        </w:tc>
      </w:tr>
      <w:tr w:rsidR="00610B4A" w14:paraId="564C63D4" w14:textId="77777777" w:rsidTr="001B54A5">
        <w:tc>
          <w:tcPr>
            <w:tcW w:w="9885" w:type="dxa"/>
            <w:gridSpan w:val="3"/>
            <w:shd w:val="clear" w:color="auto" w:fill="000080"/>
          </w:tcPr>
          <w:p w14:paraId="75C9B5B2" w14:textId="77777777" w:rsidR="00610B4A" w:rsidRDefault="00610B4A" w:rsidP="005A54EC">
            <w:r>
              <w:rPr>
                <w:b/>
              </w:rPr>
              <w:t>Prototype</w:t>
            </w:r>
          </w:p>
        </w:tc>
      </w:tr>
      <w:tr w:rsidR="00610B4A" w14:paraId="1E2CC121" w14:textId="77777777" w:rsidTr="001B54A5">
        <w:tc>
          <w:tcPr>
            <w:tcW w:w="9885" w:type="dxa"/>
            <w:gridSpan w:val="3"/>
          </w:tcPr>
          <w:p w14:paraId="4B9E97A7" w14:textId="77777777" w:rsidR="00610B4A" w:rsidRDefault="00610B4A" w:rsidP="005A54EC">
            <w:r>
              <w:t>LOCAL uint8 pal_u8MotorOrder_ManageMediumPWMFailureDetection (const uint8 ku8AbsoluteValue_MotorPWMOrder_Percent)</w:t>
            </w:r>
          </w:p>
        </w:tc>
      </w:tr>
      <w:tr w:rsidR="00610B4A" w14:paraId="4C01C5BE" w14:textId="77777777" w:rsidTr="001B54A5">
        <w:tc>
          <w:tcPr>
            <w:tcW w:w="9885" w:type="dxa"/>
            <w:gridSpan w:val="3"/>
            <w:shd w:val="clear" w:color="auto" w:fill="000080"/>
          </w:tcPr>
          <w:p w14:paraId="35F9D233" w14:textId="77777777" w:rsidR="00610B4A" w:rsidRDefault="00610B4A" w:rsidP="005A54EC">
            <w:r>
              <w:rPr>
                <w:b/>
              </w:rPr>
              <w:t>Input parameters</w:t>
            </w:r>
          </w:p>
        </w:tc>
      </w:tr>
      <w:tr w:rsidR="00610B4A" w14:paraId="082F0345" w14:textId="77777777" w:rsidTr="001B54A5">
        <w:tc>
          <w:tcPr>
            <w:tcW w:w="4655" w:type="dxa"/>
            <w:shd w:val="clear" w:color="auto" w:fill="C6D9F1"/>
          </w:tcPr>
          <w:p w14:paraId="7B0BF458" w14:textId="77777777" w:rsidR="00610B4A" w:rsidRDefault="00610B4A" w:rsidP="005A54EC">
            <w:r>
              <w:t>Name</w:t>
            </w:r>
          </w:p>
        </w:tc>
        <w:tc>
          <w:tcPr>
            <w:tcW w:w="2524" w:type="dxa"/>
            <w:shd w:val="clear" w:color="auto" w:fill="C6D9F1"/>
          </w:tcPr>
          <w:p w14:paraId="14A9CA82" w14:textId="77777777" w:rsidR="00610B4A" w:rsidRDefault="00610B4A" w:rsidP="005A54EC">
            <w:r>
              <w:t>Type</w:t>
            </w:r>
          </w:p>
        </w:tc>
        <w:tc>
          <w:tcPr>
            <w:tcW w:w="2706" w:type="dxa"/>
            <w:shd w:val="clear" w:color="auto" w:fill="C6D9F1"/>
          </w:tcPr>
          <w:p w14:paraId="50CA9E7D" w14:textId="77777777" w:rsidR="00610B4A" w:rsidRDefault="00610B4A" w:rsidP="005A54EC">
            <w:r>
              <w:t>Description</w:t>
            </w:r>
          </w:p>
        </w:tc>
      </w:tr>
      <w:tr w:rsidR="00610B4A" w14:paraId="0300326F" w14:textId="77777777" w:rsidTr="001B54A5">
        <w:tc>
          <w:tcPr>
            <w:tcW w:w="4655" w:type="dxa"/>
          </w:tcPr>
          <w:p w14:paraId="0E9D2A16" w14:textId="77777777" w:rsidR="00610B4A" w:rsidRDefault="00610B4A" w:rsidP="005A54EC">
            <w:r>
              <w:t xml:space="preserve"> ku8AbsoluteValue_MotorPWMOrder_Percent</w:t>
            </w:r>
          </w:p>
        </w:tc>
        <w:tc>
          <w:tcPr>
            <w:tcW w:w="2524" w:type="dxa"/>
          </w:tcPr>
          <w:p w14:paraId="3E64546D" w14:textId="77777777" w:rsidR="00610B4A" w:rsidRDefault="00610B4A" w:rsidP="005A54EC">
            <w:r>
              <w:t>const uint8</w:t>
            </w:r>
          </w:p>
        </w:tc>
        <w:tc>
          <w:tcPr>
            <w:tcW w:w="2706" w:type="dxa"/>
          </w:tcPr>
          <w:p w14:paraId="2A07A98C" w14:textId="77777777" w:rsidR="00610B4A" w:rsidRDefault="00610B4A" w:rsidP="005A54EC">
            <w:r>
              <w:t xml:space="preserve">The motor </w:t>
            </w:r>
            <w:proofErr w:type="spellStart"/>
            <w:r>
              <w:t>pwm</w:t>
            </w:r>
            <w:proofErr w:type="spellEnd"/>
            <w:r>
              <w:t xml:space="preserve"> value</w:t>
            </w:r>
          </w:p>
        </w:tc>
      </w:tr>
      <w:tr w:rsidR="00610B4A" w14:paraId="1E79E207" w14:textId="77777777" w:rsidTr="001B54A5">
        <w:tc>
          <w:tcPr>
            <w:tcW w:w="9885" w:type="dxa"/>
            <w:gridSpan w:val="3"/>
            <w:shd w:val="clear" w:color="auto" w:fill="000080"/>
          </w:tcPr>
          <w:p w14:paraId="399B863F" w14:textId="77777777" w:rsidR="00610B4A" w:rsidRDefault="00610B4A" w:rsidP="005A54EC">
            <w:r>
              <w:rPr>
                <w:b/>
              </w:rPr>
              <w:t>Output parameters</w:t>
            </w:r>
          </w:p>
        </w:tc>
      </w:tr>
      <w:tr w:rsidR="00610B4A" w14:paraId="15607A00" w14:textId="77777777" w:rsidTr="001B54A5">
        <w:tc>
          <w:tcPr>
            <w:tcW w:w="4655" w:type="dxa"/>
            <w:shd w:val="clear" w:color="auto" w:fill="C6D9F1"/>
          </w:tcPr>
          <w:p w14:paraId="44E0E76E" w14:textId="77777777" w:rsidR="00610B4A" w:rsidRDefault="00610B4A" w:rsidP="005A54EC">
            <w:r>
              <w:t>Name</w:t>
            </w:r>
          </w:p>
        </w:tc>
        <w:tc>
          <w:tcPr>
            <w:tcW w:w="2524" w:type="dxa"/>
            <w:shd w:val="clear" w:color="auto" w:fill="C6D9F1"/>
          </w:tcPr>
          <w:p w14:paraId="031B4C58" w14:textId="77777777" w:rsidR="00610B4A" w:rsidRDefault="00610B4A" w:rsidP="005A54EC">
            <w:r>
              <w:t>Type</w:t>
            </w:r>
          </w:p>
        </w:tc>
        <w:tc>
          <w:tcPr>
            <w:tcW w:w="2706" w:type="dxa"/>
            <w:shd w:val="clear" w:color="auto" w:fill="C6D9F1"/>
          </w:tcPr>
          <w:p w14:paraId="494C763A" w14:textId="77777777" w:rsidR="00610B4A" w:rsidRDefault="00610B4A" w:rsidP="005A54EC">
            <w:r>
              <w:t>Description</w:t>
            </w:r>
          </w:p>
        </w:tc>
      </w:tr>
      <w:tr w:rsidR="00610B4A" w14:paraId="23A3B24E" w14:textId="77777777" w:rsidTr="001B54A5">
        <w:tc>
          <w:tcPr>
            <w:tcW w:w="4655" w:type="dxa"/>
            <w:shd w:val="clear" w:color="auto" w:fill="FFFFFF"/>
          </w:tcPr>
          <w:p w14:paraId="3134FDD6" w14:textId="77777777" w:rsidR="00610B4A" w:rsidRDefault="00610B4A" w:rsidP="005A54EC">
            <w:r>
              <w:t>NA</w:t>
            </w:r>
          </w:p>
        </w:tc>
        <w:tc>
          <w:tcPr>
            <w:tcW w:w="2524" w:type="dxa"/>
            <w:shd w:val="clear" w:color="auto" w:fill="FFFFFF"/>
          </w:tcPr>
          <w:p w14:paraId="58FAB82F" w14:textId="77777777" w:rsidR="00610B4A" w:rsidRDefault="00610B4A" w:rsidP="005A54EC">
            <w:r>
              <w:t>NA</w:t>
            </w:r>
          </w:p>
        </w:tc>
        <w:tc>
          <w:tcPr>
            <w:tcW w:w="2706" w:type="dxa"/>
            <w:shd w:val="clear" w:color="auto" w:fill="FFFFFF"/>
          </w:tcPr>
          <w:p w14:paraId="2578BAD1" w14:textId="77777777" w:rsidR="00610B4A" w:rsidRDefault="00610B4A" w:rsidP="005A54EC">
            <w:r>
              <w:t>NA</w:t>
            </w:r>
          </w:p>
        </w:tc>
      </w:tr>
      <w:tr w:rsidR="00610B4A" w14:paraId="35A4F67E" w14:textId="77777777" w:rsidTr="001B54A5">
        <w:tc>
          <w:tcPr>
            <w:tcW w:w="9885" w:type="dxa"/>
            <w:gridSpan w:val="3"/>
            <w:shd w:val="clear" w:color="auto" w:fill="000080"/>
          </w:tcPr>
          <w:p w14:paraId="59FC0DA9" w14:textId="77777777" w:rsidR="00610B4A" w:rsidRDefault="00610B4A" w:rsidP="005A54EC">
            <w:r>
              <w:rPr>
                <w:b/>
              </w:rPr>
              <w:t>Return value</w:t>
            </w:r>
          </w:p>
        </w:tc>
      </w:tr>
      <w:tr w:rsidR="00610B4A" w14:paraId="156896C6" w14:textId="77777777" w:rsidTr="001B54A5">
        <w:tc>
          <w:tcPr>
            <w:tcW w:w="4655" w:type="dxa"/>
            <w:shd w:val="clear" w:color="auto" w:fill="C6D9F1"/>
          </w:tcPr>
          <w:p w14:paraId="14912168" w14:textId="77777777" w:rsidR="00610B4A" w:rsidRDefault="00610B4A" w:rsidP="005A54EC">
            <w:r>
              <w:t>Type</w:t>
            </w:r>
          </w:p>
        </w:tc>
        <w:tc>
          <w:tcPr>
            <w:tcW w:w="5230" w:type="dxa"/>
            <w:gridSpan w:val="2"/>
            <w:shd w:val="clear" w:color="auto" w:fill="C6D9F1"/>
          </w:tcPr>
          <w:p w14:paraId="1EBB6042" w14:textId="77777777" w:rsidR="00610B4A" w:rsidRDefault="00610B4A" w:rsidP="005A54EC">
            <w:r>
              <w:t>Description</w:t>
            </w:r>
          </w:p>
        </w:tc>
      </w:tr>
      <w:tr w:rsidR="00610B4A" w14:paraId="25C125A0" w14:textId="77777777" w:rsidTr="001B54A5">
        <w:tc>
          <w:tcPr>
            <w:tcW w:w="4655" w:type="dxa"/>
          </w:tcPr>
          <w:p w14:paraId="686CF8C1" w14:textId="77777777" w:rsidR="00610B4A" w:rsidRDefault="00610B4A" w:rsidP="005A54EC">
            <w:r>
              <w:t>uint8</w:t>
            </w:r>
          </w:p>
        </w:tc>
        <w:tc>
          <w:tcPr>
            <w:tcW w:w="5230" w:type="dxa"/>
            <w:gridSpan w:val="2"/>
          </w:tcPr>
          <w:p w14:paraId="378FE140" w14:textId="77777777" w:rsidR="00610B4A" w:rsidRDefault="00610B4A" w:rsidP="005A54EC">
            <w:r w:rsidRPr="006E184C">
              <w:t>The result value</w:t>
            </w:r>
          </w:p>
        </w:tc>
      </w:tr>
      <w:tr w:rsidR="00610B4A" w14:paraId="429CFA4A" w14:textId="77777777" w:rsidTr="001B54A5">
        <w:tc>
          <w:tcPr>
            <w:tcW w:w="9885" w:type="dxa"/>
            <w:gridSpan w:val="3"/>
            <w:shd w:val="clear" w:color="auto" w:fill="000080"/>
          </w:tcPr>
          <w:p w14:paraId="7DCD28A3" w14:textId="77777777" w:rsidR="00610B4A" w:rsidRDefault="00610B4A" w:rsidP="005A54EC">
            <w:r>
              <w:rPr>
                <w:b/>
              </w:rPr>
              <w:t>Dynamic aspect</w:t>
            </w:r>
          </w:p>
        </w:tc>
      </w:tr>
      <w:tr w:rsidR="00610B4A" w14:paraId="648AFBDE" w14:textId="77777777" w:rsidTr="001B54A5">
        <w:tc>
          <w:tcPr>
            <w:tcW w:w="4655" w:type="dxa"/>
            <w:shd w:val="clear" w:color="auto" w:fill="C6D9F1"/>
          </w:tcPr>
          <w:p w14:paraId="1B3AB324" w14:textId="77777777" w:rsidR="00610B4A" w:rsidRDefault="00610B4A" w:rsidP="005A54EC">
            <w:r>
              <w:t>Who(callers)</w:t>
            </w:r>
          </w:p>
        </w:tc>
        <w:tc>
          <w:tcPr>
            <w:tcW w:w="5230" w:type="dxa"/>
            <w:gridSpan w:val="2"/>
            <w:shd w:val="clear" w:color="auto" w:fill="C6D9F1"/>
          </w:tcPr>
          <w:p w14:paraId="35F71FC8" w14:textId="77777777" w:rsidR="00610B4A" w:rsidRDefault="00610B4A" w:rsidP="005A54EC">
            <w:r>
              <w:t>Description</w:t>
            </w:r>
          </w:p>
        </w:tc>
      </w:tr>
      <w:tr w:rsidR="00610B4A" w14:paraId="3969B9BC" w14:textId="77777777" w:rsidTr="001B54A5">
        <w:tc>
          <w:tcPr>
            <w:tcW w:w="4655" w:type="dxa"/>
            <w:shd w:val="clear" w:color="auto" w:fill="FFFFFF"/>
          </w:tcPr>
          <w:p w14:paraId="42ED670A" w14:textId="77777777" w:rsidR="00610B4A" w:rsidRDefault="00610B4A" w:rsidP="005A54EC">
            <w:proofErr w:type="spellStart"/>
            <w:r w:rsidRPr="006E184C">
              <w:t>PAL_Autotest_CheckMotorPowerOrder</w:t>
            </w:r>
            <w:proofErr w:type="spellEnd"/>
          </w:p>
        </w:tc>
        <w:tc>
          <w:tcPr>
            <w:tcW w:w="5230" w:type="dxa"/>
            <w:gridSpan w:val="2"/>
            <w:shd w:val="clear" w:color="auto" w:fill="FFFFFF"/>
          </w:tcPr>
          <w:p w14:paraId="2896B9FC" w14:textId="77777777" w:rsidR="00610B4A" w:rsidRDefault="00610B4A" w:rsidP="005A54EC">
            <w:r>
              <w:t>*</w:t>
            </w:r>
          </w:p>
        </w:tc>
      </w:tr>
      <w:tr w:rsidR="00610B4A" w14:paraId="389CBD94" w14:textId="77777777" w:rsidTr="001B54A5">
        <w:tc>
          <w:tcPr>
            <w:tcW w:w="9885" w:type="dxa"/>
            <w:gridSpan w:val="3"/>
            <w:shd w:val="clear" w:color="auto" w:fill="000080"/>
          </w:tcPr>
          <w:p w14:paraId="28073C30" w14:textId="77777777" w:rsidR="00610B4A" w:rsidRDefault="00610B4A" w:rsidP="005A54EC">
            <w:r>
              <w:rPr>
                <w:b/>
              </w:rPr>
              <w:t>Static aspect</w:t>
            </w:r>
          </w:p>
        </w:tc>
      </w:tr>
      <w:tr w:rsidR="00610B4A" w14:paraId="548A1E1F" w14:textId="77777777" w:rsidTr="001B54A5">
        <w:tc>
          <w:tcPr>
            <w:tcW w:w="9885" w:type="dxa"/>
            <w:gridSpan w:val="3"/>
          </w:tcPr>
          <w:p w14:paraId="70219CD2" w14:textId="77777777" w:rsidR="00610B4A" w:rsidRDefault="00610B4A" w:rsidP="005A54EC"/>
        </w:tc>
      </w:tr>
      <w:tr w:rsidR="00610B4A" w14:paraId="45E2D0D7" w14:textId="77777777" w:rsidTr="001B54A5">
        <w:tc>
          <w:tcPr>
            <w:tcW w:w="9885" w:type="dxa"/>
            <w:gridSpan w:val="3"/>
            <w:shd w:val="clear" w:color="auto" w:fill="000080"/>
          </w:tcPr>
          <w:p w14:paraId="51B27296" w14:textId="77777777" w:rsidR="00610B4A" w:rsidRDefault="00610B4A" w:rsidP="005A54EC">
            <w:r>
              <w:rPr>
                <w:b/>
              </w:rPr>
              <w:t>Constrains</w:t>
            </w:r>
          </w:p>
        </w:tc>
      </w:tr>
      <w:tr w:rsidR="00610B4A" w14:paraId="2BBBE99C" w14:textId="77777777" w:rsidTr="001B54A5">
        <w:tc>
          <w:tcPr>
            <w:tcW w:w="9885" w:type="dxa"/>
            <w:gridSpan w:val="3"/>
          </w:tcPr>
          <w:p w14:paraId="2972949C" w14:textId="77777777" w:rsidR="00610B4A" w:rsidRDefault="00610B4A" w:rsidP="005A54EC"/>
        </w:tc>
      </w:tr>
      <w:tr w:rsidR="00610B4A" w14:paraId="18CB14B3" w14:textId="77777777" w:rsidTr="001B54A5">
        <w:tc>
          <w:tcPr>
            <w:tcW w:w="4655" w:type="dxa"/>
          </w:tcPr>
          <w:p w14:paraId="62FDBD57" w14:textId="77777777" w:rsidR="00610B4A" w:rsidRDefault="00610B4A" w:rsidP="005A54EC"/>
        </w:tc>
        <w:tc>
          <w:tcPr>
            <w:tcW w:w="2524" w:type="dxa"/>
          </w:tcPr>
          <w:p w14:paraId="3B55B13C" w14:textId="77777777" w:rsidR="00610B4A" w:rsidRDefault="00610B4A" w:rsidP="005A54EC"/>
        </w:tc>
        <w:tc>
          <w:tcPr>
            <w:tcW w:w="2706" w:type="dxa"/>
          </w:tcPr>
          <w:p w14:paraId="617D2396" w14:textId="77777777" w:rsidR="00610B4A" w:rsidRDefault="00610B4A" w:rsidP="005A54EC"/>
        </w:tc>
      </w:tr>
    </w:tbl>
    <w:p w14:paraId="76608566" w14:textId="37F3FCD9" w:rsidR="00610B4A" w:rsidRDefault="001B54A5" w:rsidP="00610B4A">
      <w:r>
        <w:rPr>
          <w:noProof/>
        </w:rPr>
        <w:drawing>
          <wp:inline distT="0" distB="0" distL="0" distR="0" wp14:anchorId="3537CB79" wp14:editId="6DDB7DA5">
            <wp:extent cx="6391275" cy="291973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DE03" w14:textId="25C3079A" w:rsidR="00834CA2" w:rsidRPr="00610B4A" w:rsidRDefault="00834CA2" w:rsidP="00834CA2">
      <w:pPr>
        <w:pStyle w:val="Caption"/>
      </w:pPr>
      <w:bookmarkStart w:id="78" w:name="_Toc127434353"/>
      <w:r>
        <w:t xml:space="preserve">Figure </w:t>
      </w:r>
      <w:fldSimple w:instr=" SEQ Figure \* ARABIC ">
        <w:r w:rsidR="00055286">
          <w:rPr>
            <w:noProof/>
          </w:rPr>
          <w:t>29</w:t>
        </w:r>
      </w:fldSimple>
      <w:r>
        <w:t xml:space="preserve"> </w:t>
      </w:r>
      <w:r w:rsidRPr="008D6133">
        <w:t>pal_u8MotorOrder_ManageMediumPWMFailureDetection</w:t>
      </w:r>
      <w:bookmarkEnd w:id="78"/>
    </w:p>
    <w:p w14:paraId="6251059B" w14:textId="492706DA" w:rsidR="00610B4A" w:rsidRDefault="00610B4A">
      <w:pPr>
        <w:pStyle w:val="Heading3"/>
      </w:pPr>
      <w:bookmarkStart w:id="79" w:name="_Toc127529682"/>
      <w:r w:rsidRPr="00610B4A">
        <w:t>pal_u8MotorOrder_ManageHighPWMFailureDetection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5"/>
        <w:gridCol w:w="2524"/>
        <w:gridCol w:w="2706"/>
      </w:tblGrid>
      <w:tr w:rsidR="00610B4A" w14:paraId="58991956" w14:textId="77777777" w:rsidTr="007F7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4E100B94" w14:textId="77777777" w:rsidR="00610B4A" w:rsidRDefault="00610B4A" w:rsidP="005A54EC">
            <w:r>
              <w:t>Object</w:t>
            </w:r>
          </w:p>
        </w:tc>
      </w:tr>
      <w:tr w:rsidR="00610B4A" w14:paraId="0543943E" w14:textId="77777777" w:rsidTr="007F7B3B">
        <w:tc>
          <w:tcPr>
            <w:tcW w:w="9885" w:type="dxa"/>
            <w:gridSpan w:val="3"/>
          </w:tcPr>
          <w:p w14:paraId="046DD9A7" w14:textId="77777777" w:rsidR="00610B4A" w:rsidRDefault="00610B4A" w:rsidP="005A54EC">
            <w:r>
              <w:t>This function aims at manage a time counter and a reset counter to detect if the PWM order has been over a "high current threshold" for more than the associated "high current time threshold", since the last time the PWM order was continuously under or equal to the "high current threshold" for a "high current reset time threshold".</w:t>
            </w:r>
          </w:p>
        </w:tc>
      </w:tr>
      <w:tr w:rsidR="00610B4A" w14:paraId="28DD627E" w14:textId="77777777" w:rsidTr="007F7B3B">
        <w:tc>
          <w:tcPr>
            <w:tcW w:w="9885" w:type="dxa"/>
            <w:gridSpan w:val="3"/>
            <w:shd w:val="clear" w:color="auto" w:fill="000080"/>
          </w:tcPr>
          <w:p w14:paraId="0C9AC753" w14:textId="77777777" w:rsidR="00610B4A" w:rsidRDefault="00610B4A" w:rsidP="005A54EC">
            <w:r>
              <w:rPr>
                <w:b/>
              </w:rPr>
              <w:t>Prototype</w:t>
            </w:r>
          </w:p>
        </w:tc>
      </w:tr>
      <w:tr w:rsidR="00610B4A" w14:paraId="4CED43FF" w14:textId="77777777" w:rsidTr="007F7B3B">
        <w:tc>
          <w:tcPr>
            <w:tcW w:w="9885" w:type="dxa"/>
            <w:gridSpan w:val="3"/>
          </w:tcPr>
          <w:p w14:paraId="50183D1C" w14:textId="77777777" w:rsidR="00610B4A" w:rsidRDefault="00610B4A" w:rsidP="005A54EC">
            <w:r>
              <w:t>LOCAL uint8 pal_u8MotorOrder_ManageHighPWMFailureDetection (const uint8 ku8AbsoluteValue_MotorPWMOrder_Percent)</w:t>
            </w:r>
          </w:p>
        </w:tc>
      </w:tr>
      <w:tr w:rsidR="00610B4A" w14:paraId="1F761D5D" w14:textId="77777777" w:rsidTr="007F7B3B">
        <w:tc>
          <w:tcPr>
            <w:tcW w:w="9885" w:type="dxa"/>
            <w:gridSpan w:val="3"/>
            <w:shd w:val="clear" w:color="auto" w:fill="000080"/>
          </w:tcPr>
          <w:p w14:paraId="45566BE6" w14:textId="77777777" w:rsidR="00610B4A" w:rsidRDefault="00610B4A" w:rsidP="005A54EC">
            <w:r>
              <w:rPr>
                <w:b/>
              </w:rPr>
              <w:t>Input parameters</w:t>
            </w:r>
          </w:p>
        </w:tc>
      </w:tr>
      <w:tr w:rsidR="00610B4A" w14:paraId="00D4C496" w14:textId="77777777" w:rsidTr="007F7B3B">
        <w:tc>
          <w:tcPr>
            <w:tcW w:w="4655" w:type="dxa"/>
            <w:shd w:val="clear" w:color="auto" w:fill="C6D9F1"/>
          </w:tcPr>
          <w:p w14:paraId="11514537" w14:textId="77777777" w:rsidR="00610B4A" w:rsidRDefault="00610B4A" w:rsidP="005A54EC">
            <w:r>
              <w:lastRenderedPageBreak/>
              <w:t>Name</w:t>
            </w:r>
          </w:p>
        </w:tc>
        <w:tc>
          <w:tcPr>
            <w:tcW w:w="2524" w:type="dxa"/>
            <w:shd w:val="clear" w:color="auto" w:fill="C6D9F1"/>
          </w:tcPr>
          <w:p w14:paraId="75D90CF1" w14:textId="77777777" w:rsidR="00610B4A" w:rsidRDefault="00610B4A" w:rsidP="005A54EC">
            <w:r>
              <w:t>Type</w:t>
            </w:r>
          </w:p>
        </w:tc>
        <w:tc>
          <w:tcPr>
            <w:tcW w:w="2706" w:type="dxa"/>
            <w:shd w:val="clear" w:color="auto" w:fill="C6D9F1"/>
          </w:tcPr>
          <w:p w14:paraId="22D28212" w14:textId="77777777" w:rsidR="00610B4A" w:rsidRDefault="00610B4A" w:rsidP="005A54EC">
            <w:r>
              <w:t>Description</w:t>
            </w:r>
          </w:p>
        </w:tc>
      </w:tr>
      <w:tr w:rsidR="00610B4A" w14:paraId="6124A5FC" w14:textId="77777777" w:rsidTr="007F7B3B">
        <w:tc>
          <w:tcPr>
            <w:tcW w:w="4655" w:type="dxa"/>
          </w:tcPr>
          <w:p w14:paraId="7D864C03" w14:textId="77777777" w:rsidR="00610B4A" w:rsidRDefault="00610B4A" w:rsidP="005A54EC">
            <w:r>
              <w:t xml:space="preserve"> ku8AbsoluteValue_MotorPWMOrder_Percent</w:t>
            </w:r>
          </w:p>
        </w:tc>
        <w:tc>
          <w:tcPr>
            <w:tcW w:w="2524" w:type="dxa"/>
          </w:tcPr>
          <w:p w14:paraId="241EFEA9" w14:textId="77777777" w:rsidR="00610B4A" w:rsidRDefault="00610B4A" w:rsidP="005A54EC">
            <w:r>
              <w:t>const uint8</w:t>
            </w:r>
          </w:p>
        </w:tc>
        <w:tc>
          <w:tcPr>
            <w:tcW w:w="2706" w:type="dxa"/>
          </w:tcPr>
          <w:p w14:paraId="541C6A3E" w14:textId="77777777" w:rsidR="00610B4A" w:rsidRDefault="00610B4A" w:rsidP="005A54EC">
            <w:r>
              <w:t xml:space="preserve">Motor </w:t>
            </w:r>
            <w:proofErr w:type="spellStart"/>
            <w:r>
              <w:t>Pwm</w:t>
            </w:r>
            <w:proofErr w:type="spellEnd"/>
            <w:r>
              <w:t xml:space="preserve"> value</w:t>
            </w:r>
          </w:p>
        </w:tc>
      </w:tr>
      <w:tr w:rsidR="00610B4A" w14:paraId="7370C370" w14:textId="77777777" w:rsidTr="007F7B3B">
        <w:tc>
          <w:tcPr>
            <w:tcW w:w="9885" w:type="dxa"/>
            <w:gridSpan w:val="3"/>
            <w:shd w:val="clear" w:color="auto" w:fill="000080"/>
          </w:tcPr>
          <w:p w14:paraId="5600B01A" w14:textId="77777777" w:rsidR="00610B4A" w:rsidRDefault="00610B4A" w:rsidP="005A54EC">
            <w:r>
              <w:rPr>
                <w:b/>
              </w:rPr>
              <w:t>Output parameters</w:t>
            </w:r>
          </w:p>
        </w:tc>
      </w:tr>
      <w:tr w:rsidR="00610B4A" w14:paraId="00C28073" w14:textId="77777777" w:rsidTr="007F7B3B">
        <w:tc>
          <w:tcPr>
            <w:tcW w:w="4655" w:type="dxa"/>
            <w:shd w:val="clear" w:color="auto" w:fill="C6D9F1"/>
          </w:tcPr>
          <w:p w14:paraId="48069267" w14:textId="77777777" w:rsidR="00610B4A" w:rsidRDefault="00610B4A" w:rsidP="005A54EC">
            <w:r>
              <w:t>Name</w:t>
            </w:r>
          </w:p>
        </w:tc>
        <w:tc>
          <w:tcPr>
            <w:tcW w:w="2524" w:type="dxa"/>
            <w:shd w:val="clear" w:color="auto" w:fill="C6D9F1"/>
          </w:tcPr>
          <w:p w14:paraId="3F2B56DB" w14:textId="77777777" w:rsidR="00610B4A" w:rsidRDefault="00610B4A" w:rsidP="005A54EC">
            <w:r>
              <w:t>Type</w:t>
            </w:r>
          </w:p>
        </w:tc>
        <w:tc>
          <w:tcPr>
            <w:tcW w:w="2706" w:type="dxa"/>
            <w:shd w:val="clear" w:color="auto" w:fill="C6D9F1"/>
          </w:tcPr>
          <w:p w14:paraId="7CAFD670" w14:textId="77777777" w:rsidR="00610B4A" w:rsidRDefault="00610B4A" w:rsidP="005A54EC">
            <w:r>
              <w:t>Description</w:t>
            </w:r>
          </w:p>
        </w:tc>
      </w:tr>
      <w:tr w:rsidR="00610B4A" w14:paraId="7CE5ED84" w14:textId="77777777" w:rsidTr="007F7B3B">
        <w:tc>
          <w:tcPr>
            <w:tcW w:w="4655" w:type="dxa"/>
            <w:shd w:val="clear" w:color="auto" w:fill="FFFFFF"/>
          </w:tcPr>
          <w:p w14:paraId="40C675B2" w14:textId="77777777" w:rsidR="00610B4A" w:rsidRDefault="00610B4A" w:rsidP="005A54EC">
            <w:r>
              <w:t>NA</w:t>
            </w:r>
          </w:p>
        </w:tc>
        <w:tc>
          <w:tcPr>
            <w:tcW w:w="2524" w:type="dxa"/>
            <w:shd w:val="clear" w:color="auto" w:fill="FFFFFF"/>
          </w:tcPr>
          <w:p w14:paraId="189E172B" w14:textId="77777777" w:rsidR="00610B4A" w:rsidRDefault="00610B4A" w:rsidP="005A54EC">
            <w:r>
              <w:t>NA</w:t>
            </w:r>
          </w:p>
        </w:tc>
        <w:tc>
          <w:tcPr>
            <w:tcW w:w="2706" w:type="dxa"/>
            <w:shd w:val="clear" w:color="auto" w:fill="FFFFFF"/>
          </w:tcPr>
          <w:p w14:paraId="03EB81F9" w14:textId="77777777" w:rsidR="00610B4A" w:rsidRDefault="00610B4A" w:rsidP="005A54EC">
            <w:r>
              <w:t>NA</w:t>
            </w:r>
          </w:p>
        </w:tc>
      </w:tr>
      <w:tr w:rsidR="00610B4A" w14:paraId="78E9194E" w14:textId="77777777" w:rsidTr="007F7B3B">
        <w:tc>
          <w:tcPr>
            <w:tcW w:w="9885" w:type="dxa"/>
            <w:gridSpan w:val="3"/>
            <w:shd w:val="clear" w:color="auto" w:fill="000080"/>
          </w:tcPr>
          <w:p w14:paraId="1BD5ECC6" w14:textId="77777777" w:rsidR="00610B4A" w:rsidRDefault="00610B4A" w:rsidP="005A54EC">
            <w:r>
              <w:rPr>
                <w:b/>
              </w:rPr>
              <w:t>Return value</w:t>
            </w:r>
          </w:p>
        </w:tc>
      </w:tr>
      <w:tr w:rsidR="00610B4A" w14:paraId="6A88FEB1" w14:textId="77777777" w:rsidTr="007F7B3B">
        <w:tc>
          <w:tcPr>
            <w:tcW w:w="4655" w:type="dxa"/>
            <w:shd w:val="clear" w:color="auto" w:fill="C6D9F1"/>
          </w:tcPr>
          <w:p w14:paraId="217CBA14" w14:textId="77777777" w:rsidR="00610B4A" w:rsidRDefault="00610B4A" w:rsidP="005A54EC">
            <w:r>
              <w:t>Type</w:t>
            </w:r>
          </w:p>
        </w:tc>
        <w:tc>
          <w:tcPr>
            <w:tcW w:w="5230" w:type="dxa"/>
            <w:gridSpan w:val="2"/>
            <w:shd w:val="clear" w:color="auto" w:fill="C6D9F1"/>
          </w:tcPr>
          <w:p w14:paraId="48FB44BE" w14:textId="77777777" w:rsidR="00610B4A" w:rsidRDefault="00610B4A" w:rsidP="005A54EC">
            <w:r>
              <w:t>Description</w:t>
            </w:r>
          </w:p>
        </w:tc>
      </w:tr>
      <w:tr w:rsidR="00610B4A" w14:paraId="14DFDFD1" w14:textId="77777777" w:rsidTr="007F7B3B">
        <w:tc>
          <w:tcPr>
            <w:tcW w:w="4655" w:type="dxa"/>
          </w:tcPr>
          <w:p w14:paraId="249FCC0E" w14:textId="77777777" w:rsidR="00610B4A" w:rsidRDefault="00610B4A" w:rsidP="005A54EC">
            <w:r>
              <w:t>uint8</w:t>
            </w:r>
          </w:p>
        </w:tc>
        <w:tc>
          <w:tcPr>
            <w:tcW w:w="5230" w:type="dxa"/>
            <w:gridSpan w:val="2"/>
          </w:tcPr>
          <w:p w14:paraId="21640350" w14:textId="77777777" w:rsidR="00610B4A" w:rsidRDefault="00610B4A" w:rsidP="005A54EC">
            <w:r w:rsidRPr="009E2B2B">
              <w:t>The result value on uint8 with the ATM return value</w:t>
            </w:r>
          </w:p>
        </w:tc>
      </w:tr>
      <w:tr w:rsidR="00610B4A" w14:paraId="12ED1ECE" w14:textId="77777777" w:rsidTr="007F7B3B">
        <w:tc>
          <w:tcPr>
            <w:tcW w:w="9885" w:type="dxa"/>
            <w:gridSpan w:val="3"/>
            <w:shd w:val="clear" w:color="auto" w:fill="000080"/>
          </w:tcPr>
          <w:p w14:paraId="6B9A20E7" w14:textId="77777777" w:rsidR="00610B4A" w:rsidRDefault="00610B4A" w:rsidP="005A54EC">
            <w:r>
              <w:rPr>
                <w:b/>
              </w:rPr>
              <w:t>Dynamic aspect</w:t>
            </w:r>
          </w:p>
        </w:tc>
      </w:tr>
      <w:tr w:rsidR="00610B4A" w14:paraId="40901F57" w14:textId="77777777" w:rsidTr="007F7B3B">
        <w:tc>
          <w:tcPr>
            <w:tcW w:w="4655" w:type="dxa"/>
            <w:shd w:val="clear" w:color="auto" w:fill="C6D9F1"/>
          </w:tcPr>
          <w:p w14:paraId="2DC37311" w14:textId="77777777" w:rsidR="00610B4A" w:rsidRDefault="00610B4A" w:rsidP="005A54EC">
            <w:r>
              <w:t>Who(callers)</w:t>
            </w:r>
          </w:p>
        </w:tc>
        <w:tc>
          <w:tcPr>
            <w:tcW w:w="5230" w:type="dxa"/>
            <w:gridSpan w:val="2"/>
            <w:shd w:val="clear" w:color="auto" w:fill="C6D9F1"/>
          </w:tcPr>
          <w:p w14:paraId="3E222FCA" w14:textId="77777777" w:rsidR="00610B4A" w:rsidRDefault="00610B4A" w:rsidP="005A54EC">
            <w:r>
              <w:t>Description</w:t>
            </w:r>
          </w:p>
        </w:tc>
      </w:tr>
      <w:tr w:rsidR="00610B4A" w14:paraId="1216CBB2" w14:textId="77777777" w:rsidTr="007F7B3B">
        <w:tc>
          <w:tcPr>
            <w:tcW w:w="4655" w:type="dxa"/>
            <w:shd w:val="clear" w:color="auto" w:fill="FFFFFF"/>
          </w:tcPr>
          <w:p w14:paraId="740F26F7" w14:textId="77777777" w:rsidR="00610B4A" w:rsidRDefault="00610B4A" w:rsidP="005A54EC">
            <w:proofErr w:type="spellStart"/>
            <w:r w:rsidRPr="00143D3C">
              <w:t>PAL_Autotest_CheckMotorPowerOrder</w:t>
            </w:r>
            <w:proofErr w:type="spellEnd"/>
          </w:p>
        </w:tc>
        <w:tc>
          <w:tcPr>
            <w:tcW w:w="5230" w:type="dxa"/>
            <w:gridSpan w:val="2"/>
            <w:shd w:val="clear" w:color="auto" w:fill="FFFFFF"/>
          </w:tcPr>
          <w:p w14:paraId="0456D42F" w14:textId="77777777" w:rsidR="00610B4A" w:rsidRDefault="00610B4A" w:rsidP="005A54EC">
            <w:r>
              <w:t>*</w:t>
            </w:r>
          </w:p>
        </w:tc>
      </w:tr>
      <w:tr w:rsidR="00610B4A" w14:paraId="4D16DD3E" w14:textId="77777777" w:rsidTr="007F7B3B">
        <w:tc>
          <w:tcPr>
            <w:tcW w:w="9885" w:type="dxa"/>
            <w:gridSpan w:val="3"/>
            <w:shd w:val="clear" w:color="auto" w:fill="000080"/>
          </w:tcPr>
          <w:p w14:paraId="0F911D1F" w14:textId="77777777" w:rsidR="00610B4A" w:rsidRDefault="00610B4A" w:rsidP="005A54EC">
            <w:r>
              <w:rPr>
                <w:b/>
              </w:rPr>
              <w:t>Static aspect</w:t>
            </w:r>
          </w:p>
        </w:tc>
      </w:tr>
      <w:tr w:rsidR="00610B4A" w14:paraId="05F681D5" w14:textId="77777777" w:rsidTr="007F7B3B">
        <w:tc>
          <w:tcPr>
            <w:tcW w:w="9885" w:type="dxa"/>
            <w:gridSpan w:val="3"/>
          </w:tcPr>
          <w:p w14:paraId="01326919" w14:textId="77777777" w:rsidR="00610B4A" w:rsidRDefault="00610B4A" w:rsidP="005A54EC"/>
        </w:tc>
      </w:tr>
      <w:tr w:rsidR="00610B4A" w14:paraId="0543365C" w14:textId="77777777" w:rsidTr="007F7B3B">
        <w:tc>
          <w:tcPr>
            <w:tcW w:w="9885" w:type="dxa"/>
            <w:gridSpan w:val="3"/>
            <w:shd w:val="clear" w:color="auto" w:fill="000080"/>
          </w:tcPr>
          <w:p w14:paraId="5CDF8020" w14:textId="77777777" w:rsidR="00610B4A" w:rsidRDefault="00610B4A" w:rsidP="005A54EC">
            <w:r>
              <w:rPr>
                <w:b/>
              </w:rPr>
              <w:t>Constrains</w:t>
            </w:r>
          </w:p>
        </w:tc>
      </w:tr>
      <w:tr w:rsidR="00610B4A" w14:paraId="6D2197FE" w14:textId="77777777" w:rsidTr="007F7B3B">
        <w:tc>
          <w:tcPr>
            <w:tcW w:w="9885" w:type="dxa"/>
            <w:gridSpan w:val="3"/>
          </w:tcPr>
          <w:p w14:paraId="7E891CC4" w14:textId="77777777" w:rsidR="00610B4A" w:rsidRDefault="00610B4A" w:rsidP="005A54EC"/>
        </w:tc>
      </w:tr>
      <w:tr w:rsidR="00610B4A" w14:paraId="63EE06B0" w14:textId="77777777" w:rsidTr="007F7B3B">
        <w:tc>
          <w:tcPr>
            <w:tcW w:w="4655" w:type="dxa"/>
          </w:tcPr>
          <w:p w14:paraId="3CD0D0CD" w14:textId="77777777" w:rsidR="00610B4A" w:rsidRDefault="00610B4A" w:rsidP="005A54EC"/>
        </w:tc>
        <w:tc>
          <w:tcPr>
            <w:tcW w:w="2524" w:type="dxa"/>
          </w:tcPr>
          <w:p w14:paraId="31E7271C" w14:textId="77777777" w:rsidR="00610B4A" w:rsidRDefault="00610B4A" w:rsidP="005A54EC"/>
        </w:tc>
        <w:tc>
          <w:tcPr>
            <w:tcW w:w="2706" w:type="dxa"/>
          </w:tcPr>
          <w:p w14:paraId="0BD42076" w14:textId="77777777" w:rsidR="00610B4A" w:rsidRDefault="00610B4A" w:rsidP="005A54EC"/>
        </w:tc>
      </w:tr>
    </w:tbl>
    <w:p w14:paraId="793EC5C3" w14:textId="2CFA046F" w:rsidR="00610B4A" w:rsidRDefault="007F7B3B" w:rsidP="00610B4A">
      <w:r>
        <w:rPr>
          <w:noProof/>
        </w:rPr>
        <w:drawing>
          <wp:inline distT="0" distB="0" distL="0" distR="0" wp14:anchorId="6EB2DBCE" wp14:editId="5AA22521">
            <wp:extent cx="6391275" cy="258889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DF88" w14:textId="22D4E1ED" w:rsidR="00834CA2" w:rsidRPr="00610B4A" w:rsidRDefault="00834CA2" w:rsidP="00834CA2">
      <w:pPr>
        <w:pStyle w:val="Caption"/>
      </w:pPr>
      <w:bookmarkStart w:id="80" w:name="_Toc127434354"/>
      <w:r>
        <w:t xml:space="preserve">Figure </w:t>
      </w:r>
      <w:fldSimple w:instr=" SEQ Figure \* ARABIC ">
        <w:r w:rsidR="00055286">
          <w:rPr>
            <w:noProof/>
          </w:rPr>
          <w:t>30</w:t>
        </w:r>
      </w:fldSimple>
      <w:r>
        <w:t xml:space="preserve"> </w:t>
      </w:r>
      <w:r w:rsidRPr="001209D1">
        <w:t>pal_u8MotorOrder_ManageHighPWMFailureDetection</w:t>
      </w:r>
      <w:bookmarkEnd w:id="80"/>
    </w:p>
    <w:p w14:paraId="70D25F3E" w14:textId="476077BC" w:rsidR="0054239A" w:rsidRDefault="0054239A">
      <w:pPr>
        <w:pStyle w:val="Heading3"/>
      </w:pPr>
      <w:bookmarkStart w:id="81" w:name="_Toc127529683"/>
      <w:proofErr w:type="spellStart"/>
      <w:r w:rsidRPr="0054239A">
        <w:t>pal_HighSideSWRegFreeWheelingPhase</w:t>
      </w:r>
      <w:bookmarkEnd w:id="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2573"/>
        <w:gridCol w:w="2754"/>
      </w:tblGrid>
      <w:tr w:rsidR="0054239A" w14:paraId="70247C7C" w14:textId="77777777" w:rsidTr="005A5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5" w:type="dxa"/>
            <w:gridSpan w:val="3"/>
          </w:tcPr>
          <w:p w14:paraId="45F8AD7D" w14:textId="77777777" w:rsidR="0054239A" w:rsidRDefault="0054239A" w:rsidP="005A54EC">
            <w:r>
              <w:t>Object</w:t>
            </w:r>
          </w:p>
        </w:tc>
      </w:tr>
      <w:tr w:rsidR="0054239A" w14:paraId="21D6F45A" w14:textId="77777777" w:rsidTr="005A54EC">
        <w:tc>
          <w:tcPr>
            <w:tcW w:w="10065" w:type="dxa"/>
            <w:gridSpan w:val="3"/>
          </w:tcPr>
          <w:p w14:paraId="42C8865A" w14:textId="77777777" w:rsidR="0054239A" w:rsidRDefault="0054239A" w:rsidP="005A54EC">
            <w:r w:rsidRPr="00813754">
              <w:t>This function is called in case of a failed occurrence of HS SW auto test</w:t>
            </w:r>
          </w:p>
        </w:tc>
      </w:tr>
      <w:tr w:rsidR="0054239A" w14:paraId="29CDE90F" w14:textId="77777777" w:rsidTr="005A54EC">
        <w:tc>
          <w:tcPr>
            <w:tcW w:w="10065" w:type="dxa"/>
            <w:gridSpan w:val="3"/>
            <w:shd w:val="clear" w:color="auto" w:fill="000080"/>
          </w:tcPr>
          <w:p w14:paraId="4E68E960" w14:textId="77777777" w:rsidR="0054239A" w:rsidRDefault="0054239A" w:rsidP="005A54EC">
            <w:r>
              <w:rPr>
                <w:b/>
              </w:rPr>
              <w:t>Prototype</w:t>
            </w:r>
          </w:p>
        </w:tc>
      </w:tr>
      <w:tr w:rsidR="0054239A" w14:paraId="599C69D7" w14:textId="77777777" w:rsidTr="005A54EC">
        <w:tc>
          <w:tcPr>
            <w:tcW w:w="10065" w:type="dxa"/>
            <w:gridSpan w:val="3"/>
          </w:tcPr>
          <w:p w14:paraId="5B72AE7A" w14:textId="77777777" w:rsidR="0054239A" w:rsidRDefault="0054239A" w:rsidP="005A54EC">
            <w:r>
              <w:t xml:space="preserve">LOCAL void </w:t>
            </w:r>
            <w:proofErr w:type="spellStart"/>
            <w:r>
              <w:t>pal_HighSideSWRegFreeWheelingPhase</w:t>
            </w:r>
            <w:proofErr w:type="spellEnd"/>
            <w:r>
              <w:t xml:space="preserve"> (void)</w:t>
            </w:r>
          </w:p>
        </w:tc>
      </w:tr>
      <w:tr w:rsidR="0054239A" w14:paraId="5B2CA843" w14:textId="77777777" w:rsidTr="005A54EC">
        <w:tc>
          <w:tcPr>
            <w:tcW w:w="10065" w:type="dxa"/>
            <w:gridSpan w:val="3"/>
            <w:shd w:val="clear" w:color="auto" w:fill="000080"/>
          </w:tcPr>
          <w:p w14:paraId="6095500B" w14:textId="77777777" w:rsidR="0054239A" w:rsidRDefault="0054239A" w:rsidP="005A54EC">
            <w:r>
              <w:rPr>
                <w:b/>
              </w:rPr>
              <w:t>Input parameters</w:t>
            </w:r>
          </w:p>
        </w:tc>
      </w:tr>
      <w:tr w:rsidR="0054239A" w14:paraId="642718B3" w14:textId="77777777" w:rsidTr="005A54EC">
        <w:tc>
          <w:tcPr>
            <w:tcW w:w="3355" w:type="dxa"/>
            <w:shd w:val="clear" w:color="auto" w:fill="C6D9F1"/>
          </w:tcPr>
          <w:p w14:paraId="5B3FEC41" w14:textId="77777777" w:rsidR="0054239A" w:rsidRDefault="0054239A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3E575241" w14:textId="77777777" w:rsidR="0054239A" w:rsidRDefault="0054239A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36FB5CE2" w14:textId="77777777" w:rsidR="0054239A" w:rsidRDefault="0054239A" w:rsidP="005A54EC">
            <w:r>
              <w:t>Description</w:t>
            </w:r>
          </w:p>
        </w:tc>
      </w:tr>
      <w:tr w:rsidR="0054239A" w14:paraId="50206C1A" w14:textId="77777777" w:rsidTr="005A54EC">
        <w:tc>
          <w:tcPr>
            <w:tcW w:w="3355" w:type="dxa"/>
            <w:shd w:val="clear" w:color="auto" w:fill="FFFFFF"/>
          </w:tcPr>
          <w:p w14:paraId="4AEB799F" w14:textId="77777777" w:rsidR="0054239A" w:rsidRDefault="0054239A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46A5A67F" w14:textId="77777777" w:rsidR="0054239A" w:rsidRDefault="0054239A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5BF138E4" w14:textId="77777777" w:rsidR="0054239A" w:rsidRDefault="0054239A" w:rsidP="005A54EC">
            <w:r>
              <w:t>NA</w:t>
            </w:r>
          </w:p>
        </w:tc>
      </w:tr>
      <w:tr w:rsidR="0054239A" w14:paraId="5AE5C39C" w14:textId="77777777" w:rsidTr="005A54EC">
        <w:tc>
          <w:tcPr>
            <w:tcW w:w="10065" w:type="dxa"/>
            <w:gridSpan w:val="3"/>
            <w:shd w:val="clear" w:color="auto" w:fill="000080"/>
          </w:tcPr>
          <w:p w14:paraId="06E00328" w14:textId="77777777" w:rsidR="0054239A" w:rsidRDefault="0054239A" w:rsidP="005A54EC">
            <w:r>
              <w:rPr>
                <w:b/>
              </w:rPr>
              <w:t>Output parameters</w:t>
            </w:r>
          </w:p>
        </w:tc>
      </w:tr>
      <w:tr w:rsidR="0054239A" w14:paraId="3DD0A4C3" w14:textId="77777777" w:rsidTr="005A54EC">
        <w:tc>
          <w:tcPr>
            <w:tcW w:w="3355" w:type="dxa"/>
            <w:shd w:val="clear" w:color="auto" w:fill="C6D9F1"/>
          </w:tcPr>
          <w:p w14:paraId="3B8E2CB6" w14:textId="77777777" w:rsidR="0054239A" w:rsidRDefault="0054239A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58561151" w14:textId="77777777" w:rsidR="0054239A" w:rsidRDefault="0054239A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78E32A09" w14:textId="77777777" w:rsidR="0054239A" w:rsidRDefault="0054239A" w:rsidP="005A54EC">
            <w:r>
              <w:t>Description</w:t>
            </w:r>
          </w:p>
        </w:tc>
      </w:tr>
      <w:tr w:rsidR="0054239A" w14:paraId="43058D71" w14:textId="77777777" w:rsidTr="005A54EC">
        <w:tc>
          <w:tcPr>
            <w:tcW w:w="3355" w:type="dxa"/>
            <w:shd w:val="clear" w:color="auto" w:fill="FFFFFF"/>
          </w:tcPr>
          <w:p w14:paraId="084DB2AC" w14:textId="77777777" w:rsidR="0054239A" w:rsidRDefault="0054239A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27CC1E31" w14:textId="77777777" w:rsidR="0054239A" w:rsidRDefault="0054239A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5CAF0FFF" w14:textId="77777777" w:rsidR="0054239A" w:rsidRDefault="0054239A" w:rsidP="005A54EC">
            <w:r>
              <w:t>NA</w:t>
            </w:r>
          </w:p>
        </w:tc>
      </w:tr>
      <w:tr w:rsidR="0054239A" w14:paraId="4BD4DD1F" w14:textId="77777777" w:rsidTr="005A54EC">
        <w:tc>
          <w:tcPr>
            <w:tcW w:w="10065" w:type="dxa"/>
            <w:gridSpan w:val="3"/>
            <w:shd w:val="clear" w:color="auto" w:fill="000080"/>
          </w:tcPr>
          <w:p w14:paraId="470FFFCB" w14:textId="77777777" w:rsidR="0054239A" w:rsidRDefault="0054239A" w:rsidP="005A54EC">
            <w:r>
              <w:rPr>
                <w:b/>
              </w:rPr>
              <w:t>Return value</w:t>
            </w:r>
          </w:p>
        </w:tc>
      </w:tr>
      <w:tr w:rsidR="0054239A" w14:paraId="6A110781" w14:textId="77777777" w:rsidTr="005A54EC">
        <w:tc>
          <w:tcPr>
            <w:tcW w:w="3355" w:type="dxa"/>
            <w:shd w:val="clear" w:color="auto" w:fill="C6D9F1"/>
          </w:tcPr>
          <w:p w14:paraId="4033C7F4" w14:textId="77777777" w:rsidR="0054239A" w:rsidRDefault="0054239A" w:rsidP="005A54EC">
            <w:r>
              <w:t>Type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1D8A9F61" w14:textId="77777777" w:rsidR="0054239A" w:rsidRDefault="0054239A" w:rsidP="005A54EC">
            <w:r>
              <w:t>Description</w:t>
            </w:r>
          </w:p>
        </w:tc>
      </w:tr>
      <w:tr w:rsidR="0054239A" w14:paraId="5F1EC743" w14:textId="77777777" w:rsidTr="005A54EC">
        <w:tc>
          <w:tcPr>
            <w:tcW w:w="3355" w:type="dxa"/>
          </w:tcPr>
          <w:p w14:paraId="2A59D3B4" w14:textId="77777777" w:rsidR="0054239A" w:rsidRDefault="0054239A" w:rsidP="005A54EC">
            <w:r>
              <w:t>NA</w:t>
            </w:r>
          </w:p>
        </w:tc>
        <w:tc>
          <w:tcPr>
            <w:tcW w:w="6710" w:type="dxa"/>
            <w:gridSpan w:val="2"/>
          </w:tcPr>
          <w:p w14:paraId="531B7330" w14:textId="77777777" w:rsidR="0054239A" w:rsidRDefault="0054239A" w:rsidP="005A54EC">
            <w:r>
              <w:t>-</w:t>
            </w:r>
          </w:p>
        </w:tc>
      </w:tr>
      <w:tr w:rsidR="0054239A" w14:paraId="39D043B1" w14:textId="77777777" w:rsidTr="005A54EC">
        <w:tc>
          <w:tcPr>
            <w:tcW w:w="10065" w:type="dxa"/>
            <w:gridSpan w:val="3"/>
            <w:shd w:val="clear" w:color="auto" w:fill="000080"/>
          </w:tcPr>
          <w:p w14:paraId="3ACF327A" w14:textId="77777777" w:rsidR="0054239A" w:rsidRDefault="0054239A" w:rsidP="005A54EC">
            <w:r>
              <w:rPr>
                <w:b/>
              </w:rPr>
              <w:t>Dynamic aspect</w:t>
            </w:r>
          </w:p>
        </w:tc>
      </w:tr>
      <w:tr w:rsidR="0054239A" w14:paraId="6FDA597C" w14:textId="77777777" w:rsidTr="005A54EC">
        <w:tc>
          <w:tcPr>
            <w:tcW w:w="3355" w:type="dxa"/>
            <w:shd w:val="clear" w:color="auto" w:fill="C6D9F1"/>
          </w:tcPr>
          <w:p w14:paraId="05C1C12F" w14:textId="77777777" w:rsidR="0054239A" w:rsidRDefault="0054239A" w:rsidP="005A54EC">
            <w:r>
              <w:t>Who(callers)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751CE06B" w14:textId="77777777" w:rsidR="0054239A" w:rsidRDefault="0054239A" w:rsidP="005A54EC">
            <w:r>
              <w:t>Description</w:t>
            </w:r>
          </w:p>
        </w:tc>
      </w:tr>
      <w:tr w:rsidR="0054239A" w14:paraId="6679408E" w14:textId="77777777" w:rsidTr="005A54EC">
        <w:tc>
          <w:tcPr>
            <w:tcW w:w="3355" w:type="dxa"/>
            <w:shd w:val="clear" w:color="auto" w:fill="FFFFFF"/>
          </w:tcPr>
          <w:p w14:paraId="26A7EA8D" w14:textId="77777777" w:rsidR="0054239A" w:rsidRDefault="0054239A" w:rsidP="005A54EC">
            <w:proofErr w:type="spellStart"/>
            <w:r w:rsidRPr="00813754">
              <w:t>PAL_Autotest_CheckHighSideSwRegulation</w:t>
            </w:r>
            <w:proofErr w:type="spellEnd"/>
          </w:p>
        </w:tc>
        <w:tc>
          <w:tcPr>
            <w:tcW w:w="6710" w:type="dxa"/>
            <w:gridSpan w:val="2"/>
            <w:shd w:val="clear" w:color="auto" w:fill="FFFFFF"/>
          </w:tcPr>
          <w:p w14:paraId="12DDEA7C" w14:textId="77777777" w:rsidR="0054239A" w:rsidRDefault="0054239A" w:rsidP="005A54EC">
            <w:r>
              <w:t>*</w:t>
            </w:r>
          </w:p>
        </w:tc>
      </w:tr>
      <w:tr w:rsidR="0054239A" w14:paraId="4479FAA0" w14:textId="77777777" w:rsidTr="005A54EC">
        <w:tc>
          <w:tcPr>
            <w:tcW w:w="10065" w:type="dxa"/>
            <w:gridSpan w:val="3"/>
            <w:shd w:val="clear" w:color="auto" w:fill="000080"/>
          </w:tcPr>
          <w:p w14:paraId="54AE798D" w14:textId="77777777" w:rsidR="0054239A" w:rsidRDefault="0054239A" w:rsidP="005A54EC">
            <w:r>
              <w:rPr>
                <w:b/>
              </w:rPr>
              <w:lastRenderedPageBreak/>
              <w:t>Static aspect</w:t>
            </w:r>
          </w:p>
        </w:tc>
      </w:tr>
      <w:tr w:rsidR="0054239A" w14:paraId="48862C05" w14:textId="77777777" w:rsidTr="005A54EC">
        <w:tc>
          <w:tcPr>
            <w:tcW w:w="10065" w:type="dxa"/>
            <w:gridSpan w:val="3"/>
          </w:tcPr>
          <w:p w14:paraId="1690B541" w14:textId="77777777" w:rsidR="0054239A" w:rsidRDefault="0054239A" w:rsidP="005A54EC"/>
        </w:tc>
      </w:tr>
      <w:tr w:rsidR="0054239A" w14:paraId="480E5ACA" w14:textId="77777777" w:rsidTr="005A54EC">
        <w:tc>
          <w:tcPr>
            <w:tcW w:w="10065" w:type="dxa"/>
            <w:gridSpan w:val="3"/>
            <w:shd w:val="clear" w:color="auto" w:fill="000080"/>
          </w:tcPr>
          <w:p w14:paraId="5E539880" w14:textId="77777777" w:rsidR="0054239A" w:rsidRDefault="0054239A" w:rsidP="005A54EC">
            <w:r>
              <w:rPr>
                <w:b/>
              </w:rPr>
              <w:t>Constrains</w:t>
            </w:r>
          </w:p>
        </w:tc>
      </w:tr>
      <w:tr w:rsidR="0054239A" w14:paraId="31864F96" w14:textId="77777777" w:rsidTr="005A54EC">
        <w:tc>
          <w:tcPr>
            <w:tcW w:w="10065" w:type="dxa"/>
            <w:gridSpan w:val="3"/>
          </w:tcPr>
          <w:p w14:paraId="69BDCDA0" w14:textId="77777777" w:rsidR="0054239A" w:rsidRDefault="0054239A" w:rsidP="005A54EC"/>
        </w:tc>
      </w:tr>
      <w:tr w:rsidR="0054239A" w14:paraId="424DF744" w14:textId="77777777" w:rsidTr="005A54EC">
        <w:tc>
          <w:tcPr>
            <w:tcW w:w="3355" w:type="dxa"/>
          </w:tcPr>
          <w:p w14:paraId="08A80CE1" w14:textId="77777777" w:rsidR="0054239A" w:rsidRDefault="0054239A" w:rsidP="005A54EC"/>
        </w:tc>
        <w:tc>
          <w:tcPr>
            <w:tcW w:w="3355" w:type="dxa"/>
          </w:tcPr>
          <w:p w14:paraId="3202CFFB" w14:textId="77777777" w:rsidR="0054239A" w:rsidRDefault="0054239A" w:rsidP="005A54EC"/>
        </w:tc>
        <w:tc>
          <w:tcPr>
            <w:tcW w:w="3355" w:type="dxa"/>
          </w:tcPr>
          <w:p w14:paraId="30F1AB86" w14:textId="77777777" w:rsidR="0054239A" w:rsidRDefault="0054239A" w:rsidP="005A54EC"/>
        </w:tc>
      </w:tr>
      <w:tr w:rsidR="0054239A" w14:paraId="6403FEB0" w14:textId="77777777" w:rsidTr="005A54EC">
        <w:tc>
          <w:tcPr>
            <w:tcW w:w="3355" w:type="dxa"/>
          </w:tcPr>
          <w:p w14:paraId="4413BF66" w14:textId="77777777" w:rsidR="0054239A" w:rsidRDefault="0054239A" w:rsidP="005A54EC"/>
        </w:tc>
        <w:tc>
          <w:tcPr>
            <w:tcW w:w="3355" w:type="dxa"/>
          </w:tcPr>
          <w:p w14:paraId="44A281C6" w14:textId="77777777" w:rsidR="0054239A" w:rsidRDefault="0054239A" w:rsidP="005A54EC"/>
        </w:tc>
        <w:tc>
          <w:tcPr>
            <w:tcW w:w="3355" w:type="dxa"/>
          </w:tcPr>
          <w:p w14:paraId="29595AFA" w14:textId="77777777" w:rsidR="0054239A" w:rsidRDefault="0054239A" w:rsidP="005A54EC"/>
        </w:tc>
      </w:tr>
    </w:tbl>
    <w:p w14:paraId="5ADE4D20" w14:textId="77777777" w:rsidR="0054239A" w:rsidRPr="0054239A" w:rsidRDefault="0054239A" w:rsidP="0054239A"/>
    <w:p w14:paraId="029861A4" w14:textId="60DF0A90" w:rsidR="00D7182D" w:rsidRDefault="00D7182D">
      <w:pPr>
        <w:pStyle w:val="Heading3"/>
      </w:pPr>
      <w:bookmarkStart w:id="82" w:name="_Toc127529684"/>
      <w:r w:rsidRPr="00D7182D">
        <w:t>pal_u8HighSideSWRegStep_1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2573"/>
        <w:gridCol w:w="2754"/>
      </w:tblGrid>
      <w:tr w:rsidR="00D7182D" w14:paraId="5E13041B" w14:textId="77777777" w:rsidTr="005A5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5" w:type="dxa"/>
            <w:gridSpan w:val="3"/>
          </w:tcPr>
          <w:p w14:paraId="075835C2" w14:textId="77777777" w:rsidR="00D7182D" w:rsidRDefault="00D7182D" w:rsidP="005A54EC">
            <w:r>
              <w:t>Object</w:t>
            </w:r>
          </w:p>
        </w:tc>
      </w:tr>
      <w:tr w:rsidR="00D7182D" w14:paraId="547F6E9B" w14:textId="77777777" w:rsidTr="005A54EC">
        <w:tc>
          <w:tcPr>
            <w:tcW w:w="10065" w:type="dxa"/>
            <w:gridSpan w:val="3"/>
          </w:tcPr>
          <w:p w14:paraId="1A91553B" w14:textId="77777777" w:rsidR="00D7182D" w:rsidRDefault="00D7182D" w:rsidP="005A54EC">
            <w:r w:rsidRPr="00813754">
              <w:t>This function has to manage the step 1 for HS SW auto test</w:t>
            </w:r>
          </w:p>
        </w:tc>
      </w:tr>
      <w:tr w:rsidR="00D7182D" w14:paraId="52492FE1" w14:textId="77777777" w:rsidTr="005A54EC">
        <w:tc>
          <w:tcPr>
            <w:tcW w:w="10065" w:type="dxa"/>
            <w:gridSpan w:val="3"/>
            <w:shd w:val="clear" w:color="auto" w:fill="000080"/>
          </w:tcPr>
          <w:p w14:paraId="37C316A9" w14:textId="77777777" w:rsidR="00D7182D" w:rsidRDefault="00D7182D" w:rsidP="005A54EC">
            <w:r>
              <w:rPr>
                <w:b/>
              </w:rPr>
              <w:t>Prototype</w:t>
            </w:r>
          </w:p>
        </w:tc>
      </w:tr>
      <w:tr w:rsidR="00D7182D" w14:paraId="19047035" w14:textId="77777777" w:rsidTr="005A54EC">
        <w:tc>
          <w:tcPr>
            <w:tcW w:w="10065" w:type="dxa"/>
            <w:gridSpan w:val="3"/>
          </w:tcPr>
          <w:p w14:paraId="5CBEA673" w14:textId="77777777" w:rsidR="00D7182D" w:rsidRDefault="00D7182D" w:rsidP="005A54EC">
            <w:r>
              <w:t>LOCAL uint8 pal_u8HighSideSWRegStep_1 (void)</w:t>
            </w:r>
          </w:p>
        </w:tc>
      </w:tr>
      <w:tr w:rsidR="00D7182D" w14:paraId="7EE9E78E" w14:textId="77777777" w:rsidTr="005A54EC">
        <w:tc>
          <w:tcPr>
            <w:tcW w:w="10065" w:type="dxa"/>
            <w:gridSpan w:val="3"/>
            <w:shd w:val="clear" w:color="auto" w:fill="000080"/>
          </w:tcPr>
          <w:p w14:paraId="5A516058" w14:textId="77777777" w:rsidR="00D7182D" w:rsidRDefault="00D7182D" w:rsidP="005A54EC">
            <w:r>
              <w:rPr>
                <w:b/>
              </w:rPr>
              <w:t>Input parameters</w:t>
            </w:r>
          </w:p>
        </w:tc>
      </w:tr>
      <w:tr w:rsidR="00D7182D" w14:paraId="1CE81C7F" w14:textId="77777777" w:rsidTr="005A54EC">
        <w:tc>
          <w:tcPr>
            <w:tcW w:w="3355" w:type="dxa"/>
            <w:shd w:val="clear" w:color="auto" w:fill="C6D9F1"/>
          </w:tcPr>
          <w:p w14:paraId="6E653FC0" w14:textId="77777777" w:rsidR="00D7182D" w:rsidRDefault="00D7182D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3D4B8AAF" w14:textId="77777777" w:rsidR="00D7182D" w:rsidRDefault="00D7182D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16141EA3" w14:textId="77777777" w:rsidR="00D7182D" w:rsidRDefault="00D7182D" w:rsidP="005A54EC">
            <w:r>
              <w:t>Description</w:t>
            </w:r>
          </w:p>
        </w:tc>
      </w:tr>
      <w:tr w:rsidR="00D7182D" w14:paraId="63E7CC94" w14:textId="77777777" w:rsidTr="005A54EC">
        <w:tc>
          <w:tcPr>
            <w:tcW w:w="3355" w:type="dxa"/>
            <w:shd w:val="clear" w:color="auto" w:fill="FFFFFF"/>
          </w:tcPr>
          <w:p w14:paraId="0F9A0058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220BD908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3B91D010" w14:textId="77777777" w:rsidR="00D7182D" w:rsidRDefault="00D7182D" w:rsidP="005A54EC">
            <w:r>
              <w:t>NA</w:t>
            </w:r>
          </w:p>
        </w:tc>
      </w:tr>
      <w:tr w:rsidR="00D7182D" w14:paraId="7276EC7A" w14:textId="77777777" w:rsidTr="005A54EC">
        <w:tc>
          <w:tcPr>
            <w:tcW w:w="10065" w:type="dxa"/>
            <w:gridSpan w:val="3"/>
            <w:shd w:val="clear" w:color="auto" w:fill="000080"/>
          </w:tcPr>
          <w:p w14:paraId="4EA030A4" w14:textId="77777777" w:rsidR="00D7182D" w:rsidRDefault="00D7182D" w:rsidP="005A54EC">
            <w:r>
              <w:rPr>
                <w:b/>
              </w:rPr>
              <w:t>Output parameters</w:t>
            </w:r>
          </w:p>
        </w:tc>
      </w:tr>
      <w:tr w:rsidR="00D7182D" w14:paraId="73E4A31C" w14:textId="77777777" w:rsidTr="005A54EC">
        <w:tc>
          <w:tcPr>
            <w:tcW w:w="3355" w:type="dxa"/>
            <w:shd w:val="clear" w:color="auto" w:fill="C6D9F1"/>
          </w:tcPr>
          <w:p w14:paraId="575AE98C" w14:textId="77777777" w:rsidR="00D7182D" w:rsidRDefault="00D7182D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55BE88FC" w14:textId="77777777" w:rsidR="00D7182D" w:rsidRDefault="00D7182D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0999FF52" w14:textId="77777777" w:rsidR="00D7182D" w:rsidRDefault="00D7182D" w:rsidP="005A54EC">
            <w:r>
              <w:t>Description</w:t>
            </w:r>
          </w:p>
        </w:tc>
      </w:tr>
      <w:tr w:rsidR="00D7182D" w14:paraId="40D67A3C" w14:textId="77777777" w:rsidTr="005A54EC">
        <w:tc>
          <w:tcPr>
            <w:tcW w:w="3355" w:type="dxa"/>
            <w:shd w:val="clear" w:color="auto" w:fill="FFFFFF"/>
          </w:tcPr>
          <w:p w14:paraId="25525D76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63D84E1C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7C3964A1" w14:textId="77777777" w:rsidR="00D7182D" w:rsidRDefault="00D7182D" w:rsidP="005A54EC">
            <w:r>
              <w:t>NA</w:t>
            </w:r>
          </w:p>
        </w:tc>
      </w:tr>
      <w:tr w:rsidR="00D7182D" w14:paraId="77C954A0" w14:textId="77777777" w:rsidTr="005A54EC">
        <w:tc>
          <w:tcPr>
            <w:tcW w:w="10065" w:type="dxa"/>
            <w:gridSpan w:val="3"/>
            <w:shd w:val="clear" w:color="auto" w:fill="000080"/>
          </w:tcPr>
          <w:p w14:paraId="7F1C3279" w14:textId="77777777" w:rsidR="00D7182D" w:rsidRDefault="00D7182D" w:rsidP="005A54EC">
            <w:r>
              <w:rPr>
                <w:b/>
              </w:rPr>
              <w:t>Return value</w:t>
            </w:r>
          </w:p>
        </w:tc>
      </w:tr>
      <w:tr w:rsidR="00D7182D" w14:paraId="17190730" w14:textId="77777777" w:rsidTr="005A54EC">
        <w:tc>
          <w:tcPr>
            <w:tcW w:w="3355" w:type="dxa"/>
            <w:shd w:val="clear" w:color="auto" w:fill="C6D9F1"/>
          </w:tcPr>
          <w:p w14:paraId="01C063F5" w14:textId="77777777" w:rsidR="00D7182D" w:rsidRDefault="00D7182D" w:rsidP="005A54EC">
            <w:r>
              <w:t>Type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4CC75BC9" w14:textId="77777777" w:rsidR="00D7182D" w:rsidRDefault="00D7182D" w:rsidP="005A54EC">
            <w:r>
              <w:t>Description</w:t>
            </w:r>
          </w:p>
        </w:tc>
      </w:tr>
      <w:tr w:rsidR="00D7182D" w14:paraId="42E46D81" w14:textId="77777777" w:rsidTr="005A54EC">
        <w:tc>
          <w:tcPr>
            <w:tcW w:w="3355" w:type="dxa"/>
          </w:tcPr>
          <w:p w14:paraId="36358CC3" w14:textId="77777777" w:rsidR="00D7182D" w:rsidRDefault="00D7182D" w:rsidP="005A54EC">
            <w:r>
              <w:t>uint8</w:t>
            </w:r>
          </w:p>
        </w:tc>
        <w:tc>
          <w:tcPr>
            <w:tcW w:w="6710" w:type="dxa"/>
            <w:gridSpan w:val="2"/>
          </w:tcPr>
          <w:p w14:paraId="3F65E3E4" w14:textId="77777777" w:rsidR="00D7182D" w:rsidRDefault="00D7182D" w:rsidP="005A54EC">
            <w:r w:rsidRPr="006E63DA">
              <w:t>The test result</w:t>
            </w:r>
          </w:p>
        </w:tc>
      </w:tr>
      <w:tr w:rsidR="00D7182D" w14:paraId="3C1FB7CD" w14:textId="77777777" w:rsidTr="005A54EC">
        <w:tc>
          <w:tcPr>
            <w:tcW w:w="10065" w:type="dxa"/>
            <w:gridSpan w:val="3"/>
            <w:shd w:val="clear" w:color="auto" w:fill="000080"/>
          </w:tcPr>
          <w:p w14:paraId="5049D93C" w14:textId="77777777" w:rsidR="00D7182D" w:rsidRDefault="00D7182D" w:rsidP="005A54EC">
            <w:r>
              <w:rPr>
                <w:b/>
              </w:rPr>
              <w:t>Dynamic aspect</w:t>
            </w:r>
          </w:p>
        </w:tc>
      </w:tr>
      <w:tr w:rsidR="00D7182D" w14:paraId="1B6EA100" w14:textId="77777777" w:rsidTr="005A54EC">
        <w:tc>
          <w:tcPr>
            <w:tcW w:w="3355" w:type="dxa"/>
            <w:shd w:val="clear" w:color="auto" w:fill="C6D9F1"/>
          </w:tcPr>
          <w:p w14:paraId="27DB079E" w14:textId="77777777" w:rsidR="00D7182D" w:rsidRDefault="00D7182D" w:rsidP="005A54EC">
            <w:r>
              <w:t>Who(callers)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18C01191" w14:textId="77777777" w:rsidR="00D7182D" w:rsidRDefault="00D7182D" w:rsidP="005A54EC">
            <w:r>
              <w:t>Description</w:t>
            </w:r>
          </w:p>
        </w:tc>
      </w:tr>
      <w:tr w:rsidR="00D7182D" w14:paraId="7EF22B40" w14:textId="77777777" w:rsidTr="005A54EC">
        <w:tc>
          <w:tcPr>
            <w:tcW w:w="3355" w:type="dxa"/>
            <w:shd w:val="clear" w:color="auto" w:fill="FFFFFF"/>
          </w:tcPr>
          <w:p w14:paraId="7E232EC0" w14:textId="77777777" w:rsidR="00D7182D" w:rsidRDefault="00D7182D" w:rsidP="005A54EC">
            <w:proofErr w:type="spellStart"/>
            <w:r w:rsidRPr="00813754">
              <w:t>PAL_Autotest_CheckHighSideSwRegulation</w:t>
            </w:r>
            <w:proofErr w:type="spellEnd"/>
          </w:p>
        </w:tc>
        <w:tc>
          <w:tcPr>
            <w:tcW w:w="6710" w:type="dxa"/>
            <w:gridSpan w:val="2"/>
            <w:shd w:val="clear" w:color="auto" w:fill="FFFFFF"/>
          </w:tcPr>
          <w:p w14:paraId="26C56CF8" w14:textId="77777777" w:rsidR="00D7182D" w:rsidRDefault="00D7182D" w:rsidP="005A54EC">
            <w:r>
              <w:t>*</w:t>
            </w:r>
          </w:p>
        </w:tc>
      </w:tr>
      <w:tr w:rsidR="00D7182D" w14:paraId="55A308DA" w14:textId="77777777" w:rsidTr="005A54EC">
        <w:tc>
          <w:tcPr>
            <w:tcW w:w="10065" w:type="dxa"/>
            <w:gridSpan w:val="3"/>
            <w:shd w:val="clear" w:color="auto" w:fill="000080"/>
          </w:tcPr>
          <w:p w14:paraId="2B722931" w14:textId="77777777" w:rsidR="00D7182D" w:rsidRDefault="00D7182D" w:rsidP="005A54EC">
            <w:r>
              <w:rPr>
                <w:b/>
              </w:rPr>
              <w:t>Static aspect</w:t>
            </w:r>
          </w:p>
        </w:tc>
      </w:tr>
      <w:tr w:rsidR="00D7182D" w14:paraId="50584BC2" w14:textId="77777777" w:rsidTr="005A54EC">
        <w:tc>
          <w:tcPr>
            <w:tcW w:w="10065" w:type="dxa"/>
            <w:gridSpan w:val="3"/>
          </w:tcPr>
          <w:p w14:paraId="6A977B0B" w14:textId="77777777" w:rsidR="00D7182D" w:rsidRDefault="00D7182D" w:rsidP="005A54EC"/>
        </w:tc>
      </w:tr>
      <w:tr w:rsidR="00D7182D" w14:paraId="6B7AFAB1" w14:textId="77777777" w:rsidTr="005A54EC">
        <w:tc>
          <w:tcPr>
            <w:tcW w:w="10065" w:type="dxa"/>
            <w:gridSpan w:val="3"/>
            <w:shd w:val="clear" w:color="auto" w:fill="000080"/>
          </w:tcPr>
          <w:p w14:paraId="665F277E" w14:textId="77777777" w:rsidR="00D7182D" w:rsidRDefault="00D7182D" w:rsidP="005A54EC">
            <w:r>
              <w:rPr>
                <w:b/>
              </w:rPr>
              <w:t>Constrains</w:t>
            </w:r>
          </w:p>
        </w:tc>
      </w:tr>
      <w:tr w:rsidR="00D7182D" w14:paraId="076F61FF" w14:textId="77777777" w:rsidTr="005A54EC">
        <w:tc>
          <w:tcPr>
            <w:tcW w:w="10065" w:type="dxa"/>
            <w:gridSpan w:val="3"/>
          </w:tcPr>
          <w:p w14:paraId="67F0440C" w14:textId="77777777" w:rsidR="00D7182D" w:rsidRDefault="00D7182D" w:rsidP="005A54EC"/>
        </w:tc>
      </w:tr>
      <w:tr w:rsidR="00D7182D" w14:paraId="58BEF5B5" w14:textId="77777777" w:rsidTr="005A54EC">
        <w:tc>
          <w:tcPr>
            <w:tcW w:w="3355" w:type="dxa"/>
          </w:tcPr>
          <w:p w14:paraId="570F1AC0" w14:textId="77777777" w:rsidR="00D7182D" w:rsidRDefault="00D7182D" w:rsidP="005A54EC"/>
        </w:tc>
        <w:tc>
          <w:tcPr>
            <w:tcW w:w="3355" w:type="dxa"/>
          </w:tcPr>
          <w:p w14:paraId="79820A8B" w14:textId="77777777" w:rsidR="00D7182D" w:rsidRDefault="00D7182D" w:rsidP="005A54EC"/>
        </w:tc>
        <w:tc>
          <w:tcPr>
            <w:tcW w:w="3355" w:type="dxa"/>
          </w:tcPr>
          <w:p w14:paraId="0CDB6BB0" w14:textId="77777777" w:rsidR="00D7182D" w:rsidRDefault="00D7182D" w:rsidP="005A54EC"/>
        </w:tc>
      </w:tr>
      <w:tr w:rsidR="00D7182D" w14:paraId="7DA5E178" w14:textId="77777777" w:rsidTr="005A54EC">
        <w:tc>
          <w:tcPr>
            <w:tcW w:w="3355" w:type="dxa"/>
          </w:tcPr>
          <w:p w14:paraId="30E5187E" w14:textId="77777777" w:rsidR="00D7182D" w:rsidRDefault="00D7182D" w:rsidP="005A54EC"/>
        </w:tc>
        <w:tc>
          <w:tcPr>
            <w:tcW w:w="3355" w:type="dxa"/>
          </w:tcPr>
          <w:p w14:paraId="5FE9574A" w14:textId="77777777" w:rsidR="00D7182D" w:rsidRDefault="00D7182D" w:rsidP="005A54EC"/>
        </w:tc>
        <w:tc>
          <w:tcPr>
            <w:tcW w:w="3355" w:type="dxa"/>
          </w:tcPr>
          <w:p w14:paraId="15C69098" w14:textId="77777777" w:rsidR="00D7182D" w:rsidRDefault="00D7182D" w:rsidP="005A54EC"/>
        </w:tc>
      </w:tr>
    </w:tbl>
    <w:p w14:paraId="67A52188" w14:textId="77777777" w:rsidR="00D7182D" w:rsidRPr="00D7182D" w:rsidRDefault="00D7182D" w:rsidP="00D7182D"/>
    <w:p w14:paraId="24203E76" w14:textId="4AE84924" w:rsidR="00D7182D" w:rsidRDefault="00D7182D">
      <w:pPr>
        <w:pStyle w:val="Heading3"/>
      </w:pPr>
      <w:bookmarkStart w:id="83" w:name="_Toc127529685"/>
      <w:r w:rsidRPr="00D7182D">
        <w:t>pal_u8HighSideSWRegStep_2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2573"/>
        <w:gridCol w:w="2754"/>
      </w:tblGrid>
      <w:tr w:rsidR="00D7182D" w14:paraId="3E488F17" w14:textId="77777777" w:rsidTr="005A5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5" w:type="dxa"/>
            <w:gridSpan w:val="3"/>
          </w:tcPr>
          <w:p w14:paraId="6B873D53" w14:textId="77777777" w:rsidR="00D7182D" w:rsidRDefault="00D7182D" w:rsidP="005A54EC">
            <w:r>
              <w:t>Object</w:t>
            </w:r>
          </w:p>
        </w:tc>
      </w:tr>
      <w:tr w:rsidR="00D7182D" w14:paraId="0449390C" w14:textId="77777777" w:rsidTr="005A54EC">
        <w:tc>
          <w:tcPr>
            <w:tcW w:w="10065" w:type="dxa"/>
            <w:gridSpan w:val="3"/>
          </w:tcPr>
          <w:p w14:paraId="00A63B9A" w14:textId="77777777" w:rsidR="00D7182D" w:rsidRDefault="00D7182D" w:rsidP="005A54EC">
            <w:r w:rsidRPr="00813754">
              <w:t>This function has to manage the step 2 for HS SW auto test</w:t>
            </w:r>
          </w:p>
        </w:tc>
      </w:tr>
      <w:tr w:rsidR="00D7182D" w14:paraId="0AB28958" w14:textId="77777777" w:rsidTr="005A54EC">
        <w:tc>
          <w:tcPr>
            <w:tcW w:w="10065" w:type="dxa"/>
            <w:gridSpan w:val="3"/>
            <w:shd w:val="clear" w:color="auto" w:fill="000080"/>
          </w:tcPr>
          <w:p w14:paraId="081E3A62" w14:textId="77777777" w:rsidR="00D7182D" w:rsidRDefault="00D7182D" w:rsidP="005A54EC">
            <w:r>
              <w:rPr>
                <w:b/>
              </w:rPr>
              <w:t>Prototype</w:t>
            </w:r>
          </w:p>
        </w:tc>
      </w:tr>
      <w:tr w:rsidR="00D7182D" w14:paraId="38D0E860" w14:textId="77777777" w:rsidTr="005A54EC">
        <w:tc>
          <w:tcPr>
            <w:tcW w:w="10065" w:type="dxa"/>
            <w:gridSpan w:val="3"/>
          </w:tcPr>
          <w:p w14:paraId="7E4BB0F7" w14:textId="77777777" w:rsidR="00D7182D" w:rsidRDefault="00D7182D" w:rsidP="005A54EC">
            <w:r>
              <w:t>LOCAL uint8 pal_u8HighSideSWRegStep_2 (void)</w:t>
            </w:r>
          </w:p>
        </w:tc>
      </w:tr>
      <w:tr w:rsidR="00D7182D" w14:paraId="6E5FF0DB" w14:textId="77777777" w:rsidTr="005A54EC">
        <w:tc>
          <w:tcPr>
            <w:tcW w:w="10065" w:type="dxa"/>
            <w:gridSpan w:val="3"/>
            <w:shd w:val="clear" w:color="auto" w:fill="000080"/>
          </w:tcPr>
          <w:p w14:paraId="416F8577" w14:textId="77777777" w:rsidR="00D7182D" w:rsidRDefault="00D7182D" w:rsidP="005A54EC">
            <w:r>
              <w:rPr>
                <w:b/>
              </w:rPr>
              <w:t>Input parameters</w:t>
            </w:r>
          </w:p>
        </w:tc>
      </w:tr>
      <w:tr w:rsidR="00D7182D" w14:paraId="44BA1D40" w14:textId="77777777" w:rsidTr="005A54EC">
        <w:tc>
          <w:tcPr>
            <w:tcW w:w="3355" w:type="dxa"/>
            <w:shd w:val="clear" w:color="auto" w:fill="C6D9F1"/>
          </w:tcPr>
          <w:p w14:paraId="71A7FE76" w14:textId="77777777" w:rsidR="00D7182D" w:rsidRDefault="00D7182D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54D9ED47" w14:textId="77777777" w:rsidR="00D7182D" w:rsidRDefault="00D7182D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477092BC" w14:textId="77777777" w:rsidR="00D7182D" w:rsidRDefault="00D7182D" w:rsidP="005A54EC">
            <w:r>
              <w:t>Description</w:t>
            </w:r>
          </w:p>
        </w:tc>
      </w:tr>
      <w:tr w:rsidR="00D7182D" w14:paraId="7E8CC9D8" w14:textId="77777777" w:rsidTr="005A54EC">
        <w:tc>
          <w:tcPr>
            <w:tcW w:w="3355" w:type="dxa"/>
            <w:shd w:val="clear" w:color="auto" w:fill="FFFFFF"/>
          </w:tcPr>
          <w:p w14:paraId="3300E9C1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45147238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3C6EB7C5" w14:textId="77777777" w:rsidR="00D7182D" w:rsidRDefault="00D7182D" w:rsidP="005A54EC">
            <w:r>
              <w:t>NA</w:t>
            </w:r>
          </w:p>
        </w:tc>
      </w:tr>
      <w:tr w:rsidR="00D7182D" w14:paraId="787966C4" w14:textId="77777777" w:rsidTr="005A54EC">
        <w:tc>
          <w:tcPr>
            <w:tcW w:w="10065" w:type="dxa"/>
            <w:gridSpan w:val="3"/>
            <w:shd w:val="clear" w:color="auto" w:fill="000080"/>
          </w:tcPr>
          <w:p w14:paraId="7A285608" w14:textId="77777777" w:rsidR="00D7182D" w:rsidRDefault="00D7182D" w:rsidP="005A54EC">
            <w:r>
              <w:rPr>
                <w:b/>
              </w:rPr>
              <w:t>Output parameters</w:t>
            </w:r>
          </w:p>
        </w:tc>
      </w:tr>
      <w:tr w:rsidR="00D7182D" w14:paraId="085A8BBC" w14:textId="77777777" w:rsidTr="005A54EC">
        <w:tc>
          <w:tcPr>
            <w:tcW w:w="3355" w:type="dxa"/>
            <w:shd w:val="clear" w:color="auto" w:fill="C6D9F1"/>
          </w:tcPr>
          <w:p w14:paraId="646862C4" w14:textId="77777777" w:rsidR="00D7182D" w:rsidRDefault="00D7182D" w:rsidP="005A54EC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13A1D2E5" w14:textId="77777777" w:rsidR="00D7182D" w:rsidRDefault="00D7182D" w:rsidP="005A54EC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42245EED" w14:textId="77777777" w:rsidR="00D7182D" w:rsidRDefault="00D7182D" w:rsidP="005A54EC">
            <w:r>
              <w:t>Description</w:t>
            </w:r>
          </w:p>
        </w:tc>
      </w:tr>
      <w:tr w:rsidR="00D7182D" w14:paraId="04A71404" w14:textId="77777777" w:rsidTr="005A54EC">
        <w:tc>
          <w:tcPr>
            <w:tcW w:w="3355" w:type="dxa"/>
            <w:shd w:val="clear" w:color="auto" w:fill="FFFFFF"/>
          </w:tcPr>
          <w:p w14:paraId="14AF526A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24F958F1" w14:textId="77777777" w:rsidR="00D7182D" w:rsidRDefault="00D7182D" w:rsidP="005A54EC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0CD5E461" w14:textId="77777777" w:rsidR="00D7182D" w:rsidRDefault="00D7182D" w:rsidP="005A54EC">
            <w:r>
              <w:t>NA</w:t>
            </w:r>
          </w:p>
        </w:tc>
      </w:tr>
      <w:tr w:rsidR="00D7182D" w14:paraId="53FAFABF" w14:textId="77777777" w:rsidTr="005A54EC">
        <w:tc>
          <w:tcPr>
            <w:tcW w:w="10065" w:type="dxa"/>
            <w:gridSpan w:val="3"/>
            <w:shd w:val="clear" w:color="auto" w:fill="000080"/>
          </w:tcPr>
          <w:p w14:paraId="18B78877" w14:textId="77777777" w:rsidR="00D7182D" w:rsidRDefault="00D7182D" w:rsidP="005A54EC">
            <w:r>
              <w:rPr>
                <w:b/>
              </w:rPr>
              <w:t>Return value</w:t>
            </w:r>
          </w:p>
        </w:tc>
      </w:tr>
      <w:tr w:rsidR="00D7182D" w14:paraId="2142524F" w14:textId="77777777" w:rsidTr="005A54EC">
        <w:tc>
          <w:tcPr>
            <w:tcW w:w="3355" w:type="dxa"/>
            <w:shd w:val="clear" w:color="auto" w:fill="C6D9F1"/>
          </w:tcPr>
          <w:p w14:paraId="5E725018" w14:textId="77777777" w:rsidR="00D7182D" w:rsidRDefault="00D7182D" w:rsidP="005A54EC">
            <w:r>
              <w:t>Type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62779956" w14:textId="77777777" w:rsidR="00D7182D" w:rsidRDefault="00D7182D" w:rsidP="005A54EC">
            <w:r>
              <w:t>Description</w:t>
            </w:r>
          </w:p>
        </w:tc>
      </w:tr>
      <w:tr w:rsidR="00D7182D" w14:paraId="79CD2E9E" w14:textId="77777777" w:rsidTr="005A54EC">
        <w:tc>
          <w:tcPr>
            <w:tcW w:w="3355" w:type="dxa"/>
          </w:tcPr>
          <w:p w14:paraId="085C60EB" w14:textId="77777777" w:rsidR="00D7182D" w:rsidRDefault="00D7182D" w:rsidP="005A54EC">
            <w:r>
              <w:t>uint8</w:t>
            </w:r>
          </w:p>
        </w:tc>
        <w:tc>
          <w:tcPr>
            <w:tcW w:w="6710" w:type="dxa"/>
            <w:gridSpan w:val="2"/>
          </w:tcPr>
          <w:p w14:paraId="5AFEBE08" w14:textId="77777777" w:rsidR="00D7182D" w:rsidRDefault="00D7182D" w:rsidP="005A54EC">
            <w:r w:rsidRPr="006E63DA">
              <w:t>The test result</w:t>
            </w:r>
          </w:p>
        </w:tc>
      </w:tr>
      <w:tr w:rsidR="00D7182D" w14:paraId="54822750" w14:textId="77777777" w:rsidTr="005A54EC">
        <w:tc>
          <w:tcPr>
            <w:tcW w:w="10065" w:type="dxa"/>
            <w:gridSpan w:val="3"/>
            <w:shd w:val="clear" w:color="auto" w:fill="000080"/>
          </w:tcPr>
          <w:p w14:paraId="4F824AF3" w14:textId="77777777" w:rsidR="00D7182D" w:rsidRDefault="00D7182D" w:rsidP="005A54EC">
            <w:r>
              <w:rPr>
                <w:b/>
              </w:rPr>
              <w:t>Dynamic aspect</w:t>
            </w:r>
          </w:p>
        </w:tc>
      </w:tr>
      <w:tr w:rsidR="00D7182D" w14:paraId="31FE6D6E" w14:textId="77777777" w:rsidTr="005A54EC">
        <w:tc>
          <w:tcPr>
            <w:tcW w:w="3355" w:type="dxa"/>
            <w:shd w:val="clear" w:color="auto" w:fill="C6D9F1"/>
          </w:tcPr>
          <w:p w14:paraId="202B1C81" w14:textId="77777777" w:rsidR="00D7182D" w:rsidRDefault="00D7182D" w:rsidP="005A54EC">
            <w:r>
              <w:t>Who(callers)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30F13EAE" w14:textId="77777777" w:rsidR="00D7182D" w:rsidRDefault="00D7182D" w:rsidP="005A54EC">
            <w:r>
              <w:t>Description</w:t>
            </w:r>
          </w:p>
        </w:tc>
      </w:tr>
      <w:tr w:rsidR="00D7182D" w14:paraId="126323A6" w14:textId="77777777" w:rsidTr="005A54EC">
        <w:tc>
          <w:tcPr>
            <w:tcW w:w="3355" w:type="dxa"/>
            <w:shd w:val="clear" w:color="auto" w:fill="FFFFFF"/>
          </w:tcPr>
          <w:p w14:paraId="08B8F519" w14:textId="77777777" w:rsidR="00D7182D" w:rsidRDefault="00D7182D" w:rsidP="005A54EC">
            <w:proofErr w:type="spellStart"/>
            <w:r w:rsidRPr="00813754">
              <w:t>PAL_Autotest_CheckHighSideSwRegulation</w:t>
            </w:r>
            <w:proofErr w:type="spellEnd"/>
          </w:p>
        </w:tc>
        <w:tc>
          <w:tcPr>
            <w:tcW w:w="6710" w:type="dxa"/>
            <w:gridSpan w:val="2"/>
            <w:shd w:val="clear" w:color="auto" w:fill="FFFFFF"/>
          </w:tcPr>
          <w:p w14:paraId="3A9F7548" w14:textId="77777777" w:rsidR="00D7182D" w:rsidRDefault="00D7182D" w:rsidP="005A54EC">
            <w:r>
              <w:t>*</w:t>
            </w:r>
          </w:p>
        </w:tc>
      </w:tr>
      <w:tr w:rsidR="00D7182D" w14:paraId="4C4A6A0E" w14:textId="77777777" w:rsidTr="005A54EC">
        <w:tc>
          <w:tcPr>
            <w:tcW w:w="10065" w:type="dxa"/>
            <w:gridSpan w:val="3"/>
            <w:shd w:val="clear" w:color="auto" w:fill="000080"/>
          </w:tcPr>
          <w:p w14:paraId="005B5EA4" w14:textId="77777777" w:rsidR="00D7182D" w:rsidRDefault="00D7182D" w:rsidP="005A54EC">
            <w:r>
              <w:rPr>
                <w:b/>
              </w:rPr>
              <w:t>Static aspect</w:t>
            </w:r>
          </w:p>
        </w:tc>
      </w:tr>
      <w:tr w:rsidR="00D7182D" w14:paraId="173905A1" w14:textId="77777777" w:rsidTr="005A54EC">
        <w:tc>
          <w:tcPr>
            <w:tcW w:w="10065" w:type="dxa"/>
            <w:gridSpan w:val="3"/>
          </w:tcPr>
          <w:p w14:paraId="5DD388EE" w14:textId="77777777" w:rsidR="00D7182D" w:rsidRDefault="00D7182D" w:rsidP="005A54EC"/>
        </w:tc>
      </w:tr>
      <w:tr w:rsidR="00D7182D" w14:paraId="7F65BD5F" w14:textId="77777777" w:rsidTr="005A54EC">
        <w:tc>
          <w:tcPr>
            <w:tcW w:w="10065" w:type="dxa"/>
            <w:gridSpan w:val="3"/>
            <w:shd w:val="clear" w:color="auto" w:fill="000080"/>
          </w:tcPr>
          <w:p w14:paraId="0199ABF0" w14:textId="77777777" w:rsidR="00D7182D" w:rsidRDefault="00D7182D" w:rsidP="005A54EC">
            <w:r>
              <w:rPr>
                <w:b/>
              </w:rPr>
              <w:lastRenderedPageBreak/>
              <w:t>Constrains</w:t>
            </w:r>
          </w:p>
        </w:tc>
      </w:tr>
      <w:tr w:rsidR="00D7182D" w14:paraId="255C9AD3" w14:textId="77777777" w:rsidTr="005A54EC">
        <w:tc>
          <w:tcPr>
            <w:tcW w:w="10065" w:type="dxa"/>
            <w:gridSpan w:val="3"/>
          </w:tcPr>
          <w:p w14:paraId="7D1EE5A3" w14:textId="77777777" w:rsidR="00D7182D" w:rsidRDefault="00D7182D" w:rsidP="005A54EC"/>
        </w:tc>
      </w:tr>
      <w:tr w:rsidR="00D7182D" w14:paraId="34B85F49" w14:textId="77777777" w:rsidTr="005A54EC">
        <w:tc>
          <w:tcPr>
            <w:tcW w:w="3355" w:type="dxa"/>
          </w:tcPr>
          <w:p w14:paraId="6CAC46D3" w14:textId="77777777" w:rsidR="00D7182D" w:rsidRDefault="00D7182D" w:rsidP="005A54EC"/>
        </w:tc>
        <w:tc>
          <w:tcPr>
            <w:tcW w:w="3355" w:type="dxa"/>
          </w:tcPr>
          <w:p w14:paraId="2825F302" w14:textId="77777777" w:rsidR="00D7182D" w:rsidRDefault="00D7182D" w:rsidP="005A54EC"/>
        </w:tc>
        <w:tc>
          <w:tcPr>
            <w:tcW w:w="3355" w:type="dxa"/>
          </w:tcPr>
          <w:p w14:paraId="52E84BFF" w14:textId="77777777" w:rsidR="00D7182D" w:rsidRDefault="00D7182D" w:rsidP="005A54EC"/>
        </w:tc>
      </w:tr>
      <w:tr w:rsidR="00D7182D" w14:paraId="6598CA28" w14:textId="77777777" w:rsidTr="005A54EC">
        <w:tc>
          <w:tcPr>
            <w:tcW w:w="3355" w:type="dxa"/>
          </w:tcPr>
          <w:p w14:paraId="202C51B5" w14:textId="77777777" w:rsidR="00D7182D" w:rsidRDefault="00D7182D" w:rsidP="005A54EC"/>
        </w:tc>
        <w:tc>
          <w:tcPr>
            <w:tcW w:w="3355" w:type="dxa"/>
          </w:tcPr>
          <w:p w14:paraId="5F474C97" w14:textId="77777777" w:rsidR="00D7182D" w:rsidRDefault="00D7182D" w:rsidP="005A54EC"/>
        </w:tc>
        <w:tc>
          <w:tcPr>
            <w:tcW w:w="3355" w:type="dxa"/>
          </w:tcPr>
          <w:p w14:paraId="4D5233C4" w14:textId="77777777" w:rsidR="00D7182D" w:rsidRDefault="00D7182D" w:rsidP="005A54EC"/>
        </w:tc>
      </w:tr>
    </w:tbl>
    <w:p w14:paraId="4C4AC57D" w14:textId="77777777" w:rsidR="00D7182D" w:rsidRPr="00D7182D" w:rsidRDefault="00D7182D" w:rsidP="00D7182D"/>
    <w:p w14:paraId="2DB559C5" w14:textId="328CBBF1" w:rsidR="00527967" w:rsidRDefault="00C106E9" w:rsidP="00830F42">
      <w:pPr>
        <w:pStyle w:val="Heading2"/>
      </w:pPr>
      <w:bookmarkStart w:id="84" w:name="_Toc127529686"/>
      <w:r>
        <w:t>Types</w:t>
      </w:r>
      <w:bookmarkEnd w:id="84"/>
    </w:p>
    <w:p w14:paraId="2141B78E" w14:textId="3FB8A6F0" w:rsidR="00C106E9" w:rsidRDefault="003D2782" w:rsidP="00830F42">
      <w:pPr>
        <w:pStyle w:val="Heading3"/>
      </w:pPr>
      <w:bookmarkStart w:id="85" w:name="_Toc127529687"/>
      <w:proofErr w:type="spellStart"/>
      <w:r w:rsidRPr="0088201F">
        <w:t>PAL_tHBridgeDefinition</w:t>
      </w:r>
      <w:bookmarkEnd w:id="85"/>
      <w:proofErr w:type="spellEnd"/>
    </w:p>
    <w:p w14:paraId="712B8605" w14:textId="00868F89" w:rsidR="003D63FD" w:rsidRPr="0037487A" w:rsidRDefault="003D63FD" w:rsidP="003D63FD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37487A" w:rsidRPr="004F4083" w14:paraId="4BFB55A2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522D7391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34B76E9F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7C1BA7A5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37487A" w:rsidRPr="004F4083" w14:paraId="21559F86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041108E3" w14:textId="1C7DAF05" w:rsidR="0037487A" w:rsidRPr="004F4083" w:rsidRDefault="003D27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u16LinarSlopeDutyCycle</w:t>
            </w:r>
          </w:p>
        </w:tc>
        <w:tc>
          <w:tcPr>
            <w:tcW w:w="2160" w:type="dxa"/>
            <w:shd w:val="clear" w:color="auto" w:fill="auto"/>
          </w:tcPr>
          <w:p w14:paraId="1C8EA88F" w14:textId="075C7436" w:rsidR="0037487A" w:rsidRPr="004F4083" w:rsidRDefault="003D27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uint16</w:t>
            </w:r>
          </w:p>
        </w:tc>
        <w:tc>
          <w:tcPr>
            <w:tcW w:w="3690" w:type="dxa"/>
            <w:shd w:val="clear" w:color="auto" w:fill="auto"/>
          </w:tcPr>
          <w:p w14:paraId="27E5435A" w14:textId="2701CD03" w:rsidR="0037487A" w:rsidRPr="004F4083" w:rsidRDefault="003D27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Linear</w:t>
            </w:r>
            <w:r>
              <w:t xml:space="preserve"> </w:t>
            </w:r>
            <w:r w:rsidRPr="0088201F">
              <w:t>Slope</w:t>
            </w:r>
            <w:r>
              <w:t xml:space="preserve"> </w:t>
            </w:r>
            <w:r w:rsidRPr="0088201F">
              <w:t>Duty</w:t>
            </w:r>
            <w:r>
              <w:t xml:space="preserve"> </w:t>
            </w:r>
            <w:r w:rsidRPr="0088201F">
              <w:t>Cycle</w:t>
            </w:r>
          </w:p>
        </w:tc>
      </w:tr>
      <w:tr w:rsidR="0037487A" w:rsidRPr="004F4083" w14:paraId="46418849" w14:textId="77777777" w:rsidTr="00F44B22">
        <w:tc>
          <w:tcPr>
            <w:tcW w:w="4320" w:type="dxa"/>
            <w:shd w:val="clear" w:color="auto" w:fill="auto"/>
          </w:tcPr>
          <w:p w14:paraId="6CD5AA9F" w14:textId="061EBA56" w:rsidR="0037487A" w:rsidRPr="004F4083" w:rsidRDefault="003744A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s16LinarOffsetDutyCycle</w:t>
            </w:r>
          </w:p>
        </w:tc>
        <w:tc>
          <w:tcPr>
            <w:tcW w:w="2160" w:type="dxa"/>
            <w:shd w:val="clear" w:color="auto" w:fill="auto"/>
          </w:tcPr>
          <w:p w14:paraId="5BFF98E3" w14:textId="579DB7CF" w:rsidR="0037487A" w:rsidRPr="004F4083" w:rsidRDefault="003744A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sint16</w:t>
            </w:r>
          </w:p>
        </w:tc>
        <w:tc>
          <w:tcPr>
            <w:tcW w:w="3690" w:type="dxa"/>
            <w:shd w:val="clear" w:color="auto" w:fill="auto"/>
          </w:tcPr>
          <w:p w14:paraId="77991181" w14:textId="77429B99" w:rsidR="0037487A" w:rsidRPr="004F4083" w:rsidRDefault="003744A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Lin</w:t>
            </w:r>
            <w:r>
              <w:t>e</w:t>
            </w:r>
            <w:r w:rsidRPr="0088201F">
              <w:t>ar</w:t>
            </w:r>
            <w:r>
              <w:t xml:space="preserve"> </w:t>
            </w:r>
            <w:r w:rsidRPr="0088201F">
              <w:t>Offset</w:t>
            </w:r>
            <w:r>
              <w:t xml:space="preserve"> </w:t>
            </w:r>
            <w:r w:rsidRPr="0088201F">
              <w:t>Duty</w:t>
            </w:r>
            <w:r>
              <w:t xml:space="preserve"> </w:t>
            </w:r>
            <w:r w:rsidRPr="0088201F">
              <w:t>Cycle</w:t>
            </w:r>
          </w:p>
        </w:tc>
      </w:tr>
      <w:tr w:rsidR="0037487A" w:rsidRPr="004F4083" w14:paraId="6682C9AF" w14:textId="77777777" w:rsidTr="00F44B22">
        <w:tc>
          <w:tcPr>
            <w:tcW w:w="4320" w:type="dxa"/>
            <w:shd w:val="clear" w:color="auto" w:fill="auto"/>
          </w:tcPr>
          <w:p w14:paraId="5B162D43" w14:textId="4CEEB7FB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u16IdleDutyCycleLevel</w:t>
            </w:r>
          </w:p>
        </w:tc>
        <w:tc>
          <w:tcPr>
            <w:tcW w:w="2160" w:type="dxa"/>
            <w:shd w:val="clear" w:color="auto" w:fill="auto"/>
          </w:tcPr>
          <w:p w14:paraId="7CD34DE2" w14:textId="2842B5AE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uint16</w:t>
            </w:r>
          </w:p>
        </w:tc>
        <w:tc>
          <w:tcPr>
            <w:tcW w:w="3690" w:type="dxa"/>
            <w:shd w:val="clear" w:color="auto" w:fill="auto"/>
          </w:tcPr>
          <w:p w14:paraId="515FE28B" w14:textId="0C91C6A5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Idle</w:t>
            </w:r>
            <w:r>
              <w:t xml:space="preserve"> </w:t>
            </w:r>
            <w:r w:rsidRPr="0088201F">
              <w:t>Duty</w:t>
            </w:r>
            <w:r>
              <w:t xml:space="preserve"> </w:t>
            </w:r>
            <w:r w:rsidRPr="0088201F">
              <w:t>Cycle</w:t>
            </w:r>
            <w:r>
              <w:t xml:space="preserve"> </w:t>
            </w:r>
            <w:r w:rsidRPr="0088201F">
              <w:t>Level</w:t>
            </w:r>
          </w:p>
        </w:tc>
      </w:tr>
      <w:tr w:rsidR="0037487A" w:rsidRPr="004F4083" w14:paraId="2CC39B8D" w14:textId="77777777" w:rsidTr="00F44B22">
        <w:tc>
          <w:tcPr>
            <w:tcW w:w="4320" w:type="dxa"/>
            <w:shd w:val="clear" w:color="auto" w:fill="auto"/>
          </w:tcPr>
          <w:p w14:paraId="42801A96" w14:textId="539DEAB9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u16ReadEnableDioId</w:t>
            </w:r>
          </w:p>
        </w:tc>
        <w:tc>
          <w:tcPr>
            <w:tcW w:w="2160" w:type="dxa"/>
            <w:shd w:val="clear" w:color="auto" w:fill="auto"/>
          </w:tcPr>
          <w:p w14:paraId="4788C86E" w14:textId="28388728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uint16</w:t>
            </w:r>
          </w:p>
        </w:tc>
        <w:tc>
          <w:tcPr>
            <w:tcW w:w="3690" w:type="dxa"/>
            <w:shd w:val="clear" w:color="auto" w:fill="auto"/>
          </w:tcPr>
          <w:p w14:paraId="657DF8ED" w14:textId="6B1186A2" w:rsidR="0037487A" w:rsidRPr="004F4083" w:rsidRDefault="00DA1D8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Read</w:t>
            </w:r>
            <w:r>
              <w:t xml:space="preserve"> </w:t>
            </w:r>
            <w:r w:rsidRPr="0088201F">
              <w:t>Enable</w:t>
            </w:r>
            <w:r>
              <w:t xml:space="preserve"> </w:t>
            </w:r>
            <w:proofErr w:type="spellStart"/>
            <w:r w:rsidRPr="0088201F">
              <w:t>Dio</w:t>
            </w:r>
            <w:proofErr w:type="spellEnd"/>
            <w:r>
              <w:t xml:space="preserve"> </w:t>
            </w:r>
            <w:r w:rsidRPr="0088201F">
              <w:t>Id</w:t>
            </w:r>
          </w:p>
        </w:tc>
      </w:tr>
      <w:tr w:rsidR="0037487A" w:rsidRPr="004F4083" w14:paraId="05C17AE0" w14:textId="77777777" w:rsidTr="00F44B22">
        <w:tc>
          <w:tcPr>
            <w:tcW w:w="4320" w:type="dxa"/>
            <w:shd w:val="clear" w:color="auto" w:fill="auto"/>
          </w:tcPr>
          <w:p w14:paraId="673348F0" w14:textId="522C50B8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u16DriveEnableDioId</w:t>
            </w:r>
          </w:p>
        </w:tc>
        <w:tc>
          <w:tcPr>
            <w:tcW w:w="2160" w:type="dxa"/>
            <w:shd w:val="clear" w:color="auto" w:fill="auto"/>
          </w:tcPr>
          <w:p w14:paraId="3581FB6D" w14:textId="32B8916A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uint16</w:t>
            </w:r>
          </w:p>
        </w:tc>
        <w:tc>
          <w:tcPr>
            <w:tcW w:w="3690" w:type="dxa"/>
            <w:shd w:val="clear" w:color="auto" w:fill="auto"/>
          </w:tcPr>
          <w:p w14:paraId="56974F13" w14:textId="7C095E9B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Drive</w:t>
            </w:r>
            <w:r>
              <w:t xml:space="preserve"> </w:t>
            </w:r>
            <w:r w:rsidRPr="0088201F">
              <w:t>Enable</w:t>
            </w:r>
            <w:r>
              <w:t xml:space="preserve"> </w:t>
            </w:r>
            <w:proofErr w:type="spellStart"/>
            <w:r w:rsidRPr="0088201F">
              <w:t>Dio</w:t>
            </w:r>
            <w:proofErr w:type="spellEnd"/>
            <w:r>
              <w:t xml:space="preserve"> </w:t>
            </w:r>
            <w:r w:rsidRPr="0088201F">
              <w:t>Id</w:t>
            </w:r>
          </w:p>
        </w:tc>
      </w:tr>
      <w:tr w:rsidR="0037487A" w:rsidRPr="004F4083" w14:paraId="57150EDF" w14:textId="77777777" w:rsidTr="00F44B22">
        <w:tc>
          <w:tcPr>
            <w:tcW w:w="4320" w:type="dxa"/>
            <w:shd w:val="clear" w:color="auto" w:fill="auto"/>
          </w:tcPr>
          <w:p w14:paraId="6A939739" w14:textId="69C14699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u8PwmChannelId</w:t>
            </w:r>
          </w:p>
        </w:tc>
        <w:tc>
          <w:tcPr>
            <w:tcW w:w="2160" w:type="dxa"/>
            <w:shd w:val="clear" w:color="auto" w:fill="auto"/>
          </w:tcPr>
          <w:p w14:paraId="3B1D5A39" w14:textId="7C20E1FC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88201F">
              <w:t>uint8</w:t>
            </w:r>
          </w:p>
        </w:tc>
        <w:tc>
          <w:tcPr>
            <w:tcW w:w="3690" w:type="dxa"/>
            <w:shd w:val="clear" w:color="auto" w:fill="auto"/>
          </w:tcPr>
          <w:p w14:paraId="701B017D" w14:textId="257FE55F" w:rsidR="0037487A" w:rsidRPr="004F4083" w:rsidRDefault="00A62A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8201F">
              <w:t>Pwm</w:t>
            </w:r>
            <w:proofErr w:type="spellEnd"/>
            <w:r>
              <w:t xml:space="preserve"> </w:t>
            </w:r>
            <w:r w:rsidRPr="0088201F">
              <w:t>Channel</w:t>
            </w:r>
            <w:r>
              <w:t xml:space="preserve"> </w:t>
            </w:r>
            <w:r w:rsidRPr="0088201F">
              <w:t>Id</w:t>
            </w:r>
          </w:p>
        </w:tc>
      </w:tr>
    </w:tbl>
    <w:p w14:paraId="54D86599" w14:textId="77777777" w:rsidR="007F7E48" w:rsidRDefault="007F7E48" w:rsidP="007F7E48"/>
    <w:p w14:paraId="77F092C0" w14:textId="760B6F38" w:rsidR="0037487A" w:rsidRDefault="004E259B" w:rsidP="0037487A">
      <w:pPr>
        <w:pStyle w:val="Heading3"/>
      </w:pPr>
      <w:bookmarkStart w:id="86" w:name="_Toc127529688"/>
      <w:proofErr w:type="spellStart"/>
      <w:r w:rsidRPr="0088201F">
        <w:t>PAL_tHBridgeCurrentValues</w:t>
      </w:r>
      <w:bookmarkEnd w:id="86"/>
      <w:proofErr w:type="spellEnd"/>
    </w:p>
    <w:p w14:paraId="633AC649" w14:textId="77777777" w:rsidR="0037487A" w:rsidRPr="0037487A" w:rsidRDefault="0037487A" w:rsidP="0037487A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37487A" w:rsidRPr="004F4083" w14:paraId="550F5AB4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60D5C625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041F5B4D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41FE54FE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37487A" w:rsidRPr="004F4083" w14:paraId="1CA0FACE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4917A1B4" w14:textId="2DD83318" w:rsidR="0037487A" w:rsidRPr="004F4083" w:rsidRDefault="004E557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u32SlopeToApplyNumerator</w:t>
            </w:r>
          </w:p>
        </w:tc>
        <w:tc>
          <w:tcPr>
            <w:tcW w:w="2160" w:type="dxa"/>
            <w:shd w:val="clear" w:color="auto" w:fill="auto"/>
          </w:tcPr>
          <w:p w14:paraId="2AA348F7" w14:textId="3C734AA3" w:rsidR="0037487A" w:rsidRPr="004F4083" w:rsidRDefault="004E557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uint32</w:t>
            </w:r>
          </w:p>
        </w:tc>
        <w:tc>
          <w:tcPr>
            <w:tcW w:w="3690" w:type="dxa"/>
            <w:shd w:val="clear" w:color="auto" w:fill="auto"/>
          </w:tcPr>
          <w:p w14:paraId="5532E5A6" w14:textId="22A790C4" w:rsidR="0037487A" w:rsidRPr="004F4083" w:rsidRDefault="004E557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Slope</w:t>
            </w:r>
            <w:r>
              <w:t xml:space="preserve"> </w:t>
            </w:r>
            <w:r w:rsidRPr="0088201F">
              <w:t>To</w:t>
            </w:r>
            <w:r>
              <w:t xml:space="preserve"> </w:t>
            </w:r>
            <w:r w:rsidRPr="0088201F">
              <w:t>Apply</w:t>
            </w:r>
            <w:r>
              <w:t xml:space="preserve"> </w:t>
            </w:r>
            <w:r w:rsidRPr="0088201F">
              <w:t>Numerator</w:t>
            </w:r>
          </w:p>
        </w:tc>
      </w:tr>
      <w:tr w:rsidR="0037487A" w:rsidRPr="004F4083" w14:paraId="16BFFF07" w14:textId="77777777" w:rsidTr="00F44B22">
        <w:tc>
          <w:tcPr>
            <w:tcW w:w="4320" w:type="dxa"/>
            <w:shd w:val="clear" w:color="auto" w:fill="auto"/>
          </w:tcPr>
          <w:p w14:paraId="66C28115" w14:textId="273AFE6D" w:rsidR="0037487A" w:rsidRPr="004F4083" w:rsidRDefault="005D74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s32OffsetToApplyNumerator</w:t>
            </w:r>
          </w:p>
        </w:tc>
        <w:tc>
          <w:tcPr>
            <w:tcW w:w="2160" w:type="dxa"/>
            <w:shd w:val="clear" w:color="auto" w:fill="auto"/>
          </w:tcPr>
          <w:p w14:paraId="4EDEF113" w14:textId="212DA471" w:rsidR="0037487A" w:rsidRPr="004F4083" w:rsidRDefault="005D74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sint32</w:t>
            </w:r>
          </w:p>
        </w:tc>
        <w:tc>
          <w:tcPr>
            <w:tcW w:w="3690" w:type="dxa"/>
            <w:shd w:val="clear" w:color="auto" w:fill="auto"/>
          </w:tcPr>
          <w:p w14:paraId="59D335B3" w14:textId="2311E618" w:rsidR="0037487A" w:rsidRPr="004F4083" w:rsidRDefault="005D741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Offset</w:t>
            </w:r>
            <w:r>
              <w:t xml:space="preserve"> </w:t>
            </w:r>
            <w:r w:rsidRPr="0088201F">
              <w:t>To</w:t>
            </w:r>
            <w:r>
              <w:t xml:space="preserve"> </w:t>
            </w:r>
            <w:r w:rsidRPr="0088201F">
              <w:t>Apply</w:t>
            </w:r>
            <w:r>
              <w:t xml:space="preserve"> </w:t>
            </w:r>
            <w:r w:rsidRPr="0088201F">
              <w:t>Numerator</w:t>
            </w:r>
          </w:p>
        </w:tc>
      </w:tr>
      <w:tr w:rsidR="0037487A" w:rsidRPr="004F4083" w14:paraId="545A7A70" w14:textId="77777777" w:rsidTr="00F44B22">
        <w:tc>
          <w:tcPr>
            <w:tcW w:w="4320" w:type="dxa"/>
            <w:shd w:val="clear" w:color="auto" w:fill="auto"/>
          </w:tcPr>
          <w:p w14:paraId="5EA771B4" w14:textId="7CA5341F" w:rsidR="0037487A" w:rsidRPr="004F4083" w:rsidRDefault="0096379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s16RawDutyCycleCommand</w:t>
            </w:r>
          </w:p>
        </w:tc>
        <w:tc>
          <w:tcPr>
            <w:tcW w:w="2160" w:type="dxa"/>
            <w:shd w:val="clear" w:color="auto" w:fill="auto"/>
          </w:tcPr>
          <w:p w14:paraId="58C1EF24" w14:textId="2FD12BDB" w:rsidR="0037487A" w:rsidRPr="004F4083" w:rsidRDefault="0096379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sint16</w:t>
            </w:r>
          </w:p>
        </w:tc>
        <w:tc>
          <w:tcPr>
            <w:tcW w:w="3690" w:type="dxa"/>
            <w:shd w:val="clear" w:color="auto" w:fill="auto"/>
          </w:tcPr>
          <w:p w14:paraId="23000F5F" w14:textId="58B0A87A" w:rsidR="0037487A" w:rsidRPr="004F4083" w:rsidRDefault="0096379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Raw</w:t>
            </w:r>
            <w:r>
              <w:t xml:space="preserve"> </w:t>
            </w:r>
            <w:r w:rsidRPr="0088201F">
              <w:t>Duty</w:t>
            </w:r>
            <w:r>
              <w:t xml:space="preserve"> </w:t>
            </w:r>
            <w:r w:rsidRPr="0088201F">
              <w:t>Cycle</w:t>
            </w:r>
            <w:r>
              <w:t xml:space="preserve"> </w:t>
            </w:r>
            <w:r w:rsidRPr="0088201F">
              <w:t>Command</w:t>
            </w:r>
          </w:p>
        </w:tc>
      </w:tr>
      <w:tr w:rsidR="0037487A" w:rsidRPr="004F4083" w14:paraId="0CBA3CD3" w14:textId="77777777" w:rsidTr="00F44B22">
        <w:tc>
          <w:tcPr>
            <w:tcW w:w="4320" w:type="dxa"/>
            <w:shd w:val="clear" w:color="auto" w:fill="auto"/>
          </w:tcPr>
          <w:p w14:paraId="2E180D1B" w14:textId="51676E86" w:rsidR="0037487A" w:rsidRPr="004F4083" w:rsidRDefault="006E1D6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s16AdaptedDutyCycleCommand</w:t>
            </w:r>
          </w:p>
        </w:tc>
        <w:tc>
          <w:tcPr>
            <w:tcW w:w="2160" w:type="dxa"/>
            <w:shd w:val="clear" w:color="auto" w:fill="auto"/>
          </w:tcPr>
          <w:p w14:paraId="6BBB864B" w14:textId="5BB117E9" w:rsidR="0037487A" w:rsidRPr="004F4083" w:rsidRDefault="006E1D6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sint16</w:t>
            </w:r>
          </w:p>
        </w:tc>
        <w:tc>
          <w:tcPr>
            <w:tcW w:w="3690" w:type="dxa"/>
            <w:shd w:val="clear" w:color="auto" w:fill="auto"/>
          </w:tcPr>
          <w:p w14:paraId="141BE203" w14:textId="14148C88" w:rsidR="0037487A" w:rsidRPr="004F4083" w:rsidRDefault="006E1D6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Adapted</w:t>
            </w:r>
            <w:r>
              <w:t xml:space="preserve"> </w:t>
            </w:r>
            <w:r w:rsidRPr="0088201F">
              <w:t>Duty</w:t>
            </w:r>
            <w:r>
              <w:t xml:space="preserve"> </w:t>
            </w:r>
            <w:r w:rsidRPr="0088201F">
              <w:t>Cycle</w:t>
            </w:r>
            <w:r>
              <w:t xml:space="preserve"> </w:t>
            </w:r>
            <w:r w:rsidRPr="0088201F">
              <w:t>Command</w:t>
            </w:r>
          </w:p>
        </w:tc>
      </w:tr>
      <w:tr w:rsidR="0037487A" w:rsidRPr="004F4083" w14:paraId="1B934BA1" w14:textId="77777777" w:rsidTr="00F44B22">
        <w:tc>
          <w:tcPr>
            <w:tcW w:w="4320" w:type="dxa"/>
            <w:shd w:val="clear" w:color="auto" w:fill="auto"/>
          </w:tcPr>
          <w:p w14:paraId="5FBC12D0" w14:textId="7EA813F9" w:rsidR="0037487A" w:rsidRPr="004F4083" w:rsidRDefault="00DA4DD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u8EnableCommand</w:t>
            </w:r>
          </w:p>
        </w:tc>
        <w:tc>
          <w:tcPr>
            <w:tcW w:w="2160" w:type="dxa"/>
            <w:shd w:val="clear" w:color="auto" w:fill="auto"/>
          </w:tcPr>
          <w:p w14:paraId="4D2A9D30" w14:textId="365B66A9" w:rsidR="0037487A" w:rsidRPr="004F4083" w:rsidRDefault="00DA4DD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uint8</w:t>
            </w:r>
          </w:p>
        </w:tc>
        <w:tc>
          <w:tcPr>
            <w:tcW w:w="3690" w:type="dxa"/>
            <w:shd w:val="clear" w:color="auto" w:fill="auto"/>
          </w:tcPr>
          <w:p w14:paraId="76DD1C4A" w14:textId="4673BA8C" w:rsidR="0037487A" w:rsidRPr="004F4083" w:rsidRDefault="00DA4DD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88201F">
              <w:t>Enable</w:t>
            </w:r>
            <w:r>
              <w:t xml:space="preserve"> </w:t>
            </w:r>
            <w:r w:rsidRPr="0088201F">
              <w:t>Command</w:t>
            </w:r>
          </w:p>
        </w:tc>
      </w:tr>
      <w:tr w:rsidR="0037487A" w:rsidRPr="004F4083" w14:paraId="583825ED" w14:textId="77777777" w:rsidTr="00F44B22">
        <w:tc>
          <w:tcPr>
            <w:tcW w:w="4320" w:type="dxa"/>
            <w:shd w:val="clear" w:color="auto" w:fill="auto"/>
          </w:tcPr>
          <w:p w14:paraId="7CC925FE" w14:textId="694768FE" w:rsidR="0037487A" w:rsidRPr="004F4083" w:rsidRDefault="00FD3CF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proofErr w:type="spellStart"/>
            <w:r w:rsidRPr="0088201F">
              <w:t>bIsPwrStgInSelfProtection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4BC37E8E" w14:textId="0C03EA4F" w:rsidR="0037487A" w:rsidRPr="004F4083" w:rsidRDefault="00FD3CF0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proofErr w:type="spellStart"/>
            <w:r w:rsidRPr="0088201F">
              <w:t>boolean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25DADC0A" w14:textId="412AB307" w:rsidR="0037487A" w:rsidRPr="004F4083" w:rsidRDefault="00FD3CF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 xml:space="preserve">Driver </w:t>
            </w:r>
            <w:r w:rsidRPr="0088201F">
              <w:t>Is</w:t>
            </w:r>
            <w:r>
              <w:t xml:space="preserve"> </w:t>
            </w:r>
            <w:proofErr w:type="spellStart"/>
            <w:r w:rsidRPr="0088201F">
              <w:t>PwrStg</w:t>
            </w:r>
            <w:proofErr w:type="spellEnd"/>
            <w:r>
              <w:t xml:space="preserve"> </w:t>
            </w:r>
            <w:r w:rsidRPr="0088201F">
              <w:t>In</w:t>
            </w:r>
            <w:r>
              <w:t xml:space="preserve"> </w:t>
            </w:r>
            <w:r w:rsidRPr="0088201F">
              <w:t>Self</w:t>
            </w:r>
            <w:r>
              <w:t xml:space="preserve"> </w:t>
            </w:r>
            <w:r w:rsidRPr="0088201F">
              <w:t>Protection</w:t>
            </w:r>
          </w:p>
        </w:tc>
      </w:tr>
    </w:tbl>
    <w:p w14:paraId="7D13DB12" w14:textId="77777777" w:rsidR="0037487A" w:rsidRDefault="0037487A" w:rsidP="0037487A"/>
    <w:p w14:paraId="067F06BE" w14:textId="0F7A10AA" w:rsidR="0037487A" w:rsidRDefault="00605EC2" w:rsidP="0037487A">
      <w:pPr>
        <w:pStyle w:val="Heading3"/>
      </w:pPr>
      <w:bookmarkStart w:id="87" w:name="_Toc127529689"/>
      <w:proofErr w:type="spellStart"/>
      <w:r w:rsidRPr="006E25A3">
        <w:t>PAL_tBoostDriverDefinition</w:t>
      </w:r>
      <w:bookmarkEnd w:id="87"/>
      <w:proofErr w:type="spellEnd"/>
    </w:p>
    <w:p w14:paraId="52325807" w14:textId="77777777" w:rsidR="0037487A" w:rsidRPr="0037487A" w:rsidRDefault="0037487A" w:rsidP="0037487A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37487A" w:rsidRPr="004F4083" w14:paraId="331DEE06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7067D670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5A9A74FB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7286A968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37487A" w:rsidRPr="004F4083" w14:paraId="7530B000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1E411DBF" w14:textId="1092F4B4" w:rsidR="0037487A" w:rsidRPr="004F4083" w:rsidRDefault="00605EC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u16IdleDutyCycleLevel</w:t>
            </w:r>
          </w:p>
        </w:tc>
        <w:tc>
          <w:tcPr>
            <w:tcW w:w="2160" w:type="dxa"/>
            <w:shd w:val="clear" w:color="auto" w:fill="auto"/>
          </w:tcPr>
          <w:p w14:paraId="431ED964" w14:textId="67372C6B" w:rsidR="0037487A" w:rsidRPr="004F4083" w:rsidRDefault="00605EC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1186A33A" w14:textId="3A68BB51" w:rsidR="0037487A" w:rsidRPr="004F4083" w:rsidRDefault="00605EC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Idle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  <w:r>
              <w:t xml:space="preserve"> </w:t>
            </w:r>
            <w:r w:rsidRPr="006E25A3">
              <w:t>Level</w:t>
            </w:r>
          </w:p>
        </w:tc>
      </w:tr>
      <w:tr w:rsidR="0037487A" w:rsidRPr="004F4083" w14:paraId="32E4B59F" w14:textId="77777777" w:rsidTr="00F44B22">
        <w:tc>
          <w:tcPr>
            <w:tcW w:w="4320" w:type="dxa"/>
            <w:shd w:val="clear" w:color="auto" w:fill="auto"/>
          </w:tcPr>
          <w:p w14:paraId="67DCD839" w14:textId="5F1CABCE" w:rsidR="0037487A" w:rsidRPr="004F4083" w:rsidRDefault="00C8715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u8PwmChannelId</w:t>
            </w:r>
          </w:p>
        </w:tc>
        <w:tc>
          <w:tcPr>
            <w:tcW w:w="2160" w:type="dxa"/>
            <w:shd w:val="clear" w:color="auto" w:fill="auto"/>
          </w:tcPr>
          <w:p w14:paraId="1E5FF606" w14:textId="4A6407F9" w:rsidR="0037487A" w:rsidRPr="004F4083" w:rsidRDefault="00C8715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626E0C8F" w14:textId="5B536D60" w:rsidR="0037487A" w:rsidRPr="004F4083" w:rsidRDefault="00C8715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E25A3">
              <w:t>Pwm</w:t>
            </w:r>
            <w:proofErr w:type="spellEnd"/>
            <w:r>
              <w:t xml:space="preserve"> </w:t>
            </w:r>
            <w:r w:rsidRPr="006E25A3">
              <w:t>Channel</w:t>
            </w:r>
            <w:r>
              <w:t xml:space="preserve"> </w:t>
            </w:r>
            <w:r w:rsidRPr="006E25A3">
              <w:t>Id</w:t>
            </w:r>
          </w:p>
        </w:tc>
      </w:tr>
      <w:tr w:rsidR="0037487A" w:rsidRPr="004F4083" w14:paraId="22AC866F" w14:textId="77777777" w:rsidTr="00F44B22">
        <w:tc>
          <w:tcPr>
            <w:tcW w:w="4320" w:type="dxa"/>
            <w:shd w:val="clear" w:color="auto" w:fill="auto"/>
          </w:tcPr>
          <w:p w14:paraId="0B186F47" w14:textId="5FF4CFA0" w:rsidR="0037487A" w:rsidRPr="004F4083" w:rsidRDefault="00323B9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u8PwmCPChannelId</w:t>
            </w:r>
          </w:p>
        </w:tc>
        <w:tc>
          <w:tcPr>
            <w:tcW w:w="2160" w:type="dxa"/>
            <w:shd w:val="clear" w:color="auto" w:fill="auto"/>
          </w:tcPr>
          <w:p w14:paraId="4371BA74" w14:textId="01BF39A2" w:rsidR="0037487A" w:rsidRPr="004F4083" w:rsidRDefault="00323B9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7D0ACECD" w14:textId="6311A5E8" w:rsidR="0037487A" w:rsidRPr="004F4083" w:rsidRDefault="00323B9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E25A3">
              <w:t>Pwm</w:t>
            </w:r>
            <w:proofErr w:type="spellEnd"/>
            <w:r>
              <w:t xml:space="preserve"> </w:t>
            </w:r>
            <w:r w:rsidRPr="006E25A3">
              <w:t>CP</w:t>
            </w:r>
            <w:r>
              <w:t xml:space="preserve"> </w:t>
            </w:r>
            <w:r w:rsidRPr="006E25A3">
              <w:t>Channel</w:t>
            </w:r>
            <w:r>
              <w:t xml:space="preserve"> </w:t>
            </w:r>
            <w:r w:rsidRPr="006E25A3">
              <w:t>Id</w:t>
            </w:r>
          </w:p>
        </w:tc>
      </w:tr>
      <w:tr w:rsidR="0037487A" w:rsidRPr="004F4083" w14:paraId="6AEC2A8C" w14:textId="77777777" w:rsidTr="00F44B22">
        <w:tc>
          <w:tcPr>
            <w:tcW w:w="4320" w:type="dxa"/>
            <w:shd w:val="clear" w:color="auto" w:fill="auto"/>
          </w:tcPr>
          <w:p w14:paraId="4FAE22D2" w14:textId="1F48B2F4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u8DioChannelHighId</w:t>
            </w:r>
          </w:p>
        </w:tc>
        <w:tc>
          <w:tcPr>
            <w:tcW w:w="2160" w:type="dxa"/>
            <w:shd w:val="clear" w:color="auto" w:fill="auto"/>
          </w:tcPr>
          <w:p w14:paraId="667AAB9A" w14:textId="07139B36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t>uint16</w:t>
            </w:r>
          </w:p>
        </w:tc>
        <w:tc>
          <w:tcPr>
            <w:tcW w:w="3690" w:type="dxa"/>
            <w:shd w:val="clear" w:color="auto" w:fill="auto"/>
          </w:tcPr>
          <w:p w14:paraId="0B162092" w14:textId="0BA5898A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E25A3">
              <w:t>Dio</w:t>
            </w:r>
            <w:proofErr w:type="spellEnd"/>
            <w:r>
              <w:t xml:space="preserve"> </w:t>
            </w:r>
            <w:r w:rsidRPr="006E25A3">
              <w:t>Channel</w:t>
            </w:r>
            <w:r>
              <w:t xml:space="preserve"> </w:t>
            </w:r>
            <w:r w:rsidRPr="006E25A3">
              <w:t>High</w:t>
            </w:r>
            <w:r>
              <w:t xml:space="preserve"> </w:t>
            </w:r>
            <w:r w:rsidRPr="006E25A3">
              <w:t>Id</w:t>
            </w:r>
          </w:p>
        </w:tc>
      </w:tr>
      <w:tr w:rsidR="0037487A" w:rsidRPr="004F4083" w14:paraId="2382DBC8" w14:textId="77777777" w:rsidTr="00F44B22">
        <w:tc>
          <w:tcPr>
            <w:tcW w:w="4320" w:type="dxa"/>
            <w:shd w:val="clear" w:color="auto" w:fill="auto"/>
          </w:tcPr>
          <w:p w14:paraId="01292ED4" w14:textId="180CE407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u8DioChannelLowId</w:t>
            </w:r>
          </w:p>
        </w:tc>
        <w:tc>
          <w:tcPr>
            <w:tcW w:w="2160" w:type="dxa"/>
            <w:shd w:val="clear" w:color="auto" w:fill="auto"/>
          </w:tcPr>
          <w:p w14:paraId="23F63922" w14:textId="0C399CF3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37FA9715" w14:textId="75634622" w:rsidR="0037487A" w:rsidRPr="004F4083" w:rsidRDefault="00385F6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E25A3">
              <w:t>Dio</w:t>
            </w:r>
            <w:proofErr w:type="spellEnd"/>
            <w:r>
              <w:t xml:space="preserve"> </w:t>
            </w:r>
            <w:r w:rsidRPr="006E25A3">
              <w:t>Channel</w:t>
            </w:r>
            <w:r>
              <w:t xml:space="preserve"> </w:t>
            </w:r>
            <w:r w:rsidRPr="006E25A3">
              <w:t>Low</w:t>
            </w:r>
            <w:r>
              <w:t xml:space="preserve"> </w:t>
            </w:r>
            <w:r w:rsidRPr="006E25A3">
              <w:t>Id</w:t>
            </w:r>
          </w:p>
        </w:tc>
      </w:tr>
    </w:tbl>
    <w:p w14:paraId="3014BE8A" w14:textId="77777777" w:rsidR="0037487A" w:rsidRDefault="0037487A" w:rsidP="0037487A"/>
    <w:p w14:paraId="591DCBAC" w14:textId="56922830" w:rsidR="0037487A" w:rsidRDefault="002501E9" w:rsidP="0037487A">
      <w:pPr>
        <w:pStyle w:val="Heading3"/>
      </w:pPr>
      <w:bookmarkStart w:id="88" w:name="_Toc127529690"/>
      <w:proofErr w:type="spellStart"/>
      <w:r w:rsidRPr="006E25A3">
        <w:t>PAL_tFullBridgeDefinition</w:t>
      </w:r>
      <w:bookmarkEnd w:id="88"/>
      <w:proofErr w:type="spellEnd"/>
    </w:p>
    <w:p w14:paraId="671B5EB9" w14:textId="77777777" w:rsidR="0037487A" w:rsidRPr="0037487A" w:rsidRDefault="0037487A" w:rsidP="0037487A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37487A" w:rsidRPr="004F4083" w14:paraId="6C64F9C1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200DDCDD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4EDED536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55A66B08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37487A" w:rsidRPr="004F4083" w14:paraId="3EB93A65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78CE57DF" w14:textId="3BE39CD5" w:rsidR="0037487A" w:rsidRPr="004F4083" w:rsidRDefault="00CE166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u16LinarSlopeNumDutyCycle</w:t>
            </w:r>
          </w:p>
        </w:tc>
        <w:tc>
          <w:tcPr>
            <w:tcW w:w="2160" w:type="dxa"/>
            <w:shd w:val="clear" w:color="auto" w:fill="auto"/>
          </w:tcPr>
          <w:p w14:paraId="1F0E0278" w14:textId="09BA56BC" w:rsidR="0037487A" w:rsidRPr="004F4083" w:rsidRDefault="00CE166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77818431" w14:textId="6F98A617" w:rsidR="0037487A" w:rsidRPr="004F4083" w:rsidRDefault="00CE166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Linear</w:t>
            </w:r>
            <w:r>
              <w:t xml:space="preserve"> </w:t>
            </w:r>
            <w:r w:rsidRPr="006E25A3">
              <w:t>Slope</w:t>
            </w:r>
            <w:r>
              <w:t xml:space="preserve"> </w:t>
            </w:r>
            <w:r w:rsidRPr="006E25A3">
              <w:t>Num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</w:p>
        </w:tc>
      </w:tr>
      <w:tr w:rsidR="0037487A" w:rsidRPr="004F4083" w14:paraId="662A0ECC" w14:textId="77777777" w:rsidTr="00F44B22">
        <w:tc>
          <w:tcPr>
            <w:tcW w:w="4320" w:type="dxa"/>
            <w:shd w:val="clear" w:color="auto" w:fill="auto"/>
          </w:tcPr>
          <w:p w14:paraId="6302126D" w14:textId="65C77068" w:rsidR="0037487A" w:rsidRPr="004F4083" w:rsidRDefault="00DA2A5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u16LinarSlopeDenDutyCycle</w:t>
            </w:r>
          </w:p>
        </w:tc>
        <w:tc>
          <w:tcPr>
            <w:tcW w:w="2160" w:type="dxa"/>
            <w:shd w:val="clear" w:color="auto" w:fill="auto"/>
          </w:tcPr>
          <w:p w14:paraId="6189C25A" w14:textId="5157F374" w:rsidR="0037487A" w:rsidRPr="004F4083" w:rsidRDefault="00DA2A5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7CF1DFF7" w14:textId="687C09D8" w:rsidR="0037487A" w:rsidRPr="004F4083" w:rsidRDefault="00DA2A5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Linear</w:t>
            </w:r>
            <w:r>
              <w:t xml:space="preserve"> </w:t>
            </w:r>
            <w:r w:rsidRPr="006E25A3">
              <w:t>Slope</w:t>
            </w:r>
            <w:r>
              <w:t xml:space="preserve"> </w:t>
            </w:r>
            <w:r w:rsidRPr="006E25A3">
              <w:t>Den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</w:p>
        </w:tc>
      </w:tr>
      <w:tr w:rsidR="0037487A" w:rsidRPr="004F4083" w14:paraId="66CC364E" w14:textId="77777777" w:rsidTr="00F44B22">
        <w:tc>
          <w:tcPr>
            <w:tcW w:w="4320" w:type="dxa"/>
            <w:shd w:val="clear" w:color="auto" w:fill="auto"/>
          </w:tcPr>
          <w:p w14:paraId="7686A2EA" w14:textId="3CC497AB" w:rsidR="0037487A" w:rsidRPr="004F4083" w:rsidRDefault="00D63E6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u16LinarOffsetNumDutyCycle</w:t>
            </w:r>
          </w:p>
        </w:tc>
        <w:tc>
          <w:tcPr>
            <w:tcW w:w="2160" w:type="dxa"/>
            <w:shd w:val="clear" w:color="auto" w:fill="auto"/>
          </w:tcPr>
          <w:p w14:paraId="2624E00C" w14:textId="242DE4A4" w:rsidR="0037487A" w:rsidRPr="004F4083" w:rsidRDefault="00D63E6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6FB3FBB5" w14:textId="0A8D9B68" w:rsidR="0037487A" w:rsidRPr="004F4083" w:rsidRDefault="00D63E63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Linear</w:t>
            </w:r>
            <w:r>
              <w:t xml:space="preserve"> </w:t>
            </w:r>
            <w:r w:rsidRPr="006E25A3">
              <w:t>Offset</w:t>
            </w:r>
            <w:r>
              <w:t xml:space="preserve"> </w:t>
            </w:r>
            <w:r w:rsidRPr="006E25A3">
              <w:t>Num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</w:p>
        </w:tc>
      </w:tr>
      <w:tr w:rsidR="0037487A" w:rsidRPr="004F4083" w14:paraId="13E92FBA" w14:textId="77777777" w:rsidTr="00F44B22">
        <w:tc>
          <w:tcPr>
            <w:tcW w:w="4320" w:type="dxa"/>
            <w:shd w:val="clear" w:color="auto" w:fill="auto"/>
          </w:tcPr>
          <w:p w14:paraId="434C2960" w14:textId="1C9F2C1C" w:rsidR="0037487A" w:rsidRPr="004F4083" w:rsidRDefault="00D726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u16LinarOffsetDenDutyCycle</w:t>
            </w:r>
          </w:p>
        </w:tc>
        <w:tc>
          <w:tcPr>
            <w:tcW w:w="2160" w:type="dxa"/>
            <w:shd w:val="clear" w:color="auto" w:fill="auto"/>
          </w:tcPr>
          <w:p w14:paraId="5BDC15F3" w14:textId="44B163D5" w:rsidR="0037487A" w:rsidRPr="004F4083" w:rsidRDefault="00D726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2542EF75" w14:textId="2C236601" w:rsidR="0037487A" w:rsidRPr="004F4083" w:rsidRDefault="00D726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Linear</w:t>
            </w:r>
            <w:r>
              <w:t xml:space="preserve"> </w:t>
            </w:r>
            <w:r w:rsidRPr="006E25A3">
              <w:t>Offset</w:t>
            </w:r>
            <w:r>
              <w:t xml:space="preserve"> </w:t>
            </w:r>
            <w:r w:rsidRPr="006E25A3">
              <w:t>Den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</w:p>
        </w:tc>
      </w:tr>
      <w:tr w:rsidR="0037487A" w:rsidRPr="004F4083" w14:paraId="5C15EA9B" w14:textId="77777777" w:rsidTr="00F44B22">
        <w:tc>
          <w:tcPr>
            <w:tcW w:w="4320" w:type="dxa"/>
            <w:shd w:val="clear" w:color="auto" w:fill="auto"/>
          </w:tcPr>
          <w:p w14:paraId="73D8AC56" w14:textId="7DD79D24" w:rsidR="0037487A" w:rsidRPr="004F4083" w:rsidRDefault="00DF7DD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u16IdleDutyCycleLevel</w:t>
            </w:r>
          </w:p>
        </w:tc>
        <w:tc>
          <w:tcPr>
            <w:tcW w:w="2160" w:type="dxa"/>
            <w:shd w:val="clear" w:color="auto" w:fill="auto"/>
          </w:tcPr>
          <w:p w14:paraId="5A58612B" w14:textId="3CB57905" w:rsidR="0037487A" w:rsidRPr="004F4083" w:rsidRDefault="00DF7DD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0B948744" w14:textId="6D532E65" w:rsidR="0037487A" w:rsidRPr="004F4083" w:rsidRDefault="00DF7DD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Idle</w:t>
            </w:r>
            <w:r>
              <w:t xml:space="preserve"> </w:t>
            </w:r>
            <w:r w:rsidRPr="006E25A3">
              <w:t>Duty</w:t>
            </w:r>
            <w:r>
              <w:t xml:space="preserve"> </w:t>
            </w:r>
            <w:r w:rsidRPr="006E25A3">
              <w:t>Cycle</w:t>
            </w:r>
            <w:r>
              <w:t xml:space="preserve"> </w:t>
            </w:r>
            <w:r w:rsidRPr="006E25A3">
              <w:t>Level</w:t>
            </w:r>
          </w:p>
        </w:tc>
      </w:tr>
      <w:tr w:rsidR="0037487A" w:rsidRPr="004F4083" w14:paraId="59E4C3BE" w14:textId="77777777" w:rsidTr="00F44B22">
        <w:tc>
          <w:tcPr>
            <w:tcW w:w="4320" w:type="dxa"/>
            <w:shd w:val="clear" w:color="auto" w:fill="auto"/>
          </w:tcPr>
          <w:p w14:paraId="4FD63145" w14:textId="341D21BA" w:rsidR="0037487A" w:rsidRPr="004F4083" w:rsidRDefault="00D745C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u16ReadEnableDioId</w:t>
            </w:r>
          </w:p>
        </w:tc>
        <w:tc>
          <w:tcPr>
            <w:tcW w:w="2160" w:type="dxa"/>
            <w:shd w:val="clear" w:color="auto" w:fill="auto"/>
          </w:tcPr>
          <w:p w14:paraId="672D12A9" w14:textId="5DD08637" w:rsidR="0037487A" w:rsidRPr="004F4083" w:rsidRDefault="00D745C4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4731BB21" w14:textId="3838CF44" w:rsidR="0037487A" w:rsidRPr="004F4083" w:rsidRDefault="00D745C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Read</w:t>
            </w:r>
            <w:r>
              <w:t xml:space="preserve"> </w:t>
            </w:r>
            <w:r w:rsidRPr="006E25A3">
              <w:t>Enable</w:t>
            </w:r>
            <w:r>
              <w:t xml:space="preserve"> </w:t>
            </w:r>
            <w:proofErr w:type="spellStart"/>
            <w:r w:rsidRPr="006E25A3">
              <w:t>Dio</w:t>
            </w:r>
            <w:proofErr w:type="spellEnd"/>
            <w:r>
              <w:t xml:space="preserve"> </w:t>
            </w:r>
            <w:r w:rsidRPr="006E25A3">
              <w:t>Id</w:t>
            </w:r>
          </w:p>
        </w:tc>
      </w:tr>
      <w:tr w:rsidR="00DF7DD4" w:rsidRPr="004F4083" w14:paraId="24B69922" w14:textId="77777777" w:rsidTr="00F44B22">
        <w:tc>
          <w:tcPr>
            <w:tcW w:w="4320" w:type="dxa"/>
            <w:shd w:val="clear" w:color="auto" w:fill="auto"/>
          </w:tcPr>
          <w:p w14:paraId="006AB7E6" w14:textId="1C3126D0" w:rsidR="00DF7DD4" w:rsidRPr="004F4083" w:rsidRDefault="0047556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u16DriveEnableDioId</w:t>
            </w:r>
          </w:p>
        </w:tc>
        <w:tc>
          <w:tcPr>
            <w:tcW w:w="2160" w:type="dxa"/>
            <w:shd w:val="clear" w:color="auto" w:fill="auto"/>
          </w:tcPr>
          <w:p w14:paraId="191DB0AC" w14:textId="543AEDB6" w:rsidR="00DF7DD4" w:rsidRPr="004F4083" w:rsidRDefault="0047556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230F8038" w14:textId="7748F255" w:rsidR="00DF7DD4" w:rsidRPr="004F4083" w:rsidRDefault="0047556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Drive</w:t>
            </w:r>
            <w:r>
              <w:t xml:space="preserve"> </w:t>
            </w:r>
            <w:r w:rsidRPr="006E25A3">
              <w:t>Enable</w:t>
            </w:r>
            <w:r>
              <w:t xml:space="preserve"> </w:t>
            </w:r>
            <w:proofErr w:type="spellStart"/>
            <w:r w:rsidRPr="006E25A3">
              <w:t>Dio</w:t>
            </w:r>
            <w:proofErr w:type="spellEnd"/>
            <w:r>
              <w:t xml:space="preserve"> </w:t>
            </w:r>
            <w:r w:rsidRPr="006E25A3">
              <w:t>Id</w:t>
            </w:r>
          </w:p>
        </w:tc>
      </w:tr>
      <w:tr w:rsidR="00DF7DD4" w:rsidRPr="004F4083" w14:paraId="484D6128" w14:textId="77777777" w:rsidTr="00F44B22">
        <w:tc>
          <w:tcPr>
            <w:tcW w:w="4320" w:type="dxa"/>
            <w:shd w:val="clear" w:color="auto" w:fill="auto"/>
          </w:tcPr>
          <w:p w14:paraId="7F59A3F0" w14:textId="221461C1" w:rsidR="00DF7DD4" w:rsidRPr="004F4083" w:rsidRDefault="0062250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u8DirectionDioId</w:t>
            </w:r>
          </w:p>
        </w:tc>
        <w:tc>
          <w:tcPr>
            <w:tcW w:w="2160" w:type="dxa"/>
            <w:shd w:val="clear" w:color="auto" w:fill="auto"/>
          </w:tcPr>
          <w:p w14:paraId="2CF332AA" w14:textId="5AF7BF70" w:rsidR="00DF7DD4" w:rsidRPr="004F4083" w:rsidRDefault="00622504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08EB5CA2" w14:textId="329EF241" w:rsidR="00DF7DD4" w:rsidRPr="004F4083" w:rsidRDefault="00622504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Direction</w:t>
            </w:r>
            <w:r>
              <w:t xml:space="preserve"> </w:t>
            </w:r>
            <w:proofErr w:type="spellStart"/>
            <w:r w:rsidRPr="006E25A3">
              <w:t>Dio</w:t>
            </w:r>
            <w:proofErr w:type="spellEnd"/>
            <w:r>
              <w:t xml:space="preserve"> </w:t>
            </w:r>
            <w:r w:rsidRPr="006E25A3">
              <w:t>Id</w:t>
            </w:r>
          </w:p>
        </w:tc>
      </w:tr>
      <w:tr w:rsidR="00DF7DD4" w:rsidRPr="004F4083" w14:paraId="34F23C77" w14:textId="77777777" w:rsidTr="00F44B22">
        <w:tc>
          <w:tcPr>
            <w:tcW w:w="4320" w:type="dxa"/>
            <w:shd w:val="clear" w:color="auto" w:fill="auto"/>
          </w:tcPr>
          <w:p w14:paraId="6B5EE7FB" w14:textId="3FF704B5" w:rsidR="00DF7DD4" w:rsidRPr="004F4083" w:rsidRDefault="007E1F2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lastRenderedPageBreak/>
              <w:t>u8PwmChannelId</w:t>
            </w:r>
          </w:p>
        </w:tc>
        <w:tc>
          <w:tcPr>
            <w:tcW w:w="2160" w:type="dxa"/>
            <w:shd w:val="clear" w:color="auto" w:fill="auto"/>
          </w:tcPr>
          <w:p w14:paraId="32F67069" w14:textId="1E18E364" w:rsidR="00DF7DD4" w:rsidRPr="004F4083" w:rsidRDefault="007E1F27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33433919" w14:textId="48A65A8D" w:rsidR="00DF7DD4" w:rsidRPr="004F4083" w:rsidRDefault="007E1F2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E25A3">
              <w:t>Pwm</w:t>
            </w:r>
            <w:proofErr w:type="spellEnd"/>
            <w:r>
              <w:t xml:space="preserve"> </w:t>
            </w:r>
            <w:r w:rsidRPr="006E25A3">
              <w:t>Channel</w:t>
            </w:r>
            <w:r>
              <w:t xml:space="preserve"> </w:t>
            </w:r>
            <w:r w:rsidRPr="006E25A3">
              <w:t>Id</w:t>
            </w:r>
          </w:p>
        </w:tc>
      </w:tr>
    </w:tbl>
    <w:p w14:paraId="3836394C" w14:textId="77777777" w:rsidR="0037487A" w:rsidRDefault="0037487A" w:rsidP="0037487A"/>
    <w:p w14:paraId="3DB2F866" w14:textId="16EC2DAF" w:rsidR="0037487A" w:rsidRDefault="002C57CF" w:rsidP="0037487A">
      <w:pPr>
        <w:pStyle w:val="Heading3"/>
      </w:pPr>
      <w:bookmarkStart w:id="89" w:name="_Toc127529691"/>
      <w:proofErr w:type="spellStart"/>
      <w:r w:rsidRPr="006E25A3">
        <w:t>PAL_tPrelBoostTestData</w:t>
      </w:r>
      <w:bookmarkEnd w:id="89"/>
      <w:proofErr w:type="spellEnd"/>
    </w:p>
    <w:p w14:paraId="15F02850" w14:textId="77777777" w:rsidR="0037487A" w:rsidRPr="0037487A" w:rsidRDefault="0037487A" w:rsidP="0037487A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37487A" w:rsidRPr="004F4083" w14:paraId="0C75E326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394754F0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009246CB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06B297CA" w14:textId="77777777" w:rsidR="0037487A" w:rsidRPr="004F4083" w:rsidRDefault="0037487A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37487A" w:rsidRPr="004F4083" w14:paraId="40B17FAB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2197E1B7" w14:textId="6035E95B" w:rsidR="0037487A" w:rsidRPr="004F4083" w:rsidRDefault="00827A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u16PreBoostDeadTimeCounter</w:t>
            </w:r>
          </w:p>
        </w:tc>
        <w:tc>
          <w:tcPr>
            <w:tcW w:w="2160" w:type="dxa"/>
            <w:shd w:val="clear" w:color="auto" w:fill="auto"/>
          </w:tcPr>
          <w:p w14:paraId="5ABAEE73" w14:textId="4895AC03" w:rsidR="0037487A" w:rsidRPr="004F4083" w:rsidRDefault="00827A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uint16</w:t>
            </w:r>
          </w:p>
        </w:tc>
        <w:tc>
          <w:tcPr>
            <w:tcW w:w="3690" w:type="dxa"/>
            <w:shd w:val="clear" w:color="auto" w:fill="auto"/>
          </w:tcPr>
          <w:p w14:paraId="505AA67A" w14:textId="02761839" w:rsidR="0037487A" w:rsidRPr="004F4083" w:rsidRDefault="00827A8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Dead</w:t>
            </w:r>
            <w:r>
              <w:t xml:space="preserve"> </w:t>
            </w:r>
            <w:r w:rsidRPr="006E25A3">
              <w:t>Time</w:t>
            </w:r>
            <w:r>
              <w:t xml:space="preserve"> </w:t>
            </w:r>
            <w:r w:rsidRPr="006E25A3">
              <w:t>Counter</w:t>
            </w:r>
          </w:p>
        </w:tc>
      </w:tr>
      <w:tr w:rsidR="0037487A" w:rsidRPr="004F4083" w14:paraId="22FF848E" w14:textId="77777777" w:rsidTr="00F44B22">
        <w:tc>
          <w:tcPr>
            <w:tcW w:w="4320" w:type="dxa"/>
            <w:shd w:val="clear" w:color="auto" w:fill="auto"/>
          </w:tcPr>
          <w:p w14:paraId="747BABCB" w14:textId="7A6A60D2" w:rsidR="0037487A" w:rsidRPr="004F4083" w:rsidRDefault="00E826A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u8PreliminaryBoostTestState</w:t>
            </w:r>
          </w:p>
        </w:tc>
        <w:tc>
          <w:tcPr>
            <w:tcW w:w="2160" w:type="dxa"/>
            <w:shd w:val="clear" w:color="auto" w:fill="auto"/>
          </w:tcPr>
          <w:p w14:paraId="477A816F" w14:textId="261C76B3" w:rsidR="0037487A" w:rsidRPr="004F4083" w:rsidRDefault="00E826A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41C44E60" w14:textId="76F05207" w:rsidR="0037487A" w:rsidRPr="004F4083" w:rsidRDefault="00E826A0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Preliminary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Test</w:t>
            </w:r>
            <w:r>
              <w:t xml:space="preserve"> </w:t>
            </w:r>
            <w:r w:rsidRPr="006E25A3">
              <w:t>State</w:t>
            </w:r>
          </w:p>
        </w:tc>
      </w:tr>
      <w:tr w:rsidR="0037487A" w:rsidRPr="004F4083" w14:paraId="7CA3B65B" w14:textId="77777777" w:rsidTr="00F44B22">
        <w:tc>
          <w:tcPr>
            <w:tcW w:w="4320" w:type="dxa"/>
            <w:shd w:val="clear" w:color="auto" w:fill="auto"/>
          </w:tcPr>
          <w:p w14:paraId="3F8D0098" w14:textId="63877D7C" w:rsidR="0037487A" w:rsidRPr="004F4083" w:rsidRDefault="00481A9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u8PreBoostStep1State</w:t>
            </w:r>
          </w:p>
        </w:tc>
        <w:tc>
          <w:tcPr>
            <w:tcW w:w="2160" w:type="dxa"/>
            <w:shd w:val="clear" w:color="auto" w:fill="auto"/>
          </w:tcPr>
          <w:p w14:paraId="1F5CAC39" w14:textId="263A7832" w:rsidR="0037487A" w:rsidRPr="004F4083" w:rsidRDefault="00481A9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4147DADA" w14:textId="2F0FA5A8" w:rsidR="0037487A" w:rsidRPr="004F4083" w:rsidRDefault="00481A9A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1</w:t>
            </w:r>
            <w:r>
              <w:t xml:space="preserve"> </w:t>
            </w:r>
            <w:r w:rsidRPr="006E25A3">
              <w:t>State</w:t>
            </w:r>
          </w:p>
        </w:tc>
      </w:tr>
      <w:tr w:rsidR="0037487A" w:rsidRPr="004F4083" w14:paraId="30E0339E" w14:textId="77777777" w:rsidTr="00F44B22">
        <w:tc>
          <w:tcPr>
            <w:tcW w:w="4320" w:type="dxa"/>
            <w:shd w:val="clear" w:color="auto" w:fill="auto"/>
          </w:tcPr>
          <w:p w14:paraId="2F97C71B" w14:textId="41CF1A37" w:rsidR="0037487A" w:rsidRPr="004F4083" w:rsidRDefault="006E13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u8PreBoostStep2State</w:t>
            </w:r>
          </w:p>
        </w:tc>
        <w:tc>
          <w:tcPr>
            <w:tcW w:w="2160" w:type="dxa"/>
            <w:shd w:val="clear" w:color="auto" w:fill="auto"/>
          </w:tcPr>
          <w:p w14:paraId="6CBE2EFF" w14:textId="087E2989" w:rsidR="0037487A" w:rsidRPr="004F4083" w:rsidRDefault="006E13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uint8</w:t>
            </w:r>
          </w:p>
        </w:tc>
        <w:tc>
          <w:tcPr>
            <w:tcW w:w="3690" w:type="dxa"/>
            <w:shd w:val="clear" w:color="auto" w:fill="auto"/>
          </w:tcPr>
          <w:p w14:paraId="571DE4D2" w14:textId="379E2CF0" w:rsidR="0037487A" w:rsidRPr="004F4083" w:rsidRDefault="006E13EB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2</w:t>
            </w:r>
            <w:r>
              <w:t xml:space="preserve"> </w:t>
            </w:r>
            <w:r w:rsidRPr="006E25A3">
              <w:t>State</w:t>
            </w:r>
          </w:p>
        </w:tc>
      </w:tr>
      <w:tr w:rsidR="006A433D" w:rsidRPr="004F4083" w14:paraId="4C62250F" w14:textId="77777777" w:rsidTr="00F44B22">
        <w:tc>
          <w:tcPr>
            <w:tcW w:w="4320" w:type="dxa"/>
            <w:shd w:val="clear" w:color="auto" w:fill="auto"/>
          </w:tcPr>
          <w:p w14:paraId="2428FA62" w14:textId="78D36286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u8PreBoostStep3State</w:t>
            </w:r>
          </w:p>
        </w:tc>
        <w:tc>
          <w:tcPr>
            <w:tcW w:w="2160" w:type="dxa"/>
            <w:shd w:val="clear" w:color="auto" w:fill="auto"/>
          </w:tcPr>
          <w:p w14:paraId="531A4E1A" w14:textId="2A25A23D" w:rsidR="006A433D" w:rsidRPr="004F4083" w:rsidRDefault="006A433D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333326BE" w14:textId="3128124B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3</w:t>
            </w:r>
            <w:r>
              <w:t xml:space="preserve"> </w:t>
            </w:r>
            <w:r w:rsidRPr="006E25A3">
              <w:t>State</w:t>
            </w:r>
          </w:p>
        </w:tc>
      </w:tr>
      <w:tr w:rsidR="006A433D" w:rsidRPr="004F4083" w14:paraId="2CFC0AA9" w14:textId="77777777" w:rsidTr="00F44B22">
        <w:tc>
          <w:tcPr>
            <w:tcW w:w="4320" w:type="dxa"/>
            <w:shd w:val="clear" w:color="auto" w:fill="auto"/>
          </w:tcPr>
          <w:p w14:paraId="6C3488B6" w14:textId="284D584A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u8PreBoostStep4State</w:t>
            </w:r>
          </w:p>
        </w:tc>
        <w:tc>
          <w:tcPr>
            <w:tcW w:w="2160" w:type="dxa"/>
            <w:shd w:val="clear" w:color="auto" w:fill="auto"/>
          </w:tcPr>
          <w:p w14:paraId="366DAD45" w14:textId="00CDD2C2" w:rsidR="006A433D" w:rsidRPr="004F4083" w:rsidRDefault="006A433D" w:rsidP="006A433D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289D1359" w14:textId="745F0351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4</w:t>
            </w:r>
            <w:r>
              <w:t xml:space="preserve"> </w:t>
            </w:r>
            <w:r w:rsidRPr="006E25A3">
              <w:t>State</w:t>
            </w:r>
          </w:p>
        </w:tc>
      </w:tr>
      <w:tr w:rsidR="006A433D" w:rsidRPr="004F4083" w14:paraId="2E0CB9EE" w14:textId="77777777" w:rsidTr="00F44B22">
        <w:tc>
          <w:tcPr>
            <w:tcW w:w="4320" w:type="dxa"/>
            <w:shd w:val="clear" w:color="auto" w:fill="auto"/>
          </w:tcPr>
          <w:p w14:paraId="165CE0E7" w14:textId="75452D75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u8PreBoostNbTries</w:t>
            </w:r>
          </w:p>
        </w:tc>
        <w:tc>
          <w:tcPr>
            <w:tcW w:w="2160" w:type="dxa"/>
            <w:shd w:val="clear" w:color="auto" w:fill="auto"/>
          </w:tcPr>
          <w:p w14:paraId="042CB9CA" w14:textId="731B12B9" w:rsidR="006A433D" w:rsidRPr="004F4083" w:rsidRDefault="006A433D" w:rsidP="006A433D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uint8</w:t>
            </w:r>
          </w:p>
        </w:tc>
        <w:tc>
          <w:tcPr>
            <w:tcW w:w="3690" w:type="dxa"/>
            <w:shd w:val="clear" w:color="auto" w:fill="auto"/>
          </w:tcPr>
          <w:p w14:paraId="42E032E1" w14:textId="038A9317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N</w:t>
            </w:r>
            <w:r>
              <w:t xml:space="preserve">umber of </w:t>
            </w:r>
            <w:r w:rsidRPr="006E25A3">
              <w:t>Tries</w:t>
            </w:r>
          </w:p>
        </w:tc>
      </w:tr>
      <w:tr w:rsidR="006A433D" w:rsidRPr="004F4083" w14:paraId="5F3D9176" w14:textId="77777777" w:rsidTr="00F44B22">
        <w:tc>
          <w:tcPr>
            <w:tcW w:w="4320" w:type="dxa"/>
            <w:shd w:val="clear" w:color="auto" w:fill="auto"/>
          </w:tcPr>
          <w:p w14:paraId="5DC93B22" w14:textId="631B7B5E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u8PreBoostStep1ChargeCounter</w:t>
            </w:r>
          </w:p>
        </w:tc>
        <w:tc>
          <w:tcPr>
            <w:tcW w:w="2160" w:type="dxa"/>
            <w:shd w:val="clear" w:color="auto" w:fill="auto"/>
          </w:tcPr>
          <w:p w14:paraId="0BEE6AB6" w14:textId="159328C9" w:rsidR="006A433D" w:rsidRPr="004F4083" w:rsidRDefault="006A433D" w:rsidP="006A433D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E25A3">
              <w:t>uint8</w:t>
            </w:r>
          </w:p>
        </w:tc>
        <w:tc>
          <w:tcPr>
            <w:tcW w:w="3690" w:type="dxa"/>
            <w:shd w:val="clear" w:color="auto" w:fill="auto"/>
          </w:tcPr>
          <w:p w14:paraId="5480760C" w14:textId="1619748E" w:rsidR="006A433D" w:rsidRPr="004F4083" w:rsidRDefault="003C328B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1</w:t>
            </w:r>
            <w:r>
              <w:t xml:space="preserve"> </w:t>
            </w:r>
            <w:r w:rsidRPr="006E25A3">
              <w:t>Charge</w:t>
            </w:r>
            <w:r>
              <w:t xml:space="preserve"> </w:t>
            </w:r>
            <w:r w:rsidRPr="006E25A3">
              <w:t>Counter</w:t>
            </w:r>
          </w:p>
        </w:tc>
      </w:tr>
      <w:tr w:rsidR="006A433D" w:rsidRPr="004F4083" w14:paraId="5F9A9226" w14:textId="77777777" w:rsidTr="00F44B22">
        <w:tc>
          <w:tcPr>
            <w:tcW w:w="4320" w:type="dxa"/>
            <w:shd w:val="clear" w:color="auto" w:fill="auto"/>
          </w:tcPr>
          <w:p w14:paraId="23FD76ED" w14:textId="19978F06" w:rsidR="006A433D" w:rsidRPr="004F4083" w:rsidRDefault="002B5C12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6E25A3">
              <w:t>u8PreBoostStep1DischargeCounter</w:t>
            </w:r>
          </w:p>
        </w:tc>
        <w:tc>
          <w:tcPr>
            <w:tcW w:w="2160" w:type="dxa"/>
            <w:shd w:val="clear" w:color="auto" w:fill="auto"/>
          </w:tcPr>
          <w:p w14:paraId="4DC83531" w14:textId="49906523" w:rsidR="006A433D" w:rsidRPr="004F4083" w:rsidRDefault="006A433D" w:rsidP="006A433D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uint8</w:t>
            </w:r>
          </w:p>
        </w:tc>
        <w:tc>
          <w:tcPr>
            <w:tcW w:w="3690" w:type="dxa"/>
            <w:shd w:val="clear" w:color="auto" w:fill="auto"/>
          </w:tcPr>
          <w:p w14:paraId="14AD8380" w14:textId="7E5D0945" w:rsidR="006A433D" w:rsidRPr="004F4083" w:rsidRDefault="002B5C12" w:rsidP="006A433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6E25A3">
              <w:t>Pre</w:t>
            </w:r>
            <w:r>
              <w:t xml:space="preserve"> </w:t>
            </w:r>
            <w:r w:rsidRPr="006E25A3">
              <w:t>Boost</w:t>
            </w:r>
            <w:r>
              <w:t xml:space="preserve"> </w:t>
            </w:r>
            <w:r w:rsidRPr="006E25A3">
              <w:t>Step</w:t>
            </w:r>
            <w:r>
              <w:t xml:space="preserve"> </w:t>
            </w:r>
            <w:r w:rsidRPr="006E25A3">
              <w:t>1</w:t>
            </w:r>
            <w:r>
              <w:t xml:space="preserve"> </w:t>
            </w:r>
            <w:r w:rsidRPr="006E25A3">
              <w:t>Discharge</w:t>
            </w:r>
            <w:r>
              <w:t xml:space="preserve"> </w:t>
            </w:r>
            <w:r w:rsidRPr="006E25A3">
              <w:t>Counter</w:t>
            </w:r>
          </w:p>
        </w:tc>
      </w:tr>
    </w:tbl>
    <w:p w14:paraId="5C31BA41" w14:textId="1D41F696" w:rsidR="0037487A" w:rsidRDefault="0037487A" w:rsidP="0037487A"/>
    <w:p w14:paraId="53A26A73" w14:textId="31EB9250" w:rsidR="002501E9" w:rsidRDefault="002C1DC1" w:rsidP="002501E9">
      <w:pPr>
        <w:pStyle w:val="Heading3"/>
      </w:pPr>
      <w:bookmarkStart w:id="90" w:name="_Toc127529692"/>
      <w:proofErr w:type="spellStart"/>
      <w:r w:rsidRPr="00517256">
        <w:t>PAL_tVBoostTestData</w:t>
      </w:r>
      <w:bookmarkEnd w:id="90"/>
      <w:proofErr w:type="spellEnd"/>
    </w:p>
    <w:p w14:paraId="18DAA974" w14:textId="77777777" w:rsidR="002501E9" w:rsidRPr="0037487A" w:rsidRDefault="002501E9" w:rsidP="002501E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2501E9" w:rsidRPr="004F4083" w14:paraId="1A12E2AA" w14:textId="77777777" w:rsidTr="00F44B22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17A37B4B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75BDAFE7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091231F3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2501E9" w:rsidRPr="004F4083" w14:paraId="0AFEC16B" w14:textId="77777777" w:rsidTr="00F44B22">
        <w:trPr>
          <w:trHeight w:val="250"/>
        </w:trPr>
        <w:tc>
          <w:tcPr>
            <w:tcW w:w="4320" w:type="dxa"/>
            <w:shd w:val="clear" w:color="auto" w:fill="auto"/>
          </w:tcPr>
          <w:p w14:paraId="618E4DC0" w14:textId="38CD6005" w:rsidR="002501E9" w:rsidRPr="004F4083" w:rsidRDefault="001558C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u16BoostStep1VPMotorStart</w:t>
            </w:r>
          </w:p>
        </w:tc>
        <w:tc>
          <w:tcPr>
            <w:tcW w:w="2160" w:type="dxa"/>
            <w:shd w:val="clear" w:color="auto" w:fill="auto"/>
          </w:tcPr>
          <w:p w14:paraId="2B49AF38" w14:textId="1F1E3174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uint16</w:t>
            </w:r>
          </w:p>
        </w:tc>
        <w:tc>
          <w:tcPr>
            <w:tcW w:w="3690" w:type="dxa"/>
            <w:shd w:val="clear" w:color="auto" w:fill="auto"/>
          </w:tcPr>
          <w:p w14:paraId="44D3C379" w14:textId="4BCACB54" w:rsidR="002501E9" w:rsidRPr="004F4083" w:rsidRDefault="001558C7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Step</w:t>
            </w:r>
            <w:r>
              <w:t xml:space="preserve"> </w:t>
            </w:r>
            <w:r w:rsidRPr="00517256">
              <w:t>1</w:t>
            </w:r>
            <w:r>
              <w:t xml:space="preserve"> </w:t>
            </w:r>
            <w:r w:rsidRPr="00517256">
              <w:t>VP</w:t>
            </w:r>
            <w:r>
              <w:t xml:space="preserve"> </w:t>
            </w:r>
            <w:r w:rsidRPr="00517256">
              <w:t>Motor</w:t>
            </w:r>
            <w:r>
              <w:t xml:space="preserve"> </w:t>
            </w:r>
            <w:r w:rsidRPr="00517256">
              <w:t>Start</w:t>
            </w:r>
          </w:p>
        </w:tc>
      </w:tr>
      <w:tr w:rsidR="002501E9" w:rsidRPr="004F4083" w14:paraId="7EEB4DA2" w14:textId="77777777" w:rsidTr="00F44B22">
        <w:tc>
          <w:tcPr>
            <w:tcW w:w="4320" w:type="dxa"/>
            <w:shd w:val="clear" w:color="auto" w:fill="auto"/>
          </w:tcPr>
          <w:p w14:paraId="6A4ECBC8" w14:textId="1C4C5DB0" w:rsidR="002501E9" w:rsidRPr="004F4083" w:rsidRDefault="005B10D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u16DeadTimeCounter</w:t>
            </w:r>
          </w:p>
        </w:tc>
        <w:tc>
          <w:tcPr>
            <w:tcW w:w="2160" w:type="dxa"/>
            <w:shd w:val="clear" w:color="auto" w:fill="auto"/>
          </w:tcPr>
          <w:p w14:paraId="6BECB469" w14:textId="5DA4F22F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uint16</w:t>
            </w:r>
          </w:p>
        </w:tc>
        <w:tc>
          <w:tcPr>
            <w:tcW w:w="3690" w:type="dxa"/>
            <w:shd w:val="clear" w:color="auto" w:fill="auto"/>
          </w:tcPr>
          <w:p w14:paraId="72D20A8A" w14:textId="3E0DD2E5" w:rsidR="002501E9" w:rsidRPr="004F4083" w:rsidRDefault="005B10DE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Dead</w:t>
            </w:r>
            <w:r>
              <w:t xml:space="preserve"> </w:t>
            </w:r>
            <w:r w:rsidRPr="00517256">
              <w:t>Time</w:t>
            </w:r>
            <w:r>
              <w:t xml:space="preserve"> </w:t>
            </w:r>
            <w:r w:rsidRPr="00517256">
              <w:t>Counter</w:t>
            </w:r>
          </w:p>
        </w:tc>
      </w:tr>
      <w:tr w:rsidR="002501E9" w:rsidRPr="004F4083" w14:paraId="3477EFB8" w14:textId="77777777" w:rsidTr="00F44B22">
        <w:tc>
          <w:tcPr>
            <w:tcW w:w="4320" w:type="dxa"/>
            <w:shd w:val="clear" w:color="auto" w:fill="auto"/>
          </w:tcPr>
          <w:p w14:paraId="240E49A6" w14:textId="4B1B6060" w:rsidR="002501E9" w:rsidRPr="004F4083" w:rsidRDefault="00BC365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u8BoostTestState</w:t>
            </w:r>
          </w:p>
        </w:tc>
        <w:tc>
          <w:tcPr>
            <w:tcW w:w="2160" w:type="dxa"/>
            <w:shd w:val="clear" w:color="auto" w:fill="auto"/>
          </w:tcPr>
          <w:p w14:paraId="532C1A47" w14:textId="6432517A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5DF8FFBD" w14:textId="3EFB64F8" w:rsidR="002501E9" w:rsidRPr="004F4083" w:rsidRDefault="00BC3658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Test</w:t>
            </w:r>
            <w:r>
              <w:t xml:space="preserve"> </w:t>
            </w:r>
            <w:r w:rsidRPr="00517256">
              <w:t>State</w:t>
            </w:r>
          </w:p>
        </w:tc>
      </w:tr>
      <w:tr w:rsidR="002501E9" w:rsidRPr="004F4083" w14:paraId="7CCDD6BC" w14:textId="77777777" w:rsidTr="00F44B22">
        <w:tc>
          <w:tcPr>
            <w:tcW w:w="4320" w:type="dxa"/>
            <w:shd w:val="clear" w:color="auto" w:fill="auto"/>
          </w:tcPr>
          <w:p w14:paraId="78343B8F" w14:textId="1B53DD4F" w:rsidR="002501E9" w:rsidRPr="004F4083" w:rsidRDefault="00DC0FE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u8BoostStep1State</w:t>
            </w:r>
          </w:p>
        </w:tc>
        <w:tc>
          <w:tcPr>
            <w:tcW w:w="2160" w:type="dxa"/>
            <w:shd w:val="clear" w:color="auto" w:fill="auto"/>
          </w:tcPr>
          <w:p w14:paraId="06DDD55D" w14:textId="50259782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074F005E" w14:textId="37C1CDED" w:rsidR="002501E9" w:rsidRPr="004F4083" w:rsidRDefault="00DC0FE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Step</w:t>
            </w:r>
            <w:r>
              <w:t xml:space="preserve"> </w:t>
            </w:r>
            <w:r w:rsidRPr="00517256">
              <w:t>1</w:t>
            </w:r>
            <w:r>
              <w:t xml:space="preserve"> </w:t>
            </w:r>
            <w:r w:rsidRPr="00517256">
              <w:t>State</w:t>
            </w:r>
          </w:p>
        </w:tc>
      </w:tr>
      <w:tr w:rsidR="002501E9" w:rsidRPr="004F4083" w14:paraId="4AB1CDA8" w14:textId="77777777" w:rsidTr="00F44B22">
        <w:tc>
          <w:tcPr>
            <w:tcW w:w="4320" w:type="dxa"/>
            <w:shd w:val="clear" w:color="auto" w:fill="auto"/>
          </w:tcPr>
          <w:p w14:paraId="7FB3DA29" w14:textId="2CA4A336" w:rsidR="002501E9" w:rsidRPr="004F4083" w:rsidRDefault="00DC0FE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u8BoostStep2State</w:t>
            </w:r>
          </w:p>
        </w:tc>
        <w:tc>
          <w:tcPr>
            <w:tcW w:w="2160" w:type="dxa"/>
            <w:shd w:val="clear" w:color="auto" w:fill="auto"/>
          </w:tcPr>
          <w:p w14:paraId="31C55E71" w14:textId="73FCCC37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7BC4DF27" w14:textId="52C578A3" w:rsidR="002501E9" w:rsidRPr="004F4083" w:rsidRDefault="00DC0FE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Step</w:t>
            </w:r>
            <w:r>
              <w:t xml:space="preserve"> </w:t>
            </w:r>
            <w:r w:rsidRPr="00517256">
              <w:t>2</w:t>
            </w:r>
            <w:r>
              <w:t xml:space="preserve"> </w:t>
            </w:r>
            <w:r w:rsidRPr="00517256">
              <w:t>State</w:t>
            </w:r>
          </w:p>
        </w:tc>
      </w:tr>
      <w:tr w:rsidR="002501E9" w:rsidRPr="004F4083" w14:paraId="7131ABCD" w14:textId="77777777" w:rsidTr="00F44B22">
        <w:tc>
          <w:tcPr>
            <w:tcW w:w="4320" w:type="dxa"/>
            <w:shd w:val="clear" w:color="auto" w:fill="auto"/>
          </w:tcPr>
          <w:p w14:paraId="222B94DA" w14:textId="193E4F70" w:rsidR="002501E9" w:rsidRPr="004F4083" w:rsidRDefault="004549B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u8BoostStep1StateMachineCounter</w:t>
            </w:r>
          </w:p>
        </w:tc>
        <w:tc>
          <w:tcPr>
            <w:tcW w:w="2160" w:type="dxa"/>
            <w:shd w:val="clear" w:color="auto" w:fill="auto"/>
          </w:tcPr>
          <w:p w14:paraId="7CFA3B78" w14:textId="2B62913F" w:rsidR="002501E9" w:rsidRPr="004F4083" w:rsidRDefault="00F3472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26C8675A" w14:textId="0BFC4A33" w:rsidR="002501E9" w:rsidRPr="004F4083" w:rsidRDefault="004549B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Step</w:t>
            </w:r>
            <w:r>
              <w:t xml:space="preserve"> </w:t>
            </w:r>
            <w:r w:rsidRPr="00517256">
              <w:t>1</w:t>
            </w:r>
            <w:r>
              <w:t xml:space="preserve"> </w:t>
            </w:r>
            <w:r w:rsidRPr="00517256">
              <w:t>State</w:t>
            </w:r>
            <w:r>
              <w:t xml:space="preserve"> </w:t>
            </w:r>
            <w:r w:rsidRPr="00517256">
              <w:t>Machine</w:t>
            </w:r>
            <w:r>
              <w:t xml:space="preserve"> </w:t>
            </w:r>
            <w:r w:rsidRPr="00517256">
              <w:t>Counter</w:t>
            </w:r>
          </w:p>
        </w:tc>
      </w:tr>
      <w:tr w:rsidR="00591B8D" w:rsidRPr="004F4083" w14:paraId="7F5F41D0" w14:textId="77777777" w:rsidTr="00F44B22">
        <w:tc>
          <w:tcPr>
            <w:tcW w:w="4320" w:type="dxa"/>
            <w:shd w:val="clear" w:color="auto" w:fill="auto"/>
          </w:tcPr>
          <w:p w14:paraId="32FF214E" w14:textId="5B109275" w:rsidR="00591B8D" w:rsidRPr="004F4083" w:rsidRDefault="001135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u8BoostStep2StateMachineCounter</w:t>
            </w:r>
          </w:p>
        </w:tc>
        <w:tc>
          <w:tcPr>
            <w:tcW w:w="2160" w:type="dxa"/>
            <w:shd w:val="clear" w:color="auto" w:fill="auto"/>
          </w:tcPr>
          <w:p w14:paraId="00AD84B5" w14:textId="79D5B97C" w:rsidR="00591B8D" w:rsidRPr="004F4083" w:rsidRDefault="00F3472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1BC8BF4A" w14:textId="29345130" w:rsidR="00591B8D" w:rsidRPr="004F4083" w:rsidRDefault="0011352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Step</w:t>
            </w:r>
            <w:r>
              <w:t xml:space="preserve"> </w:t>
            </w:r>
            <w:r w:rsidRPr="00517256">
              <w:t>2</w:t>
            </w:r>
            <w:r>
              <w:t xml:space="preserve"> </w:t>
            </w:r>
            <w:r w:rsidRPr="00517256">
              <w:t>State</w:t>
            </w:r>
            <w:r>
              <w:t xml:space="preserve"> </w:t>
            </w:r>
            <w:r w:rsidRPr="00517256">
              <w:t>Machine</w:t>
            </w:r>
            <w:r>
              <w:t xml:space="preserve"> </w:t>
            </w:r>
            <w:r w:rsidRPr="00517256">
              <w:t>Counter</w:t>
            </w:r>
          </w:p>
        </w:tc>
      </w:tr>
      <w:tr w:rsidR="00591B8D" w:rsidRPr="004F4083" w14:paraId="153CAEFE" w14:textId="77777777" w:rsidTr="00F44B22">
        <w:tc>
          <w:tcPr>
            <w:tcW w:w="4320" w:type="dxa"/>
            <w:shd w:val="clear" w:color="auto" w:fill="auto"/>
          </w:tcPr>
          <w:p w14:paraId="4E8825B7" w14:textId="338AF797" w:rsidR="00591B8D" w:rsidRPr="004F4083" w:rsidRDefault="009E264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u8BoostNbrOfTryCounter</w:t>
            </w:r>
          </w:p>
        </w:tc>
        <w:tc>
          <w:tcPr>
            <w:tcW w:w="2160" w:type="dxa"/>
            <w:shd w:val="clear" w:color="auto" w:fill="auto"/>
          </w:tcPr>
          <w:p w14:paraId="581BB572" w14:textId="5AFA6369" w:rsidR="00591B8D" w:rsidRPr="004F4083" w:rsidRDefault="00F3472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3A0CB9B2" w14:textId="67B98C8D" w:rsidR="00591B8D" w:rsidRPr="004F4083" w:rsidRDefault="009E2645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N</w:t>
            </w:r>
            <w:r>
              <w:t>um</w:t>
            </w:r>
            <w:r w:rsidRPr="00517256">
              <w:t>b</w:t>
            </w:r>
            <w:r>
              <w:t>e</w:t>
            </w:r>
            <w:r w:rsidRPr="00517256">
              <w:t>r</w:t>
            </w:r>
            <w:r>
              <w:t xml:space="preserve"> </w:t>
            </w:r>
            <w:r w:rsidRPr="00517256">
              <w:t>Of</w:t>
            </w:r>
            <w:r>
              <w:t xml:space="preserve"> </w:t>
            </w:r>
            <w:r w:rsidRPr="00517256">
              <w:t>Try</w:t>
            </w:r>
            <w:r>
              <w:t xml:space="preserve"> </w:t>
            </w:r>
            <w:r w:rsidRPr="00517256">
              <w:t>Counter</w:t>
            </w:r>
          </w:p>
        </w:tc>
      </w:tr>
      <w:tr w:rsidR="00591B8D" w:rsidRPr="004F4083" w14:paraId="00FD745E" w14:textId="77777777" w:rsidTr="00F44B22">
        <w:tc>
          <w:tcPr>
            <w:tcW w:w="4320" w:type="dxa"/>
            <w:shd w:val="clear" w:color="auto" w:fill="auto"/>
          </w:tcPr>
          <w:p w14:paraId="611BA166" w14:textId="01CF7E6C" w:rsidR="00591B8D" w:rsidRPr="004F4083" w:rsidRDefault="005421C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u8BoostBatteryConditions</w:t>
            </w:r>
          </w:p>
        </w:tc>
        <w:tc>
          <w:tcPr>
            <w:tcW w:w="2160" w:type="dxa"/>
            <w:shd w:val="clear" w:color="auto" w:fill="auto"/>
          </w:tcPr>
          <w:p w14:paraId="7C0BA702" w14:textId="5875D801" w:rsidR="00591B8D" w:rsidRPr="004F4083" w:rsidRDefault="00F3472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6612F993" w14:textId="23BEF477" w:rsidR="00591B8D" w:rsidRPr="004F4083" w:rsidRDefault="005421C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Boost</w:t>
            </w:r>
            <w:r>
              <w:t xml:space="preserve"> </w:t>
            </w:r>
            <w:r w:rsidRPr="00517256">
              <w:t>Battery</w:t>
            </w:r>
            <w:r>
              <w:t xml:space="preserve"> </w:t>
            </w:r>
            <w:r w:rsidRPr="00517256">
              <w:t>Conditions</w:t>
            </w:r>
          </w:p>
        </w:tc>
      </w:tr>
      <w:tr w:rsidR="00591B8D" w:rsidRPr="004F4083" w14:paraId="5EF3E827" w14:textId="77777777" w:rsidTr="00F44B22">
        <w:tc>
          <w:tcPr>
            <w:tcW w:w="4320" w:type="dxa"/>
            <w:shd w:val="clear" w:color="auto" w:fill="auto"/>
          </w:tcPr>
          <w:p w14:paraId="25F878B3" w14:textId="32C1D4A9" w:rsidR="00591B8D" w:rsidRPr="004F4083" w:rsidRDefault="006000A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517256">
              <w:t>u8LostBatteryConditionsCounter</w:t>
            </w:r>
          </w:p>
        </w:tc>
        <w:tc>
          <w:tcPr>
            <w:tcW w:w="2160" w:type="dxa"/>
            <w:shd w:val="clear" w:color="auto" w:fill="auto"/>
          </w:tcPr>
          <w:p w14:paraId="483B3103" w14:textId="738C70CF" w:rsidR="00591B8D" w:rsidRPr="004F4083" w:rsidRDefault="00F34725" w:rsidP="00F44B22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517256">
              <w:t>uint8</w:t>
            </w:r>
          </w:p>
        </w:tc>
        <w:tc>
          <w:tcPr>
            <w:tcW w:w="3690" w:type="dxa"/>
            <w:shd w:val="clear" w:color="auto" w:fill="auto"/>
          </w:tcPr>
          <w:p w14:paraId="21D40C98" w14:textId="64B7753E" w:rsidR="00591B8D" w:rsidRPr="004F4083" w:rsidRDefault="006000A6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17256">
              <w:t>Lost</w:t>
            </w:r>
            <w:r>
              <w:t xml:space="preserve"> </w:t>
            </w:r>
            <w:r w:rsidRPr="00517256">
              <w:t>Battery</w:t>
            </w:r>
            <w:r>
              <w:t xml:space="preserve"> </w:t>
            </w:r>
            <w:r w:rsidRPr="00517256">
              <w:t>Conditions</w:t>
            </w:r>
            <w:r>
              <w:t xml:space="preserve"> </w:t>
            </w:r>
            <w:r w:rsidRPr="00517256">
              <w:t>Counter</w:t>
            </w:r>
          </w:p>
        </w:tc>
      </w:tr>
    </w:tbl>
    <w:p w14:paraId="1998DBF3" w14:textId="77777777" w:rsidR="002501E9" w:rsidRDefault="002501E9" w:rsidP="002501E9"/>
    <w:p w14:paraId="5B34A398" w14:textId="4C49F986" w:rsidR="002501E9" w:rsidRDefault="00F07C75" w:rsidP="002501E9">
      <w:pPr>
        <w:pStyle w:val="Heading3"/>
      </w:pPr>
      <w:bookmarkStart w:id="91" w:name="_Toc127529693"/>
      <w:proofErr w:type="spellStart"/>
      <w:r w:rsidRPr="00C92244">
        <w:t>PAL_tAutoTestData</w:t>
      </w:r>
      <w:bookmarkEnd w:id="91"/>
      <w:proofErr w:type="spellEnd"/>
    </w:p>
    <w:p w14:paraId="0D74E22D" w14:textId="77777777" w:rsidR="002501E9" w:rsidRPr="0037487A" w:rsidRDefault="002501E9" w:rsidP="002501E9">
      <w:pPr>
        <w:rPr>
          <w:sz w:val="10"/>
          <w:szCs w:val="10"/>
        </w:rPr>
      </w:pPr>
    </w:p>
    <w:tbl>
      <w:tblPr>
        <w:tblW w:w="10800" w:type="dxa"/>
        <w:tblInd w:w="-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30"/>
        <w:gridCol w:w="2340"/>
        <w:gridCol w:w="4230"/>
      </w:tblGrid>
      <w:tr w:rsidR="0088556A" w:rsidRPr="00737357" w14:paraId="7FBFFC1B" w14:textId="77777777" w:rsidTr="00614C23">
        <w:tc>
          <w:tcPr>
            <w:tcW w:w="4230" w:type="dxa"/>
            <w:tcBorders>
              <w:bottom w:val="single" w:sz="4" w:space="0" w:color="auto"/>
            </w:tcBorders>
            <w:shd w:val="clear" w:color="auto" w:fill="000080"/>
          </w:tcPr>
          <w:p w14:paraId="0FF6B6C8" w14:textId="77777777" w:rsidR="00C34843" w:rsidRPr="00737357" w:rsidRDefault="00C34843" w:rsidP="00F44B22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737357">
              <w:rPr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shd w:val="clear" w:color="auto" w:fill="000080"/>
          </w:tcPr>
          <w:p w14:paraId="06CED779" w14:textId="77777777" w:rsidR="00C34843" w:rsidRPr="00737357" w:rsidRDefault="00C34843" w:rsidP="00F44B22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737357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230" w:type="dxa"/>
            <w:tcBorders>
              <w:bottom w:val="single" w:sz="4" w:space="0" w:color="auto"/>
            </w:tcBorders>
            <w:shd w:val="clear" w:color="auto" w:fill="000080"/>
          </w:tcPr>
          <w:p w14:paraId="482CF501" w14:textId="77777777" w:rsidR="00C34843" w:rsidRPr="00737357" w:rsidRDefault="00C34843" w:rsidP="00F44B22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737357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C34843" w:rsidRPr="00737357" w14:paraId="66E4EBD5" w14:textId="77777777" w:rsidTr="00614C23">
        <w:trPr>
          <w:trHeight w:val="250"/>
        </w:trPr>
        <w:tc>
          <w:tcPr>
            <w:tcW w:w="4230" w:type="dxa"/>
            <w:shd w:val="clear" w:color="auto" w:fill="auto"/>
          </w:tcPr>
          <w:p w14:paraId="0337825C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737357">
              <w:rPr>
                <w:sz w:val="20"/>
                <w:szCs w:val="20"/>
              </w:rPr>
              <w:t>stPreliminaryBoostData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390C24A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737357">
              <w:rPr>
                <w:sz w:val="20"/>
                <w:szCs w:val="20"/>
              </w:rPr>
              <w:t>PAL_tPrelBoostTestData</w:t>
            </w:r>
            <w:proofErr w:type="spellEnd"/>
          </w:p>
        </w:tc>
        <w:tc>
          <w:tcPr>
            <w:tcW w:w="4230" w:type="dxa"/>
            <w:shd w:val="clear" w:color="auto" w:fill="auto"/>
          </w:tcPr>
          <w:p w14:paraId="637A5392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r w:rsidRPr="00737357">
              <w:rPr>
                <w:sz w:val="20"/>
                <w:szCs w:val="20"/>
              </w:rPr>
              <w:t>Preliminary Boost Data</w:t>
            </w:r>
          </w:p>
        </w:tc>
      </w:tr>
      <w:tr w:rsidR="00C34843" w:rsidRPr="00737357" w14:paraId="1C372936" w14:textId="77777777" w:rsidTr="00614C23">
        <w:tc>
          <w:tcPr>
            <w:tcW w:w="4230" w:type="dxa"/>
            <w:shd w:val="clear" w:color="auto" w:fill="auto"/>
          </w:tcPr>
          <w:p w14:paraId="77383932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737357">
              <w:rPr>
                <w:sz w:val="20"/>
                <w:szCs w:val="20"/>
              </w:rPr>
              <w:t>stVboostData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F725CE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737357">
              <w:rPr>
                <w:sz w:val="20"/>
                <w:szCs w:val="20"/>
              </w:rPr>
              <w:t>PAL_tVBoostTestData</w:t>
            </w:r>
            <w:proofErr w:type="spellEnd"/>
          </w:p>
        </w:tc>
        <w:tc>
          <w:tcPr>
            <w:tcW w:w="4230" w:type="dxa"/>
            <w:shd w:val="clear" w:color="auto" w:fill="auto"/>
          </w:tcPr>
          <w:p w14:paraId="1E722661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737357">
              <w:rPr>
                <w:sz w:val="20"/>
                <w:szCs w:val="20"/>
              </w:rPr>
              <w:t>Vboost</w:t>
            </w:r>
            <w:proofErr w:type="spellEnd"/>
            <w:r w:rsidRPr="00737357">
              <w:rPr>
                <w:sz w:val="20"/>
                <w:szCs w:val="20"/>
              </w:rPr>
              <w:t xml:space="preserve"> Data</w:t>
            </w:r>
          </w:p>
        </w:tc>
      </w:tr>
      <w:tr w:rsidR="00C34843" w:rsidRPr="00737357" w14:paraId="32AA1648" w14:textId="77777777" w:rsidTr="00614C23">
        <w:tc>
          <w:tcPr>
            <w:tcW w:w="4230" w:type="dxa"/>
            <w:shd w:val="clear" w:color="auto" w:fill="auto"/>
          </w:tcPr>
          <w:p w14:paraId="0B34CB85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u32MotorOrderMediumThrsTimeCounter</w:t>
            </w:r>
          </w:p>
        </w:tc>
        <w:tc>
          <w:tcPr>
            <w:tcW w:w="2340" w:type="dxa"/>
            <w:shd w:val="clear" w:color="auto" w:fill="auto"/>
          </w:tcPr>
          <w:p w14:paraId="03706B10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uint32</w:t>
            </w:r>
          </w:p>
        </w:tc>
        <w:tc>
          <w:tcPr>
            <w:tcW w:w="4230" w:type="dxa"/>
            <w:shd w:val="clear" w:color="auto" w:fill="auto"/>
          </w:tcPr>
          <w:p w14:paraId="0AC7EBB4" w14:textId="5FDFF5DE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r w:rsidRPr="00737357">
              <w:rPr>
                <w:sz w:val="20"/>
                <w:szCs w:val="20"/>
              </w:rPr>
              <w:t xml:space="preserve">Motor Order Medium </w:t>
            </w:r>
            <w:proofErr w:type="spellStart"/>
            <w:r w:rsidRPr="00737357">
              <w:rPr>
                <w:sz w:val="20"/>
                <w:szCs w:val="20"/>
              </w:rPr>
              <w:t>Thrs</w:t>
            </w:r>
            <w:proofErr w:type="spellEnd"/>
            <w:r w:rsidRPr="00737357">
              <w:rPr>
                <w:sz w:val="20"/>
                <w:szCs w:val="20"/>
              </w:rPr>
              <w:t xml:space="preserve"> Time Counter</w:t>
            </w:r>
          </w:p>
        </w:tc>
      </w:tr>
      <w:tr w:rsidR="00C34843" w:rsidRPr="00737357" w14:paraId="3C03413B" w14:textId="77777777" w:rsidTr="00614C23">
        <w:tc>
          <w:tcPr>
            <w:tcW w:w="4230" w:type="dxa"/>
            <w:shd w:val="clear" w:color="auto" w:fill="auto"/>
          </w:tcPr>
          <w:p w14:paraId="4225A358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u32MotorCurrentMediumThrsTimeCounter</w:t>
            </w:r>
          </w:p>
        </w:tc>
        <w:tc>
          <w:tcPr>
            <w:tcW w:w="2340" w:type="dxa"/>
            <w:shd w:val="clear" w:color="auto" w:fill="auto"/>
          </w:tcPr>
          <w:p w14:paraId="38F842FB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uint32</w:t>
            </w:r>
          </w:p>
        </w:tc>
        <w:tc>
          <w:tcPr>
            <w:tcW w:w="4230" w:type="dxa"/>
            <w:shd w:val="clear" w:color="auto" w:fill="auto"/>
          </w:tcPr>
          <w:p w14:paraId="272E731F" w14:textId="1B7B3B33" w:rsidR="00C34843" w:rsidRPr="00737357" w:rsidRDefault="00C34843" w:rsidP="00F44B22">
            <w:pPr>
              <w:spacing w:after="0" w:afterAutospacing="1"/>
              <w:rPr>
                <w:sz w:val="20"/>
                <w:szCs w:val="20"/>
              </w:rPr>
            </w:pPr>
            <w:r w:rsidRPr="00737357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737357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737357">
              <w:rPr>
                <w:sz w:val="20"/>
                <w:szCs w:val="20"/>
              </w:rPr>
              <w:t>Medium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737357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737357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737357">
              <w:rPr>
                <w:sz w:val="20"/>
                <w:szCs w:val="20"/>
              </w:rPr>
              <w:t>Counter</w:t>
            </w:r>
          </w:p>
        </w:tc>
      </w:tr>
      <w:tr w:rsidR="00C34843" w:rsidRPr="00737357" w14:paraId="019E50F2" w14:textId="77777777" w:rsidTr="00614C23">
        <w:tc>
          <w:tcPr>
            <w:tcW w:w="4230" w:type="dxa"/>
            <w:shd w:val="clear" w:color="auto" w:fill="auto"/>
          </w:tcPr>
          <w:p w14:paraId="63EA4D85" w14:textId="21D26F7D" w:rsidR="00C34843" w:rsidRPr="00737357" w:rsidRDefault="00136794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u16HighSideSw_DeadTimeCounter</w:t>
            </w:r>
          </w:p>
        </w:tc>
        <w:tc>
          <w:tcPr>
            <w:tcW w:w="2340" w:type="dxa"/>
            <w:shd w:val="clear" w:color="auto" w:fill="auto"/>
          </w:tcPr>
          <w:p w14:paraId="2EACE665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3A0F8CEE" w14:textId="613A697A" w:rsidR="00C34843" w:rsidRPr="00737357" w:rsidRDefault="00136794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Side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Sw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Dead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C34843" w:rsidRPr="00737357" w14:paraId="466CAE11" w14:textId="77777777" w:rsidTr="00614C23">
        <w:tc>
          <w:tcPr>
            <w:tcW w:w="4230" w:type="dxa"/>
            <w:shd w:val="clear" w:color="auto" w:fill="auto"/>
          </w:tcPr>
          <w:p w14:paraId="3193F628" w14:textId="39EF38F4" w:rsidR="00C34843" w:rsidRPr="00737357" w:rsidRDefault="0088556A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u16MotorOrderMediumThrsTimeResetCounter</w:t>
            </w:r>
          </w:p>
        </w:tc>
        <w:tc>
          <w:tcPr>
            <w:tcW w:w="2340" w:type="dxa"/>
            <w:shd w:val="clear" w:color="auto" w:fill="auto"/>
          </w:tcPr>
          <w:p w14:paraId="145736C0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70DC1709" w14:textId="6033761A" w:rsidR="00C34843" w:rsidRPr="00737357" w:rsidRDefault="0088556A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Medium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0A3E8E8A" w14:textId="77777777" w:rsidTr="00614C23">
        <w:tc>
          <w:tcPr>
            <w:tcW w:w="4230" w:type="dxa"/>
            <w:shd w:val="clear" w:color="auto" w:fill="auto"/>
          </w:tcPr>
          <w:p w14:paraId="525E92B9" w14:textId="0D6B326D" w:rsidR="00C34843" w:rsidRPr="00737357" w:rsidRDefault="00614C2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u16MotorCurrentMediumThrsTimeResetCounter</w:t>
            </w:r>
          </w:p>
        </w:tc>
        <w:tc>
          <w:tcPr>
            <w:tcW w:w="2340" w:type="dxa"/>
            <w:shd w:val="clear" w:color="auto" w:fill="auto"/>
          </w:tcPr>
          <w:p w14:paraId="112FA72A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6C2CB592" w14:textId="6CA3320A" w:rsidR="00C34843" w:rsidRPr="00737357" w:rsidRDefault="00614C23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Medium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18407346" w14:textId="77777777" w:rsidTr="00614C23">
        <w:tc>
          <w:tcPr>
            <w:tcW w:w="4230" w:type="dxa"/>
            <w:shd w:val="clear" w:color="auto" w:fill="auto"/>
          </w:tcPr>
          <w:p w14:paraId="1CEEF836" w14:textId="5E4FE514" w:rsidR="00C34843" w:rsidRPr="00737357" w:rsidRDefault="00332B88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u16MotorOrderHighThrsTimeCounter</w:t>
            </w:r>
          </w:p>
        </w:tc>
        <w:tc>
          <w:tcPr>
            <w:tcW w:w="2340" w:type="dxa"/>
            <w:shd w:val="clear" w:color="auto" w:fill="auto"/>
          </w:tcPr>
          <w:p w14:paraId="16B4EC50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35DA717C" w14:textId="1E069B1E" w:rsidR="00C34843" w:rsidRPr="00737357" w:rsidRDefault="00332B88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1A76C855" w14:textId="77777777" w:rsidTr="00614C23">
        <w:tc>
          <w:tcPr>
            <w:tcW w:w="4230" w:type="dxa"/>
            <w:shd w:val="clear" w:color="auto" w:fill="auto"/>
          </w:tcPr>
          <w:p w14:paraId="7B92F401" w14:textId="102905B9" w:rsidR="00C34843" w:rsidRPr="00737357" w:rsidRDefault="002F3814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u16MotorCurrentHighThrsTimeCounter</w:t>
            </w:r>
          </w:p>
        </w:tc>
        <w:tc>
          <w:tcPr>
            <w:tcW w:w="2340" w:type="dxa"/>
            <w:shd w:val="clear" w:color="auto" w:fill="auto"/>
          </w:tcPr>
          <w:p w14:paraId="4FA7D7AD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7509F7DD" w14:textId="29345637" w:rsidR="00C34843" w:rsidRPr="00737357" w:rsidRDefault="002F3814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4BB521BB" w14:textId="77777777" w:rsidTr="00614C23">
        <w:tc>
          <w:tcPr>
            <w:tcW w:w="4230" w:type="dxa"/>
            <w:shd w:val="clear" w:color="auto" w:fill="auto"/>
          </w:tcPr>
          <w:p w14:paraId="59F01FD9" w14:textId="334A7FF3" w:rsidR="00C34843" w:rsidRPr="00737357" w:rsidRDefault="00CB4C5E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u16MotorOrderHighThrsTimeResetCounter</w:t>
            </w:r>
          </w:p>
        </w:tc>
        <w:tc>
          <w:tcPr>
            <w:tcW w:w="2340" w:type="dxa"/>
            <w:shd w:val="clear" w:color="auto" w:fill="auto"/>
          </w:tcPr>
          <w:p w14:paraId="6C029FCC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3BB93864" w14:textId="3E5E6FF9" w:rsidR="00C34843" w:rsidRPr="00737357" w:rsidRDefault="00CB4C5E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6B69856B" w14:textId="77777777" w:rsidTr="00614C23">
        <w:tc>
          <w:tcPr>
            <w:tcW w:w="4230" w:type="dxa"/>
            <w:shd w:val="clear" w:color="auto" w:fill="auto"/>
          </w:tcPr>
          <w:p w14:paraId="7EDBCEC2" w14:textId="4B446D6E" w:rsidR="00C34843" w:rsidRPr="00737357" w:rsidRDefault="005C6D7F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u16MotorCurrentHighThrsTimeResetCounter</w:t>
            </w:r>
          </w:p>
        </w:tc>
        <w:tc>
          <w:tcPr>
            <w:tcW w:w="2340" w:type="dxa"/>
            <w:shd w:val="clear" w:color="auto" w:fill="auto"/>
          </w:tcPr>
          <w:p w14:paraId="5197E1C9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4ABDB8DB" w14:textId="48FFD7BE" w:rsidR="00C34843" w:rsidRPr="00737357" w:rsidRDefault="005C6D7F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Thrs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1653BFD4" w14:textId="77777777" w:rsidTr="00614C23">
        <w:tc>
          <w:tcPr>
            <w:tcW w:w="4230" w:type="dxa"/>
            <w:shd w:val="clear" w:color="auto" w:fill="auto"/>
          </w:tcPr>
          <w:p w14:paraId="4A304E3C" w14:textId="6A15B72F" w:rsidR="00C34843" w:rsidRPr="00737357" w:rsidRDefault="0017776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u16MotorOrderErrorResetTimeCounter</w:t>
            </w:r>
          </w:p>
        </w:tc>
        <w:tc>
          <w:tcPr>
            <w:tcW w:w="2340" w:type="dxa"/>
            <w:shd w:val="clear" w:color="auto" w:fill="auto"/>
          </w:tcPr>
          <w:p w14:paraId="3A363115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4C05D1F0" w14:textId="3ABB2C60" w:rsidR="00C34843" w:rsidRPr="00737357" w:rsidRDefault="00177763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Error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179B7445" w14:textId="77777777" w:rsidTr="00614C23">
        <w:tc>
          <w:tcPr>
            <w:tcW w:w="4230" w:type="dxa"/>
            <w:shd w:val="clear" w:color="auto" w:fill="auto"/>
          </w:tcPr>
          <w:p w14:paraId="25F2E11D" w14:textId="112017B3" w:rsidR="00C34843" w:rsidRPr="00737357" w:rsidRDefault="003C2150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u16MotorCurrentErrorResetTimeCounter</w:t>
            </w:r>
          </w:p>
        </w:tc>
        <w:tc>
          <w:tcPr>
            <w:tcW w:w="2340" w:type="dxa"/>
            <w:shd w:val="clear" w:color="auto" w:fill="auto"/>
          </w:tcPr>
          <w:p w14:paraId="71B2D8BE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uint16</w:t>
            </w:r>
          </w:p>
        </w:tc>
        <w:tc>
          <w:tcPr>
            <w:tcW w:w="4230" w:type="dxa"/>
            <w:shd w:val="clear" w:color="auto" w:fill="auto"/>
          </w:tcPr>
          <w:p w14:paraId="7531EE9A" w14:textId="34D15724" w:rsidR="00C34843" w:rsidRPr="00737357" w:rsidRDefault="003C2150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Error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Reset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Counter</w:t>
            </w:r>
          </w:p>
        </w:tc>
      </w:tr>
      <w:tr w:rsidR="00614C23" w:rsidRPr="00737357" w14:paraId="567C0A2D" w14:textId="77777777" w:rsidTr="00614C23">
        <w:tc>
          <w:tcPr>
            <w:tcW w:w="4230" w:type="dxa"/>
            <w:shd w:val="clear" w:color="auto" w:fill="auto"/>
          </w:tcPr>
          <w:p w14:paraId="41C84B51" w14:textId="5DFA4995" w:rsidR="00C34843" w:rsidRPr="00737357" w:rsidRDefault="00094BDA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u8PowerOrderExecutedCycleMemory</w:t>
            </w:r>
          </w:p>
        </w:tc>
        <w:tc>
          <w:tcPr>
            <w:tcW w:w="2340" w:type="dxa"/>
            <w:shd w:val="clear" w:color="auto" w:fill="auto"/>
          </w:tcPr>
          <w:p w14:paraId="3BFE2A82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20B18D07" w14:textId="52B9B27A" w:rsidR="00C34843" w:rsidRPr="00737357" w:rsidRDefault="00094BDA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Power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Order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Executed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Cycle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Memory</w:t>
            </w:r>
          </w:p>
        </w:tc>
      </w:tr>
      <w:tr w:rsidR="00614C23" w:rsidRPr="00737357" w14:paraId="25C20606" w14:textId="77777777" w:rsidTr="00614C23">
        <w:tc>
          <w:tcPr>
            <w:tcW w:w="4230" w:type="dxa"/>
            <w:shd w:val="clear" w:color="auto" w:fill="auto"/>
          </w:tcPr>
          <w:p w14:paraId="6F9F48DF" w14:textId="336105AA" w:rsidR="00C34843" w:rsidRPr="00737357" w:rsidRDefault="00AB3DD2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u8PowerCurrentExecutedCycleMemory</w:t>
            </w:r>
          </w:p>
        </w:tc>
        <w:tc>
          <w:tcPr>
            <w:tcW w:w="2340" w:type="dxa"/>
            <w:shd w:val="clear" w:color="auto" w:fill="auto"/>
          </w:tcPr>
          <w:p w14:paraId="4CBB7BC3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4F87BF48" w14:textId="0865AD2C" w:rsidR="00C34843" w:rsidRPr="00737357" w:rsidRDefault="00AB3DD2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Power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Current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Executed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Cycle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Memory</w:t>
            </w:r>
          </w:p>
        </w:tc>
      </w:tr>
      <w:tr w:rsidR="00614C23" w:rsidRPr="00737357" w14:paraId="75C1AE15" w14:textId="77777777" w:rsidTr="00614C23">
        <w:tc>
          <w:tcPr>
            <w:tcW w:w="4230" w:type="dxa"/>
            <w:shd w:val="clear" w:color="auto" w:fill="auto"/>
          </w:tcPr>
          <w:p w14:paraId="1F6DD7FE" w14:textId="2D82222A" w:rsidR="00C34843" w:rsidRPr="00737357" w:rsidRDefault="002557A7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u8MosfetOC_State</w:t>
            </w:r>
          </w:p>
        </w:tc>
        <w:tc>
          <w:tcPr>
            <w:tcW w:w="2340" w:type="dxa"/>
            <w:shd w:val="clear" w:color="auto" w:fill="auto"/>
          </w:tcPr>
          <w:p w14:paraId="5403ED82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35BB83F2" w14:textId="5F158268" w:rsidR="00C34843" w:rsidRPr="00737357" w:rsidRDefault="002557A7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CD7A42">
              <w:rPr>
                <w:sz w:val="20"/>
                <w:szCs w:val="20"/>
              </w:rPr>
              <w:t>Mosfet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OC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State</w:t>
            </w:r>
          </w:p>
        </w:tc>
      </w:tr>
      <w:tr w:rsidR="00614C23" w:rsidRPr="00737357" w14:paraId="642E1150" w14:textId="77777777" w:rsidTr="00614C23">
        <w:tc>
          <w:tcPr>
            <w:tcW w:w="4230" w:type="dxa"/>
            <w:shd w:val="clear" w:color="auto" w:fill="auto"/>
          </w:tcPr>
          <w:p w14:paraId="22404D4C" w14:textId="5074B230" w:rsidR="00C34843" w:rsidRPr="00737357" w:rsidRDefault="00513666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u8MosfetOC_NbTries</w:t>
            </w:r>
          </w:p>
        </w:tc>
        <w:tc>
          <w:tcPr>
            <w:tcW w:w="2340" w:type="dxa"/>
            <w:shd w:val="clear" w:color="auto" w:fill="auto"/>
          </w:tcPr>
          <w:p w14:paraId="17E22538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59BA8931" w14:textId="0FCE6E44" w:rsidR="00C34843" w:rsidRPr="00737357" w:rsidRDefault="00513666" w:rsidP="00F44B22">
            <w:pPr>
              <w:spacing w:after="0" w:afterAutospacing="1"/>
              <w:rPr>
                <w:sz w:val="20"/>
                <w:szCs w:val="20"/>
              </w:rPr>
            </w:pPr>
            <w:proofErr w:type="spellStart"/>
            <w:r w:rsidRPr="00CD7A42">
              <w:rPr>
                <w:sz w:val="20"/>
                <w:szCs w:val="20"/>
              </w:rPr>
              <w:t>Mosfet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OC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um</w:t>
            </w:r>
            <w:r w:rsidRPr="00CD7A42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er of </w:t>
            </w:r>
            <w:r w:rsidRPr="00CD7A42">
              <w:rPr>
                <w:sz w:val="20"/>
                <w:szCs w:val="20"/>
              </w:rPr>
              <w:t>Tries</w:t>
            </w:r>
          </w:p>
        </w:tc>
      </w:tr>
      <w:tr w:rsidR="00614C23" w:rsidRPr="00737357" w14:paraId="264225F4" w14:textId="77777777" w:rsidTr="00614C23">
        <w:tc>
          <w:tcPr>
            <w:tcW w:w="4230" w:type="dxa"/>
            <w:shd w:val="clear" w:color="auto" w:fill="auto"/>
          </w:tcPr>
          <w:p w14:paraId="565B1535" w14:textId="39A4EE56" w:rsidR="00C34843" w:rsidRPr="00737357" w:rsidRDefault="00281B7C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u8MotorBlockedFailedCntr</w:t>
            </w:r>
          </w:p>
        </w:tc>
        <w:tc>
          <w:tcPr>
            <w:tcW w:w="2340" w:type="dxa"/>
            <w:shd w:val="clear" w:color="auto" w:fill="auto"/>
          </w:tcPr>
          <w:p w14:paraId="7F4988B6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430EB4FD" w14:textId="0FF3C837" w:rsidR="00C34843" w:rsidRPr="00737357" w:rsidRDefault="00281B7C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Blocked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Failed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ounter</w:t>
            </w:r>
          </w:p>
        </w:tc>
      </w:tr>
      <w:tr w:rsidR="00614C23" w:rsidRPr="00737357" w14:paraId="3340D198" w14:textId="77777777" w:rsidTr="00614C23">
        <w:tc>
          <w:tcPr>
            <w:tcW w:w="4230" w:type="dxa"/>
            <w:shd w:val="clear" w:color="auto" w:fill="auto"/>
          </w:tcPr>
          <w:p w14:paraId="52B6C586" w14:textId="2029BCBF" w:rsidR="00C34843" w:rsidRPr="00737357" w:rsidRDefault="00292F04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u8MotorBlockedPassedCntr</w:t>
            </w:r>
          </w:p>
        </w:tc>
        <w:tc>
          <w:tcPr>
            <w:tcW w:w="2340" w:type="dxa"/>
            <w:shd w:val="clear" w:color="auto" w:fill="auto"/>
          </w:tcPr>
          <w:p w14:paraId="48C4953F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389E7D7C" w14:textId="15B71884" w:rsidR="00C34843" w:rsidRPr="00737357" w:rsidRDefault="00292F04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Blocked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Passed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ounter</w:t>
            </w:r>
          </w:p>
        </w:tc>
      </w:tr>
      <w:tr w:rsidR="00614C23" w:rsidRPr="00737357" w14:paraId="183A3907" w14:textId="77777777" w:rsidTr="00614C23">
        <w:tc>
          <w:tcPr>
            <w:tcW w:w="4230" w:type="dxa"/>
            <w:shd w:val="clear" w:color="auto" w:fill="auto"/>
          </w:tcPr>
          <w:p w14:paraId="58B57C00" w14:textId="0FD5C953" w:rsidR="00C34843" w:rsidRPr="00737357" w:rsidRDefault="00B1176C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lastRenderedPageBreak/>
              <w:t>u8MotorSCFailedCntr</w:t>
            </w:r>
          </w:p>
        </w:tc>
        <w:tc>
          <w:tcPr>
            <w:tcW w:w="2340" w:type="dxa"/>
            <w:shd w:val="clear" w:color="auto" w:fill="auto"/>
          </w:tcPr>
          <w:p w14:paraId="4562E64A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7E2979FF" w14:textId="56FE19E0" w:rsidR="00C34843" w:rsidRPr="00737357" w:rsidRDefault="00B1176C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SC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Failed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ounter</w:t>
            </w:r>
          </w:p>
        </w:tc>
      </w:tr>
      <w:tr w:rsidR="00614C23" w:rsidRPr="00737357" w14:paraId="6FB5FB5E" w14:textId="77777777" w:rsidTr="00614C23">
        <w:tc>
          <w:tcPr>
            <w:tcW w:w="4230" w:type="dxa"/>
            <w:shd w:val="clear" w:color="auto" w:fill="auto"/>
          </w:tcPr>
          <w:p w14:paraId="0CAA9218" w14:textId="0C808BE9" w:rsidR="00C34843" w:rsidRPr="00737357" w:rsidRDefault="0096128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u8MotorSCPassedCntr</w:t>
            </w:r>
          </w:p>
        </w:tc>
        <w:tc>
          <w:tcPr>
            <w:tcW w:w="2340" w:type="dxa"/>
            <w:shd w:val="clear" w:color="auto" w:fill="auto"/>
          </w:tcPr>
          <w:p w14:paraId="06B36050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2A829C61" w14:textId="27B1845C" w:rsidR="00C34843" w:rsidRPr="00737357" w:rsidRDefault="00961283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Motor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SC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Passed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ounter</w:t>
            </w:r>
          </w:p>
        </w:tc>
      </w:tr>
      <w:tr w:rsidR="00614C23" w:rsidRPr="00737357" w14:paraId="7F90D1DE" w14:textId="77777777" w:rsidTr="00614C23">
        <w:tc>
          <w:tcPr>
            <w:tcW w:w="4230" w:type="dxa"/>
            <w:shd w:val="clear" w:color="auto" w:fill="auto"/>
          </w:tcPr>
          <w:p w14:paraId="337945F4" w14:textId="1DE6EB5E" w:rsidR="00C34843" w:rsidRPr="00737357" w:rsidRDefault="006B36FA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u8HighSideSw_TestState</w:t>
            </w:r>
          </w:p>
        </w:tc>
        <w:tc>
          <w:tcPr>
            <w:tcW w:w="2340" w:type="dxa"/>
            <w:shd w:val="clear" w:color="auto" w:fill="auto"/>
          </w:tcPr>
          <w:p w14:paraId="4E7D5E68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3A9BA189" w14:textId="2084D64C" w:rsidR="00C34843" w:rsidRPr="00737357" w:rsidRDefault="006B36FA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Side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Sw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Test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State</w:t>
            </w:r>
          </w:p>
        </w:tc>
      </w:tr>
      <w:tr w:rsidR="00614C23" w:rsidRPr="00737357" w14:paraId="69DEAB32" w14:textId="77777777" w:rsidTr="00614C23">
        <w:tc>
          <w:tcPr>
            <w:tcW w:w="4230" w:type="dxa"/>
            <w:shd w:val="clear" w:color="auto" w:fill="auto"/>
          </w:tcPr>
          <w:p w14:paraId="71D02E54" w14:textId="64B43D35" w:rsidR="00C34843" w:rsidRPr="00737357" w:rsidRDefault="004F23C7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u8HighSideSw_NbTries</w:t>
            </w:r>
          </w:p>
        </w:tc>
        <w:tc>
          <w:tcPr>
            <w:tcW w:w="2340" w:type="dxa"/>
            <w:shd w:val="clear" w:color="auto" w:fill="auto"/>
          </w:tcPr>
          <w:p w14:paraId="5A8E2FF2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1BD23241" w14:textId="2F7DD34E" w:rsidR="00C34843" w:rsidRPr="00737357" w:rsidRDefault="004F23C7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Side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Sw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umber of </w:t>
            </w:r>
            <w:r w:rsidRPr="00CD7A42">
              <w:rPr>
                <w:sz w:val="20"/>
                <w:szCs w:val="20"/>
              </w:rPr>
              <w:t>Tries</w:t>
            </w:r>
          </w:p>
        </w:tc>
      </w:tr>
      <w:tr w:rsidR="00614C23" w:rsidRPr="00737357" w14:paraId="46EC0DCF" w14:textId="77777777" w:rsidTr="00614C23">
        <w:tc>
          <w:tcPr>
            <w:tcW w:w="4230" w:type="dxa"/>
            <w:shd w:val="clear" w:color="auto" w:fill="auto"/>
          </w:tcPr>
          <w:p w14:paraId="1E5A973A" w14:textId="025C439B" w:rsidR="00C34843" w:rsidRPr="00737357" w:rsidRDefault="002D5D5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CD7A42">
              <w:rPr>
                <w:sz w:val="20"/>
                <w:szCs w:val="20"/>
              </w:rPr>
              <w:t>u8HighSideSw_FreeWheelingTimer</w:t>
            </w:r>
          </w:p>
        </w:tc>
        <w:tc>
          <w:tcPr>
            <w:tcW w:w="2340" w:type="dxa"/>
            <w:shd w:val="clear" w:color="auto" w:fill="auto"/>
          </w:tcPr>
          <w:p w14:paraId="14683B6E" w14:textId="77777777" w:rsidR="00C34843" w:rsidRPr="00737357" w:rsidRDefault="00C34843" w:rsidP="00F44B22">
            <w:pPr>
              <w:spacing w:after="0" w:afterAutospacing="1"/>
              <w:rPr>
                <w:sz w:val="20"/>
                <w:szCs w:val="20"/>
                <w:lang w:val="fr-FR"/>
              </w:rPr>
            </w:pPr>
            <w:r w:rsidRPr="00737357">
              <w:rPr>
                <w:sz w:val="20"/>
                <w:szCs w:val="20"/>
              </w:rPr>
              <w:t>uint8</w:t>
            </w:r>
          </w:p>
        </w:tc>
        <w:tc>
          <w:tcPr>
            <w:tcW w:w="4230" w:type="dxa"/>
            <w:shd w:val="clear" w:color="auto" w:fill="auto"/>
          </w:tcPr>
          <w:p w14:paraId="7DBC96A4" w14:textId="3BD0C430" w:rsidR="00C34843" w:rsidRPr="00737357" w:rsidRDefault="002D5D53" w:rsidP="00F44B22">
            <w:pPr>
              <w:spacing w:after="0" w:afterAutospacing="1"/>
              <w:rPr>
                <w:sz w:val="20"/>
                <w:szCs w:val="20"/>
              </w:rPr>
            </w:pPr>
            <w:r w:rsidRPr="00CD7A42">
              <w:rPr>
                <w:sz w:val="20"/>
                <w:szCs w:val="20"/>
              </w:rPr>
              <w:t>High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Side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D7A42">
              <w:rPr>
                <w:sz w:val="20"/>
                <w:szCs w:val="20"/>
              </w:rPr>
              <w:t>Sw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Free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Wheeling</w:t>
            </w:r>
            <w:r>
              <w:rPr>
                <w:sz w:val="20"/>
                <w:szCs w:val="20"/>
              </w:rPr>
              <w:t xml:space="preserve"> </w:t>
            </w:r>
            <w:r w:rsidRPr="00CD7A42">
              <w:rPr>
                <w:sz w:val="20"/>
                <w:szCs w:val="20"/>
              </w:rPr>
              <w:t>Timer</w:t>
            </w:r>
          </w:p>
        </w:tc>
      </w:tr>
    </w:tbl>
    <w:p w14:paraId="0958220C" w14:textId="77777777" w:rsidR="002501E9" w:rsidRDefault="002501E9" w:rsidP="002501E9"/>
    <w:p w14:paraId="0A6FD75A" w14:textId="3645F83D" w:rsidR="002501E9" w:rsidRDefault="00052D8E" w:rsidP="002501E9">
      <w:pPr>
        <w:pStyle w:val="Heading3"/>
      </w:pPr>
      <w:bookmarkStart w:id="92" w:name="_Toc127529694"/>
      <w:proofErr w:type="spellStart"/>
      <w:r w:rsidRPr="005C3EB7">
        <w:t>PAL_tTopologyConfiguration</w:t>
      </w:r>
      <w:bookmarkEnd w:id="92"/>
      <w:proofErr w:type="spellEnd"/>
    </w:p>
    <w:p w14:paraId="7FA54BC4" w14:textId="77777777" w:rsidR="002501E9" w:rsidRPr="0037487A" w:rsidRDefault="002501E9" w:rsidP="002501E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00"/>
        <w:gridCol w:w="2880"/>
        <w:gridCol w:w="3690"/>
      </w:tblGrid>
      <w:tr w:rsidR="002501E9" w:rsidRPr="004F4083" w14:paraId="0498F082" w14:textId="77777777" w:rsidTr="00F51951">
        <w:tc>
          <w:tcPr>
            <w:tcW w:w="3600" w:type="dxa"/>
            <w:tcBorders>
              <w:bottom w:val="single" w:sz="4" w:space="0" w:color="auto"/>
            </w:tcBorders>
            <w:shd w:val="clear" w:color="auto" w:fill="000080"/>
          </w:tcPr>
          <w:p w14:paraId="0358A7A0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880" w:type="dxa"/>
            <w:tcBorders>
              <w:bottom w:val="single" w:sz="4" w:space="0" w:color="auto"/>
            </w:tcBorders>
            <w:shd w:val="clear" w:color="auto" w:fill="000080"/>
          </w:tcPr>
          <w:p w14:paraId="7B235DB1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16CE54D3" w14:textId="77777777" w:rsidR="002501E9" w:rsidRPr="004F4083" w:rsidRDefault="002501E9" w:rsidP="00F44B22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2501E9" w:rsidRPr="004F4083" w14:paraId="690D6865" w14:textId="77777777" w:rsidTr="00F51951">
        <w:trPr>
          <w:trHeight w:val="250"/>
        </w:trPr>
        <w:tc>
          <w:tcPr>
            <w:tcW w:w="3600" w:type="dxa"/>
            <w:shd w:val="clear" w:color="auto" w:fill="auto"/>
          </w:tcPr>
          <w:p w14:paraId="7A4F5422" w14:textId="067D8E07" w:rsidR="002501E9" w:rsidRPr="004F4083" w:rsidRDefault="00F348B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C3EB7">
              <w:t>stHBridgeDef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505BA34C" w14:textId="71811DFC" w:rsidR="002501E9" w:rsidRPr="004F4083" w:rsidRDefault="00F348B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C3EB7">
              <w:t>PAL_tHBridgeDefinition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669479B1" w14:textId="3A67408D" w:rsidR="002501E9" w:rsidRPr="004F4083" w:rsidRDefault="00F348B2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C3EB7">
              <w:t>H</w:t>
            </w:r>
            <w:r>
              <w:t>-</w:t>
            </w:r>
            <w:r w:rsidRPr="005C3EB7">
              <w:t>Bridge</w:t>
            </w:r>
            <w:r>
              <w:t xml:space="preserve"> </w:t>
            </w:r>
            <w:r w:rsidRPr="005C3EB7">
              <w:t>Definition</w:t>
            </w:r>
          </w:p>
        </w:tc>
      </w:tr>
      <w:tr w:rsidR="002501E9" w:rsidRPr="004F4083" w14:paraId="7F7082EB" w14:textId="77777777" w:rsidTr="00F51951">
        <w:tc>
          <w:tcPr>
            <w:tcW w:w="3600" w:type="dxa"/>
            <w:shd w:val="clear" w:color="auto" w:fill="auto"/>
          </w:tcPr>
          <w:p w14:paraId="426AD683" w14:textId="16455E20" w:rsidR="002501E9" w:rsidRPr="004F4083" w:rsidRDefault="00F5195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C3EB7">
              <w:t>stBoosterDef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17B4480B" w14:textId="1E6C2565" w:rsidR="002501E9" w:rsidRPr="004F4083" w:rsidRDefault="00F5195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C3EB7">
              <w:t>PAL_tBoostDriverDefinition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7A3C8969" w14:textId="3D8DFABC" w:rsidR="002501E9" w:rsidRPr="004F4083" w:rsidRDefault="00F51951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C3EB7">
              <w:t>Booster</w:t>
            </w:r>
            <w:r>
              <w:t xml:space="preserve"> </w:t>
            </w:r>
            <w:r w:rsidRPr="005C3EB7">
              <w:t>Def</w:t>
            </w:r>
            <w:r>
              <w:t>inition</w:t>
            </w:r>
          </w:p>
        </w:tc>
      </w:tr>
      <w:tr w:rsidR="002501E9" w:rsidRPr="004F4083" w14:paraId="1850CC00" w14:textId="77777777" w:rsidTr="00F51951">
        <w:tc>
          <w:tcPr>
            <w:tcW w:w="3600" w:type="dxa"/>
            <w:shd w:val="clear" w:color="auto" w:fill="auto"/>
          </w:tcPr>
          <w:p w14:paraId="1A5B624A" w14:textId="14EECC68" w:rsidR="002501E9" w:rsidRPr="004F4083" w:rsidRDefault="0026783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proofErr w:type="spellStart"/>
            <w:r w:rsidRPr="005C3EB7">
              <w:t>stFullBridgeDef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3ED68088" w14:textId="44F2C57E" w:rsidR="002501E9" w:rsidRPr="004F4083" w:rsidRDefault="0026783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proofErr w:type="spellStart"/>
            <w:r w:rsidRPr="005C3EB7">
              <w:t>PAL_tFullBridgeDefinition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460DBE78" w14:textId="5EEE884B" w:rsidR="002501E9" w:rsidRPr="004F4083" w:rsidRDefault="0026783C" w:rsidP="00F44B22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5C3EB7">
              <w:t>Full</w:t>
            </w:r>
            <w:r>
              <w:t xml:space="preserve"> </w:t>
            </w:r>
            <w:r w:rsidRPr="005C3EB7">
              <w:t>Bridge</w:t>
            </w:r>
            <w:r>
              <w:t xml:space="preserve"> </w:t>
            </w:r>
            <w:r w:rsidRPr="005C3EB7">
              <w:t>Def</w:t>
            </w:r>
            <w:r>
              <w:t>inition</w:t>
            </w:r>
          </w:p>
        </w:tc>
      </w:tr>
    </w:tbl>
    <w:p w14:paraId="2CDEC61A" w14:textId="77777777" w:rsidR="002501E9" w:rsidRDefault="002501E9" w:rsidP="002501E9"/>
    <w:p w14:paraId="04E498F7" w14:textId="77777777" w:rsidR="00C106E9" w:rsidRDefault="00C106E9" w:rsidP="00830F42">
      <w:pPr>
        <w:pStyle w:val="Heading2"/>
      </w:pPr>
      <w:bookmarkStart w:id="93" w:name="_Toc127529695"/>
      <w:r>
        <w:t>Variables</w:t>
      </w:r>
      <w:bookmarkEnd w:id="93"/>
    </w:p>
    <w:p w14:paraId="0BC88B7A" w14:textId="77777777" w:rsidR="008E5349" w:rsidRDefault="008E5349" w:rsidP="008E5349">
      <w:pPr>
        <w:pStyle w:val="Heading3"/>
      </w:pPr>
      <w:bookmarkStart w:id="94" w:name="_Toc127529696"/>
      <w:proofErr w:type="spellStart"/>
      <w:r w:rsidRPr="0059303E">
        <w:t>PAL_kstHardWareTopology</w:t>
      </w:r>
      <w:bookmarkEnd w:id="94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8E5349" w14:paraId="7B19EAF2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279B8A15" w14:textId="77777777" w:rsidR="008E5349" w:rsidRDefault="008E5349" w:rsidP="00DB4E96">
            <w:r>
              <w:t>Type</w:t>
            </w:r>
          </w:p>
        </w:tc>
        <w:tc>
          <w:tcPr>
            <w:tcW w:w="2191" w:type="dxa"/>
          </w:tcPr>
          <w:p w14:paraId="150D1B67" w14:textId="77777777" w:rsidR="008E5349" w:rsidRDefault="008E5349" w:rsidP="00DB4E96">
            <w:r>
              <w:t>Value</w:t>
            </w:r>
          </w:p>
        </w:tc>
        <w:tc>
          <w:tcPr>
            <w:tcW w:w="1926" w:type="dxa"/>
          </w:tcPr>
          <w:p w14:paraId="32E0F4BE" w14:textId="77777777" w:rsidR="008E5349" w:rsidRDefault="008E5349" w:rsidP="00DB4E96"/>
        </w:tc>
      </w:tr>
      <w:tr w:rsidR="008E5349" w14:paraId="4E4FC58C" w14:textId="77777777" w:rsidTr="00DB4E96">
        <w:tc>
          <w:tcPr>
            <w:tcW w:w="6033" w:type="dxa"/>
          </w:tcPr>
          <w:p w14:paraId="2C574285" w14:textId="77777777" w:rsidR="008E5349" w:rsidRDefault="008E5349" w:rsidP="00DB4E96">
            <w:proofErr w:type="spellStart"/>
            <w:r w:rsidRPr="0059303E">
              <w:t>PAL_tTopologyConfiguration</w:t>
            </w:r>
            <w:proofErr w:type="spellEnd"/>
          </w:p>
        </w:tc>
        <w:tc>
          <w:tcPr>
            <w:tcW w:w="4117" w:type="dxa"/>
            <w:gridSpan w:val="2"/>
          </w:tcPr>
          <w:p w14:paraId="2A9FC4DB" w14:textId="77777777" w:rsidR="008E5349" w:rsidRDefault="008E5349" w:rsidP="00DB4E96">
            <w:r>
              <w:t>N.A.</w:t>
            </w:r>
          </w:p>
        </w:tc>
      </w:tr>
      <w:tr w:rsidR="008E5349" w14:paraId="58AE8DAE" w14:textId="77777777" w:rsidTr="00DB4E96">
        <w:tc>
          <w:tcPr>
            <w:tcW w:w="10150" w:type="dxa"/>
            <w:gridSpan w:val="3"/>
            <w:shd w:val="clear" w:color="auto" w:fill="000080"/>
          </w:tcPr>
          <w:p w14:paraId="655A6A58" w14:textId="77777777" w:rsidR="008E5349" w:rsidRDefault="008E5349" w:rsidP="00DB4E96">
            <w:r>
              <w:rPr>
                <w:b/>
              </w:rPr>
              <w:t>Description</w:t>
            </w:r>
          </w:p>
        </w:tc>
      </w:tr>
      <w:tr w:rsidR="008E5349" w14:paraId="73697CAA" w14:textId="77777777" w:rsidTr="00DB4E96">
        <w:tc>
          <w:tcPr>
            <w:tcW w:w="10150" w:type="dxa"/>
            <w:gridSpan w:val="3"/>
          </w:tcPr>
          <w:p w14:paraId="3B7E32A3" w14:textId="69C8548D" w:rsidR="008E5349" w:rsidRDefault="002508D4" w:rsidP="00DB4E96">
            <w:r>
              <w:t>Hardware topology used by ECU</w:t>
            </w:r>
          </w:p>
        </w:tc>
      </w:tr>
      <w:tr w:rsidR="008E5349" w14:paraId="3029C3FF" w14:textId="77777777" w:rsidTr="00DB4E96">
        <w:tc>
          <w:tcPr>
            <w:tcW w:w="10150" w:type="dxa"/>
            <w:gridSpan w:val="3"/>
            <w:shd w:val="clear" w:color="auto" w:fill="000080"/>
          </w:tcPr>
          <w:p w14:paraId="30E083B7" w14:textId="77777777" w:rsidR="008E5349" w:rsidRDefault="008E5349" w:rsidP="00DB4E96">
            <w:r>
              <w:rPr>
                <w:b/>
              </w:rPr>
              <w:t>Definition</w:t>
            </w:r>
          </w:p>
        </w:tc>
      </w:tr>
      <w:tr w:rsidR="008E5349" w14:paraId="304F0D37" w14:textId="77777777" w:rsidTr="00DB4E96">
        <w:tc>
          <w:tcPr>
            <w:tcW w:w="10150" w:type="dxa"/>
            <w:gridSpan w:val="3"/>
          </w:tcPr>
          <w:p w14:paraId="4D50D02C" w14:textId="76F33B52" w:rsidR="008E5349" w:rsidRDefault="002508D4" w:rsidP="00DB4E96">
            <w:r w:rsidRPr="0059303E">
              <w:t xml:space="preserve">const </w:t>
            </w:r>
            <w:proofErr w:type="spellStart"/>
            <w:r w:rsidRPr="0059303E">
              <w:t>PAL_tTopologyConfiguration</w:t>
            </w:r>
            <w:proofErr w:type="spellEnd"/>
          </w:p>
        </w:tc>
      </w:tr>
    </w:tbl>
    <w:p w14:paraId="63BAB9AA" w14:textId="77777777" w:rsidR="008E5349" w:rsidRDefault="008E5349" w:rsidP="008E5349">
      <w:pPr>
        <w:rPr>
          <w:sz w:val="10"/>
          <w:szCs w:val="10"/>
        </w:rPr>
      </w:pPr>
    </w:p>
    <w:p w14:paraId="143D84E7" w14:textId="35D26D7D" w:rsidR="00725C72" w:rsidRDefault="002508D4" w:rsidP="00725C72">
      <w:pPr>
        <w:pStyle w:val="Heading3"/>
      </w:pPr>
      <w:bookmarkStart w:id="95" w:name="_Toc127529697"/>
      <w:r w:rsidRPr="0059303E">
        <w:t>PAL_u8RequestedMode</w:t>
      </w:r>
      <w:bookmarkEnd w:id="95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725C72" w14:paraId="20D268C5" w14:textId="77777777" w:rsidTr="00F4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17205AE7" w14:textId="77777777" w:rsidR="00725C72" w:rsidRDefault="00725C72" w:rsidP="00F44B22">
            <w:r>
              <w:t>Type</w:t>
            </w:r>
          </w:p>
        </w:tc>
        <w:tc>
          <w:tcPr>
            <w:tcW w:w="2191" w:type="dxa"/>
          </w:tcPr>
          <w:p w14:paraId="4F4C003F" w14:textId="77777777" w:rsidR="00725C72" w:rsidRDefault="00725C72" w:rsidP="00F44B22">
            <w:r>
              <w:t>Value</w:t>
            </w:r>
          </w:p>
        </w:tc>
        <w:tc>
          <w:tcPr>
            <w:tcW w:w="1926" w:type="dxa"/>
          </w:tcPr>
          <w:p w14:paraId="31B250CC" w14:textId="77777777" w:rsidR="00725C72" w:rsidRDefault="00725C72" w:rsidP="00F44B22"/>
        </w:tc>
      </w:tr>
      <w:tr w:rsidR="00725C72" w14:paraId="2C184B71" w14:textId="77777777" w:rsidTr="00F44B22">
        <w:tc>
          <w:tcPr>
            <w:tcW w:w="6033" w:type="dxa"/>
          </w:tcPr>
          <w:p w14:paraId="430A0C0F" w14:textId="455FE154" w:rsidR="00725C72" w:rsidRDefault="002508D4" w:rsidP="00F44B22">
            <w:r w:rsidRPr="0059303E">
              <w:t>uint8</w:t>
            </w:r>
          </w:p>
        </w:tc>
        <w:tc>
          <w:tcPr>
            <w:tcW w:w="4117" w:type="dxa"/>
            <w:gridSpan w:val="2"/>
          </w:tcPr>
          <w:p w14:paraId="737D61A7" w14:textId="77777777" w:rsidR="00725C72" w:rsidRDefault="00725C72" w:rsidP="00F44B22">
            <w:r>
              <w:t>N.A.</w:t>
            </w:r>
          </w:p>
        </w:tc>
      </w:tr>
      <w:tr w:rsidR="00725C72" w14:paraId="5F2640EB" w14:textId="77777777" w:rsidTr="00F44B22">
        <w:tc>
          <w:tcPr>
            <w:tcW w:w="10150" w:type="dxa"/>
            <w:gridSpan w:val="3"/>
            <w:shd w:val="clear" w:color="auto" w:fill="000080"/>
          </w:tcPr>
          <w:p w14:paraId="3B12E69F" w14:textId="77777777" w:rsidR="00725C72" w:rsidRDefault="00725C72" w:rsidP="00F44B22">
            <w:r>
              <w:rPr>
                <w:b/>
              </w:rPr>
              <w:t>Description</w:t>
            </w:r>
          </w:p>
        </w:tc>
      </w:tr>
      <w:tr w:rsidR="00725C72" w14:paraId="54476906" w14:textId="77777777" w:rsidTr="00F44B22">
        <w:tc>
          <w:tcPr>
            <w:tcW w:w="10150" w:type="dxa"/>
            <w:gridSpan w:val="3"/>
          </w:tcPr>
          <w:p w14:paraId="59956B6F" w14:textId="4FABAD7B" w:rsidR="00725C72" w:rsidRDefault="00A33290" w:rsidP="00F44B22">
            <w:r w:rsidRPr="0019615F">
              <w:t xml:space="preserve">Global data used to </w:t>
            </w:r>
            <w:r>
              <w:t>set</w:t>
            </w:r>
            <w:r w:rsidRPr="0019615F">
              <w:t xml:space="preserve"> the state machine status for the PAL component</w:t>
            </w:r>
          </w:p>
        </w:tc>
      </w:tr>
      <w:tr w:rsidR="00725C72" w14:paraId="3761A8A0" w14:textId="77777777" w:rsidTr="00F44B22">
        <w:tc>
          <w:tcPr>
            <w:tcW w:w="10150" w:type="dxa"/>
            <w:gridSpan w:val="3"/>
            <w:shd w:val="clear" w:color="auto" w:fill="000080"/>
          </w:tcPr>
          <w:p w14:paraId="5294F401" w14:textId="77777777" w:rsidR="00725C72" w:rsidRDefault="00725C72" w:rsidP="00F44B22">
            <w:r>
              <w:rPr>
                <w:b/>
              </w:rPr>
              <w:t>Definition</w:t>
            </w:r>
          </w:p>
        </w:tc>
      </w:tr>
      <w:tr w:rsidR="00725C72" w14:paraId="58BF4540" w14:textId="77777777" w:rsidTr="00F44B22">
        <w:tc>
          <w:tcPr>
            <w:tcW w:w="10150" w:type="dxa"/>
            <w:gridSpan w:val="3"/>
          </w:tcPr>
          <w:p w14:paraId="388EC8EF" w14:textId="218A3D04" w:rsidR="00725C72" w:rsidRDefault="002508D4" w:rsidP="00F44B22">
            <w:r w:rsidRPr="0059303E">
              <w:t>static uint8</w:t>
            </w:r>
            <w:r>
              <w:t xml:space="preserve"> </w:t>
            </w:r>
            <w:r w:rsidRPr="0059303E">
              <w:t>PAL_u8RequestedMode</w:t>
            </w:r>
          </w:p>
        </w:tc>
      </w:tr>
    </w:tbl>
    <w:p w14:paraId="3CD08C94" w14:textId="77777777" w:rsidR="00725C72" w:rsidRDefault="00725C72" w:rsidP="00725C72">
      <w:pPr>
        <w:rPr>
          <w:sz w:val="10"/>
          <w:szCs w:val="10"/>
        </w:rPr>
      </w:pPr>
    </w:p>
    <w:p w14:paraId="7D9D368E" w14:textId="55609633" w:rsidR="00725C72" w:rsidRDefault="00A33290" w:rsidP="00725C72">
      <w:pPr>
        <w:pStyle w:val="Heading3"/>
      </w:pPr>
      <w:bookmarkStart w:id="96" w:name="_Toc127529698"/>
      <w:r w:rsidRPr="0019615F">
        <w:t>PAL_u8ModeState</w:t>
      </w:r>
      <w:bookmarkEnd w:id="96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725C72" w14:paraId="1D1CF8DA" w14:textId="77777777" w:rsidTr="00F4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1342D083" w14:textId="77777777" w:rsidR="00725C72" w:rsidRDefault="00725C72" w:rsidP="00F44B22">
            <w:r>
              <w:t>Type</w:t>
            </w:r>
          </w:p>
        </w:tc>
        <w:tc>
          <w:tcPr>
            <w:tcW w:w="2191" w:type="dxa"/>
          </w:tcPr>
          <w:p w14:paraId="0545ECDD" w14:textId="77777777" w:rsidR="00725C72" w:rsidRDefault="00725C72" w:rsidP="00F44B22">
            <w:r>
              <w:t>Value</w:t>
            </w:r>
          </w:p>
        </w:tc>
        <w:tc>
          <w:tcPr>
            <w:tcW w:w="1926" w:type="dxa"/>
          </w:tcPr>
          <w:p w14:paraId="669C8165" w14:textId="77777777" w:rsidR="00725C72" w:rsidRDefault="00725C72" w:rsidP="00F44B22"/>
        </w:tc>
      </w:tr>
      <w:tr w:rsidR="00725C72" w14:paraId="7F62B016" w14:textId="77777777" w:rsidTr="00F44B22">
        <w:tc>
          <w:tcPr>
            <w:tcW w:w="6033" w:type="dxa"/>
          </w:tcPr>
          <w:p w14:paraId="7B839204" w14:textId="338C8BA5" w:rsidR="00725C72" w:rsidRDefault="00A33290" w:rsidP="00F44B22">
            <w:r w:rsidRPr="0019615F">
              <w:t>uint8</w:t>
            </w:r>
          </w:p>
        </w:tc>
        <w:tc>
          <w:tcPr>
            <w:tcW w:w="4117" w:type="dxa"/>
            <w:gridSpan w:val="2"/>
          </w:tcPr>
          <w:p w14:paraId="0185A6F5" w14:textId="77777777" w:rsidR="00725C72" w:rsidRDefault="00725C72" w:rsidP="00F44B22">
            <w:r>
              <w:t>N.A.</w:t>
            </w:r>
          </w:p>
        </w:tc>
      </w:tr>
      <w:tr w:rsidR="00725C72" w14:paraId="0880EC3D" w14:textId="77777777" w:rsidTr="00F44B22">
        <w:tc>
          <w:tcPr>
            <w:tcW w:w="10150" w:type="dxa"/>
            <w:gridSpan w:val="3"/>
            <w:shd w:val="clear" w:color="auto" w:fill="000080"/>
          </w:tcPr>
          <w:p w14:paraId="080A26D8" w14:textId="77777777" w:rsidR="00725C72" w:rsidRDefault="00725C72" w:rsidP="00F44B22">
            <w:r>
              <w:rPr>
                <w:b/>
              </w:rPr>
              <w:t>Description</w:t>
            </w:r>
          </w:p>
        </w:tc>
      </w:tr>
      <w:tr w:rsidR="00725C72" w14:paraId="1D03E1F4" w14:textId="77777777" w:rsidTr="00F44B22">
        <w:tc>
          <w:tcPr>
            <w:tcW w:w="10150" w:type="dxa"/>
            <w:gridSpan w:val="3"/>
          </w:tcPr>
          <w:p w14:paraId="54F38360" w14:textId="3E16A664" w:rsidR="00725C72" w:rsidRDefault="00A33290" w:rsidP="00F44B22">
            <w:r w:rsidRPr="0019615F">
              <w:t>Global data used to know the state machine status for the PAL component</w:t>
            </w:r>
          </w:p>
        </w:tc>
      </w:tr>
      <w:tr w:rsidR="00725C72" w14:paraId="51EF79C8" w14:textId="77777777" w:rsidTr="00F44B22">
        <w:tc>
          <w:tcPr>
            <w:tcW w:w="10150" w:type="dxa"/>
            <w:gridSpan w:val="3"/>
            <w:shd w:val="clear" w:color="auto" w:fill="000080"/>
          </w:tcPr>
          <w:p w14:paraId="39000C95" w14:textId="77777777" w:rsidR="00725C72" w:rsidRDefault="00725C72" w:rsidP="00F44B22">
            <w:r>
              <w:rPr>
                <w:b/>
              </w:rPr>
              <w:t>Definition</w:t>
            </w:r>
          </w:p>
        </w:tc>
      </w:tr>
      <w:tr w:rsidR="00725C72" w14:paraId="4062A036" w14:textId="77777777" w:rsidTr="00F44B22">
        <w:tc>
          <w:tcPr>
            <w:tcW w:w="10150" w:type="dxa"/>
            <w:gridSpan w:val="3"/>
          </w:tcPr>
          <w:p w14:paraId="6B1FDCB3" w14:textId="31D619D3" w:rsidR="00725C72" w:rsidRDefault="00A33290" w:rsidP="00F44B22">
            <w:r w:rsidRPr="0019615F">
              <w:t>uint8 PAL_u8ModeState</w:t>
            </w:r>
          </w:p>
        </w:tc>
      </w:tr>
    </w:tbl>
    <w:p w14:paraId="22A901B9" w14:textId="77777777" w:rsidR="00725C72" w:rsidRDefault="00725C72" w:rsidP="00725C72">
      <w:pPr>
        <w:rPr>
          <w:sz w:val="10"/>
          <w:szCs w:val="10"/>
        </w:rPr>
      </w:pPr>
    </w:p>
    <w:p w14:paraId="6447AEE8" w14:textId="4DC72983" w:rsidR="00725C72" w:rsidRDefault="00ED1EAC" w:rsidP="00725C72">
      <w:pPr>
        <w:pStyle w:val="Heading3"/>
      </w:pPr>
      <w:bookmarkStart w:id="97" w:name="_Toc127529699"/>
      <w:r w:rsidRPr="0019615F">
        <w:t>PAL_u8FreeWheelingTimer</w:t>
      </w:r>
      <w:bookmarkEnd w:id="97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725C72" w14:paraId="44073707" w14:textId="77777777" w:rsidTr="00F4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2D0DDF83" w14:textId="77777777" w:rsidR="00725C72" w:rsidRDefault="00725C72" w:rsidP="00F44B22">
            <w:r>
              <w:t>Type</w:t>
            </w:r>
          </w:p>
        </w:tc>
        <w:tc>
          <w:tcPr>
            <w:tcW w:w="2191" w:type="dxa"/>
          </w:tcPr>
          <w:p w14:paraId="08446748" w14:textId="77777777" w:rsidR="00725C72" w:rsidRDefault="00725C72" w:rsidP="00F44B22">
            <w:r>
              <w:t>Value</w:t>
            </w:r>
          </w:p>
        </w:tc>
        <w:tc>
          <w:tcPr>
            <w:tcW w:w="1926" w:type="dxa"/>
          </w:tcPr>
          <w:p w14:paraId="433ADB98" w14:textId="77777777" w:rsidR="00725C72" w:rsidRDefault="00725C72" w:rsidP="00F44B22"/>
        </w:tc>
      </w:tr>
      <w:tr w:rsidR="00725C72" w14:paraId="4AF306C0" w14:textId="77777777" w:rsidTr="00F44B22">
        <w:tc>
          <w:tcPr>
            <w:tcW w:w="6033" w:type="dxa"/>
          </w:tcPr>
          <w:p w14:paraId="63D6D518" w14:textId="3BF9E0AC" w:rsidR="00725C72" w:rsidRDefault="00ED1EAC" w:rsidP="00F44B22">
            <w:r w:rsidRPr="0019615F">
              <w:t>uint8</w:t>
            </w:r>
          </w:p>
        </w:tc>
        <w:tc>
          <w:tcPr>
            <w:tcW w:w="4117" w:type="dxa"/>
            <w:gridSpan w:val="2"/>
          </w:tcPr>
          <w:p w14:paraId="43B9D37C" w14:textId="77777777" w:rsidR="00725C72" w:rsidRDefault="00725C72" w:rsidP="00F44B22">
            <w:r>
              <w:t>N.A.</w:t>
            </w:r>
          </w:p>
        </w:tc>
      </w:tr>
      <w:tr w:rsidR="00725C72" w14:paraId="65A6C530" w14:textId="77777777" w:rsidTr="00F44B22">
        <w:tc>
          <w:tcPr>
            <w:tcW w:w="10150" w:type="dxa"/>
            <w:gridSpan w:val="3"/>
            <w:shd w:val="clear" w:color="auto" w:fill="000080"/>
          </w:tcPr>
          <w:p w14:paraId="6856D142" w14:textId="77777777" w:rsidR="00725C72" w:rsidRDefault="00725C72" w:rsidP="00F44B22">
            <w:r>
              <w:rPr>
                <w:b/>
              </w:rPr>
              <w:t>Description</w:t>
            </w:r>
          </w:p>
        </w:tc>
      </w:tr>
      <w:tr w:rsidR="00725C72" w14:paraId="598D917C" w14:textId="77777777" w:rsidTr="00F44B22">
        <w:tc>
          <w:tcPr>
            <w:tcW w:w="10150" w:type="dxa"/>
            <w:gridSpan w:val="3"/>
          </w:tcPr>
          <w:p w14:paraId="49E7B813" w14:textId="79847D55" w:rsidR="00725C72" w:rsidRDefault="00ED1EAC" w:rsidP="00F44B22">
            <w:r>
              <w:t>Timer</w:t>
            </w:r>
            <w:r w:rsidR="00A33290" w:rsidRPr="0019615F">
              <w:t xml:space="preserve"> used to </w:t>
            </w:r>
            <w:r>
              <w:t>set</w:t>
            </w:r>
            <w:r w:rsidRPr="0019615F">
              <w:t xml:space="preserve"> </w:t>
            </w:r>
            <w:r w:rsidR="00A33290" w:rsidRPr="0019615F">
              <w:t>the state machine status for the PAL component</w:t>
            </w:r>
          </w:p>
        </w:tc>
      </w:tr>
      <w:tr w:rsidR="00725C72" w14:paraId="23E7FC37" w14:textId="77777777" w:rsidTr="00F44B22">
        <w:tc>
          <w:tcPr>
            <w:tcW w:w="10150" w:type="dxa"/>
            <w:gridSpan w:val="3"/>
            <w:shd w:val="clear" w:color="auto" w:fill="000080"/>
          </w:tcPr>
          <w:p w14:paraId="2713210F" w14:textId="77777777" w:rsidR="00725C72" w:rsidRDefault="00725C72" w:rsidP="00F44B22">
            <w:r>
              <w:rPr>
                <w:b/>
              </w:rPr>
              <w:t>Definition</w:t>
            </w:r>
          </w:p>
        </w:tc>
      </w:tr>
      <w:tr w:rsidR="00725C72" w14:paraId="0B00BD07" w14:textId="77777777" w:rsidTr="00F44B22">
        <w:tc>
          <w:tcPr>
            <w:tcW w:w="10150" w:type="dxa"/>
            <w:gridSpan w:val="3"/>
          </w:tcPr>
          <w:p w14:paraId="15C39390" w14:textId="6AC9319E" w:rsidR="00725C72" w:rsidRDefault="00ED1EAC" w:rsidP="00F44B22">
            <w:r w:rsidRPr="0019615F">
              <w:t>uint8</w:t>
            </w:r>
            <w:r>
              <w:t xml:space="preserve"> </w:t>
            </w:r>
            <w:r w:rsidRPr="0019615F">
              <w:t>PAL_u8FreeWheelingTimer</w:t>
            </w:r>
          </w:p>
        </w:tc>
      </w:tr>
    </w:tbl>
    <w:p w14:paraId="3660747C" w14:textId="77777777" w:rsidR="00725C72" w:rsidRDefault="00725C72" w:rsidP="00725C72">
      <w:pPr>
        <w:rPr>
          <w:sz w:val="10"/>
          <w:szCs w:val="10"/>
        </w:rPr>
      </w:pPr>
    </w:p>
    <w:p w14:paraId="60957113" w14:textId="28201C99" w:rsidR="00705F7F" w:rsidRDefault="00705F7F">
      <w:pPr>
        <w:pStyle w:val="Heading3"/>
      </w:pPr>
      <w:bookmarkStart w:id="98" w:name="_Toc127529700"/>
      <w:proofErr w:type="spellStart"/>
      <w:r w:rsidRPr="00705F7F">
        <w:lastRenderedPageBreak/>
        <w:t>PAL_Cfg_InternalData</w:t>
      </w:r>
      <w:bookmarkEnd w:id="98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705F7F" w14:paraId="1BDEC7A0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2F45ECD2" w14:textId="77777777" w:rsidR="00705F7F" w:rsidRDefault="00705F7F" w:rsidP="001A4D3D">
            <w:r>
              <w:t>Type</w:t>
            </w:r>
          </w:p>
        </w:tc>
        <w:tc>
          <w:tcPr>
            <w:tcW w:w="2191" w:type="dxa"/>
          </w:tcPr>
          <w:p w14:paraId="289B0763" w14:textId="77777777" w:rsidR="00705F7F" w:rsidRDefault="00705F7F" w:rsidP="001A4D3D">
            <w:r>
              <w:t>Value</w:t>
            </w:r>
          </w:p>
        </w:tc>
        <w:tc>
          <w:tcPr>
            <w:tcW w:w="1926" w:type="dxa"/>
          </w:tcPr>
          <w:p w14:paraId="5E77254C" w14:textId="77777777" w:rsidR="00705F7F" w:rsidRDefault="00705F7F" w:rsidP="001A4D3D"/>
        </w:tc>
      </w:tr>
      <w:tr w:rsidR="00705F7F" w14:paraId="5AC2BFF9" w14:textId="77777777" w:rsidTr="001A4D3D">
        <w:tc>
          <w:tcPr>
            <w:tcW w:w="6033" w:type="dxa"/>
          </w:tcPr>
          <w:p w14:paraId="4C9D17FF" w14:textId="7791C5FE" w:rsidR="00705F7F" w:rsidRDefault="00705F7F" w:rsidP="001A4D3D">
            <w:proofErr w:type="spellStart"/>
            <w:r w:rsidRPr="00705F7F">
              <w:t>PAL_tHBridgeCurrentValues</w:t>
            </w:r>
            <w:proofErr w:type="spellEnd"/>
          </w:p>
        </w:tc>
        <w:tc>
          <w:tcPr>
            <w:tcW w:w="4117" w:type="dxa"/>
            <w:gridSpan w:val="2"/>
          </w:tcPr>
          <w:p w14:paraId="41AE676E" w14:textId="77777777" w:rsidR="00705F7F" w:rsidRDefault="00705F7F" w:rsidP="001A4D3D">
            <w:r>
              <w:t>N.A.</w:t>
            </w:r>
          </w:p>
        </w:tc>
      </w:tr>
      <w:tr w:rsidR="00705F7F" w14:paraId="7E01BA08" w14:textId="77777777" w:rsidTr="001A4D3D">
        <w:tc>
          <w:tcPr>
            <w:tcW w:w="10150" w:type="dxa"/>
            <w:gridSpan w:val="3"/>
            <w:shd w:val="clear" w:color="auto" w:fill="000080"/>
          </w:tcPr>
          <w:p w14:paraId="7C4BAB90" w14:textId="77777777" w:rsidR="00705F7F" w:rsidRDefault="00705F7F" w:rsidP="001A4D3D">
            <w:r>
              <w:rPr>
                <w:b/>
              </w:rPr>
              <w:t>Description</w:t>
            </w:r>
          </w:p>
        </w:tc>
      </w:tr>
      <w:tr w:rsidR="00705F7F" w14:paraId="0422AFD3" w14:textId="77777777" w:rsidTr="001A4D3D">
        <w:tc>
          <w:tcPr>
            <w:tcW w:w="10150" w:type="dxa"/>
            <w:gridSpan w:val="3"/>
          </w:tcPr>
          <w:p w14:paraId="234AB587" w14:textId="0EF7BBE7" w:rsidR="00705F7F" w:rsidRDefault="00705F7F" w:rsidP="001A4D3D">
            <w:r w:rsidRPr="00705F7F">
              <w:t>This variable is used to store static data</w:t>
            </w:r>
          </w:p>
        </w:tc>
      </w:tr>
      <w:tr w:rsidR="00705F7F" w14:paraId="76FA34DC" w14:textId="77777777" w:rsidTr="001A4D3D">
        <w:tc>
          <w:tcPr>
            <w:tcW w:w="10150" w:type="dxa"/>
            <w:gridSpan w:val="3"/>
            <w:shd w:val="clear" w:color="auto" w:fill="000080"/>
          </w:tcPr>
          <w:p w14:paraId="41BFD279" w14:textId="77777777" w:rsidR="00705F7F" w:rsidRDefault="00705F7F" w:rsidP="001A4D3D">
            <w:r>
              <w:rPr>
                <w:b/>
              </w:rPr>
              <w:t>Definition</w:t>
            </w:r>
          </w:p>
        </w:tc>
      </w:tr>
      <w:tr w:rsidR="00705F7F" w14:paraId="3AE77AC2" w14:textId="77777777" w:rsidTr="001A4D3D">
        <w:tc>
          <w:tcPr>
            <w:tcW w:w="10150" w:type="dxa"/>
            <w:gridSpan w:val="3"/>
          </w:tcPr>
          <w:p w14:paraId="77CAD201" w14:textId="40FA5776" w:rsidR="00705F7F" w:rsidRDefault="00705F7F" w:rsidP="001A4D3D">
            <w:proofErr w:type="spellStart"/>
            <w:r w:rsidRPr="00705F7F">
              <w:t>PAL_tHBridgeCurrentValues</w:t>
            </w:r>
            <w:proofErr w:type="spellEnd"/>
            <w:r w:rsidRPr="00705F7F">
              <w:t xml:space="preserve"> </w:t>
            </w:r>
            <w:proofErr w:type="spellStart"/>
            <w:r w:rsidRPr="00705F7F">
              <w:t>PAL_Cfg_InternalData</w:t>
            </w:r>
            <w:proofErr w:type="spellEnd"/>
          </w:p>
        </w:tc>
      </w:tr>
    </w:tbl>
    <w:p w14:paraId="72F5EE53" w14:textId="77777777" w:rsidR="00705F7F" w:rsidRPr="00705F7F" w:rsidRDefault="00705F7F" w:rsidP="00705F7F"/>
    <w:p w14:paraId="41AACE2A" w14:textId="5C0B54DB" w:rsidR="00DD0B1B" w:rsidRDefault="00DD0B1B">
      <w:pPr>
        <w:pStyle w:val="Heading3"/>
      </w:pPr>
      <w:bookmarkStart w:id="99" w:name="_Toc127529701"/>
      <w:proofErr w:type="spellStart"/>
      <w:r w:rsidRPr="00DD0B1B">
        <w:t>PAL_Cfg_AT_InternalData</w:t>
      </w:r>
      <w:bookmarkEnd w:id="99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DD0B1B" w14:paraId="4B2C2389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4A8CC3A2" w14:textId="77777777" w:rsidR="00DD0B1B" w:rsidRDefault="00DD0B1B" w:rsidP="001A4D3D">
            <w:r>
              <w:t>Type</w:t>
            </w:r>
          </w:p>
        </w:tc>
        <w:tc>
          <w:tcPr>
            <w:tcW w:w="2191" w:type="dxa"/>
          </w:tcPr>
          <w:p w14:paraId="1539FD63" w14:textId="77777777" w:rsidR="00DD0B1B" w:rsidRDefault="00DD0B1B" w:rsidP="001A4D3D">
            <w:r>
              <w:t>Value</w:t>
            </w:r>
          </w:p>
        </w:tc>
        <w:tc>
          <w:tcPr>
            <w:tcW w:w="1926" w:type="dxa"/>
          </w:tcPr>
          <w:p w14:paraId="6CBA8924" w14:textId="77777777" w:rsidR="00DD0B1B" w:rsidRDefault="00DD0B1B" w:rsidP="001A4D3D"/>
        </w:tc>
      </w:tr>
      <w:tr w:rsidR="00DD0B1B" w14:paraId="4DDC86A6" w14:textId="77777777" w:rsidTr="001A4D3D">
        <w:tc>
          <w:tcPr>
            <w:tcW w:w="6033" w:type="dxa"/>
          </w:tcPr>
          <w:p w14:paraId="775C298A" w14:textId="4968D774" w:rsidR="00DD0B1B" w:rsidRDefault="00DD0B1B" w:rsidP="001A4D3D">
            <w:proofErr w:type="spellStart"/>
            <w:r w:rsidRPr="00DD0B1B">
              <w:t>PAL_tAutoTestData</w:t>
            </w:r>
            <w:proofErr w:type="spellEnd"/>
          </w:p>
        </w:tc>
        <w:tc>
          <w:tcPr>
            <w:tcW w:w="4117" w:type="dxa"/>
            <w:gridSpan w:val="2"/>
          </w:tcPr>
          <w:p w14:paraId="25B28D1E" w14:textId="77777777" w:rsidR="00DD0B1B" w:rsidRDefault="00DD0B1B" w:rsidP="001A4D3D">
            <w:r>
              <w:t>N.A.</w:t>
            </w:r>
          </w:p>
        </w:tc>
      </w:tr>
      <w:tr w:rsidR="00DD0B1B" w14:paraId="7BE94B72" w14:textId="77777777" w:rsidTr="001A4D3D">
        <w:tc>
          <w:tcPr>
            <w:tcW w:w="10150" w:type="dxa"/>
            <w:gridSpan w:val="3"/>
            <w:shd w:val="clear" w:color="auto" w:fill="000080"/>
          </w:tcPr>
          <w:p w14:paraId="20266479" w14:textId="77777777" w:rsidR="00DD0B1B" w:rsidRDefault="00DD0B1B" w:rsidP="001A4D3D">
            <w:r>
              <w:rPr>
                <w:b/>
              </w:rPr>
              <w:t>Description</w:t>
            </w:r>
          </w:p>
        </w:tc>
      </w:tr>
      <w:tr w:rsidR="00DD0B1B" w14:paraId="692DD263" w14:textId="77777777" w:rsidTr="001A4D3D">
        <w:tc>
          <w:tcPr>
            <w:tcW w:w="10150" w:type="dxa"/>
            <w:gridSpan w:val="3"/>
          </w:tcPr>
          <w:p w14:paraId="40005E48" w14:textId="5CCE569F" w:rsidR="00DD0B1B" w:rsidRDefault="00DD0B1B" w:rsidP="001A4D3D">
            <w:r w:rsidRPr="00705F7F">
              <w:t xml:space="preserve">This variable is used to store </w:t>
            </w:r>
            <w:proofErr w:type="spellStart"/>
            <w:r w:rsidR="000F0EAA">
              <w:t>autotests</w:t>
            </w:r>
            <w:proofErr w:type="spellEnd"/>
            <w:r w:rsidR="000F0EAA">
              <w:t xml:space="preserve"> data</w:t>
            </w:r>
          </w:p>
        </w:tc>
      </w:tr>
      <w:tr w:rsidR="00DD0B1B" w14:paraId="27F8BCD8" w14:textId="77777777" w:rsidTr="001A4D3D">
        <w:tc>
          <w:tcPr>
            <w:tcW w:w="10150" w:type="dxa"/>
            <w:gridSpan w:val="3"/>
            <w:shd w:val="clear" w:color="auto" w:fill="000080"/>
          </w:tcPr>
          <w:p w14:paraId="1DECFED4" w14:textId="77777777" w:rsidR="00DD0B1B" w:rsidRDefault="00DD0B1B" w:rsidP="001A4D3D">
            <w:r>
              <w:rPr>
                <w:b/>
              </w:rPr>
              <w:t>Definition</w:t>
            </w:r>
          </w:p>
        </w:tc>
      </w:tr>
      <w:tr w:rsidR="00DD0B1B" w14:paraId="78BA0A35" w14:textId="77777777" w:rsidTr="001A4D3D">
        <w:tc>
          <w:tcPr>
            <w:tcW w:w="10150" w:type="dxa"/>
            <w:gridSpan w:val="3"/>
          </w:tcPr>
          <w:p w14:paraId="0C717C4B" w14:textId="7B811B8D" w:rsidR="00DD0B1B" w:rsidRDefault="00DD0B1B" w:rsidP="001A4D3D">
            <w:proofErr w:type="spellStart"/>
            <w:r w:rsidRPr="00DD0B1B">
              <w:t>PAL_tAutoTestData</w:t>
            </w:r>
            <w:proofErr w:type="spellEnd"/>
            <w:r w:rsidRPr="00DD0B1B">
              <w:t xml:space="preserve"> </w:t>
            </w:r>
            <w:proofErr w:type="spellStart"/>
            <w:r w:rsidRPr="00DD0B1B">
              <w:t>PAL_Cfg_AT_InternalData</w:t>
            </w:r>
            <w:proofErr w:type="spellEnd"/>
          </w:p>
        </w:tc>
      </w:tr>
    </w:tbl>
    <w:p w14:paraId="39C335B1" w14:textId="77777777" w:rsidR="00DD0B1B" w:rsidRPr="00DD0B1B" w:rsidRDefault="00DD0B1B" w:rsidP="00DD0B1B"/>
    <w:p w14:paraId="24BE27D3" w14:textId="26DF2F5D" w:rsidR="007D73FD" w:rsidRDefault="00C106E9" w:rsidP="007D73FD">
      <w:pPr>
        <w:pStyle w:val="Heading2"/>
      </w:pPr>
      <w:bookmarkStart w:id="100" w:name="_Toc127529702"/>
      <w:r>
        <w:t>Constants</w:t>
      </w:r>
      <w:bookmarkEnd w:id="100"/>
    </w:p>
    <w:p w14:paraId="599ECEAD" w14:textId="0B012E23" w:rsidR="007902F2" w:rsidRDefault="00722E88" w:rsidP="007902F2">
      <w:pPr>
        <w:pStyle w:val="Heading3"/>
      </w:pPr>
      <w:bookmarkStart w:id="101" w:name="_Toc127529703"/>
      <w:r w:rsidRPr="00AF5781">
        <w:t>PAL_CFG_TOPO_HBRIDGE_NB</w:t>
      </w:r>
      <w:bookmarkEnd w:id="10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5F2FC313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C6B9891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06C8C4BA" w14:textId="77777777" w:rsidR="007902F2" w:rsidRDefault="007902F2" w:rsidP="00DB4E96">
            <w:r>
              <w:t>Value</w:t>
            </w:r>
          </w:p>
        </w:tc>
      </w:tr>
      <w:tr w:rsidR="007902F2" w14:paraId="75B4E416" w14:textId="77777777" w:rsidTr="00DB4E96">
        <w:tc>
          <w:tcPr>
            <w:tcW w:w="6858" w:type="dxa"/>
          </w:tcPr>
          <w:p w14:paraId="465B8FE3" w14:textId="116EEF9A" w:rsidR="007902F2" w:rsidRDefault="00722E88" w:rsidP="00DB4E96">
            <w:pPr>
              <w:spacing w:after="100"/>
            </w:pPr>
            <w:r>
              <w:t>H-Bridge number</w:t>
            </w:r>
          </w:p>
        </w:tc>
        <w:tc>
          <w:tcPr>
            <w:tcW w:w="3301" w:type="dxa"/>
          </w:tcPr>
          <w:p w14:paraId="41ABC517" w14:textId="4EA5A413" w:rsidR="007902F2" w:rsidRDefault="00722E88" w:rsidP="00DB4E96">
            <w:r w:rsidRPr="00AF5781">
              <w:t>2</w:t>
            </w:r>
          </w:p>
        </w:tc>
      </w:tr>
      <w:tr w:rsidR="007902F2" w14:paraId="6BC03138" w14:textId="77777777" w:rsidTr="00DB4E96">
        <w:tc>
          <w:tcPr>
            <w:tcW w:w="10159" w:type="dxa"/>
            <w:gridSpan w:val="2"/>
            <w:shd w:val="clear" w:color="auto" w:fill="000080"/>
          </w:tcPr>
          <w:p w14:paraId="379F0CF0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2B963C66" w14:textId="77777777" w:rsidTr="00DB4E96">
        <w:tc>
          <w:tcPr>
            <w:tcW w:w="10159" w:type="dxa"/>
            <w:gridSpan w:val="2"/>
          </w:tcPr>
          <w:p w14:paraId="472D2FF9" w14:textId="2C38669B" w:rsidR="007902F2" w:rsidRDefault="00722E88" w:rsidP="00DB4E96">
            <w:r w:rsidRPr="00AF5781">
              <w:t>#define PAL_CFG_TOPO_HBRIDGE_NB</w:t>
            </w:r>
          </w:p>
        </w:tc>
      </w:tr>
      <w:tr w:rsidR="007902F2" w14:paraId="0672D2DD" w14:textId="77777777" w:rsidTr="00DB4E96">
        <w:tc>
          <w:tcPr>
            <w:tcW w:w="10159" w:type="dxa"/>
            <w:gridSpan w:val="2"/>
            <w:shd w:val="clear" w:color="auto" w:fill="000080"/>
          </w:tcPr>
          <w:p w14:paraId="3D97DFD5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489BD551" w14:textId="77777777" w:rsidTr="00DB4E96">
        <w:tc>
          <w:tcPr>
            <w:tcW w:w="10159" w:type="dxa"/>
            <w:gridSpan w:val="2"/>
          </w:tcPr>
          <w:p w14:paraId="7E100BA6" w14:textId="73F5DD59" w:rsidR="007902F2" w:rsidRDefault="00722E88" w:rsidP="00DB4E96">
            <w:r>
              <w:t>Number of the H-Bridges</w:t>
            </w:r>
          </w:p>
        </w:tc>
      </w:tr>
    </w:tbl>
    <w:p w14:paraId="1D536190" w14:textId="77777777" w:rsidR="007902F2" w:rsidRDefault="007902F2" w:rsidP="007902F2"/>
    <w:p w14:paraId="1B8435F8" w14:textId="3A1BEB9A" w:rsidR="007902F2" w:rsidRDefault="00AD1277" w:rsidP="007902F2">
      <w:pPr>
        <w:pStyle w:val="Heading3"/>
      </w:pPr>
      <w:bookmarkStart w:id="102" w:name="_Toc127529704"/>
      <w:r w:rsidRPr="00AF5781">
        <w:t>PAL_CFG_KU8_HB_P_ID</w:t>
      </w:r>
      <w:bookmarkEnd w:id="10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693E689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A173C04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286645E3" w14:textId="77777777" w:rsidR="007902F2" w:rsidRDefault="007902F2" w:rsidP="00DB4E96">
            <w:r>
              <w:t>Value</w:t>
            </w:r>
          </w:p>
        </w:tc>
      </w:tr>
      <w:tr w:rsidR="007902F2" w14:paraId="1D721046" w14:textId="77777777" w:rsidTr="00DB4E96">
        <w:tc>
          <w:tcPr>
            <w:tcW w:w="6858" w:type="dxa"/>
          </w:tcPr>
          <w:p w14:paraId="23000424" w14:textId="79DC5C3F" w:rsidR="007902F2" w:rsidRDefault="00AD1277" w:rsidP="00DB4E96">
            <w:pPr>
              <w:spacing w:after="100"/>
            </w:pPr>
            <w:r>
              <w:t>H-Bridge P Id</w:t>
            </w:r>
          </w:p>
        </w:tc>
        <w:tc>
          <w:tcPr>
            <w:tcW w:w="3301" w:type="dxa"/>
          </w:tcPr>
          <w:p w14:paraId="52ABA1FC" w14:textId="0D97F26A" w:rsidR="007902F2" w:rsidRDefault="00AD1277" w:rsidP="00DB4E96">
            <w:r>
              <w:t>0</w:t>
            </w:r>
          </w:p>
        </w:tc>
      </w:tr>
      <w:tr w:rsidR="007902F2" w14:paraId="29A1845E" w14:textId="77777777" w:rsidTr="00DB4E96">
        <w:tc>
          <w:tcPr>
            <w:tcW w:w="10159" w:type="dxa"/>
            <w:gridSpan w:val="2"/>
            <w:shd w:val="clear" w:color="auto" w:fill="000080"/>
          </w:tcPr>
          <w:p w14:paraId="3BE70B19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5A281BB5" w14:textId="77777777" w:rsidTr="00DB4E96">
        <w:tc>
          <w:tcPr>
            <w:tcW w:w="10159" w:type="dxa"/>
            <w:gridSpan w:val="2"/>
          </w:tcPr>
          <w:p w14:paraId="345FCC29" w14:textId="550ED11E" w:rsidR="007902F2" w:rsidRDefault="00AD1277" w:rsidP="00DB4E96">
            <w:r w:rsidRPr="00AF5781">
              <w:t>#define PAL_CFG_KU8_HB_P_ID</w:t>
            </w:r>
          </w:p>
        </w:tc>
      </w:tr>
      <w:tr w:rsidR="007902F2" w14:paraId="72E5B70F" w14:textId="77777777" w:rsidTr="00DB4E96">
        <w:tc>
          <w:tcPr>
            <w:tcW w:w="10159" w:type="dxa"/>
            <w:gridSpan w:val="2"/>
            <w:shd w:val="clear" w:color="auto" w:fill="000080"/>
          </w:tcPr>
          <w:p w14:paraId="4FBBCE49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097EB60F" w14:textId="77777777" w:rsidTr="00DB4E96">
        <w:tc>
          <w:tcPr>
            <w:tcW w:w="10159" w:type="dxa"/>
            <w:gridSpan w:val="2"/>
          </w:tcPr>
          <w:p w14:paraId="71ACB3E8" w14:textId="1F0AADAA" w:rsidR="007902F2" w:rsidRDefault="00AD1277" w:rsidP="00DB4E96">
            <w:r>
              <w:t>ID for the first H-Bridge (P)</w:t>
            </w:r>
          </w:p>
        </w:tc>
      </w:tr>
    </w:tbl>
    <w:p w14:paraId="5D1B0AC8" w14:textId="77777777" w:rsidR="007902F2" w:rsidRDefault="007902F2" w:rsidP="007902F2"/>
    <w:p w14:paraId="7179705F" w14:textId="57BE8D89" w:rsidR="007902F2" w:rsidRDefault="004B095B" w:rsidP="007902F2">
      <w:pPr>
        <w:pStyle w:val="Heading3"/>
      </w:pPr>
      <w:bookmarkStart w:id="103" w:name="_Toc127529705"/>
      <w:r w:rsidRPr="00AF5781">
        <w:t>PAL_CFG_KU8_HB_N_ID</w:t>
      </w:r>
      <w:bookmarkEnd w:id="10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33DA5ECD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AD8E4EC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4DD307AD" w14:textId="77777777" w:rsidR="007902F2" w:rsidRDefault="007902F2" w:rsidP="00DB4E96">
            <w:r>
              <w:t>Value</w:t>
            </w:r>
          </w:p>
        </w:tc>
      </w:tr>
      <w:tr w:rsidR="007902F2" w14:paraId="3E7D2786" w14:textId="77777777" w:rsidTr="00DB4E96">
        <w:tc>
          <w:tcPr>
            <w:tcW w:w="6858" w:type="dxa"/>
          </w:tcPr>
          <w:p w14:paraId="5B73A7FA" w14:textId="35E0DB9F" w:rsidR="007902F2" w:rsidRDefault="004B095B" w:rsidP="00DB4E96">
            <w:pPr>
              <w:spacing w:after="100"/>
            </w:pPr>
            <w:r>
              <w:t>H-Bridge N Id</w:t>
            </w:r>
          </w:p>
        </w:tc>
        <w:tc>
          <w:tcPr>
            <w:tcW w:w="3301" w:type="dxa"/>
          </w:tcPr>
          <w:p w14:paraId="7F0002ED" w14:textId="34FCFA31" w:rsidR="007902F2" w:rsidRDefault="004B095B" w:rsidP="00DB4E96">
            <w:r w:rsidRPr="00AF5781">
              <w:t>1</w:t>
            </w:r>
          </w:p>
        </w:tc>
      </w:tr>
      <w:tr w:rsidR="007902F2" w14:paraId="66017170" w14:textId="77777777" w:rsidTr="00DB4E96">
        <w:tc>
          <w:tcPr>
            <w:tcW w:w="10159" w:type="dxa"/>
            <w:gridSpan w:val="2"/>
            <w:shd w:val="clear" w:color="auto" w:fill="000080"/>
          </w:tcPr>
          <w:p w14:paraId="62620908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5511B697" w14:textId="77777777" w:rsidTr="00DB4E96">
        <w:tc>
          <w:tcPr>
            <w:tcW w:w="10159" w:type="dxa"/>
            <w:gridSpan w:val="2"/>
          </w:tcPr>
          <w:p w14:paraId="6069C75A" w14:textId="7CA73083" w:rsidR="007902F2" w:rsidRDefault="004B095B" w:rsidP="00DB4E96">
            <w:r w:rsidRPr="00AF5781">
              <w:t>#define PAL_CFG_KU8_HB_N_ID</w:t>
            </w:r>
          </w:p>
        </w:tc>
      </w:tr>
      <w:tr w:rsidR="007902F2" w14:paraId="626FC1B7" w14:textId="77777777" w:rsidTr="00DB4E96">
        <w:tc>
          <w:tcPr>
            <w:tcW w:w="10159" w:type="dxa"/>
            <w:gridSpan w:val="2"/>
            <w:shd w:val="clear" w:color="auto" w:fill="000080"/>
          </w:tcPr>
          <w:p w14:paraId="2396921A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3FE3B53C" w14:textId="77777777" w:rsidTr="00DB4E96">
        <w:tc>
          <w:tcPr>
            <w:tcW w:w="10159" w:type="dxa"/>
            <w:gridSpan w:val="2"/>
          </w:tcPr>
          <w:p w14:paraId="74677440" w14:textId="617E23FF" w:rsidR="007902F2" w:rsidRDefault="004B095B" w:rsidP="00DB4E96">
            <w:r>
              <w:t>ID for the second H-Bridge (N)</w:t>
            </w:r>
          </w:p>
        </w:tc>
      </w:tr>
    </w:tbl>
    <w:p w14:paraId="1DAC8D8D" w14:textId="77777777" w:rsidR="007902F2" w:rsidRDefault="007902F2" w:rsidP="007902F2"/>
    <w:p w14:paraId="7FBF0A06" w14:textId="5ACE1485" w:rsidR="007902F2" w:rsidRDefault="00904D34" w:rsidP="007902F2">
      <w:pPr>
        <w:pStyle w:val="Heading3"/>
      </w:pPr>
      <w:bookmarkStart w:id="104" w:name="_Toc127529706"/>
      <w:r w:rsidRPr="00AF5781">
        <w:t>PAL_CFG_TOPO_SHUNT_NB</w:t>
      </w:r>
      <w:bookmarkEnd w:id="10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248CDE09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EF08409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4C0630D9" w14:textId="77777777" w:rsidR="007902F2" w:rsidRDefault="007902F2" w:rsidP="00DB4E96">
            <w:r>
              <w:t>Value</w:t>
            </w:r>
          </w:p>
        </w:tc>
      </w:tr>
      <w:tr w:rsidR="007902F2" w14:paraId="1A43DE87" w14:textId="77777777" w:rsidTr="00DB4E96">
        <w:tc>
          <w:tcPr>
            <w:tcW w:w="6858" w:type="dxa"/>
          </w:tcPr>
          <w:p w14:paraId="4B2EB3A5" w14:textId="18A3F863" w:rsidR="007902F2" w:rsidRDefault="00904D34" w:rsidP="00DB4E96">
            <w:pPr>
              <w:spacing w:after="100"/>
            </w:pPr>
            <w:r>
              <w:lastRenderedPageBreak/>
              <w:t>Shunt number</w:t>
            </w:r>
          </w:p>
        </w:tc>
        <w:tc>
          <w:tcPr>
            <w:tcW w:w="3301" w:type="dxa"/>
          </w:tcPr>
          <w:p w14:paraId="59AE9981" w14:textId="53706484" w:rsidR="007902F2" w:rsidRDefault="00904D34" w:rsidP="00DB4E96">
            <w:r w:rsidRPr="00AF5781">
              <w:t>0</w:t>
            </w:r>
          </w:p>
        </w:tc>
      </w:tr>
      <w:tr w:rsidR="007902F2" w14:paraId="3A492E0F" w14:textId="77777777" w:rsidTr="00DB4E96">
        <w:tc>
          <w:tcPr>
            <w:tcW w:w="10159" w:type="dxa"/>
            <w:gridSpan w:val="2"/>
            <w:shd w:val="clear" w:color="auto" w:fill="000080"/>
          </w:tcPr>
          <w:p w14:paraId="38BCB3C4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4AD1AEC0" w14:textId="77777777" w:rsidTr="00DB4E96">
        <w:tc>
          <w:tcPr>
            <w:tcW w:w="10159" w:type="dxa"/>
            <w:gridSpan w:val="2"/>
          </w:tcPr>
          <w:p w14:paraId="2478D6B5" w14:textId="66151FC3" w:rsidR="007902F2" w:rsidRDefault="00904D34" w:rsidP="00DB4E96">
            <w:r w:rsidRPr="00AF5781">
              <w:t>#define PAL_CFG_TOPO_SHUNT_NB</w:t>
            </w:r>
          </w:p>
        </w:tc>
      </w:tr>
      <w:tr w:rsidR="007902F2" w14:paraId="06FC1C20" w14:textId="77777777" w:rsidTr="00DB4E96">
        <w:tc>
          <w:tcPr>
            <w:tcW w:w="10159" w:type="dxa"/>
            <w:gridSpan w:val="2"/>
            <w:shd w:val="clear" w:color="auto" w:fill="000080"/>
          </w:tcPr>
          <w:p w14:paraId="6929E326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07461441" w14:textId="77777777" w:rsidTr="00DB4E96">
        <w:tc>
          <w:tcPr>
            <w:tcW w:w="10159" w:type="dxa"/>
            <w:gridSpan w:val="2"/>
          </w:tcPr>
          <w:p w14:paraId="10CF99A5" w14:textId="53F3D5E4" w:rsidR="007902F2" w:rsidRDefault="00904D34" w:rsidP="00DB4E96">
            <w:r>
              <w:t>Macro t</w:t>
            </w:r>
            <w:r w:rsidRPr="00AF5781">
              <w:t>o enable/disable the booster function</w:t>
            </w:r>
          </w:p>
        </w:tc>
      </w:tr>
    </w:tbl>
    <w:p w14:paraId="2683B5C4" w14:textId="77777777" w:rsidR="007902F2" w:rsidRDefault="007902F2" w:rsidP="007902F2"/>
    <w:p w14:paraId="25E0E3DE" w14:textId="0332BFD6" w:rsidR="007902F2" w:rsidRDefault="0050006F" w:rsidP="007902F2">
      <w:pPr>
        <w:pStyle w:val="Heading3"/>
      </w:pPr>
      <w:bookmarkStart w:id="105" w:name="_Toc127529707"/>
      <w:r w:rsidRPr="00AF5781">
        <w:t>PAL_CFG_TOPO_FULL_BRIDGE_NB</w:t>
      </w:r>
      <w:bookmarkEnd w:id="10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21BEF9CC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F926FF3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6FDD8EDF" w14:textId="77777777" w:rsidR="007902F2" w:rsidRDefault="007902F2" w:rsidP="00DB4E96">
            <w:r>
              <w:t>Value</w:t>
            </w:r>
          </w:p>
        </w:tc>
      </w:tr>
      <w:tr w:rsidR="007902F2" w14:paraId="05AD359B" w14:textId="77777777" w:rsidTr="00DB4E96">
        <w:tc>
          <w:tcPr>
            <w:tcW w:w="6858" w:type="dxa"/>
          </w:tcPr>
          <w:p w14:paraId="3681D975" w14:textId="7A641D50" w:rsidR="007902F2" w:rsidRDefault="0050006F" w:rsidP="00DB4E96">
            <w:pPr>
              <w:spacing w:after="100"/>
            </w:pPr>
            <w:r>
              <w:t>Full bridge number</w:t>
            </w:r>
          </w:p>
        </w:tc>
        <w:tc>
          <w:tcPr>
            <w:tcW w:w="3301" w:type="dxa"/>
          </w:tcPr>
          <w:p w14:paraId="2E8028E2" w14:textId="6DC57720" w:rsidR="007902F2" w:rsidRDefault="0050006F" w:rsidP="00DB4E96">
            <w:r>
              <w:t>0</w:t>
            </w:r>
          </w:p>
        </w:tc>
      </w:tr>
      <w:tr w:rsidR="007902F2" w14:paraId="2AEA9930" w14:textId="77777777" w:rsidTr="00DB4E96">
        <w:tc>
          <w:tcPr>
            <w:tcW w:w="10159" w:type="dxa"/>
            <w:gridSpan w:val="2"/>
            <w:shd w:val="clear" w:color="auto" w:fill="000080"/>
          </w:tcPr>
          <w:p w14:paraId="60EE2411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736B6087" w14:textId="77777777" w:rsidTr="00DB4E96">
        <w:tc>
          <w:tcPr>
            <w:tcW w:w="10159" w:type="dxa"/>
            <w:gridSpan w:val="2"/>
          </w:tcPr>
          <w:p w14:paraId="05038754" w14:textId="7B478E80" w:rsidR="007902F2" w:rsidRDefault="0050006F" w:rsidP="00DB4E96">
            <w:r w:rsidRPr="00AF5781">
              <w:t>#define PAL_CFG_TOPO_FULL_BRIDGE_NB</w:t>
            </w:r>
          </w:p>
        </w:tc>
      </w:tr>
      <w:tr w:rsidR="007902F2" w14:paraId="68B78177" w14:textId="77777777" w:rsidTr="00DB4E96">
        <w:tc>
          <w:tcPr>
            <w:tcW w:w="10159" w:type="dxa"/>
            <w:gridSpan w:val="2"/>
            <w:shd w:val="clear" w:color="auto" w:fill="000080"/>
          </w:tcPr>
          <w:p w14:paraId="79631207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75AB52C2" w14:textId="77777777" w:rsidTr="00DB4E96">
        <w:tc>
          <w:tcPr>
            <w:tcW w:w="10159" w:type="dxa"/>
            <w:gridSpan w:val="2"/>
          </w:tcPr>
          <w:p w14:paraId="62EE93DC" w14:textId="3898A61B" w:rsidR="007902F2" w:rsidRDefault="00904D34" w:rsidP="00DB4E96">
            <w:r>
              <w:t>Macro t</w:t>
            </w:r>
            <w:r w:rsidRPr="00AF5781">
              <w:t>o enable/disable the booster function</w:t>
            </w:r>
          </w:p>
        </w:tc>
      </w:tr>
    </w:tbl>
    <w:p w14:paraId="4892D5A3" w14:textId="77777777" w:rsidR="007902F2" w:rsidRDefault="007902F2" w:rsidP="007902F2"/>
    <w:p w14:paraId="441A9D1D" w14:textId="3FB49E9E" w:rsidR="007902F2" w:rsidRDefault="00427107" w:rsidP="007902F2">
      <w:pPr>
        <w:pStyle w:val="Heading3"/>
      </w:pPr>
      <w:bookmarkStart w:id="106" w:name="_Toc127529708"/>
      <w:r w:rsidRPr="00F94967">
        <w:t>PAL_CFG_FREEWHEELING_TIME</w:t>
      </w:r>
      <w:bookmarkEnd w:id="10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4801B645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C0A45A4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411E71D4" w14:textId="77777777" w:rsidR="007902F2" w:rsidRDefault="007902F2" w:rsidP="00DB4E96">
            <w:r>
              <w:t>Value</w:t>
            </w:r>
          </w:p>
        </w:tc>
      </w:tr>
      <w:tr w:rsidR="007902F2" w14:paraId="40693B10" w14:textId="77777777" w:rsidTr="00DB4E96">
        <w:tc>
          <w:tcPr>
            <w:tcW w:w="6858" w:type="dxa"/>
          </w:tcPr>
          <w:p w14:paraId="04BA5042" w14:textId="45879EEB" w:rsidR="007902F2" w:rsidRDefault="00427107" w:rsidP="00DB4E96">
            <w:pPr>
              <w:spacing w:after="100"/>
            </w:pPr>
            <w:r>
              <w:t>Freewheeling time</w:t>
            </w:r>
          </w:p>
        </w:tc>
        <w:tc>
          <w:tcPr>
            <w:tcW w:w="3301" w:type="dxa"/>
          </w:tcPr>
          <w:p w14:paraId="7AA5A99F" w14:textId="2DAC844E" w:rsidR="007902F2" w:rsidRDefault="00427107" w:rsidP="00DB4E96">
            <w:r w:rsidRPr="00F94967">
              <w:t>100</w:t>
            </w:r>
          </w:p>
        </w:tc>
      </w:tr>
      <w:tr w:rsidR="007902F2" w14:paraId="7A80169D" w14:textId="77777777" w:rsidTr="00DB4E96">
        <w:tc>
          <w:tcPr>
            <w:tcW w:w="10159" w:type="dxa"/>
            <w:gridSpan w:val="2"/>
            <w:shd w:val="clear" w:color="auto" w:fill="000080"/>
          </w:tcPr>
          <w:p w14:paraId="200BA9DC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B6B0FF7" w14:textId="77777777" w:rsidTr="00DB4E96">
        <w:tc>
          <w:tcPr>
            <w:tcW w:w="10159" w:type="dxa"/>
            <w:gridSpan w:val="2"/>
          </w:tcPr>
          <w:p w14:paraId="1EF07FFF" w14:textId="666E39CE" w:rsidR="007902F2" w:rsidRDefault="00427107" w:rsidP="00DB4E96">
            <w:r w:rsidRPr="00F94967">
              <w:t>#define PAL_CFG_FREEWHEELING_TIME</w:t>
            </w:r>
          </w:p>
        </w:tc>
      </w:tr>
      <w:tr w:rsidR="007902F2" w14:paraId="0DA6F97E" w14:textId="77777777" w:rsidTr="00DB4E96">
        <w:tc>
          <w:tcPr>
            <w:tcW w:w="10159" w:type="dxa"/>
            <w:gridSpan w:val="2"/>
            <w:shd w:val="clear" w:color="auto" w:fill="000080"/>
          </w:tcPr>
          <w:p w14:paraId="25501E4B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6B00A665" w14:textId="77777777" w:rsidTr="00DB4E96">
        <w:tc>
          <w:tcPr>
            <w:tcW w:w="10159" w:type="dxa"/>
            <w:gridSpan w:val="2"/>
          </w:tcPr>
          <w:p w14:paraId="59BE0CDF" w14:textId="5324A401" w:rsidR="007902F2" w:rsidRDefault="00427107" w:rsidP="00DB4E96">
            <w:r>
              <w:t>Configuration time for the freewheeling functionality</w:t>
            </w:r>
          </w:p>
        </w:tc>
      </w:tr>
    </w:tbl>
    <w:p w14:paraId="12FC534D" w14:textId="77777777" w:rsidR="007902F2" w:rsidRDefault="007902F2" w:rsidP="007902F2"/>
    <w:p w14:paraId="751465F2" w14:textId="7C2AA1E2" w:rsidR="007902F2" w:rsidRDefault="006D60B1" w:rsidP="007902F2">
      <w:pPr>
        <w:pStyle w:val="Heading3"/>
      </w:pPr>
      <w:bookmarkStart w:id="107" w:name="_Toc127529709"/>
      <w:r w:rsidRPr="00F94967">
        <w:t>PAL_CFG_PERIODIC_FCT_CALL</w:t>
      </w:r>
      <w:bookmarkEnd w:id="10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ED20DA4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A97DEDD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1F4D9822" w14:textId="77777777" w:rsidR="007902F2" w:rsidRDefault="007902F2" w:rsidP="00DB4E96">
            <w:r>
              <w:t>Value</w:t>
            </w:r>
          </w:p>
        </w:tc>
      </w:tr>
      <w:tr w:rsidR="007902F2" w14:paraId="2B10D92D" w14:textId="77777777" w:rsidTr="00DB4E96">
        <w:tc>
          <w:tcPr>
            <w:tcW w:w="6858" w:type="dxa"/>
          </w:tcPr>
          <w:p w14:paraId="5B623CBF" w14:textId="4A29B8EF" w:rsidR="007902F2" w:rsidRDefault="006D60B1" w:rsidP="00DB4E96">
            <w:pPr>
              <w:spacing w:after="100"/>
            </w:pPr>
            <w:r>
              <w:t>Period function call</w:t>
            </w:r>
          </w:p>
        </w:tc>
        <w:tc>
          <w:tcPr>
            <w:tcW w:w="3301" w:type="dxa"/>
          </w:tcPr>
          <w:p w14:paraId="62C14214" w14:textId="7B4E0BE1" w:rsidR="007902F2" w:rsidRDefault="006D60B1" w:rsidP="00DB4E96">
            <w:r w:rsidRPr="00F94967">
              <w:t>2</w:t>
            </w:r>
          </w:p>
        </w:tc>
      </w:tr>
      <w:tr w:rsidR="007902F2" w14:paraId="7E51BD37" w14:textId="77777777" w:rsidTr="00DB4E96">
        <w:tc>
          <w:tcPr>
            <w:tcW w:w="10159" w:type="dxa"/>
            <w:gridSpan w:val="2"/>
            <w:shd w:val="clear" w:color="auto" w:fill="000080"/>
          </w:tcPr>
          <w:p w14:paraId="40685A01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1FC4A9B5" w14:textId="77777777" w:rsidTr="00DB4E96">
        <w:tc>
          <w:tcPr>
            <w:tcW w:w="10159" w:type="dxa"/>
            <w:gridSpan w:val="2"/>
          </w:tcPr>
          <w:p w14:paraId="20D4D38E" w14:textId="531582F6" w:rsidR="007902F2" w:rsidRDefault="006D60B1" w:rsidP="00DB4E96">
            <w:r w:rsidRPr="00F94967">
              <w:t xml:space="preserve">#define PAL_CFG_PERIODIC_FCT_CALL </w:t>
            </w:r>
          </w:p>
        </w:tc>
      </w:tr>
      <w:tr w:rsidR="007902F2" w14:paraId="1CDBCC49" w14:textId="77777777" w:rsidTr="00DB4E96">
        <w:tc>
          <w:tcPr>
            <w:tcW w:w="10159" w:type="dxa"/>
            <w:gridSpan w:val="2"/>
            <w:shd w:val="clear" w:color="auto" w:fill="000080"/>
          </w:tcPr>
          <w:p w14:paraId="56AF444B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1B26DD67" w14:textId="77777777" w:rsidTr="00DB4E96">
        <w:tc>
          <w:tcPr>
            <w:tcW w:w="10159" w:type="dxa"/>
            <w:gridSpan w:val="2"/>
          </w:tcPr>
          <w:p w14:paraId="3738DA98" w14:textId="0EDDE490" w:rsidR="007902F2" w:rsidRDefault="006D60B1" w:rsidP="00DB4E96">
            <w:r>
              <w:t xml:space="preserve">Periodicity of the main function (in 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</w:tbl>
    <w:p w14:paraId="3D086646" w14:textId="77777777" w:rsidR="007902F2" w:rsidRDefault="007902F2" w:rsidP="007902F2"/>
    <w:p w14:paraId="3D9E6FF4" w14:textId="205ADA72" w:rsidR="007902F2" w:rsidRDefault="006920AF" w:rsidP="007902F2">
      <w:pPr>
        <w:pStyle w:val="Heading3"/>
      </w:pPr>
      <w:bookmarkStart w:id="108" w:name="_Toc127529710"/>
      <w:r w:rsidRPr="00F94967">
        <w:t>PAL_CFG_HIGH_LIMIT_LLD_CMD</w:t>
      </w:r>
      <w:bookmarkEnd w:id="10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05B2ED18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239BC5C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7BFBCB4B" w14:textId="77777777" w:rsidR="007902F2" w:rsidRDefault="007902F2" w:rsidP="00DB4E96">
            <w:r>
              <w:t>Value</w:t>
            </w:r>
          </w:p>
        </w:tc>
      </w:tr>
      <w:tr w:rsidR="007902F2" w14:paraId="474A2E9A" w14:textId="77777777" w:rsidTr="00DB4E96">
        <w:tc>
          <w:tcPr>
            <w:tcW w:w="6858" w:type="dxa"/>
          </w:tcPr>
          <w:p w14:paraId="3C3E6B0A" w14:textId="0D8F88D7" w:rsidR="007902F2" w:rsidRDefault="006920AF" w:rsidP="00DB4E96">
            <w:pPr>
              <w:spacing w:after="100"/>
            </w:pPr>
            <w:r>
              <w:t>High limit LLD Command</w:t>
            </w:r>
          </w:p>
        </w:tc>
        <w:tc>
          <w:tcPr>
            <w:tcW w:w="3301" w:type="dxa"/>
          </w:tcPr>
          <w:p w14:paraId="419D36C0" w14:textId="6D557B6F" w:rsidR="007902F2" w:rsidRDefault="006920AF" w:rsidP="00DB4E96">
            <w:r w:rsidRPr="00F94967">
              <w:t>0x8000</w:t>
            </w:r>
          </w:p>
        </w:tc>
      </w:tr>
      <w:tr w:rsidR="007902F2" w14:paraId="5E3DA94C" w14:textId="77777777" w:rsidTr="00DB4E96">
        <w:tc>
          <w:tcPr>
            <w:tcW w:w="10159" w:type="dxa"/>
            <w:gridSpan w:val="2"/>
            <w:shd w:val="clear" w:color="auto" w:fill="000080"/>
          </w:tcPr>
          <w:p w14:paraId="03EAB565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2B70162D" w14:textId="77777777" w:rsidTr="00DB4E96">
        <w:tc>
          <w:tcPr>
            <w:tcW w:w="10159" w:type="dxa"/>
            <w:gridSpan w:val="2"/>
          </w:tcPr>
          <w:p w14:paraId="7E94BEFE" w14:textId="2948EA69" w:rsidR="007902F2" w:rsidRDefault="006920AF" w:rsidP="00DB4E96">
            <w:r w:rsidRPr="00F94967">
              <w:t>#define PAL_CFG_HIGH_LIMIT_LLD_CMD</w:t>
            </w:r>
          </w:p>
        </w:tc>
      </w:tr>
      <w:tr w:rsidR="007902F2" w14:paraId="1F5D7CF9" w14:textId="77777777" w:rsidTr="00DB4E96">
        <w:tc>
          <w:tcPr>
            <w:tcW w:w="10159" w:type="dxa"/>
            <w:gridSpan w:val="2"/>
            <w:shd w:val="clear" w:color="auto" w:fill="000080"/>
          </w:tcPr>
          <w:p w14:paraId="060F9897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14EAB107" w14:textId="77777777" w:rsidTr="00DB4E96">
        <w:tc>
          <w:tcPr>
            <w:tcW w:w="10159" w:type="dxa"/>
            <w:gridSpan w:val="2"/>
          </w:tcPr>
          <w:p w14:paraId="60902510" w14:textId="01C1A9BD" w:rsidR="007902F2" w:rsidRDefault="006920AF" w:rsidP="00DB4E96">
            <w:r w:rsidRPr="00F94967">
              <w:t>Output limits for duty cycle values sent to PWM driver</w:t>
            </w:r>
          </w:p>
        </w:tc>
      </w:tr>
    </w:tbl>
    <w:p w14:paraId="0A9627B2" w14:textId="77777777" w:rsidR="007902F2" w:rsidRDefault="007902F2" w:rsidP="007902F2"/>
    <w:p w14:paraId="3D7D9C73" w14:textId="69A07658" w:rsidR="007902F2" w:rsidRDefault="00223DA7" w:rsidP="007902F2">
      <w:pPr>
        <w:pStyle w:val="Heading3"/>
      </w:pPr>
      <w:bookmarkStart w:id="109" w:name="_Toc127529711"/>
      <w:r w:rsidRPr="00F94967">
        <w:t>PAL_CFG_DUTY_CYCLE_ADAPT_DEN</w:t>
      </w:r>
      <w:bookmarkEnd w:id="10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6DD7224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6E7B7E1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5285ECE2" w14:textId="77777777" w:rsidR="007902F2" w:rsidRDefault="007902F2" w:rsidP="00DB4E96">
            <w:r>
              <w:t>Value</w:t>
            </w:r>
          </w:p>
        </w:tc>
      </w:tr>
      <w:tr w:rsidR="007902F2" w14:paraId="3796022F" w14:textId="77777777" w:rsidTr="00DB4E96">
        <w:tc>
          <w:tcPr>
            <w:tcW w:w="6858" w:type="dxa"/>
          </w:tcPr>
          <w:p w14:paraId="2870B954" w14:textId="7989A8AF" w:rsidR="007902F2" w:rsidRDefault="00223DA7" w:rsidP="00DB4E96">
            <w:pPr>
              <w:spacing w:after="100"/>
            </w:pPr>
            <w:r>
              <w:t>Configured Duty Cycle DEN</w:t>
            </w:r>
            <w:r w:rsidR="00D51F47">
              <w:t xml:space="preserve"> adapt</w:t>
            </w:r>
          </w:p>
        </w:tc>
        <w:tc>
          <w:tcPr>
            <w:tcW w:w="3301" w:type="dxa"/>
          </w:tcPr>
          <w:p w14:paraId="078294E0" w14:textId="4C689B6D" w:rsidR="007902F2" w:rsidRDefault="00223DA7" w:rsidP="00DB4E96">
            <w:r w:rsidRPr="00F94967">
              <w:t>625</w:t>
            </w:r>
          </w:p>
        </w:tc>
      </w:tr>
      <w:tr w:rsidR="007902F2" w14:paraId="4555A1C5" w14:textId="77777777" w:rsidTr="00DB4E96">
        <w:tc>
          <w:tcPr>
            <w:tcW w:w="10159" w:type="dxa"/>
            <w:gridSpan w:val="2"/>
            <w:shd w:val="clear" w:color="auto" w:fill="000080"/>
          </w:tcPr>
          <w:p w14:paraId="10DE9061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9B65ED6" w14:textId="77777777" w:rsidTr="00DB4E96">
        <w:tc>
          <w:tcPr>
            <w:tcW w:w="10159" w:type="dxa"/>
            <w:gridSpan w:val="2"/>
          </w:tcPr>
          <w:p w14:paraId="012BD5D1" w14:textId="6D78BFF2" w:rsidR="007902F2" w:rsidRDefault="00223DA7" w:rsidP="00DB4E96">
            <w:r w:rsidRPr="00F94967">
              <w:t>#define PAL_CFG_DUTY_CYCLE_ADAPT_DEN</w:t>
            </w:r>
          </w:p>
        </w:tc>
      </w:tr>
      <w:tr w:rsidR="007902F2" w14:paraId="07B6434B" w14:textId="77777777" w:rsidTr="00DB4E96">
        <w:tc>
          <w:tcPr>
            <w:tcW w:w="10159" w:type="dxa"/>
            <w:gridSpan w:val="2"/>
            <w:shd w:val="clear" w:color="auto" w:fill="000080"/>
          </w:tcPr>
          <w:p w14:paraId="3460FC27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1B94DFBD" w14:textId="77777777" w:rsidTr="00DB4E96">
        <w:tc>
          <w:tcPr>
            <w:tcW w:w="10159" w:type="dxa"/>
            <w:gridSpan w:val="2"/>
          </w:tcPr>
          <w:p w14:paraId="76404B47" w14:textId="3CC717B6" w:rsidR="007902F2" w:rsidRDefault="00A031C2" w:rsidP="00DB4E96">
            <w:r w:rsidRPr="00F94967">
              <w:t>Constant value used to adapt duty cycle to HW constraints</w:t>
            </w:r>
          </w:p>
        </w:tc>
      </w:tr>
    </w:tbl>
    <w:p w14:paraId="395817F9" w14:textId="77777777" w:rsidR="007902F2" w:rsidRDefault="007902F2" w:rsidP="007902F2"/>
    <w:p w14:paraId="039C7BC9" w14:textId="1542E822" w:rsidR="007902F2" w:rsidRDefault="00621A24" w:rsidP="007902F2">
      <w:pPr>
        <w:pStyle w:val="Heading3"/>
      </w:pPr>
      <w:bookmarkStart w:id="110" w:name="_Toc127529712"/>
      <w:r w:rsidRPr="00F94967">
        <w:lastRenderedPageBreak/>
        <w:t>PAL_CFG_DUTY_CYCLE_ADAPT_ROUND</w:t>
      </w:r>
      <w:bookmarkEnd w:id="11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B276C54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54576B5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74E7C96E" w14:textId="77777777" w:rsidR="007902F2" w:rsidRDefault="007902F2" w:rsidP="00DB4E96">
            <w:r>
              <w:t>Value</w:t>
            </w:r>
          </w:p>
        </w:tc>
      </w:tr>
      <w:tr w:rsidR="007902F2" w14:paraId="61E3C2D0" w14:textId="77777777" w:rsidTr="00DB4E96">
        <w:tc>
          <w:tcPr>
            <w:tcW w:w="6858" w:type="dxa"/>
          </w:tcPr>
          <w:p w14:paraId="3273DDF5" w14:textId="2EC6FA98" w:rsidR="007902F2" w:rsidRDefault="00621A24" w:rsidP="00DB4E96">
            <w:pPr>
              <w:spacing w:after="100"/>
            </w:pPr>
            <w:r>
              <w:t>Configured Duty Cycle round</w:t>
            </w:r>
            <w:r w:rsidR="00D51F47">
              <w:t xml:space="preserve"> adapt</w:t>
            </w:r>
          </w:p>
        </w:tc>
        <w:tc>
          <w:tcPr>
            <w:tcW w:w="3301" w:type="dxa"/>
          </w:tcPr>
          <w:p w14:paraId="2216DB32" w14:textId="463621A6" w:rsidR="007902F2" w:rsidRDefault="00621A24" w:rsidP="00DB4E96">
            <w:r w:rsidRPr="00F94967">
              <w:t>312</w:t>
            </w:r>
          </w:p>
        </w:tc>
      </w:tr>
      <w:tr w:rsidR="007902F2" w14:paraId="4335E078" w14:textId="77777777" w:rsidTr="00DB4E96">
        <w:tc>
          <w:tcPr>
            <w:tcW w:w="10159" w:type="dxa"/>
            <w:gridSpan w:val="2"/>
            <w:shd w:val="clear" w:color="auto" w:fill="000080"/>
          </w:tcPr>
          <w:p w14:paraId="79B5817F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3484B608" w14:textId="77777777" w:rsidTr="00DB4E96">
        <w:tc>
          <w:tcPr>
            <w:tcW w:w="10159" w:type="dxa"/>
            <w:gridSpan w:val="2"/>
          </w:tcPr>
          <w:p w14:paraId="04F134D6" w14:textId="1EC6A860" w:rsidR="007902F2" w:rsidRDefault="00621A24" w:rsidP="00DB4E96">
            <w:r w:rsidRPr="00F94967">
              <w:t>#define PAL_CFG_DUTY_CYCLE_ADAPT_ROUND</w:t>
            </w:r>
          </w:p>
        </w:tc>
      </w:tr>
      <w:tr w:rsidR="007902F2" w14:paraId="04BC7D26" w14:textId="77777777" w:rsidTr="00DB4E96">
        <w:tc>
          <w:tcPr>
            <w:tcW w:w="10159" w:type="dxa"/>
            <w:gridSpan w:val="2"/>
            <w:shd w:val="clear" w:color="auto" w:fill="000080"/>
          </w:tcPr>
          <w:p w14:paraId="624824E6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5127D984" w14:textId="77777777" w:rsidTr="00DB4E96">
        <w:tc>
          <w:tcPr>
            <w:tcW w:w="10159" w:type="dxa"/>
            <w:gridSpan w:val="2"/>
          </w:tcPr>
          <w:p w14:paraId="4E19DC5E" w14:textId="1F6DC2B5" w:rsidR="007902F2" w:rsidRDefault="00A031C2" w:rsidP="00DB4E96">
            <w:r w:rsidRPr="00F94967">
              <w:t>Constant value used to adapt duty cycle to HW constraints</w:t>
            </w:r>
          </w:p>
        </w:tc>
      </w:tr>
    </w:tbl>
    <w:p w14:paraId="00D06EDB" w14:textId="77777777" w:rsidR="007902F2" w:rsidRDefault="007902F2" w:rsidP="007902F2"/>
    <w:p w14:paraId="57396920" w14:textId="2558A4C9" w:rsidR="007902F2" w:rsidRDefault="00D51F47" w:rsidP="007902F2">
      <w:pPr>
        <w:pStyle w:val="Heading3"/>
      </w:pPr>
      <w:bookmarkStart w:id="111" w:name="_Toc127529713"/>
      <w:r w:rsidRPr="00F94967">
        <w:t>PAL_CFG_DUTY_CYCLE_ADAPT_A_NUM</w:t>
      </w:r>
      <w:bookmarkEnd w:id="111"/>
      <w:r w:rsidRPr="00F94967">
        <w:t xml:space="preserve"> </w:t>
      </w:r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344F9687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082D8DA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46C5FB89" w14:textId="77777777" w:rsidR="007902F2" w:rsidRDefault="007902F2" w:rsidP="00DB4E96">
            <w:r>
              <w:t>Value</w:t>
            </w:r>
          </w:p>
        </w:tc>
      </w:tr>
      <w:tr w:rsidR="007902F2" w14:paraId="09D5AEAB" w14:textId="77777777" w:rsidTr="00DB4E96">
        <w:tc>
          <w:tcPr>
            <w:tcW w:w="6858" w:type="dxa"/>
          </w:tcPr>
          <w:p w14:paraId="6C4E9820" w14:textId="1102A3CE" w:rsidR="007902F2" w:rsidRDefault="00D51F47" w:rsidP="00DB4E96">
            <w:pPr>
              <w:spacing w:after="100"/>
            </w:pPr>
            <w:r>
              <w:t xml:space="preserve">Configured Duty Cycle </w:t>
            </w:r>
            <w:r w:rsidR="001B5B54">
              <w:t xml:space="preserve">A </w:t>
            </w:r>
            <w:r>
              <w:t>Number adapt</w:t>
            </w:r>
          </w:p>
        </w:tc>
        <w:tc>
          <w:tcPr>
            <w:tcW w:w="3301" w:type="dxa"/>
          </w:tcPr>
          <w:p w14:paraId="1E2EF0B9" w14:textId="2235E6B5" w:rsidR="007902F2" w:rsidRDefault="00D51F47" w:rsidP="00DB4E96">
            <w:r w:rsidRPr="00F94967">
              <w:t>32</w:t>
            </w:r>
          </w:p>
        </w:tc>
      </w:tr>
      <w:tr w:rsidR="007902F2" w14:paraId="76CE0B08" w14:textId="77777777" w:rsidTr="00DB4E96">
        <w:tc>
          <w:tcPr>
            <w:tcW w:w="10159" w:type="dxa"/>
            <w:gridSpan w:val="2"/>
            <w:shd w:val="clear" w:color="auto" w:fill="000080"/>
          </w:tcPr>
          <w:p w14:paraId="659A9835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25ED8B21" w14:textId="77777777" w:rsidTr="00DB4E96">
        <w:tc>
          <w:tcPr>
            <w:tcW w:w="10159" w:type="dxa"/>
            <w:gridSpan w:val="2"/>
          </w:tcPr>
          <w:p w14:paraId="598A33AE" w14:textId="574F8F36" w:rsidR="007902F2" w:rsidRDefault="00D51F47" w:rsidP="00DB4E96">
            <w:r w:rsidRPr="00F94967">
              <w:t xml:space="preserve">#define PAL_CFG_DUTY_CYCLE_ADAPT_A_NUM </w:t>
            </w:r>
          </w:p>
        </w:tc>
      </w:tr>
      <w:tr w:rsidR="007902F2" w14:paraId="6F5CAA67" w14:textId="77777777" w:rsidTr="00DB4E96">
        <w:tc>
          <w:tcPr>
            <w:tcW w:w="10159" w:type="dxa"/>
            <w:gridSpan w:val="2"/>
            <w:shd w:val="clear" w:color="auto" w:fill="000080"/>
          </w:tcPr>
          <w:p w14:paraId="24FF4090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5A8465F6" w14:textId="77777777" w:rsidTr="00DB4E96">
        <w:tc>
          <w:tcPr>
            <w:tcW w:w="10159" w:type="dxa"/>
            <w:gridSpan w:val="2"/>
          </w:tcPr>
          <w:p w14:paraId="5102264E" w14:textId="01385E84" w:rsidR="007902F2" w:rsidRDefault="00A031C2" w:rsidP="00DB4E96">
            <w:r w:rsidRPr="00F94967">
              <w:t>Constant value used to adapt duty cycle to HW constraints</w:t>
            </w:r>
          </w:p>
        </w:tc>
      </w:tr>
    </w:tbl>
    <w:p w14:paraId="2448703A" w14:textId="77777777" w:rsidR="007902F2" w:rsidRDefault="007902F2" w:rsidP="007902F2"/>
    <w:p w14:paraId="0A061D17" w14:textId="46A3B7E9" w:rsidR="007902F2" w:rsidRDefault="001B5B54" w:rsidP="007902F2">
      <w:pPr>
        <w:pStyle w:val="Heading3"/>
      </w:pPr>
      <w:bookmarkStart w:id="112" w:name="_Toc127529714"/>
      <w:r w:rsidRPr="00F94967">
        <w:t>PAL_CFG_DUTY_CYCLE_ADAPT_B_NUM</w:t>
      </w:r>
      <w:bookmarkEnd w:id="11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3FB8B973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796C1CA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5D953254" w14:textId="77777777" w:rsidR="007902F2" w:rsidRDefault="007902F2" w:rsidP="00DB4E96">
            <w:r>
              <w:t>Value</w:t>
            </w:r>
          </w:p>
        </w:tc>
      </w:tr>
      <w:tr w:rsidR="007902F2" w14:paraId="23165B87" w14:textId="77777777" w:rsidTr="00DB4E96">
        <w:tc>
          <w:tcPr>
            <w:tcW w:w="6858" w:type="dxa"/>
          </w:tcPr>
          <w:p w14:paraId="2CAF5110" w14:textId="4EA881B8" w:rsidR="007902F2" w:rsidRDefault="001B5B54" w:rsidP="00DB4E96">
            <w:pPr>
              <w:spacing w:after="100"/>
            </w:pPr>
            <w:r>
              <w:t>Configured Duty Cycle B Number adapt</w:t>
            </w:r>
          </w:p>
        </w:tc>
        <w:tc>
          <w:tcPr>
            <w:tcW w:w="3301" w:type="dxa"/>
          </w:tcPr>
          <w:p w14:paraId="5CC595F2" w14:textId="02BD9A7B" w:rsidR="007902F2" w:rsidRDefault="001B5B54" w:rsidP="00DB4E96">
            <w:r w:rsidRPr="00F94967">
              <w:t>2048</w:t>
            </w:r>
          </w:p>
        </w:tc>
      </w:tr>
      <w:tr w:rsidR="007902F2" w14:paraId="4F3E256C" w14:textId="77777777" w:rsidTr="00DB4E96">
        <w:tc>
          <w:tcPr>
            <w:tcW w:w="10159" w:type="dxa"/>
            <w:gridSpan w:val="2"/>
            <w:shd w:val="clear" w:color="auto" w:fill="000080"/>
          </w:tcPr>
          <w:p w14:paraId="2BC21220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7AA03EF5" w14:textId="77777777" w:rsidTr="00DB4E96">
        <w:tc>
          <w:tcPr>
            <w:tcW w:w="10159" w:type="dxa"/>
            <w:gridSpan w:val="2"/>
          </w:tcPr>
          <w:p w14:paraId="1E2E8B3C" w14:textId="0E26D4C7" w:rsidR="007902F2" w:rsidRDefault="001B5B54" w:rsidP="00DB4E96">
            <w:r w:rsidRPr="00F94967">
              <w:t xml:space="preserve">#define PAL_CFG_DUTY_CYCLE_ADAPT_B_NUM </w:t>
            </w:r>
          </w:p>
        </w:tc>
      </w:tr>
      <w:tr w:rsidR="007902F2" w14:paraId="3161348E" w14:textId="77777777" w:rsidTr="00DB4E96">
        <w:tc>
          <w:tcPr>
            <w:tcW w:w="10159" w:type="dxa"/>
            <w:gridSpan w:val="2"/>
            <w:shd w:val="clear" w:color="auto" w:fill="000080"/>
          </w:tcPr>
          <w:p w14:paraId="709C25C0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5BFC79D2" w14:textId="77777777" w:rsidTr="00DB4E96">
        <w:tc>
          <w:tcPr>
            <w:tcW w:w="10159" w:type="dxa"/>
            <w:gridSpan w:val="2"/>
          </w:tcPr>
          <w:p w14:paraId="792A0486" w14:textId="195D6D25" w:rsidR="007902F2" w:rsidRDefault="00A031C2" w:rsidP="00DB4E96">
            <w:r w:rsidRPr="00F94967">
              <w:t>Constant value used to adapt duty cycle to HW constraints</w:t>
            </w:r>
          </w:p>
        </w:tc>
      </w:tr>
    </w:tbl>
    <w:p w14:paraId="7FDA51EA" w14:textId="77777777" w:rsidR="007902F2" w:rsidRDefault="007902F2" w:rsidP="007902F2"/>
    <w:p w14:paraId="75857C09" w14:textId="69B88F34" w:rsidR="007902F2" w:rsidRDefault="007F6E8B" w:rsidP="007902F2">
      <w:pPr>
        <w:pStyle w:val="Heading3"/>
      </w:pPr>
      <w:bookmarkStart w:id="113" w:name="_Toc127529715"/>
      <w:r w:rsidRPr="00C7411C">
        <w:t>PAL_CFG_SLOPE_CTRL_MAX_VALUE</w:t>
      </w:r>
      <w:bookmarkEnd w:id="11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7CF806C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CF45331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64284442" w14:textId="77777777" w:rsidR="007902F2" w:rsidRDefault="007902F2" w:rsidP="00DB4E96">
            <w:r>
              <w:t>Value</w:t>
            </w:r>
          </w:p>
        </w:tc>
      </w:tr>
      <w:tr w:rsidR="007902F2" w14:paraId="5C8CB42A" w14:textId="77777777" w:rsidTr="00DB4E96">
        <w:tc>
          <w:tcPr>
            <w:tcW w:w="6858" w:type="dxa"/>
          </w:tcPr>
          <w:p w14:paraId="6E7EB760" w14:textId="6A2AAF8E" w:rsidR="007902F2" w:rsidRDefault="007F6E8B" w:rsidP="00DB4E96">
            <w:pPr>
              <w:spacing w:after="100"/>
            </w:pPr>
            <w:r>
              <w:t>Configured Slope control maximum value</w:t>
            </w:r>
          </w:p>
        </w:tc>
        <w:tc>
          <w:tcPr>
            <w:tcW w:w="3301" w:type="dxa"/>
          </w:tcPr>
          <w:p w14:paraId="0E4DDFBB" w14:textId="3741EA27" w:rsidR="007902F2" w:rsidRDefault="007F6E8B" w:rsidP="00DB4E96">
            <w:r w:rsidRPr="00C7411C">
              <w:t>200</w:t>
            </w:r>
          </w:p>
        </w:tc>
      </w:tr>
      <w:tr w:rsidR="007902F2" w14:paraId="24838058" w14:textId="77777777" w:rsidTr="00DB4E96">
        <w:tc>
          <w:tcPr>
            <w:tcW w:w="10159" w:type="dxa"/>
            <w:gridSpan w:val="2"/>
            <w:shd w:val="clear" w:color="auto" w:fill="000080"/>
          </w:tcPr>
          <w:p w14:paraId="1CE8A80B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F8BD4D6" w14:textId="77777777" w:rsidTr="00DB4E96">
        <w:tc>
          <w:tcPr>
            <w:tcW w:w="10159" w:type="dxa"/>
            <w:gridSpan w:val="2"/>
          </w:tcPr>
          <w:p w14:paraId="63DF7B58" w14:textId="2EEF8EB1" w:rsidR="007902F2" w:rsidRDefault="007F6E8B" w:rsidP="00DB4E96">
            <w:r w:rsidRPr="00C7411C">
              <w:t>#define PAL_CFG_SLOPE_CTRL_MAX_VALUE</w:t>
            </w:r>
          </w:p>
        </w:tc>
      </w:tr>
      <w:tr w:rsidR="007902F2" w14:paraId="3A492D83" w14:textId="77777777" w:rsidTr="00DB4E96">
        <w:tc>
          <w:tcPr>
            <w:tcW w:w="10159" w:type="dxa"/>
            <w:gridSpan w:val="2"/>
            <w:shd w:val="clear" w:color="auto" w:fill="000080"/>
          </w:tcPr>
          <w:p w14:paraId="0270BE82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211C33B4" w14:textId="77777777" w:rsidTr="00DB4E96">
        <w:tc>
          <w:tcPr>
            <w:tcW w:w="10159" w:type="dxa"/>
            <w:gridSpan w:val="2"/>
          </w:tcPr>
          <w:p w14:paraId="2463BB7B" w14:textId="706D9EA2" w:rsidR="007902F2" w:rsidRDefault="0074126C" w:rsidP="00DB4E96">
            <w:r w:rsidRPr="00F94967">
              <w:t>Constant value used to adapt duty cycle to HW constraints</w:t>
            </w:r>
          </w:p>
        </w:tc>
      </w:tr>
    </w:tbl>
    <w:p w14:paraId="51F847F2" w14:textId="77777777" w:rsidR="007902F2" w:rsidRDefault="007902F2" w:rsidP="007902F2"/>
    <w:p w14:paraId="3CECFAA9" w14:textId="6B55C79C" w:rsidR="007902F2" w:rsidRDefault="00EC7E0A" w:rsidP="007902F2">
      <w:pPr>
        <w:pStyle w:val="Heading3"/>
      </w:pPr>
      <w:bookmarkStart w:id="114" w:name="_Toc127529716"/>
      <w:r w:rsidRPr="00C7411C">
        <w:t>PAL_CFG_SLOPE_DEFAULT_VALUE</w:t>
      </w:r>
      <w:bookmarkEnd w:id="11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13F66FD5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A5906E0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7469A546" w14:textId="77777777" w:rsidR="007902F2" w:rsidRDefault="007902F2" w:rsidP="00DB4E96">
            <w:r>
              <w:t>Value</w:t>
            </w:r>
          </w:p>
        </w:tc>
      </w:tr>
      <w:tr w:rsidR="007902F2" w14:paraId="2AFD620D" w14:textId="77777777" w:rsidTr="00DB4E96">
        <w:tc>
          <w:tcPr>
            <w:tcW w:w="6858" w:type="dxa"/>
          </w:tcPr>
          <w:p w14:paraId="702D0C87" w14:textId="0DB061AF" w:rsidR="007902F2" w:rsidRDefault="00EC7E0A" w:rsidP="00DB4E96">
            <w:pPr>
              <w:spacing w:after="100"/>
            </w:pPr>
            <w:r>
              <w:t>Configured Slope default value</w:t>
            </w:r>
          </w:p>
        </w:tc>
        <w:tc>
          <w:tcPr>
            <w:tcW w:w="3301" w:type="dxa"/>
          </w:tcPr>
          <w:p w14:paraId="0B468232" w14:textId="7165D97F" w:rsidR="007902F2" w:rsidRDefault="00EC7E0A" w:rsidP="00DB4E96">
            <w:r w:rsidRPr="00C7411C">
              <w:t>100</w:t>
            </w:r>
          </w:p>
        </w:tc>
      </w:tr>
      <w:tr w:rsidR="007902F2" w14:paraId="0F6D32A3" w14:textId="77777777" w:rsidTr="00DB4E96">
        <w:tc>
          <w:tcPr>
            <w:tcW w:w="10159" w:type="dxa"/>
            <w:gridSpan w:val="2"/>
            <w:shd w:val="clear" w:color="auto" w:fill="000080"/>
          </w:tcPr>
          <w:p w14:paraId="55A754CD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59C7C5C" w14:textId="77777777" w:rsidTr="00DB4E96">
        <w:tc>
          <w:tcPr>
            <w:tcW w:w="10159" w:type="dxa"/>
            <w:gridSpan w:val="2"/>
          </w:tcPr>
          <w:p w14:paraId="6B3C5BD9" w14:textId="769947D6" w:rsidR="007902F2" w:rsidRDefault="00EC7E0A" w:rsidP="00DB4E96">
            <w:r w:rsidRPr="00C7411C">
              <w:t>#define PAL_CFG_SLOPE_DEFAULT_VALUE</w:t>
            </w:r>
          </w:p>
        </w:tc>
      </w:tr>
      <w:tr w:rsidR="007902F2" w14:paraId="57DE975C" w14:textId="77777777" w:rsidTr="00DB4E96">
        <w:tc>
          <w:tcPr>
            <w:tcW w:w="10159" w:type="dxa"/>
            <w:gridSpan w:val="2"/>
            <w:shd w:val="clear" w:color="auto" w:fill="000080"/>
          </w:tcPr>
          <w:p w14:paraId="5F5B97E2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671B40A5" w14:textId="77777777" w:rsidTr="00DB4E96">
        <w:tc>
          <w:tcPr>
            <w:tcW w:w="10159" w:type="dxa"/>
            <w:gridSpan w:val="2"/>
          </w:tcPr>
          <w:p w14:paraId="11619198" w14:textId="386B8D6F" w:rsidR="007902F2" w:rsidRDefault="0074126C" w:rsidP="00DB4E96">
            <w:r w:rsidRPr="00F94967">
              <w:t>Constant value used to adapt duty cycle to HW constraints</w:t>
            </w:r>
          </w:p>
        </w:tc>
      </w:tr>
    </w:tbl>
    <w:p w14:paraId="1B8BDE46" w14:textId="77777777" w:rsidR="007902F2" w:rsidRDefault="007902F2" w:rsidP="007902F2"/>
    <w:p w14:paraId="5FDADF39" w14:textId="121F7C1B" w:rsidR="007902F2" w:rsidRDefault="00C53149" w:rsidP="007902F2">
      <w:pPr>
        <w:pStyle w:val="Heading3"/>
      </w:pPr>
      <w:bookmarkStart w:id="115" w:name="_Toc127529717"/>
      <w:r w:rsidRPr="00C7411C">
        <w:t>PAL_CFG_OFFSET_CTRL_MAX_VALUE</w:t>
      </w:r>
      <w:bookmarkEnd w:id="11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1CA774A4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AB26598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58F07AE4" w14:textId="77777777" w:rsidR="007902F2" w:rsidRDefault="007902F2" w:rsidP="00DB4E96">
            <w:r>
              <w:t>Value</w:t>
            </w:r>
          </w:p>
        </w:tc>
      </w:tr>
      <w:tr w:rsidR="007902F2" w14:paraId="3B55D60C" w14:textId="77777777" w:rsidTr="00DB4E96">
        <w:tc>
          <w:tcPr>
            <w:tcW w:w="6858" w:type="dxa"/>
          </w:tcPr>
          <w:p w14:paraId="5F327C10" w14:textId="4DD9C14A" w:rsidR="007902F2" w:rsidRDefault="00C53149" w:rsidP="00DB4E96">
            <w:pPr>
              <w:spacing w:after="100"/>
            </w:pPr>
            <w:r>
              <w:t>Configured Control Offset maximum value</w:t>
            </w:r>
          </w:p>
        </w:tc>
        <w:tc>
          <w:tcPr>
            <w:tcW w:w="3301" w:type="dxa"/>
          </w:tcPr>
          <w:p w14:paraId="2ECE4C67" w14:textId="4D7DB6BD" w:rsidR="007902F2" w:rsidRDefault="00C53149" w:rsidP="00DB4E96">
            <w:r w:rsidRPr="00C7411C">
              <w:t>10000</w:t>
            </w:r>
          </w:p>
        </w:tc>
      </w:tr>
      <w:tr w:rsidR="007902F2" w14:paraId="3AEF4FE4" w14:textId="77777777" w:rsidTr="00DB4E96">
        <w:tc>
          <w:tcPr>
            <w:tcW w:w="10159" w:type="dxa"/>
            <w:gridSpan w:val="2"/>
            <w:shd w:val="clear" w:color="auto" w:fill="000080"/>
          </w:tcPr>
          <w:p w14:paraId="670160E6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58673FAC" w14:textId="77777777" w:rsidTr="00DB4E96">
        <w:tc>
          <w:tcPr>
            <w:tcW w:w="10159" w:type="dxa"/>
            <w:gridSpan w:val="2"/>
          </w:tcPr>
          <w:p w14:paraId="09D8ACBB" w14:textId="34A232A5" w:rsidR="007902F2" w:rsidRDefault="00C53149" w:rsidP="00DB4E96">
            <w:r w:rsidRPr="00C7411C">
              <w:t>#define PAL_CFG_OFFSET_CTRL_MAX_VALUE</w:t>
            </w:r>
          </w:p>
        </w:tc>
      </w:tr>
      <w:tr w:rsidR="007902F2" w14:paraId="5B51AC56" w14:textId="77777777" w:rsidTr="00DB4E96">
        <w:tc>
          <w:tcPr>
            <w:tcW w:w="10159" w:type="dxa"/>
            <w:gridSpan w:val="2"/>
            <w:shd w:val="clear" w:color="auto" w:fill="000080"/>
          </w:tcPr>
          <w:p w14:paraId="0C029D1A" w14:textId="77777777" w:rsidR="007902F2" w:rsidRDefault="007902F2" w:rsidP="00DB4E96">
            <w:r>
              <w:rPr>
                <w:b/>
              </w:rPr>
              <w:lastRenderedPageBreak/>
              <w:t>Description</w:t>
            </w:r>
          </w:p>
        </w:tc>
      </w:tr>
      <w:tr w:rsidR="007902F2" w14:paraId="18C769FA" w14:textId="77777777" w:rsidTr="00DB4E96">
        <w:tc>
          <w:tcPr>
            <w:tcW w:w="10159" w:type="dxa"/>
            <w:gridSpan w:val="2"/>
          </w:tcPr>
          <w:p w14:paraId="674D3A6E" w14:textId="111DBA69" w:rsidR="007902F2" w:rsidRDefault="0074126C" w:rsidP="00DB4E96">
            <w:r w:rsidRPr="00F94967">
              <w:t>Constant value used to adapt duty cycle to HW constraints</w:t>
            </w:r>
          </w:p>
        </w:tc>
      </w:tr>
    </w:tbl>
    <w:p w14:paraId="35395165" w14:textId="77777777" w:rsidR="007902F2" w:rsidRDefault="007902F2" w:rsidP="007902F2"/>
    <w:p w14:paraId="72F464A8" w14:textId="1FCAC742" w:rsidR="007902F2" w:rsidRDefault="00BA365D" w:rsidP="007902F2">
      <w:pPr>
        <w:pStyle w:val="Heading3"/>
      </w:pPr>
      <w:bookmarkStart w:id="116" w:name="_Toc127529718"/>
      <w:r w:rsidRPr="00C7411C">
        <w:t>PAL_CFG_OFFSET_CTRL_MIN_VALUE</w:t>
      </w:r>
      <w:bookmarkEnd w:id="11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0C200DF3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4C6807C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6E3BEDD6" w14:textId="77777777" w:rsidR="007902F2" w:rsidRDefault="007902F2" w:rsidP="00DB4E96">
            <w:r>
              <w:t>Value</w:t>
            </w:r>
          </w:p>
        </w:tc>
      </w:tr>
      <w:tr w:rsidR="007902F2" w14:paraId="7573E3DA" w14:textId="77777777" w:rsidTr="00DB4E96">
        <w:tc>
          <w:tcPr>
            <w:tcW w:w="6858" w:type="dxa"/>
          </w:tcPr>
          <w:p w14:paraId="44C3E9A3" w14:textId="4ADD1DBD" w:rsidR="007902F2" w:rsidRDefault="00BA365D" w:rsidP="00DB4E96">
            <w:pPr>
              <w:spacing w:after="100"/>
            </w:pPr>
            <w:r>
              <w:t>Configured Control Offset minimum value</w:t>
            </w:r>
          </w:p>
        </w:tc>
        <w:tc>
          <w:tcPr>
            <w:tcW w:w="3301" w:type="dxa"/>
          </w:tcPr>
          <w:p w14:paraId="2AE6DB32" w14:textId="307AE67B" w:rsidR="007902F2" w:rsidRDefault="00BA365D" w:rsidP="00DB4E96">
            <w:r w:rsidRPr="00C7411C">
              <w:t>-10000</w:t>
            </w:r>
          </w:p>
        </w:tc>
      </w:tr>
      <w:tr w:rsidR="007902F2" w14:paraId="66924A40" w14:textId="77777777" w:rsidTr="00DB4E96">
        <w:tc>
          <w:tcPr>
            <w:tcW w:w="10159" w:type="dxa"/>
            <w:gridSpan w:val="2"/>
            <w:shd w:val="clear" w:color="auto" w:fill="000080"/>
          </w:tcPr>
          <w:p w14:paraId="79F92877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824D7E4" w14:textId="77777777" w:rsidTr="00DB4E96">
        <w:tc>
          <w:tcPr>
            <w:tcW w:w="10159" w:type="dxa"/>
            <w:gridSpan w:val="2"/>
          </w:tcPr>
          <w:p w14:paraId="15375E2E" w14:textId="32278089" w:rsidR="007902F2" w:rsidRDefault="00BA365D" w:rsidP="00DB4E96">
            <w:r w:rsidRPr="00C7411C">
              <w:t>#define PAL_CFG_OFFSET_CTRL_MIN_VALUE</w:t>
            </w:r>
          </w:p>
        </w:tc>
      </w:tr>
      <w:tr w:rsidR="007902F2" w14:paraId="713F310E" w14:textId="77777777" w:rsidTr="00DB4E96">
        <w:tc>
          <w:tcPr>
            <w:tcW w:w="10159" w:type="dxa"/>
            <w:gridSpan w:val="2"/>
            <w:shd w:val="clear" w:color="auto" w:fill="000080"/>
          </w:tcPr>
          <w:p w14:paraId="087AFCC1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4E597386" w14:textId="77777777" w:rsidTr="00DB4E96">
        <w:tc>
          <w:tcPr>
            <w:tcW w:w="10159" w:type="dxa"/>
            <w:gridSpan w:val="2"/>
          </w:tcPr>
          <w:p w14:paraId="2049E817" w14:textId="3C8514E1" w:rsidR="007902F2" w:rsidRDefault="0074126C" w:rsidP="00DB4E96">
            <w:r w:rsidRPr="00F94967">
              <w:t>Constant value used to adapt duty cycle to HW constraints</w:t>
            </w:r>
          </w:p>
        </w:tc>
      </w:tr>
    </w:tbl>
    <w:p w14:paraId="58B1CC39" w14:textId="77777777" w:rsidR="007902F2" w:rsidRDefault="007902F2" w:rsidP="007902F2"/>
    <w:p w14:paraId="37F479CE" w14:textId="72BDB5F1" w:rsidR="007902F2" w:rsidRDefault="00B2460A" w:rsidP="007902F2">
      <w:pPr>
        <w:pStyle w:val="Heading3"/>
      </w:pPr>
      <w:bookmarkStart w:id="117" w:name="_Toc127529719"/>
      <w:r w:rsidRPr="00C7411C">
        <w:t>PAL_CFG_OFFSET_DEFAULT_VALUE</w:t>
      </w:r>
      <w:bookmarkEnd w:id="11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4CF0EC16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8F1982C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27679CA3" w14:textId="77777777" w:rsidR="007902F2" w:rsidRDefault="007902F2" w:rsidP="00DB4E96">
            <w:r>
              <w:t>Value</w:t>
            </w:r>
          </w:p>
        </w:tc>
      </w:tr>
      <w:tr w:rsidR="007902F2" w14:paraId="5E95C804" w14:textId="77777777" w:rsidTr="00DB4E96">
        <w:tc>
          <w:tcPr>
            <w:tcW w:w="6858" w:type="dxa"/>
          </w:tcPr>
          <w:p w14:paraId="519DDDC9" w14:textId="007D5A83" w:rsidR="007902F2" w:rsidRDefault="00B2460A" w:rsidP="00DB4E96">
            <w:pPr>
              <w:spacing w:after="100"/>
            </w:pPr>
            <w:r>
              <w:t xml:space="preserve">Configured </w:t>
            </w:r>
            <w:r w:rsidR="00F52FDF">
              <w:t>Offset default value</w:t>
            </w:r>
          </w:p>
        </w:tc>
        <w:tc>
          <w:tcPr>
            <w:tcW w:w="3301" w:type="dxa"/>
          </w:tcPr>
          <w:p w14:paraId="30524109" w14:textId="0F89F684" w:rsidR="007902F2" w:rsidRDefault="00B2460A" w:rsidP="00DB4E96">
            <w:r w:rsidRPr="00C7411C">
              <w:t>0</w:t>
            </w:r>
          </w:p>
        </w:tc>
      </w:tr>
      <w:tr w:rsidR="007902F2" w14:paraId="7F48F2AA" w14:textId="77777777" w:rsidTr="00DB4E96">
        <w:tc>
          <w:tcPr>
            <w:tcW w:w="10159" w:type="dxa"/>
            <w:gridSpan w:val="2"/>
            <w:shd w:val="clear" w:color="auto" w:fill="000080"/>
          </w:tcPr>
          <w:p w14:paraId="332721D0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5039DB6" w14:textId="77777777" w:rsidTr="00DB4E96">
        <w:tc>
          <w:tcPr>
            <w:tcW w:w="10159" w:type="dxa"/>
            <w:gridSpan w:val="2"/>
          </w:tcPr>
          <w:p w14:paraId="2C925640" w14:textId="398A73D1" w:rsidR="007902F2" w:rsidRDefault="00B2460A" w:rsidP="00DB4E96">
            <w:r w:rsidRPr="00C7411C">
              <w:t>#define PAL_CFG_OFFSET_DEFAULT_VALUE</w:t>
            </w:r>
          </w:p>
        </w:tc>
      </w:tr>
      <w:tr w:rsidR="007902F2" w14:paraId="23560A4D" w14:textId="77777777" w:rsidTr="00DB4E96">
        <w:tc>
          <w:tcPr>
            <w:tcW w:w="10159" w:type="dxa"/>
            <w:gridSpan w:val="2"/>
            <w:shd w:val="clear" w:color="auto" w:fill="000080"/>
          </w:tcPr>
          <w:p w14:paraId="76C5F507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486833BD" w14:textId="77777777" w:rsidTr="00DB4E96">
        <w:tc>
          <w:tcPr>
            <w:tcW w:w="10159" w:type="dxa"/>
            <w:gridSpan w:val="2"/>
          </w:tcPr>
          <w:p w14:paraId="36D5F015" w14:textId="587EC132" w:rsidR="007902F2" w:rsidRDefault="0074126C" w:rsidP="00DB4E96">
            <w:r w:rsidRPr="00F94967">
              <w:t>Constant value used to adapt duty cycle to HW constraints</w:t>
            </w:r>
          </w:p>
        </w:tc>
      </w:tr>
    </w:tbl>
    <w:p w14:paraId="6095B8E4" w14:textId="77777777" w:rsidR="007902F2" w:rsidRDefault="007902F2" w:rsidP="007902F2"/>
    <w:p w14:paraId="6AE2FDDC" w14:textId="3A16561A" w:rsidR="007902F2" w:rsidRDefault="00707733" w:rsidP="007902F2">
      <w:pPr>
        <w:pStyle w:val="Heading3"/>
      </w:pPr>
      <w:bookmarkStart w:id="118" w:name="_Toc127529720"/>
      <w:r w:rsidRPr="006174F9">
        <w:t>KU8_NB_INTERP_PTS_HB_CALIB</w:t>
      </w:r>
      <w:bookmarkEnd w:id="11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4303CCA3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131C481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0D4C4BC7" w14:textId="77777777" w:rsidR="007902F2" w:rsidRDefault="007902F2" w:rsidP="00DB4E96">
            <w:r>
              <w:t>Value</w:t>
            </w:r>
          </w:p>
        </w:tc>
      </w:tr>
      <w:tr w:rsidR="007902F2" w14:paraId="5BA5E0BD" w14:textId="77777777" w:rsidTr="00DB4E96">
        <w:tc>
          <w:tcPr>
            <w:tcW w:w="6858" w:type="dxa"/>
          </w:tcPr>
          <w:p w14:paraId="03CE5DAA" w14:textId="4FB199B3" w:rsidR="007902F2" w:rsidRDefault="00707733" w:rsidP="00DB4E96">
            <w:pPr>
              <w:spacing w:after="100"/>
            </w:pPr>
            <w:r>
              <w:t>Interp. Points Half-Bridge calibration</w:t>
            </w:r>
          </w:p>
        </w:tc>
        <w:tc>
          <w:tcPr>
            <w:tcW w:w="3301" w:type="dxa"/>
          </w:tcPr>
          <w:p w14:paraId="1EEBEB12" w14:textId="57734656" w:rsidR="007902F2" w:rsidRDefault="00707733" w:rsidP="00DB4E96">
            <w:r>
              <w:t>5</w:t>
            </w:r>
          </w:p>
        </w:tc>
      </w:tr>
      <w:tr w:rsidR="007902F2" w14:paraId="21313C90" w14:textId="77777777" w:rsidTr="00DB4E96">
        <w:tc>
          <w:tcPr>
            <w:tcW w:w="10159" w:type="dxa"/>
            <w:gridSpan w:val="2"/>
            <w:shd w:val="clear" w:color="auto" w:fill="000080"/>
          </w:tcPr>
          <w:p w14:paraId="05AB8C47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3BE6097E" w14:textId="77777777" w:rsidTr="00DB4E96">
        <w:tc>
          <w:tcPr>
            <w:tcW w:w="10159" w:type="dxa"/>
            <w:gridSpan w:val="2"/>
          </w:tcPr>
          <w:p w14:paraId="78ED1FB3" w14:textId="7C5E30D9" w:rsidR="007902F2" w:rsidRDefault="00707733" w:rsidP="00DB4E96">
            <w:r w:rsidRPr="006174F9">
              <w:t>#define KU8_NB_INTERP_PTS_HB_CALIB</w:t>
            </w:r>
          </w:p>
        </w:tc>
      </w:tr>
      <w:tr w:rsidR="007902F2" w14:paraId="3E2B1EA8" w14:textId="77777777" w:rsidTr="00DB4E96">
        <w:tc>
          <w:tcPr>
            <w:tcW w:w="10159" w:type="dxa"/>
            <w:gridSpan w:val="2"/>
            <w:shd w:val="clear" w:color="auto" w:fill="000080"/>
          </w:tcPr>
          <w:p w14:paraId="0306FD2B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237B9458" w14:textId="77777777" w:rsidTr="00DB4E96">
        <w:tc>
          <w:tcPr>
            <w:tcW w:w="10159" w:type="dxa"/>
            <w:gridSpan w:val="2"/>
          </w:tcPr>
          <w:p w14:paraId="1743EA2E" w14:textId="7821D379" w:rsidR="007902F2" w:rsidRDefault="00707733" w:rsidP="00DB4E96">
            <w:r w:rsidRPr="00F94967">
              <w:t xml:space="preserve">Constant value used </w:t>
            </w:r>
            <w:r>
              <w:t>in H-Bridge calibration</w:t>
            </w:r>
          </w:p>
        </w:tc>
      </w:tr>
    </w:tbl>
    <w:p w14:paraId="56F6BF32" w14:textId="77777777" w:rsidR="007902F2" w:rsidRDefault="007902F2" w:rsidP="007902F2"/>
    <w:p w14:paraId="5311C917" w14:textId="2EC16F9F" w:rsidR="007902F2" w:rsidRDefault="00A612BA" w:rsidP="007902F2">
      <w:pPr>
        <w:pStyle w:val="Heading3"/>
      </w:pPr>
      <w:bookmarkStart w:id="119" w:name="_Toc127529721"/>
      <w:r w:rsidRPr="00842EC9">
        <w:t>PAL_KU8_INIT_MODE_STATE</w:t>
      </w:r>
      <w:bookmarkEnd w:id="11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697C90D0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C5C4EB8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2C44E11B" w14:textId="77777777" w:rsidR="007902F2" w:rsidRDefault="007902F2" w:rsidP="00DB4E96">
            <w:r>
              <w:t>Value</w:t>
            </w:r>
          </w:p>
        </w:tc>
      </w:tr>
      <w:tr w:rsidR="007902F2" w14:paraId="0A8D88AA" w14:textId="77777777" w:rsidTr="00DB4E96">
        <w:tc>
          <w:tcPr>
            <w:tcW w:w="6858" w:type="dxa"/>
          </w:tcPr>
          <w:p w14:paraId="6ACC6AC1" w14:textId="672AD6CC" w:rsidR="007902F2" w:rsidRDefault="003F6B44" w:rsidP="00DB4E96">
            <w:pPr>
              <w:spacing w:after="100"/>
            </w:pPr>
            <w:r>
              <w:t>Init Mode State</w:t>
            </w:r>
          </w:p>
        </w:tc>
        <w:tc>
          <w:tcPr>
            <w:tcW w:w="3301" w:type="dxa"/>
          </w:tcPr>
          <w:p w14:paraId="3F285D3B" w14:textId="0CABFF43" w:rsidR="007902F2" w:rsidRDefault="003F6B44" w:rsidP="00DB4E96">
            <w:r w:rsidRPr="00842EC9">
              <w:t>0x00</w:t>
            </w:r>
          </w:p>
        </w:tc>
      </w:tr>
      <w:tr w:rsidR="007902F2" w14:paraId="5F38A6D7" w14:textId="77777777" w:rsidTr="00DB4E96">
        <w:tc>
          <w:tcPr>
            <w:tcW w:w="10159" w:type="dxa"/>
            <w:gridSpan w:val="2"/>
            <w:shd w:val="clear" w:color="auto" w:fill="000080"/>
          </w:tcPr>
          <w:p w14:paraId="72C08845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1E6BB291" w14:textId="77777777" w:rsidTr="00DB4E96">
        <w:tc>
          <w:tcPr>
            <w:tcW w:w="10159" w:type="dxa"/>
            <w:gridSpan w:val="2"/>
          </w:tcPr>
          <w:p w14:paraId="1B6575FA" w14:textId="27FF6AAC" w:rsidR="007902F2" w:rsidRDefault="003F6B44" w:rsidP="00DB4E96">
            <w:r w:rsidRPr="00842EC9">
              <w:t>#define PAL_KU8_INIT_MODE_STATE</w:t>
            </w:r>
          </w:p>
        </w:tc>
      </w:tr>
      <w:tr w:rsidR="007902F2" w14:paraId="483746F1" w14:textId="77777777" w:rsidTr="00DB4E96">
        <w:tc>
          <w:tcPr>
            <w:tcW w:w="10159" w:type="dxa"/>
            <w:gridSpan w:val="2"/>
            <w:shd w:val="clear" w:color="auto" w:fill="000080"/>
          </w:tcPr>
          <w:p w14:paraId="24AE27BD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7A985689" w14:textId="77777777" w:rsidTr="00DB4E96">
        <w:tc>
          <w:tcPr>
            <w:tcW w:w="10159" w:type="dxa"/>
            <w:gridSpan w:val="2"/>
          </w:tcPr>
          <w:p w14:paraId="0BA957C2" w14:textId="436913F6" w:rsidR="007902F2" w:rsidRDefault="005F6856" w:rsidP="00DB4E96">
            <w:r>
              <w:t>M</w:t>
            </w:r>
            <w:r w:rsidRPr="00842EC9">
              <w:t>ask used to store the state machine status for PAL component</w:t>
            </w:r>
          </w:p>
        </w:tc>
      </w:tr>
    </w:tbl>
    <w:p w14:paraId="413CB44A" w14:textId="77777777" w:rsidR="007902F2" w:rsidRDefault="007902F2" w:rsidP="007902F2"/>
    <w:p w14:paraId="50DD51B9" w14:textId="2872B163" w:rsidR="007902F2" w:rsidRDefault="002E6B67" w:rsidP="007902F2">
      <w:pPr>
        <w:pStyle w:val="Heading3"/>
      </w:pPr>
      <w:bookmarkStart w:id="120" w:name="_Toc127529722"/>
      <w:r w:rsidRPr="00842EC9">
        <w:t>PAL_KU8_DIAGNOSTIC_MODE_STATE</w:t>
      </w:r>
      <w:bookmarkEnd w:id="12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513EE31A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595140D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532F1B80" w14:textId="77777777" w:rsidR="007902F2" w:rsidRDefault="007902F2" w:rsidP="00DB4E96">
            <w:r>
              <w:t>Value</w:t>
            </w:r>
          </w:p>
        </w:tc>
      </w:tr>
      <w:tr w:rsidR="007902F2" w14:paraId="1B259849" w14:textId="77777777" w:rsidTr="00DB4E96">
        <w:tc>
          <w:tcPr>
            <w:tcW w:w="6858" w:type="dxa"/>
          </w:tcPr>
          <w:p w14:paraId="749B41F8" w14:textId="1DCEFAA8" w:rsidR="007902F2" w:rsidRDefault="002E6B67" w:rsidP="00DB4E96">
            <w:pPr>
              <w:spacing w:after="100"/>
            </w:pPr>
            <w:r>
              <w:t>Diagnostic Mode State</w:t>
            </w:r>
          </w:p>
        </w:tc>
        <w:tc>
          <w:tcPr>
            <w:tcW w:w="3301" w:type="dxa"/>
          </w:tcPr>
          <w:p w14:paraId="033ECC05" w14:textId="5F7CEA0C" w:rsidR="007902F2" w:rsidRDefault="002E6B67" w:rsidP="00DB4E96">
            <w:r w:rsidRPr="00842EC9">
              <w:t>0x01</w:t>
            </w:r>
          </w:p>
        </w:tc>
      </w:tr>
      <w:tr w:rsidR="007902F2" w14:paraId="721327A4" w14:textId="77777777" w:rsidTr="00DB4E96">
        <w:tc>
          <w:tcPr>
            <w:tcW w:w="10159" w:type="dxa"/>
            <w:gridSpan w:val="2"/>
            <w:shd w:val="clear" w:color="auto" w:fill="000080"/>
          </w:tcPr>
          <w:p w14:paraId="0C4FF268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575B68B7" w14:textId="77777777" w:rsidTr="00DB4E96">
        <w:tc>
          <w:tcPr>
            <w:tcW w:w="10159" w:type="dxa"/>
            <w:gridSpan w:val="2"/>
          </w:tcPr>
          <w:p w14:paraId="63E4B0B1" w14:textId="2ECBE780" w:rsidR="007902F2" w:rsidRDefault="002E6B67" w:rsidP="00DB4E96">
            <w:r w:rsidRPr="00842EC9">
              <w:t>#define PAL_KU8_DIAGNOSTIC_MODE_STATE</w:t>
            </w:r>
          </w:p>
        </w:tc>
      </w:tr>
      <w:tr w:rsidR="007902F2" w14:paraId="1FC4B947" w14:textId="77777777" w:rsidTr="00DB4E96">
        <w:tc>
          <w:tcPr>
            <w:tcW w:w="10159" w:type="dxa"/>
            <w:gridSpan w:val="2"/>
            <w:shd w:val="clear" w:color="auto" w:fill="000080"/>
          </w:tcPr>
          <w:p w14:paraId="68CD1C54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23B3291F" w14:textId="77777777" w:rsidTr="00DB4E96">
        <w:tc>
          <w:tcPr>
            <w:tcW w:w="10159" w:type="dxa"/>
            <w:gridSpan w:val="2"/>
          </w:tcPr>
          <w:p w14:paraId="5904AECF" w14:textId="43F8269E" w:rsidR="007902F2" w:rsidRDefault="005F6856" w:rsidP="00DB4E96">
            <w:r>
              <w:t>M</w:t>
            </w:r>
            <w:r w:rsidRPr="00842EC9">
              <w:t>ask used to store the state machine status for PAL component</w:t>
            </w:r>
          </w:p>
        </w:tc>
      </w:tr>
    </w:tbl>
    <w:p w14:paraId="2B3D4FA6" w14:textId="77777777" w:rsidR="007902F2" w:rsidRDefault="007902F2" w:rsidP="007902F2"/>
    <w:p w14:paraId="6A254E6C" w14:textId="5A9772E0" w:rsidR="007902F2" w:rsidRDefault="00514C90" w:rsidP="007902F2">
      <w:pPr>
        <w:pStyle w:val="Heading3"/>
      </w:pPr>
      <w:bookmarkStart w:id="121" w:name="_Toc127529723"/>
      <w:r w:rsidRPr="00842EC9">
        <w:lastRenderedPageBreak/>
        <w:t>PAL_KU8_IDLE_MODE_STATE</w:t>
      </w:r>
      <w:bookmarkEnd w:id="12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0F73D231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43E6B23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59A0F8C0" w14:textId="77777777" w:rsidR="007902F2" w:rsidRDefault="007902F2" w:rsidP="00DB4E96">
            <w:r>
              <w:t>Value</w:t>
            </w:r>
          </w:p>
        </w:tc>
      </w:tr>
      <w:tr w:rsidR="007902F2" w14:paraId="03260189" w14:textId="77777777" w:rsidTr="00DB4E96">
        <w:tc>
          <w:tcPr>
            <w:tcW w:w="6858" w:type="dxa"/>
          </w:tcPr>
          <w:p w14:paraId="69535F9D" w14:textId="1D08EBAC" w:rsidR="007902F2" w:rsidRDefault="00514C90" w:rsidP="00DB4E96">
            <w:pPr>
              <w:spacing w:after="100"/>
            </w:pPr>
            <w:r>
              <w:t>Idle Mode State</w:t>
            </w:r>
          </w:p>
        </w:tc>
        <w:tc>
          <w:tcPr>
            <w:tcW w:w="3301" w:type="dxa"/>
          </w:tcPr>
          <w:p w14:paraId="3E88049E" w14:textId="14442C56" w:rsidR="007902F2" w:rsidRDefault="00514C90" w:rsidP="00DB4E96">
            <w:r w:rsidRPr="00842EC9">
              <w:t>0x02</w:t>
            </w:r>
          </w:p>
        </w:tc>
      </w:tr>
      <w:tr w:rsidR="007902F2" w14:paraId="2BC09797" w14:textId="77777777" w:rsidTr="00DB4E96">
        <w:tc>
          <w:tcPr>
            <w:tcW w:w="10159" w:type="dxa"/>
            <w:gridSpan w:val="2"/>
            <w:shd w:val="clear" w:color="auto" w:fill="000080"/>
          </w:tcPr>
          <w:p w14:paraId="641599F7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68C519CA" w14:textId="77777777" w:rsidTr="00DB4E96">
        <w:tc>
          <w:tcPr>
            <w:tcW w:w="10159" w:type="dxa"/>
            <w:gridSpan w:val="2"/>
          </w:tcPr>
          <w:p w14:paraId="168433D4" w14:textId="2E15C570" w:rsidR="007902F2" w:rsidRDefault="00514C90" w:rsidP="00DB4E96">
            <w:r w:rsidRPr="00842EC9">
              <w:t>#define PAL_KU8_IDLE_MODE_STATE</w:t>
            </w:r>
          </w:p>
        </w:tc>
      </w:tr>
      <w:tr w:rsidR="007902F2" w14:paraId="50AE5C6D" w14:textId="77777777" w:rsidTr="00DB4E96">
        <w:tc>
          <w:tcPr>
            <w:tcW w:w="10159" w:type="dxa"/>
            <w:gridSpan w:val="2"/>
            <w:shd w:val="clear" w:color="auto" w:fill="000080"/>
          </w:tcPr>
          <w:p w14:paraId="6C7B490D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013BE116" w14:textId="77777777" w:rsidTr="00DB4E96">
        <w:tc>
          <w:tcPr>
            <w:tcW w:w="10159" w:type="dxa"/>
            <w:gridSpan w:val="2"/>
          </w:tcPr>
          <w:p w14:paraId="4C1CA03B" w14:textId="51F9E359" w:rsidR="007902F2" w:rsidRDefault="005F6856" w:rsidP="00DB4E96">
            <w:r>
              <w:t>M</w:t>
            </w:r>
            <w:r w:rsidRPr="00842EC9">
              <w:t>ask used to store the state machine status for PAL component</w:t>
            </w:r>
          </w:p>
        </w:tc>
      </w:tr>
    </w:tbl>
    <w:p w14:paraId="7136C0D0" w14:textId="77777777" w:rsidR="007902F2" w:rsidRDefault="007902F2" w:rsidP="007902F2"/>
    <w:p w14:paraId="5C8FD1C4" w14:textId="2FF77CA4" w:rsidR="007902F2" w:rsidRDefault="005573A2" w:rsidP="007902F2">
      <w:pPr>
        <w:pStyle w:val="Heading3"/>
      </w:pPr>
      <w:bookmarkStart w:id="122" w:name="_Toc127529724"/>
      <w:r w:rsidRPr="00842EC9">
        <w:t>PAL_KU8_ACTIVATION_MODE_STATE</w:t>
      </w:r>
      <w:bookmarkEnd w:id="12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5A4F33A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46F284B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076981CB" w14:textId="77777777" w:rsidR="007902F2" w:rsidRDefault="007902F2" w:rsidP="00DB4E96">
            <w:r>
              <w:t>Value</w:t>
            </w:r>
          </w:p>
        </w:tc>
      </w:tr>
      <w:tr w:rsidR="007902F2" w14:paraId="0AADD820" w14:textId="77777777" w:rsidTr="00DB4E96">
        <w:tc>
          <w:tcPr>
            <w:tcW w:w="6858" w:type="dxa"/>
          </w:tcPr>
          <w:p w14:paraId="5413F7E6" w14:textId="7A44B486" w:rsidR="007902F2" w:rsidRDefault="005573A2" w:rsidP="00DB4E96">
            <w:pPr>
              <w:spacing w:after="100"/>
            </w:pPr>
            <w:r>
              <w:t>Activation Mode State</w:t>
            </w:r>
          </w:p>
        </w:tc>
        <w:tc>
          <w:tcPr>
            <w:tcW w:w="3301" w:type="dxa"/>
          </w:tcPr>
          <w:p w14:paraId="1D1A07E7" w14:textId="76AD12CF" w:rsidR="007902F2" w:rsidRDefault="005573A2" w:rsidP="00DB4E96">
            <w:r w:rsidRPr="00842EC9">
              <w:t>0x04</w:t>
            </w:r>
          </w:p>
        </w:tc>
      </w:tr>
      <w:tr w:rsidR="007902F2" w14:paraId="6EBA9567" w14:textId="77777777" w:rsidTr="00DB4E96">
        <w:tc>
          <w:tcPr>
            <w:tcW w:w="10159" w:type="dxa"/>
            <w:gridSpan w:val="2"/>
            <w:shd w:val="clear" w:color="auto" w:fill="000080"/>
          </w:tcPr>
          <w:p w14:paraId="4A4907BC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0941EC33" w14:textId="77777777" w:rsidTr="00DB4E96">
        <w:tc>
          <w:tcPr>
            <w:tcW w:w="10159" w:type="dxa"/>
            <w:gridSpan w:val="2"/>
          </w:tcPr>
          <w:p w14:paraId="07029605" w14:textId="26C88BEF" w:rsidR="007902F2" w:rsidRDefault="005573A2" w:rsidP="00DB4E96">
            <w:r w:rsidRPr="00842EC9">
              <w:t>#define PAL_KU8_ACTIVATION_MODE_STATE</w:t>
            </w:r>
          </w:p>
        </w:tc>
      </w:tr>
      <w:tr w:rsidR="007902F2" w14:paraId="7D003F31" w14:textId="77777777" w:rsidTr="00DB4E96">
        <w:tc>
          <w:tcPr>
            <w:tcW w:w="10159" w:type="dxa"/>
            <w:gridSpan w:val="2"/>
            <w:shd w:val="clear" w:color="auto" w:fill="000080"/>
          </w:tcPr>
          <w:p w14:paraId="410F24B6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4B6644D6" w14:textId="77777777" w:rsidTr="00DB4E96">
        <w:tc>
          <w:tcPr>
            <w:tcW w:w="10159" w:type="dxa"/>
            <w:gridSpan w:val="2"/>
          </w:tcPr>
          <w:p w14:paraId="0D853C48" w14:textId="67411042" w:rsidR="007902F2" w:rsidRDefault="005F6856" w:rsidP="00DB4E96">
            <w:r>
              <w:t>M</w:t>
            </w:r>
            <w:r w:rsidRPr="00842EC9">
              <w:t>ask used to store the state machine status for PAL component</w:t>
            </w:r>
          </w:p>
        </w:tc>
      </w:tr>
    </w:tbl>
    <w:p w14:paraId="2D6BA5CD" w14:textId="77777777" w:rsidR="007902F2" w:rsidRDefault="007902F2" w:rsidP="007902F2"/>
    <w:p w14:paraId="15C47E12" w14:textId="4E7B5553" w:rsidR="007902F2" w:rsidRDefault="0048663B" w:rsidP="007902F2">
      <w:pPr>
        <w:pStyle w:val="Heading3"/>
      </w:pPr>
      <w:bookmarkStart w:id="123" w:name="_Toc127529725"/>
      <w:r w:rsidRPr="00842EC9">
        <w:t>PAL_KU8_OFF_MODE_STATE</w:t>
      </w:r>
      <w:bookmarkEnd w:id="12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5DAC5DF8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E252ECA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6380C257" w14:textId="77777777" w:rsidR="007902F2" w:rsidRDefault="007902F2" w:rsidP="00DB4E96">
            <w:r>
              <w:t>Value</w:t>
            </w:r>
          </w:p>
        </w:tc>
      </w:tr>
      <w:tr w:rsidR="007902F2" w14:paraId="4798503F" w14:textId="77777777" w:rsidTr="00DB4E96">
        <w:tc>
          <w:tcPr>
            <w:tcW w:w="6858" w:type="dxa"/>
          </w:tcPr>
          <w:p w14:paraId="389DCF2E" w14:textId="22086E0B" w:rsidR="007902F2" w:rsidRDefault="0048663B" w:rsidP="00DB4E96">
            <w:pPr>
              <w:spacing w:after="100"/>
            </w:pPr>
            <w:r>
              <w:t>Off Mode State</w:t>
            </w:r>
          </w:p>
        </w:tc>
        <w:tc>
          <w:tcPr>
            <w:tcW w:w="3301" w:type="dxa"/>
          </w:tcPr>
          <w:p w14:paraId="1921FA9E" w14:textId="20D59E66" w:rsidR="007902F2" w:rsidRDefault="0048663B" w:rsidP="00DB4E96">
            <w:r w:rsidRPr="00842EC9">
              <w:t>0x08</w:t>
            </w:r>
          </w:p>
        </w:tc>
      </w:tr>
      <w:tr w:rsidR="007902F2" w14:paraId="1AD603E4" w14:textId="77777777" w:rsidTr="00DB4E96">
        <w:tc>
          <w:tcPr>
            <w:tcW w:w="10159" w:type="dxa"/>
            <w:gridSpan w:val="2"/>
            <w:shd w:val="clear" w:color="auto" w:fill="000080"/>
          </w:tcPr>
          <w:p w14:paraId="394B5A5A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4257C038" w14:textId="77777777" w:rsidTr="00DB4E96">
        <w:tc>
          <w:tcPr>
            <w:tcW w:w="10159" w:type="dxa"/>
            <w:gridSpan w:val="2"/>
          </w:tcPr>
          <w:p w14:paraId="1F600976" w14:textId="07FA1A75" w:rsidR="007902F2" w:rsidRDefault="0048663B" w:rsidP="00DB4E96">
            <w:r w:rsidRPr="00842EC9">
              <w:t>#define PAL_KU8_OFF_MODE_STATE</w:t>
            </w:r>
          </w:p>
        </w:tc>
      </w:tr>
      <w:tr w:rsidR="007902F2" w14:paraId="392C3CAB" w14:textId="77777777" w:rsidTr="00DB4E96">
        <w:tc>
          <w:tcPr>
            <w:tcW w:w="10159" w:type="dxa"/>
            <w:gridSpan w:val="2"/>
            <w:shd w:val="clear" w:color="auto" w:fill="000080"/>
          </w:tcPr>
          <w:p w14:paraId="3B7601B4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7DCFA40B" w14:textId="77777777" w:rsidTr="00DB4E96">
        <w:tc>
          <w:tcPr>
            <w:tcW w:w="10159" w:type="dxa"/>
            <w:gridSpan w:val="2"/>
          </w:tcPr>
          <w:p w14:paraId="712043A2" w14:textId="1EC68329" w:rsidR="007902F2" w:rsidRDefault="005F6856" w:rsidP="00DB4E96">
            <w:r>
              <w:t>M</w:t>
            </w:r>
            <w:r w:rsidRPr="00842EC9">
              <w:t>ask used to store the state machine status for PAL component</w:t>
            </w:r>
          </w:p>
        </w:tc>
      </w:tr>
    </w:tbl>
    <w:p w14:paraId="21D5467D" w14:textId="77777777" w:rsidR="007902F2" w:rsidRDefault="007902F2" w:rsidP="007902F2"/>
    <w:p w14:paraId="0DFDF311" w14:textId="3CEBC733" w:rsidR="007902F2" w:rsidRDefault="0041625A" w:rsidP="007902F2">
      <w:pPr>
        <w:pStyle w:val="Heading3"/>
      </w:pPr>
      <w:bookmarkStart w:id="124" w:name="_Toc127529726"/>
      <w:r w:rsidRPr="0016066B">
        <w:t>PAL_KU16_MAX_ADC_VALUE</w:t>
      </w:r>
      <w:bookmarkEnd w:id="12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7409A00D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2629BDB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7C0201BD" w14:textId="77777777" w:rsidR="007902F2" w:rsidRDefault="007902F2" w:rsidP="00DB4E96">
            <w:r>
              <w:t>Value</w:t>
            </w:r>
          </w:p>
        </w:tc>
      </w:tr>
      <w:tr w:rsidR="007902F2" w14:paraId="43061801" w14:textId="77777777" w:rsidTr="00DB4E96">
        <w:tc>
          <w:tcPr>
            <w:tcW w:w="6858" w:type="dxa"/>
          </w:tcPr>
          <w:p w14:paraId="304DFE3F" w14:textId="7ABDDEBC" w:rsidR="007902F2" w:rsidRDefault="0041625A" w:rsidP="00DB4E96">
            <w:pPr>
              <w:spacing w:after="100"/>
            </w:pPr>
            <w:r>
              <w:t>Maximum ADC value</w:t>
            </w:r>
          </w:p>
        </w:tc>
        <w:tc>
          <w:tcPr>
            <w:tcW w:w="3301" w:type="dxa"/>
          </w:tcPr>
          <w:p w14:paraId="3B1F838A" w14:textId="493AF06B" w:rsidR="007902F2" w:rsidRDefault="0041625A" w:rsidP="00DB4E96">
            <w:r w:rsidRPr="0016066B">
              <w:t>1024</w:t>
            </w:r>
          </w:p>
        </w:tc>
      </w:tr>
      <w:tr w:rsidR="007902F2" w14:paraId="63B33B8B" w14:textId="77777777" w:rsidTr="00DB4E96">
        <w:tc>
          <w:tcPr>
            <w:tcW w:w="10159" w:type="dxa"/>
            <w:gridSpan w:val="2"/>
            <w:shd w:val="clear" w:color="auto" w:fill="000080"/>
          </w:tcPr>
          <w:p w14:paraId="5BD3B428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19FB89AB" w14:textId="77777777" w:rsidTr="00DB4E96">
        <w:tc>
          <w:tcPr>
            <w:tcW w:w="10159" w:type="dxa"/>
            <w:gridSpan w:val="2"/>
          </w:tcPr>
          <w:p w14:paraId="6E003B9B" w14:textId="5ACB6DAA" w:rsidR="007902F2" w:rsidRDefault="0041625A" w:rsidP="00DB4E96">
            <w:r w:rsidRPr="0016066B">
              <w:t>#define PAL_KU16_MAX_ADC_VALUE</w:t>
            </w:r>
          </w:p>
        </w:tc>
      </w:tr>
      <w:tr w:rsidR="007902F2" w14:paraId="7D6F4FEF" w14:textId="77777777" w:rsidTr="00DB4E96">
        <w:tc>
          <w:tcPr>
            <w:tcW w:w="10159" w:type="dxa"/>
            <w:gridSpan w:val="2"/>
            <w:shd w:val="clear" w:color="auto" w:fill="000080"/>
          </w:tcPr>
          <w:p w14:paraId="61DD2F60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57707C4E" w14:textId="77777777" w:rsidTr="00DB4E96">
        <w:tc>
          <w:tcPr>
            <w:tcW w:w="10159" w:type="dxa"/>
            <w:gridSpan w:val="2"/>
          </w:tcPr>
          <w:p w14:paraId="325A90C4" w14:textId="049692A2" w:rsidR="007902F2" w:rsidRDefault="0041625A" w:rsidP="00DB4E96">
            <w:r>
              <w:t>Maximum threshold for ADC value</w:t>
            </w:r>
          </w:p>
        </w:tc>
      </w:tr>
    </w:tbl>
    <w:p w14:paraId="115D92A8" w14:textId="77777777" w:rsidR="007902F2" w:rsidRDefault="007902F2" w:rsidP="007902F2"/>
    <w:p w14:paraId="4DCFF419" w14:textId="7BCE0AC6" w:rsidR="007902F2" w:rsidRDefault="001012FA" w:rsidP="007902F2">
      <w:pPr>
        <w:pStyle w:val="Heading3"/>
      </w:pPr>
      <w:bookmarkStart w:id="125" w:name="_Toc127529727"/>
      <w:r w:rsidRPr="0016066B">
        <w:t>PAL_KU16_MAX_ANALOG_CH_VALUE</w:t>
      </w:r>
      <w:bookmarkEnd w:id="12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51C07A18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DD43E58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126898F4" w14:textId="77777777" w:rsidR="007902F2" w:rsidRDefault="007902F2" w:rsidP="00DB4E96">
            <w:r>
              <w:t>Value</w:t>
            </w:r>
          </w:p>
        </w:tc>
      </w:tr>
      <w:tr w:rsidR="007902F2" w14:paraId="2B94A2B7" w14:textId="77777777" w:rsidTr="00DB4E96">
        <w:tc>
          <w:tcPr>
            <w:tcW w:w="6858" w:type="dxa"/>
          </w:tcPr>
          <w:p w14:paraId="6018C00F" w14:textId="0721DB2D" w:rsidR="007902F2" w:rsidRDefault="001012FA" w:rsidP="00DB4E96">
            <w:pPr>
              <w:spacing w:after="100"/>
            </w:pPr>
            <w:r>
              <w:t>Maximum Analog Channel Value</w:t>
            </w:r>
          </w:p>
        </w:tc>
        <w:tc>
          <w:tcPr>
            <w:tcW w:w="3301" w:type="dxa"/>
          </w:tcPr>
          <w:p w14:paraId="308CFB62" w14:textId="09426BF0" w:rsidR="007902F2" w:rsidRDefault="001012FA" w:rsidP="00DB4E96">
            <w:r w:rsidRPr="0016066B">
              <w:t>5000</w:t>
            </w:r>
          </w:p>
        </w:tc>
      </w:tr>
      <w:tr w:rsidR="007902F2" w14:paraId="3F4FD64E" w14:textId="77777777" w:rsidTr="00DB4E96">
        <w:tc>
          <w:tcPr>
            <w:tcW w:w="10159" w:type="dxa"/>
            <w:gridSpan w:val="2"/>
            <w:shd w:val="clear" w:color="auto" w:fill="000080"/>
          </w:tcPr>
          <w:p w14:paraId="0032FE3B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67606F54" w14:textId="77777777" w:rsidTr="00DB4E96">
        <w:tc>
          <w:tcPr>
            <w:tcW w:w="10159" w:type="dxa"/>
            <w:gridSpan w:val="2"/>
          </w:tcPr>
          <w:p w14:paraId="74DD4301" w14:textId="509BEF91" w:rsidR="007902F2" w:rsidRDefault="001012FA" w:rsidP="00DB4E96">
            <w:r w:rsidRPr="0016066B">
              <w:t>#define PAL_KU16_MAX_ANALOG_CH_VALUE</w:t>
            </w:r>
          </w:p>
        </w:tc>
      </w:tr>
      <w:tr w:rsidR="007902F2" w14:paraId="693A795D" w14:textId="77777777" w:rsidTr="00DB4E96">
        <w:tc>
          <w:tcPr>
            <w:tcW w:w="10159" w:type="dxa"/>
            <w:gridSpan w:val="2"/>
            <w:shd w:val="clear" w:color="auto" w:fill="000080"/>
          </w:tcPr>
          <w:p w14:paraId="799BCDFE" w14:textId="77777777" w:rsidR="007902F2" w:rsidRDefault="007902F2" w:rsidP="00DB4E96">
            <w:r>
              <w:rPr>
                <w:b/>
              </w:rPr>
              <w:t>Description</w:t>
            </w:r>
          </w:p>
        </w:tc>
      </w:tr>
      <w:tr w:rsidR="007902F2" w14:paraId="032CA12D" w14:textId="77777777" w:rsidTr="00DB4E96">
        <w:tc>
          <w:tcPr>
            <w:tcW w:w="10159" w:type="dxa"/>
            <w:gridSpan w:val="2"/>
          </w:tcPr>
          <w:p w14:paraId="034EDACD" w14:textId="541EB726" w:rsidR="007902F2" w:rsidRDefault="001012FA" w:rsidP="00DB4E96">
            <w:r>
              <w:t>Maximum voltage (mV) that can be measured directly by the ADC</w:t>
            </w:r>
          </w:p>
        </w:tc>
      </w:tr>
    </w:tbl>
    <w:p w14:paraId="622FDF64" w14:textId="77777777" w:rsidR="007902F2" w:rsidRDefault="007902F2" w:rsidP="007902F2"/>
    <w:p w14:paraId="6199D7F6" w14:textId="7E5D5C61" w:rsidR="007902F2" w:rsidRDefault="000275C8" w:rsidP="007902F2">
      <w:pPr>
        <w:pStyle w:val="Heading3"/>
      </w:pPr>
      <w:bookmarkStart w:id="126" w:name="_Toc127529728"/>
      <w:r>
        <w:t>PAL_</w:t>
      </w:r>
      <w:r w:rsidRPr="0016066B">
        <w:t>KU16_DEFAULT_HW_SELF_PROT_THRS</w:t>
      </w:r>
      <w:bookmarkEnd w:id="12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902F2" w14:paraId="40A21554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5FEEC5B" w14:textId="77777777" w:rsidR="007902F2" w:rsidRDefault="007902F2" w:rsidP="00DB4E96">
            <w:r>
              <w:t>Name</w:t>
            </w:r>
          </w:p>
        </w:tc>
        <w:tc>
          <w:tcPr>
            <w:tcW w:w="3301" w:type="dxa"/>
          </w:tcPr>
          <w:p w14:paraId="7FBE3FCA" w14:textId="77777777" w:rsidR="007902F2" w:rsidRDefault="007902F2" w:rsidP="00DB4E96">
            <w:r>
              <w:t>Value</w:t>
            </w:r>
          </w:p>
        </w:tc>
      </w:tr>
      <w:tr w:rsidR="007902F2" w14:paraId="519F8633" w14:textId="77777777" w:rsidTr="00DB4E96">
        <w:tc>
          <w:tcPr>
            <w:tcW w:w="6858" w:type="dxa"/>
          </w:tcPr>
          <w:p w14:paraId="2519158D" w14:textId="29CCE99E" w:rsidR="007902F2" w:rsidRDefault="000275C8" w:rsidP="00DB4E96">
            <w:pPr>
              <w:spacing w:after="100"/>
            </w:pPr>
            <w:r>
              <w:t>Default HW Self Protection Threshold</w:t>
            </w:r>
          </w:p>
        </w:tc>
        <w:tc>
          <w:tcPr>
            <w:tcW w:w="3301" w:type="dxa"/>
          </w:tcPr>
          <w:p w14:paraId="4E5C9A7D" w14:textId="00634479" w:rsidR="007902F2" w:rsidRDefault="000275C8" w:rsidP="00DB4E96">
            <w:r w:rsidRPr="0016066B">
              <w:t>819</w:t>
            </w:r>
          </w:p>
        </w:tc>
      </w:tr>
      <w:tr w:rsidR="007902F2" w14:paraId="53D633A7" w14:textId="77777777" w:rsidTr="00DB4E96">
        <w:tc>
          <w:tcPr>
            <w:tcW w:w="10159" w:type="dxa"/>
            <w:gridSpan w:val="2"/>
            <w:shd w:val="clear" w:color="auto" w:fill="000080"/>
          </w:tcPr>
          <w:p w14:paraId="6FEC35BB" w14:textId="77777777" w:rsidR="007902F2" w:rsidRDefault="007902F2" w:rsidP="00DB4E96">
            <w:r>
              <w:rPr>
                <w:b/>
              </w:rPr>
              <w:t>Definition</w:t>
            </w:r>
          </w:p>
        </w:tc>
      </w:tr>
      <w:tr w:rsidR="007902F2" w14:paraId="1E3392A8" w14:textId="77777777" w:rsidTr="00DB4E96">
        <w:tc>
          <w:tcPr>
            <w:tcW w:w="10159" w:type="dxa"/>
            <w:gridSpan w:val="2"/>
          </w:tcPr>
          <w:p w14:paraId="5B887D16" w14:textId="66F2819D" w:rsidR="007902F2" w:rsidRDefault="000275C8" w:rsidP="00DB4E96">
            <w:r w:rsidRPr="0016066B">
              <w:t xml:space="preserve">#define </w:t>
            </w:r>
            <w:r>
              <w:t>PAL_</w:t>
            </w:r>
            <w:r w:rsidRPr="0016066B">
              <w:t>KU16_DEFAULT_HW_SELF_PROT_THRS</w:t>
            </w:r>
          </w:p>
        </w:tc>
      </w:tr>
      <w:tr w:rsidR="007902F2" w14:paraId="4EB50B89" w14:textId="77777777" w:rsidTr="00DB4E96">
        <w:tc>
          <w:tcPr>
            <w:tcW w:w="10159" w:type="dxa"/>
            <w:gridSpan w:val="2"/>
            <w:shd w:val="clear" w:color="auto" w:fill="000080"/>
          </w:tcPr>
          <w:p w14:paraId="3B8DEC75" w14:textId="77777777" w:rsidR="007902F2" w:rsidRDefault="007902F2" w:rsidP="00DB4E96">
            <w:r>
              <w:rPr>
                <w:b/>
              </w:rPr>
              <w:lastRenderedPageBreak/>
              <w:t>Description</w:t>
            </w:r>
          </w:p>
        </w:tc>
      </w:tr>
      <w:tr w:rsidR="007902F2" w14:paraId="160E856A" w14:textId="77777777" w:rsidTr="00DB4E96">
        <w:tc>
          <w:tcPr>
            <w:tcW w:w="10159" w:type="dxa"/>
            <w:gridSpan w:val="2"/>
          </w:tcPr>
          <w:p w14:paraId="1288681B" w14:textId="0650B5CD" w:rsidR="007902F2" w:rsidRDefault="000275C8" w:rsidP="00DB4E96">
            <w:r>
              <w:t xml:space="preserve">Default </w:t>
            </w:r>
            <w:r w:rsidR="00E84ADE">
              <w:t>value (in absolute number) for the threshold used in HW Self Protection AT</w:t>
            </w:r>
          </w:p>
        </w:tc>
      </w:tr>
    </w:tbl>
    <w:p w14:paraId="4620F06D" w14:textId="582263E2" w:rsidR="007902F2" w:rsidRDefault="007902F2" w:rsidP="007902F2"/>
    <w:p w14:paraId="61C852EA" w14:textId="0F6AB412" w:rsidR="008F21E0" w:rsidRDefault="00954CF0" w:rsidP="008F21E0">
      <w:pPr>
        <w:pStyle w:val="Heading3"/>
      </w:pPr>
      <w:bookmarkStart w:id="127" w:name="_Toc127529729"/>
      <w:r w:rsidRPr="00667EEF">
        <w:t>PAL_KU32_CONVERT_A_TO_MA</w:t>
      </w:r>
      <w:bookmarkEnd w:id="12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8F21E0" w14:paraId="610B5AFD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D21BC90" w14:textId="77777777" w:rsidR="008F21E0" w:rsidRDefault="008F21E0" w:rsidP="00DB4E96">
            <w:r>
              <w:t>Name</w:t>
            </w:r>
          </w:p>
        </w:tc>
        <w:tc>
          <w:tcPr>
            <w:tcW w:w="3301" w:type="dxa"/>
          </w:tcPr>
          <w:p w14:paraId="724BCD2E" w14:textId="77777777" w:rsidR="008F21E0" w:rsidRDefault="008F21E0" w:rsidP="00DB4E96">
            <w:r>
              <w:t>Value</w:t>
            </w:r>
          </w:p>
        </w:tc>
      </w:tr>
      <w:tr w:rsidR="008F21E0" w14:paraId="7C02A942" w14:textId="77777777" w:rsidTr="00DB4E96">
        <w:tc>
          <w:tcPr>
            <w:tcW w:w="6858" w:type="dxa"/>
          </w:tcPr>
          <w:p w14:paraId="0BAE90BA" w14:textId="034375B0" w:rsidR="008F21E0" w:rsidRDefault="00954CF0" w:rsidP="00DB4E96">
            <w:pPr>
              <w:spacing w:after="100"/>
            </w:pPr>
            <w:r>
              <w:t>Convert Ampere to milli Ampere</w:t>
            </w:r>
          </w:p>
        </w:tc>
        <w:tc>
          <w:tcPr>
            <w:tcW w:w="3301" w:type="dxa"/>
          </w:tcPr>
          <w:p w14:paraId="42F2E9DD" w14:textId="45E266D3" w:rsidR="008F21E0" w:rsidRDefault="00954CF0" w:rsidP="00DB4E96">
            <w:r w:rsidRPr="00667EEF">
              <w:t>1000</w:t>
            </w:r>
          </w:p>
        </w:tc>
      </w:tr>
      <w:tr w:rsidR="008F21E0" w14:paraId="45518D49" w14:textId="77777777" w:rsidTr="00DB4E96">
        <w:tc>
          <w:tcPr>
            <w:tcW w:w="10159" w:type="dxa"/>
            <w:gridSpan w:val="2"/>
            <w:shd w:val="clear" w:color="auto" w:fill="000080"/>
          </w:tcPr>
          <w:p w14:paraId="0D245159" w14:textId="77777777" w:rsidR="008F21E0" w:rsidRDefault="008F21E0" w:rsidP="00DB4E96">
            <w:r>
              <w:rPr>
                <w:b/>
              </w:rPr>
              <w:t>Definition</w:t>
            </w:r>
          </w:p>
        </w:tc>
      </w:tr>
      <w:tr w:rsidR="008F21E0" w14:paraId="5176BF99" w14:textId="77777777" w:rsidTr="00DB4E96">
        <w:tc>
          <w:tcPr>
            <w:tcW w:w="10159" w:type="dxa"/>
            <w:gridSpan w:val="2"/>
          </w:tcPr>
          <w:p w14:paraId="64A60E12" w14:textId="5B8985E4" w:rsidR="008F21E0" w:rsidRDefault="00954CF0" w:rsidP="00DB4E96">
            <w:r w:rsidRPr="00667EEF">
              <w:t xml:space="preserve">#define PAL_KU32_CONVERT_A_TO_MA </w:t>
            </w:r>
          </w:p>
        </w:tc>
      </w:tr>
      <w:tr w:rsidR="008F21E0" w14:paraId="6C7FF964" w14:textId="77777777" w:rsidTr="00DB4E96">
        <w:tc>
          <w:tcPr>
            <w:tcW w:w="10159" w:type="dxa"/>
            <w:gridSpan w:val="2"/>
            <w:shd w:val="clear" w:color="auto" w:fill="000080"/>
          </w:tcPr>
          <w:p w14:paraId="53A14279" w14:textId="77777777" w:rsidR="008F21E0" w:rsidRDefault="008F21E0" w:rsidP="00DB4E96">
            <w:r>
              <w:rPr>
                <w:b/>
              </w:rPr>
              <w:t>Description</w:t>
            </w:r>
          </w:p>
        </w:tc>
      </w:tr>
      <w:tr w:rsidR="008F21E0" w14:paraId="0B2C00F3" w14:textId="77777777" w:rsidTr="00DB4E96">
        <w:tc>
          <w:tcPr>
            <w:tcW w:w="10159" w:type="dxa"/>
            <w:gridSpan w:val="2"/>
          </w:tcPr>
          <w:p w14:paraId="048F5E94" w14:textId="2A811AA2" w:rsidR="008F21E0" w:rsidRDefault="00954CF0" w:rsidP="00DB4E96">
            <w:r>
              <w:t>Macro to convert Ampere in milli Ampere</w:t>
            </w:r>
          </w:p>
        </w:tc>
      </w:tr>
    </w:tbl>
    <w:p w14:paraId="322D320F" w14:textId="77777777" w:rsidR="008F21E0" w:rsidRDefault="008F21E0" w:rsidP="008F21E0"/>
    <w:p w14:paraId="0AE643BE" w14:textId="2A8C4EDD" w:rsidR="008F21E0" w:rsidRDefault="00BD5935" w:rsidP="008F21E0">
      <w:pPr>
        <w:pStyle w:val="Heading3"/>
      </w:pPr>
      <w:bookmarkStart w:id="128" w:name="_Toc127529730"/>
      <w:r w:rsidRPr="00667EEF">
        <w:t>PAL_KU8_PERIODICITY_10_MS</w:t>
      </w:r>
      <w:bookmarkEnd w:id="12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8F21E0" w14:paraId="73063D42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EC17EC7" w14:textId="77777777" w:rsidR="008F21E0" w:rsidRDefault="008F21E0" w:rsidP="00DB4E96">
            <w:r>
              <w:t>Name</w:t>
            </w:r>
          </w:p>
        </w:tc>
        <w:tc>
          <w:tcPr>
            <w:tcW w:w="3301" w:type="dxa"/>
          </w:tcPr>
          <w:p w14:paraId="20297F52" w14:textId="77777777" w:rsidR="008F21E0" w:rsidRDefault="008F21E0" w:rsidP="00DB4E96">
            <w:r>
              <w:t>Value</w:t>
            </w:r>
          </w:p>
        </w:tc>
      </w:tr>
      <w:tr w:rsidR="008F21E0" w14:paraId="22ED1B46" w14:textId="77777777" w:rsidTr="00DB4E96">
        <w:tc>
          <w:tcPr>
            <w:tcW w:w="6858" w:type="dxa"/>
          </w:tcPr>
          <w:p w14:paraId="51691053" w14:textId="46680D3D" w:rsidR="008F21E0" w:rsidRDefault="00BD5935" w:rsidP="00DB4E96">
            <w:pPr>
              <w:spacing w:after="100"/>
            </w:pPr>
            <w:r>
              <w:t xml:space="preserve">10 </w:t>
            </w:r>
            <w:proofErr w:type="spellStart"/>
            <w:r>
              <w:t>ms</w:t>
            </w:r>
            <w:proofErr w:type="spellEnd"/>
            <w:r>
              <w:t xml:space="preserve"> Periodicity</w:t>
            </w:r>
          </w:p>
        </w:tc>
        <w:tc>
          <w:tcPr>
            <w:tcW w:w="3301" w:type="dxa"/>
          </w:tcPr>
          <w:p w14:paraId="46A42A07" w14:textId="593EB3ED" w:rsidR="008F21E0" w:rsidRDefault="00BD5935" w:rsidP="00DB4E96">
            <w:r w:rsidRPr="00667EEF">
              <w:t>10</w:t>
            </w:r>
          </w:p>
        </w:tc>
      </w:tr>
      <w:tr w:rsidR="008F21E0" w14:paraId="01D538F5" w14:textId="77777777" w:rsidTr="00DB4E96">
        <w:tc>
          <w:tcPr>
            <w:tcW w:w="10159" w:type="dxa"/>
            <w:gridSpan w:val="2"/>
            <w:shd w:val="clear" w:color="auto" w:fill="000080"/>
          </w:tcPr>
          <w:p w14:paraId="7D3BFFE7" w14:textId="77777777" w:rsidR="008F21E0" w:rsidRDefault="008F21E0" w:rsidP="00DB4E96">
            <w:r>
              <w:rPr>
                <w:b/>
              </w:rPr>
              <w:t>Definition</w:t>
            </w:r>
          </w:p>
        </w:tc>
      </w:tr>
      <w:tr w:rsidR="008F21E0" w14:paraId="74843ADF" w14:textId="77777777" w:rsidTr="00DB4E96">
        <w:tc>
          <w:tcPr>
            <w:tcW w:w="10159" w:type="dxa"/>
            <w:gridSpan w:val="2"/>
          </w:tcPr>
          <w:p w14:paraId="6BF6C22D" w14:textId="7B6B2A32" w:rsidR="008F21E0" w:rsidRDefault="00BD5935" w:rsidP="00DB4E96">
            <w:r w:rsidRPr="00667EEF">
              <w:t>#define PAL_KU8_PERIODICITY_10_MS</w:t>
            </w:r>
          </w:p>
        </w:tc>
      </w:tr>
      <w:tr w:rsidR="008F21E0" w14:paraId="3F94376F" w14:textId="77777777" w:rsidTr="00DB4E96">
        <w:tc>
          <w:tcPr>
            <w:tcW w:w="10159" w:type="dxa"/>
            <w:gridSpan w:val="2"/>
            <w:shd w:val="clear" w:color="auto" w:fill="000080"/>
          </w:tcPr>
          <w:p w14:paraId="0FD37DF7" w14:textId="77777777" w:rsidR="008F21E0" w:rsidRDefault="008F21E0" w:rsidP="00DB4E96">
            <w:r>
              <w:rPr>
                <w:b/>
              </w:rPr>
              <w:t>Description</w:t>
            </w:r>
          </w:p>
        </w:tc>
      </w:tr>
      <w:tr w:rsidR="008F21E0" w14:paraId="36B83198" w14:textId="77777777" w:rsidTr="00DB4E96">
        <w:tc>
          <w:tcPr>
            <w:tcW w:w="10159" w:type="dxa"/>
            <w:gridSpan w:val="2"/>
          </w:tcPr>
          <w:p w14:paraId="341F7AD6" w14:textId="0D5C5F66" w:rsidR="008F21E0" w:rsidRDefault="00BD5935" w:rsidP="00DB4E96">
            <w:r>
              <w:t>Periodicity of the Motor Current AT</w:t>
            </w:r>
          </w:p>
        </w:tc>
      </w:tr>
    </w:tbl>
    <w:p w14:paraId="5353637E" w14:textId="77777777" w:rsidR="008F21E0" w:rsidRDefault="008F21E0" w:rsidP="008F21E0"/>
    <w:p w14:paraId="411CB95B" w14:textId="73340D82" w:rsidR="008F21E0" w:rsidRDefault="009A39C8" w:rsidP="008F21E0">
      <w:pPr>
        <w:pStyle w:val="Heading3"/>
      </w:pPr>
      <w:bookmarkStart w:id="129" w:name="_Toc127529731"/>
      <w:r w:rsidRPr="00667EEF">
        <w:t>PAL_KU8_CONVERT_CENTIAMP_TO_MILLIAMP</w:t>
      </w:r>
      <w:bookmarkEnd w:id="12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8F21E0" w14:paraId="438292EA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5FFB712" w14:textId="77777777" w:rsidR="008F21E0" w:rsidRDefault="008F21E0" w:rsidP="00DB4E96">
            <w:r>
              <w:t>Name</w:t>
            </w:r>
          </w:p>
        </w:tc>
        <w:tc>
          <w:tcPr>
            <w:tcW w:w="3301" w:type="dxa"/>
          </w:tcPr>
          <w:p w14:paraId="3E1EED4E" w14:textId="77777777" w:rsidR="008F21E0" w:rsidRDefault="008F21E0" w:rsidP="00DB4E96">
            <w:r>
              <w:t>Value</w:t>
            </w:r>
          </w:p>
        </w:tc>
      </w:tr>
      <w:tr w:rsidR="008F21E0" w14:paraId="059C977C" w14:textId="77777777" w:rsidTr="00DB4E96">
        <w:tc>
          <w:tcPr>
            <w:tcW w:w="6858" w:type="dxa"/>
          </w:tcPr>
          <w:p w14:paraId="034B0316" w14:textId="6576B69A" w:rsidR="008F21E0" w:rsidRDefault="009A39C8" w:rsidP="00DB4E96">
            <w:pPr>
              <w:spacing w:after="100"/>
            </w:pPr>
            <w:r>
              <w:t xml:space="preserve">Convert </w:t>
            </w:r>
            <w:proofErr w:type="spellStart"/>
            <w:r>
              <w:t>centi</w:t>
            </w:r>
            <w:proofErr w:type="spellEnd"/>
            <w:r>
              <w:t xml:space="preserve"> Ampere to milli Ampere</w:t>
            </w:r>
          </w:p>
        </w:tc>
        <w:tc>
          <w:tcPr>
            <w:tcW w:w="3301" w:type="dxa"/>
          </w:tcPr>
          <w:p w14:paraId="6FC221EE" w14:textId="385E1DEF" w:rsidR="008F21E0" w:rsidRDefault="009A39C8" w:rsidP="00DB4E96">
            <w:r w:rsidRPr="00667EEF">
              <w:t>10</w:t>
            </w:r>
          </w:p>
        </w:tc>
      </w:tr>
      <w:tr w:rsidR="008F21E0" w14:paraId="477BD344" w14:textId="77777777" w:rsidTr="00DB4E96">
        <w:tc>
          <w:tcPr>
            <w:tcW w:w="10159" w:type="dxa"/>
            <w:gridSpan w:val="2"/>
            <w:shd w:val="clear" w:color="auto" w:fill="000080"/>
          </w:tcPr>
          <w:p w14:paraId="636C295D" w14:textId="77777777" w:rsidR="008F21E0" w:rsidRDefault="008F21E0" w:rsidP="00DB4E96">
            <w:r>
              <w:rPr>
                <w:b/>
              </w:rPr>
              <w:t>Definition</w:t>
            </w:r>
          </w:p>
        </w:tc>
      </w:tr>
      <w:tr w:rsidR="008F21E0" w14:paraId="53BD0D08" w14:textId="77777777" w:rsidTr="00DB4E96">
        <w:tc>
          <w:tcPr>
            <w:tcW w:w="10159" w:type="dxa"/>
            <w:gridSpan w:val="2"/>
          </w:tcPr>
          <w:p w14:paraId="7464A28E" w14:textId="72977B32" w:rsidR="008F21E0" w:rsidRDefault="009A39C8" w:rsidP="00DB4E96">
            <w:r w:rsidRPr="00667EEF">
              <w:t xml:space="preserve">#define PAL_KU8_CONVERT_CENTIAMP_TO_MILLIAMP </w:t>
            </w:r>
          </w:p>
        </w:tc>
      </w:tr>
      <w:tr w:rsidR="008F21E0" w14:paraId="0CD16282" w14:textId="77777777" w:rsidTr="00DB4E96">
        <w:tc>
          <w:tcPr>
            <w:tcW w:w="10159" w:type="dxa"/>
            <w:gridSpan w:val="2"/>
            <w:shd w:val="clear" w:color="auto" w:fill="000080"/>
          </w:tcPr>
          <w:p w14:paraId="16A9D808" w14:textId="77777777" w:rsidR="008F21E0" w:rsidRDefault="008F21E0" w:rsidP="00DB4E96">
            <w:r>
              <w:rPr>
                <w:b/>
              </w:rPr>
              <w:t>Description</w:t>
            </w:r>
          </w:p>
        </w:tc>
      </w:tr>
      <w:tr w:rsidR="008F21E0" w14:paraId="7F24C1CD" w14:textId="77777777" w:rsidTr="00DB4E96">
        <w:tc>
          <w:tcPr>
            <w:tcW w:w="10159" w:type="dxa"/>
            <w:gridSpan w:val="2"/>
          </w:tcPr>
          <w:p w14:paraId="57BCC029" w14:textId="4412A770" w:rsidR="008F21E0" w:rsidRDefault="009A39C8" w:rsidP="00DB4E96">
            <w:r>
              <w:t xml:space="preserve">Macro to convert </w:t>
            </w:r>
            <w:proofErr w:type="spellStart"/>
            <w:r>
              <w:t>centi</w:t>
            </w:r>
            <w:proofErr w:type="spellEnd"/>
            <w:r>
              <w:t xml:space="preserve"> Ampere in milli Ampere</w:t>
            </w:r>
          </w:p>
        </w:tc>
      </w:tr>
    </w:tbl>
    <w:p w14:paraId="402BDEAB" w14:textId="647D624B" w:rsidR="008F21E0" w:rsidRDefault="008F21E0" w:rsidP="008F21E0"/>
    <w:p w14:paraId="1DA1782C" w14:textId="5DB397DE" w:rsidR="00E713C8" w:rsidRDefault="00E713C8" w:rsidP="00E713C8">
      <w:pPr>
        <w:pStyle w:val="Heading3"/>
      </w:pPr>
      <w:bookmarkStart w:id="130" w:name="_Toc127529732"/>
      <w:r w:rsidRPr="00667EEF">
        <w:t>PAL_S32_CONVERT_A_TO_MA</w:t>
      </w:r>
      <w:bookmarkEnd w:id="13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E713C8" w14:paraId="59ED096D" w14:textId="77777777" w:rsidTr="00DB4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68BFB83" w14:textId="77777777" w:rsidR="00E713C8" w:rsidRDefault="00E713C8" w:rsidP="00DB4E96">
            <w:r>
              <w:t>Name</w:t>
            </w:r>
          </w:p>
        </w:tc>
        <w:tc>
          <w:tcPr>
            <w:tcW w:w="3301" w:type="dxa"/>
          </w:tcPr>
          <w:p w14:paraId="533CAE06" w14:textId="77777777" w:rsidR="00E713C8" w:rsidRDefault="00E713C8" w:rsidP="00DB4E96">
            <w:r>
              <w:t>Value</w:t>
            </w:r>
          </w:p>
        </w:tc>
      </w:tr>
      <w:tr w:rsidR="00E713C8" w14:paraId="10561638" w14:textId="77777777" w:rsidTr="00DB4E96">
        <w:tc>
          <w:tcPr>
            <w:tcW w:w="6858" w:type="dxa"/>
          </w:tcPr>
          <w:p w14:paraId="758F6DFD" w14:textId="77777777" w:rsidR="00E713C8" w:rsidRDefault="00E713C8" w:rsidP="00DB4E96">
            <w:pPr>
              <w:spacing w:after="100"/>
            </w:pPr>
            <w:r>
              <w:t>Convert Ampere to milli Ampere</w:t>
            </w:r>
          </w:p>
        </w:tc>
        <w:tc>
          <w:tcPr>
            <w:tcW w:w="3301" w:type="dxa"/>
          </w:tcPr>
          <w:p w14:paraId="1A7B897C" w14:textId="77777777" w:rsidR="00E713C8" w:rsidRDefault="00E713C8" w:rsidP="00DB4E96">
            <w:r w:rsidRPr="00667EEF">
              <w:t>1000</w:t>
            </w:r>
          </w:p>
        </w:tc>
      </w:tr>
      <w:tr w:rsidR="00E713C8" w14:paraId="5E431466" w14:textId="77777777" w:rsidTr="00DB4E96">
        <w:tc>
          <w:tcPr>
            <w:tcW w:w="10159" w:type="dxa"/>
            <w:gridSpan w:val="2"/>
            <w:shd w:val="clear" w:color="auto" w:fill="000080"/>
          </w:tcPr>
          <w:p w14:paraId="519F1059" w14:textId="77777777" w:rsidR="00E713C8" w:rsidRDefault="00E713C8" w:rsidP="00DB4E96">
            <w:r>
              <w:rPr>
                <w:b/>
              </w:rPr>
              <w:t>Definition</w:t>
            </w:r>
          </w:p>
        </w:tc>
      </w:tr>
      <w:tr w:rsidR="00E713C8" w14:paraId="1AA7D9E7" w14:textId="77777777" w:rsidTr="00DB4E96">
        <w:tc>
          <w:tcPr>
            <w:tcW w:w="10159" w:type="dxa"/>
            <w:gridSpan w:val="2"/>
          </w:tcPr>
          <w:p w14:paraId="4E7286BD" w14:textId="77777777" w:rsidR="00E713C8" w:rsidRDefault="00E713C8" w:rsidP="00DB4E96">
            <w:r w:rsidRPr="00667EEF">
              <w:t xml:space="preserve">#define PAL_KU32_CONVERT_A_TO_MA </w:t>
            </w:r>
          </w:p>
        </w:tc>
      </w:tr>
      <w:tr w:rsidR="00E713C8" w14:paraId="433C4C40" w14:textId="77777777" w:rsidTr="00DB4E96">
        <w:tc>
          <w:tcPr>
            <w:tcW w:w="10159" w:type="dxa"/>
            <w:gridSpan w:val="2"/>
            <w:shd w:val="clear" w:color="auto" w:fill="000080"/>
          </w:tcPr>
          <w:p w14:paraId="345F3335" w14:textId="77777777" w:rsidR="00E713C8" w:rsidRDefault="00E713C8" w:rsidP="00DB4E96">
            <w:r>
              <w:rPr>
                <w:b/>
              </w:rPr>
              <w:t>Description</w:t>
            </w:r>
          </w:p>
        </w:tc>
      </w:tr>
      <w:tr w:rsidR="00E713C8" w14:paraId="4740763F" w14:textId="77777777" w:rsidTr="00DB4E96">
        <w:tc>
          <w:tcPr>
            <w:tcW w:w="10159" w:type="dxa"/>
            <w:gridSpan w:val="2"/>
          </w:tcPr>
          <w:p w14:paraId="7B45FE7A" w14:textId="77777777" w:rsidR="00E713C8" w:rsidRDefault="00E713C8" w:rsidP="00DB4E96">
            <w:r>
              <w:t>Macro to convert Ampere in milli Ampere</w:t>
            </w:r>
          </w:p>
        </w:tc>
      </w:tr>
    </w:tbl>
    <w:p w14:paraId="0F052655" w14:textId="77777777" w:rsidR="00E713C8" w:rsidRDefault="00E713C8" w:rsidP="00E713C8"/>
    <w:p w14:paraId="05535778" w14:textId="0A204394" w:rsidR="0020490C" w:rsidRDefault="0020490C">
      <w:pPr>
        <w:pStyle w:val="Heading3"/>
      </w:pPr>
      <w:bookmarkStart w:id="131" w:name="_Toc127529733"/>
      <w:r w:rsidRPr="0020490C">
        <w:t>PAL_KU8_OCAT_PREPARE_STEP_1</w:t>
      </w:r>
      <w:bookmarkEnd w:id="13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20490C" w14:paraId="1960BDCE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D285132" w14:textId="77777777" w:rsidR="0020490C" w:rsidRDefault="0020490C" w:rsidP="001A4D3D">
            <w:r>
              <w:t>Name</w:t>
            </w:r>
          </w:p>
        </w:tc>
        <w:tc>
          <w:tcPr>
            <w:tcW w:w="3301" w:type="dxa"/>
          </w:tcPr>
          <w:p w14:paraId="7EBFA66E" w14:textId="77777777" w:rsidR="0020490C" w:rsidRDefault="0020490C" w:rsidP="001A4D3D">
            <w:r>
              <w:t>Value</w:t>
            </w:r>
          </w:p>
        </w:tc>
      </w:tr>
      <w:tr w:rsidR="0020490C" w14:paraId="47FD20BF" w14:textId="77777777" w:rsidTr="001A4D3D">
        <w:tc>
          <w:tcPr>
            <w:tcW w:w="6858" w:type="dxa"/>
          </w:tcPr>
          <w:p w14:paraId="2F5E346B" w14:textId="7964473D" w:rsidR="0020490C" w:rsidRDefault="0020490C" w:rsidP="001A4D3D">
            <w:pPr>
              <w:spacing w:after="100"/>
            </w:pPr>
            <w:r w:rsidRPr="0020490C">
              <w:t>Used for MOSFET Open Circuit state machine</w:t>
            </w:r>
          </w:p>
        </w:tc>
        <w:tc>
          <w:tcPr>
            <w:tcW w:w="3301" w:type="dxa"/>
          </w:tcPr>
          <w:p w14:paraId="4C0DC9A2" w14:textId="5E852418" w:rsidR="0020490C" w:rsidRDefault="0020490C" w:rsidP="001A4D3D">
            <w:r w:rsidRPr="00667EEF">
              <w:t>1</w:t>
            </w:r>
          </w:p>
        </w:tc>
      </w:tr>
      <w:tr w:rsidR="0020490C" w14:paraId="66528510" w14:textId="77777777" w:rsidTr="001A4D3D">
        <w:tc>
          <w:tcPr>
            <w:tcW w:w="10159" w:type="dxa"/>
            <w:gridSpan w:val="2"/>
            <w:shd w:val="clear" w:color="auto" w:fill="000080"/>
          </w:tcPr>
          <w:p w14:paraId="54DE1182" w14:textId="77777777" w:rsidR="0020490C" w:rsidRDefault="0020490C" w:rsidP="001A4D3D">
            <w:r>
              <w:rPr>
                <w:b/>
              </w:rPr>
              <w:t>Definition</w:t>
            </w:r>
          </w:p>
        </w:tc>
      </w:tr>
      <w:tr w:rsidR="0020490C" w14:paraId="3152C4D9" w14:textId="77777777" w:rsidTr="001A4D3D">
        <w:tc>
          <w:tcPr>
            <w:tcW w:w="10159" w:type="dxa"/>
            <w:gridSpan w:val="2"/>
          </w:tcPr>
          <w:p w14:paraId="06C792AE" w14:textId="06EE8ABD" w:rsidR="0020490C" w:rsidRDefault="0020490C" w:rsidP="001A4D3D">
            <w:r w:rsidRPr="00667EEF">
              <w:t xml:space="preserve">#define </w:t>
            </w:r>
            <w:r w:rsidRPr="0020490C">
              <w:t>PAL_KU8_OCAT_PREPARE_STEP_1</w:t>
            </w:r>
            <w:r w:rsidRPr="00667EEF">
              <w:t xml:space="preserve"> </w:t>
            </w:r>
          </w:p>
        </w:tc>
      </w:tr>
      <w:tr w:rsidR="0020490C" w14:paraId="47C6FC56" w14:textId="77777777" w:rsidTr="001A4D3D">
        <w:tc>
          <w:tcPr>
            <w:tcW w:w="10159" w:type="dxa"/>
            <w:gridSpan w:val="2"/>
            <w:shd w:val="clear" w:color="auto" w:fill="000080"/>
          </w:tcPr>
          <w:p w14:paraId="4F56960B" w14:textId="77777777" w:rsidR="0020490C" w:rsidRDefault="0020490C" w:rsidP="001A4D3D">
            <w:r>
              <w:rPr>
                <w:b/>
              </w:rPr>
              <w:t>Description</w:t>
            </w:r>
          </w:p>
        </w:tc>
      </w:tr>
      <w:tr w:rsidR="0020490C" w14:paraId="0DA29216" w14:textId="77777777" w:rsidTr="001A4D3D">
        <w:tc>
          <w:tcPr>
            <w:tcW w:w="10159" w:type="dxa"/>
            <w:gridSpan w:val="2"/>
          </w:tcPr>
          <w:p w14:paraId="37CB4F00" w14:textId="54CA2A6E" w:rsidR="0020490C" w:rsidRDefault="00210D8C" w:rsidP="001A4D3D">
            <w:r>
              <w:t>Macro u</w:t>
            </w:r>
            <w:r w:rsidR="0020490C" w:rsidRPr="0020490C">
              <w:t>sed for MOSFET Open Circuit state machine</w:t>
            </w:r>
          </w:p>
        </w:tc>
      </w:tr>
    </w:tbl>
    <w:p w14:paraId="12CD3147" w14:textId="77777777" w:rsidR="0020490C" w:rsidRPr="0020490C" w:rsidRDefault="0020490C" w:rsidP="0020490C"/>
    <w:p w14:paraId="67CD29FB" w14:textId="4804E892" w:rsidR="00210D8C" w:rsidRDefault="00210D8C">
      <w:pPr>
        <w:pStyle w:val="Heading3"/>
      </w:pPr>
      <w:bookmarkStart w:id="132" w:name="_Toc127529734"/>
      <w:r w:rsidRPr="00210D8C">
        <w:lastRenderedPageBreak/>
        <w:t>PAL_KU8_OCAT_EXECUTE_STEP_1_PREPARE_STEP_2</w:t>
      </w:r>
      <w:bookmarkEnd w:id="13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210D8C" w14:paraId="20C3D715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F2BBEB2" w14:textId="77777777" w:rsidR="00210D8C" w:rsidRDefault="00210D8C" w:rsidP="001A4D3D">
            <w:r>
              <w:t>Name</w:t>
            </w:r>
          </w:p>
        </w:tc>
        <w:tc>
          <w:tcPr>
            <w:tcW w:w="3301" w:type="dxa"/>
          </w:tcPr>
          <w:p w14:paraId="2C3FA5AE" w14:textId="77777777" w:rsidR="00210D8C" w:rsidRDefault="00210D8C" w:rsidP="001A4D3D">
            <w:r>
              <w:t>Value</w:t>
            </w:r>
          </w:p>
        </w:tc>
      </w:tr>
      <w:tr w:rsidR="00210D8C" w14:paraId="6D7896FF" w14:textId="77777777" w:rsidTr="001A4D3D">
        <w:tc>
          <w:tcPr>
            <w:tcW w:w="6858" w:type="dxa"/>
          </w:tcPr>
          <w:p w14:paraId="141F166D" w14:textId="77777777" w:rsidR="00210D8C" w:rsidRDefault="00210D8C" w:rsidP="001A4D3D">
            <w:pPr>
              <w:spacing w:after="100"/>
            </w:pPr>
            <w:r w:rsidRPr="0020490C">
              <w:t>Used for MOSFET Open Circuit state machine</w:t>
            </w:r>
          </w:p>
        </w:tc>
        <w:tc>
          <w:tcPr>
            <w:tcW w:w="3301" w:type="dxa"/>
          </w:tcPr>
          <w:p w14:paraId="07AC0641" w14:textId="3374B932" w:rsidR="00210D8C" w:rsidRDefault="00210D8C" w:rsidP="001A4D3D">
            <w:r>
              <w:t>2</w:t>
            </w:r>
          </w:p>
        </w:tc>
      </w:tr>
      <w:tr w:rsidR="00210D8C" w14:paraId="7671C4E3" w14:textId="77777777" w:rsidTr="001A4D3D">
        <w:tc>
          <w:tcPr>
            <w:tcW w:w="10159" w:type="dxa"/>
            <w:gridSpan w:val="2"/>
            <w:shd w:val="clear" w:color="auto" w:fill="000080"/>
          </w:tcPr>
          <w:p w14:paraId="464594FF" w14:textId="77777777" w:rsidR="00210D8C" w:rsidRDefault="00210D8C" w:rsidP="001A4D3D">
            <w:r>
              <w:rPr>
                <w:b/>
              </w:rPr>
              <w:t>Definition</w:t>
            </w:r>
          </w:p>
        </w:tc>
      </w:tr>
      <w:tr w:rsidR="00210D8C" w14:paraId="2EE2698E" w14:textId="77777777" w:rsidTr="001A4D3D">
        <w:tc>
          <w:tcPr>
            <w:tcW w:w="10159" w:type="dxa"/>
            <w:gridSpan w:val="2"/>
          </w:tcPr>
          <w:p w14:paraId="059B38E5" w14:textId="4F8F49D7" w:rsidR="00210D8C" w:rsidRDefault="00210D8C" w:rsidP="001A4D3D">
            <w:r w:rsidRPr="00667EEF">
              <w:t xml:space="preserve">#define </w:t>
            </w:r>
            <w:r w:rsidR="00765A20" w:rsidRPr="00765A20">
              <w:t>PAL_KU8_OCAT_EXECUTE_STEP_1_PREPARE_STEP_2</w:t>
            </w:r>
          </w:p>
        </w:tc>
      </w:tr>
      <w:tr w:rsidR="00210D8C" w14:paraId="55DDB354" w14:textId="77777777" w:rsidTr="001A4D3D">
        <w:tc>
          <w:tcPr>
            <w:tcW w:w="10159" w:type="dxa"/>
            <w:gridSpan w:val="2"/>
            <w:shd w:val="clear" w:color="auto" w:fill="000080"/>
          </w:tcPr>
          <w:p w14:paraId="3EF8478D" w14:textId="77777777" w:rsidR="00210D8C" w:rsidRDefault="00210D8C" w:rsidP="001A4D3D">
            <w:r>
              <w:rPr>
                <w:b/>
              </w:rPr>
              <w:t>Description</w:t>
            </w:r>
          </w:p>
        </w:tc>
      </w:tr>
      <w:tr w:rsidR="00210D8C" w14:paraId="615B76C5" w14:textId="77777777" w:rsidTr="001A4D3D">
        <w:tc>
          <w:tcPr>
            <w:tcW w:w="10159" w:type="dxa"/>
            <w:gridSpan w:val="2"/>
          </w:tcPr>
          <w:p w14:paraId="353585D1" w14:textId="3D7547F2" w:rsidR="00210D8C" w:rsidRDefault="00210D8C" w:rsidP="001A4D3D">
            <w:r>
              <w:t>Macro u</w:t>
            </w:r>
            <w:r w:rsidRPr="0020490C">
              <w:t>sed for MOSFET Open Circuit state machine</w:t>
            </w:r>
          </w:p>
        </w:tc>
      </w:tr>
    </w:tbl>
    <w:p w14:paraId="7F5AF311" w14:textId="77777777" w:rsidR="00210D8C" w:rsidRPr="00210D8C" w:rsidRDefault="00210D8C" w:rsidP="00210D8C"/>
    <w:p w14:paraId="4710A0FC" w14:textId="4BF75C65" w:rsidR="00765A20" w:rsidRDefault="00765A20">
      <w:pPr>
        <w:pStyle w:val="Heading3"/>
      </w:pPr>
      <w:bookmarkStart w:id="133" w:name="_Toc127529735"/>
      <w:r w:rsidRPr="00765A20">
        <w:t>PAL_KU8_OCAT_EXECUTE_STEP_2_PREPARE_STEP_3</w:t>
      </w:r>
      <w:bookmarkEnd w:id="13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65A20" w14:paraId="2529DC1F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347418C" w14:textId="77777777" w:rsidR="00765A20" w:rsidRDefault="00765A20" w:rsidP="001A4D3D">
            <w:r>
              <w:t>Name</w:t>
            </w:r>
          </w:p>
        </w:tc>
        <w:tc>
          <w:tcPr>
            <w:tcW w:w="3301" w:type="dxa"/>
          </w:tcPr>
          <w:p w14:paraId="5FAA591F" w14:textId="77777777" w:rsidR="00765A20" w:rsidRDefault="00765A20" w:rsidP="001A4D3D">
            <w:r>
              <w:t>Value</w:t>
            </w:r>
          </w:p>
        </w:tc>
      </w:tr>
      <w:tr w:rsidR="00765A20" w14:paraId="6677323C" w14:textId="77777777" w:rsidTr="001A4D3D">
        <w:tc>
          <w:tcPr>
            <w:tcW w:w="6858" w:type="dxa"/>
          </w:tcPr>
          <w:p w14:paraId="51EE6448" w14:textId="77777777" w:rsidR="00765A20" w:rsidRDefault="00765A20" w:rsidP="001A4D3D">
            <w:pPr>
              <w:spacing w:after="100"/>
            </w:pPr>
            <w:r w:rsidRPr="0020490C">
              <w:t>Used for MOSFET Open Circuit state machine</w:t>
            </w:r>
          </w:p>
        </w:tc>
        <w:tc>
          <w:tcPr>
            <w:tcW w:w="3301" w:type="dxa"/>
          </w:tcPr>
          <w:p w14:paraId="418A01E3" w14:textId="4BFC7084" w:rsidR="00765A20" w:rsidRDefault="00765A20" w:rsidP="001A4D3D">
            <w:r>
              <w:t>3</w:t>
            </w:r>
          </w:p>
        </w:tc>
      </w:tr>
      <w:tr w:rsidR="00765A20" w14:paraId="7624A658" w14:textId="77777777" w:rsidTr="001A4D3D">
        <w:tc>
          <w:tcPr>
            <w:tcW w:w="10159" w:type="dxa"/>
            <w:gridSpan w:val="2"/>
            <w:shd w:val="clear" w:color="auto" w:fill="000080"/>
          </w:tcPr>
          <w:p w14:paraId="05CF20A9" w14:textId="77777777" w:rsidR="00765A20" w:rsidRDefault="00765A20" w:rsidP="001A4D3D">
            <w:r>
              <w:rPr>
                <w:b/>
              </w:rPr>
              <w:t>Definition</w:t>
            </w:r>
          </w:p>
        </w:tc>
      </w:tr>
      <w:tr w:rsidR="00765A20" w14:paraId="7F424FCD" w14:textId="77777777" w:rsidTr="001A4D3D">
        <w:tc>
          <w:tcPr>
            <w:tcW w:w="10159" w:type="dxa"/>
            <w:gridSpan w:val="2"/>
          </w:tcPr>
          <w:p w14:paraId="770E6B96" w14:textId="5F02F48E" w:rsidR="00765A20" w:rsidRDefault="00765A20" w:rsidP="001A4D3D">
            <w:r w:rsidRPr="00667EEF">
              <w:t xml:space="preserve">#define </w:t>
            </w:r>
            <w:r w:rsidRPr="00765A20">
              <w:t>PAL_KU8_OCAT_EXECUTE_STEP_2_PREPARE_STEP_3</w:t>
            </w:r>
          </w:p>
        </w:tc>
      </w:tr>
      <w:tr w:rsidR="00765A20" w14:paraId="46A7AA02" w14:textId="77777777" w:rsidTr="001A4D3D">
        <w:tc>
          <w:tcPr>
            <w:tcW w:w="10159" w:type="dxa"/>
            <w:gridSpan w:val="2"/>
            <w:shd w:val="clear" w:color="auto" w:fill="000080"/>
          </w:tcPr>
          <w:p w14:paraId="2DFC647C" w14:textId="77777777" w:rsidR="00765A20" w:rsidRDefault="00765A20" w:rsidP="001A4D3D">
            <w:r>
              <w:rPr>
                <w:b/>
              </w:rPr>
              <w:t>Description</w:t>
            </w:r>
          </w:p>
        </w:tc>
      </w:tr>
      <w:tr w:rsidR="00765A20" w14:paraId="7D79D467" w14:textId="77777777" w:rsidTr="001A4D3D">
        <w:tc>
          <w:tcPr>
            <w:tcW w:w="10159" w:type="dxa"/>
            <w:gridSpan w:val="2"/>
          </w:tcPr>
          <w:p w14:paraId="2931FB13" w14:textId="77777777" w:rsidR="00765A20" w:rsidRDefault="00765A20" w:rsidP="001A4D3D">
            <w:r>
              <w:t>Macro u</w:t>
            </w:r>
            <w:r w:rsidRPr="0020490C">
              <w:t>sed for MOSFET Open Circuit state machine</w:t>
            </w:r>
          </w:p>
        </w:tc>
      </w:tr>
    </w:tbl>
    <w:p w14:paraId="6BA064C8" w14:textId="77777777" w:rsidR="00765A20" w:rsidRPr="00765A20" w:rsidRDefault="00765A20" w:rsidP="00765A20"/>
    <w:p w14:paraId="74F990A0" w14:textId="2AC340D8" w:rsidR="00166E7B" w:rsidRDefault="00166E7B">
      <w:pPr>
        <w:pStyle w:val="Heading3"/>
      </w:pPr>
      <w:bookmarkStart w:id="134" w:name="_Toc127529736"/>
      <w:r w:rsidRPr="00166E7B">
        <w:t>PAL_KU8_OCAT_EXECUTE_STEP_3_PREPARE_STEP_4</w:t>
      </w:r>
      <w:bookmarkEnd w:id="13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166E7B" w14:paraId="4DE9ED8C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A69001D" w14:textId="77777777" w:rsidR="00166E7B" w:rsidRDefault="00166E7B" w:rsidP="001A4D3D">
            <w:r>
              <w:t>Name</w:t>
            </w:r>
          </w:p>
        </w:tc>
        <w:tc>
          <w:tcPr>
            <w:tcW w:w="3301" w:type="dxa"/>
          </w:tcPr>
          <w:p w14:paraId="193629AF" w14:textId="77777777" w:rsidR="00166E7B" w:rsidRDefault="00166E7B" w:rsidP="001A4D3D">
            <w:r>
              <w:t>Value</w:t>
            </w:r>
          </w:p>
        </w:tc>
      </w:tr>
      <w:tr w:rsidR="00166E7B" w14:paraId="7EF67844" w14:textId="77777777" w:rsidTr="001A4D3D">
        <w:tc>
          <w:tcPr>
            <w:tcW w:w="6858" w:type="dxa"/>
          </w:tcPr>
          <w:p w14:paraId="224AFEEF" w14:textId="77777777" w:rsidR="00166E7B" w:rsidRDefault="00166E7B" w:rsidP="001A4D3D">
            <w:pPr>
              <w:spacing w:after="100"/>
            </w:pPr>
            <w:r w:rsidRPr="0020490C">
              <w:t>Used for MOSFET Open Circuit state machine</w:t>
            </w:r>
          </w:p>
        </w:tc>
        <w:tc>
          <w:tcPr>
            <w:tcW w:w="3301" w:type="dxa"/>
          </w:tcPr>
          <w:p w14:paraId="3222DFF5" w14:textId="61D2A38C" w:rsidR="00166E7B" w:rsidRDefault="00166E7B" w:rsidP="001A4D3D">
            <w:r>
              <w:t>4</w:t>
            </w:r>
          </w:p>
        </w:tc>
      </w:tr>
      <w:tr w:rsidR="00166E7B" w14:paraId="1184E1DB" w14:textId="77777777" w:rsidTr="001A4D3D">
        <w:tc>
          <w:tcPr>
            <w:tcW w:w="10159" w:type="dxa"/>
            <w:gridSpan w:val="2"/>
            <w:shd w:val="clear" w:color="auto" w:fill="000080"/>
          </w:tcPr>
          <w:p w14:paraId="5070C6BB" w14:textId="77777777" w:rsidR="00166E7B" w:rsidRDefault="00166E7B" w:rsidP="001A4D3D">
            <w:r>
              <w:rPr>
                <w:b/>
              </w:rPr>
              <w:t>Definition</w:t>
            </w:r>
          </w:p>
        </w:tc>
      </w:tr>
      <w:tr w:rsidR="00166E7B" w14:paraId="79762608" w14:textId="77777777" w:rsidTr="001A4D3D">
        <w:tc>
          <w:tcPr>
            <w:tcW w:w="10159" w:type="dxa"/>
            <w:gridSpan w:val="2"/>
          </w:tcPr>
          <w:p w14:paraId="31D953F2" w14:textId="44C8F3B3" w:rsidR="00166E7B" w:rsidRDefault="00166E7B" w:rsidP="001A4D3D">
            <w:r w:rsidRPr="00667EEF">
              <w:t xml:space="preserve">#define </w:t>
            </w:r>
            <w:r w:rsidRPr="00166E7B">
              <w:t>PAL_KU8_OCAT_EXECUTE_STEP_3_PREPARE_STEP_4</w:t>
            </w:r>
          </w:p>
        </w:tc>
      </w:tr>
      <w:tr w:rsidR="00166E7B" w14:paraId="78AC6E3C" w14:textId="77777777" w:rsidTr="001A4D3D">
        <w:tc>
          <w:tcPr>
            <w:tcW w:w="10159" w:type="dxa"/>
            <w:gridSpan w:val="2"/>
            <w:shd w:val="clear" w:color="auto" w:fill="000080"/>
          </w:tcPr>
          <w:p w14:paraId="449DE6CF" w14:textId="77777777" w:rsidR="00166E7B" w:rsidRDefault="00166E7B" w:rsidP="001A4D3D">
            <w:r>
              <w:rPr>
                <w:b/>
              </w:rPr>
              <w:t>Description</w:t>
            </w:r>
          </w:p>
        </w:tc>
      </w:tr>
      <w:tr w:rsidR="00166E7B" w14:paraId="52932A20" w14:textId="77777777" w:rsidTr="001A4D3D">
        <w:tc>
          <w:tcPr>
            <w:tcW w:w="10159" w:type="dxa"/>
            <w:gridSpan w:val="2"/>
          </w:tcPr>
          <w:p w14:paraId="0A0DE83D" w14:textId="77777777" w:rsidR="00166E7B" w:rsidRDefault="00166E7B" w:rsidP="001A4D3D">
            <w:r>
              <w:t>Macro u</w:t>
            </w:r>
            <w:r w:rsidRPr="0020490C">
              <w:t>sed for MOSFET Open Circuit state machine</w:t>
            </w:r>
          </w:p>
        </w:tc>
      </w:tr>
    </w:tbl>
    <w:p w14:paraId="1F9B7876" w14:textId="77777777" w:rsidR="00166E7B" w:rsidRPr="00166E7B" w:rsidRDefault="00166E7B" w:rsidP="00166E7B"/>
    <w:p w14:paraId="6BDAADEA" w14:textId="2ACCB2D3" w:rsidR="00CE4BE2" w:rsidRDefault="00CE4BE2">
      <w:pPr>
        <w:pStyle w:val="Heading3"/>
      </w:pPr>
      <w:bookmarkStart w:id="135" w:name="_Toc127529737"/>
      <w:r w:rsidRPr="00CE4BE2">
        <w:t>PAL_KU8_OCAT_EXECUTE_STEP_4</w:t>
      </w:r>
      <w:bookmarkEnd w:id="13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CE4BE2" w14:paraId="76E7E988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D5FAD96" w14:textId="77777777" w:rsidR="00CE4BE2" w:rsidRDefault="00CE4BE2" w:rsidP="001A4D3D">
            <w:r>
              <w:t>Name</w:t>
            </w:r>
          </w:p>
        </w:tc>
        <w:tc>
          <w:tcPr>
            <w:tcW w:w="3301" w:type="dxa"/>
          </w:tcPr>
          <w:p w14:paraId="7A93105E" w14:textId="77777777" w:rsidR="00CE4BE2" w:rsidRDefault="00CE4BE2" w:rsidP="001A4D3D">
            <w:r>
              <w:t>Value</w:t>
            </w:r>
          </w:p>
        </w:tc>
      </w:tr>
      <w:tr w:rsidR="00CE4BE2" w14:paraId="6C2A70CA" w14:textId="77777777" w:rsidTr="001A4D3D">
        <w:tc>
          <w:tcPr>
            <w:tcW w:w="6858" w:type="dxa"/>
          </w:tcPr>
          <w:p w14:paraId="39F706E9" w14:textId="77777777" w:rsidR="00CE4BE2" w:rsidRDefault="00CE4BE2" w:rsidP="001A4D3D">
            <w:pPr>
              <w:spacing w:after="100"/>
            </w:pPr>
            <w:r w:rsidRPr="0020490C">
              <w:t>Used for MOSFET Open Circuit state machine</w:t>
            </w:r>
          </w:p>
        </w:tc>
        <w:tc>
          <w:tcPr>
            <w:tcW w:w="3301" w:type="dxa"/>
          </w:tcPr>
          <w:p w14:paraId="54D0DFE7" w14:textId="65B72120" w:rsidR="00CE4BE2" w:rsidRDefault="00CE4BE2" w:rsidP="001A4D3D">
            <w:r>
              <w:t>5</w:t>
            </w:r>
          </w:p>
        </w:tc>
      </w:tr>
      <w:tr w:rsidR="00CE4BE2" w14:paraId="35F925D0" w14:textId="77777777" w:rsidTr="001A4D3D">
        <w:tc>
          <w:tcPr>
            <w:tcW w:w="10159" w:type="dxa"/>
            <w:gridSpan w:val="2"/>
            <w:shd w:val="clear" w:color="auto" w:fill="000080"/>
          </w:tcPr>
          <w:p w14:paraId="3335E75A" w14:textId="77777777" w:rsidR="00CE4BE2" w:rsidRDefault="00CE4BE2" w:rsidP="001A4D3D">
            <w:r>
              <w:rPr>
                <w:b/>
              </w:rPr>
              <w:t>Definition</w:t>
            </w:r>
          </w:p>
        </w:tc>
      </w:tr>
      <w:tr w:rsidR="00CE4BE2" w14:paraId="6C5D1AE4" w14:textId="77777777" w:rsidTr="001A4D3D">
        <w:tc>
          <w:tcPr>
            <w:tcW w:w="10159" w:type="dxa"/>
            <w:gridSpan w:val="2"/>
          </w:tcPr>
          <w:p w14:paraId="322C664B" w14:textId="0BEA0F1D" w:rsidR="00CE4BE2" w:rsidRDefault="00CE4BE2" w:rsidP="001A4D3D">
            <w:r w:rsidRPr="00667EEF">
              <w:t xml:space="preserve">#define </w:t>
            </w:r>
            <w:r w:rsidRPr="00CE4BE2">
              <w:t>PAL_KU8_OCAT_EXECUTE_STEP_4</w:t>
            </w:r>
          </w:p>
        </w:tc>
      </w:tr>
      <w:tr w:rsidR="00CE4BE2" w14:paraId="3359A82B" w14:textId="77777777" w:rsidTr="001A4D3D">
        <w:tc>
          <w:tcPr>
            <w:tcW w:w="10159" w:type="dxa"/>
            <w:gridSpan w:val="2"/>
            <w:shd w:val="clear" w:color="auto" w:fill="000080"/>
          </w:tcPr>
          <w:p w14:paraId="4ADDA041" w14:textId="77777777" w:rsidR="00CE4BE2" w:rsidRDefault="00CE4BE2" w:rsidP="001A4D3D">
            <w:r>
              <w:rPr>
                <w:b/>
              </w:rPr>
              <w:t>Description</w:t>
            </w:r>
          </w:p>
        </w:tc>
      </w:tr>
      <w:tr w:rsidR="00CE4BE2" w14:paraId="2725D942" w14:textId="77777777" w:rsidTr="001A4D3D">
        <w:tc>
          <w:tcPr>
            <w:tcW w:w="10159" w:type="dxa"/>
            <w:gridSpan w:val="2"/>
          </w:tcPr>
          <w:p w14:paraId="11954933" w14:textId="77777777" w:rsidR="00CE4BE2" w:rsidRDefault="00CE4BE2" w:rsidP="001A4D3D">
            <w:r>
              <w:t>Macro u</w:t>
            </w:r>
            <w:r w:rsidRPr="0020490C">
              <w:t>sed for MOSFET Open Circuit state machine</w:t>
            </w:r>
          </w:p>
        </w:tc>
      </w:tr>
    </w:tbl>
    <w:p w14:paraId="09F517DB" w14:textId="77777777" w:rsidR="00CE4BE2" w:rsidRPr="00CE4BE2" w:rsidRDefault="00CE4BE2" w:rsidP="00CE4BE2"/>
    <w:p w14:paraId="7EEFF460" w14:textId="2F8EBD16" w:rsidR="00BF0503" w:rsidRDefault="00BF0503">
      <w:pPr>
        <w:pStyle w:val="Heading3"/>
      </w:pPr>
      <w:bookmarkStart w:id="136" w:name="_Toc127529738"/>
      <w:r w:rsidRPr="00BF0503">
        <w:t>PAL_KU8_EIGHTY</w:t>
      </w:r>
      <w:bookmarkEnd w:id="13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BF0503" w14:paraId="2CBFC9CC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609B0E9" w14:textId="77777777" w:rsidR="00BF0503" w:rsidRDefault="00BF0503" w:rsidP="001A4D3D">
            <w:r>
              <w:t>Name</w:t>
            </w:r>
          </w:p>
        </w:tc>
        <w:tc>
          <w:tcPr>
            <w:tcW w:w="3301" w:type="dxa"/>
          </w:tcPr>
          <w:p w14:paraId="1CD4DA1A" w14:textId="77777777" w:rsidR="00BF0503" w:rsidRDefault="00BF0503" w:rsidP="001A4D3D">
            <w:r>
              <w:t>Value</w:t>
            </w:r>
          </w:p>
        </w:tc>
      </w:tr>
      <w:tr w:rsidR="00BF0503" w14:paraId="2B7FDF2B" w14:textId="77777777" w:rsidTr="001A4D3D">
        <w:tc>
          <w:tcPr>
            <w:tcW w:w="6858" w:type="dxa"/>
          </w:tcPr>
          <w:p w14:paraId="54AD7358" w14:textId="0E3AE080" w:rsidR="00BF0503" w:rsidRDefault="00BF0503" w:rsidP="001A4D3D">
            <w:pPr>
              <w:spacing w:after="100"/>
            </w:pPr>
            <w:r w:rsidRPr="00BF0503">
              <w:t>Motor disengagement auto-test parameter</w:t>
            </w:r>
          </w:p>
        </w:tc>
        <w:tc>
          <w:tcPr>
            <w:tcW w:w="3301" w:type="dxa"/>
          </w:tcPr>
          <w:p w14:paraId="1D2EE7D0" w14:textId="0B573845" w:rsidR="00BF0503" w:rsidRDefault="00BF0503" w:rsidP="001A4D3D">
            <w:r>
              <w:t>80</w:t>
            </w:r>
          </w:p>
        </w:tc>
      </w:tr>
      <w:tr w:rsidR="00BF0503" w14:paraId="3E5A35E5" w14:textId="77777777" w:rsidTr="001A4D3D">
        <w:tc>
          <w:tcPr>
            <w:tcW w:w="10159" w:type="dxa"/>
            <w:gridSpan w:val="2"/>
            <w:shd w:val="clear" w:color="auto" w:fill="000080"/>
          </w:tcPr>
          <w:p w14:paraId="63A14ED5" w14:textId="77777777" w:rsidR="00BF0503" w:rsidRDefault="00BF0503" w:rsidP="001A4D3D">
            <w:r>
              <w:rPr>
                <w:b/>
              </w:rPr>
              <w:t>Definition</w:t>
            </w:r>
          </w:p>
        </w:tc>
      </w:tr>
      <w:tr w:rsidR="00BF0503" w14:paraId="115F84EC" w14:textId="77777777" w:rsidTr="001A4D3D">
        <w:tc>
          <w:tcPr>
            <w:tcW w:w="10159" w:type="dxa"/>
            <w:gridSpan w:val="2"/>
          </w:tcPr>
          <w:p w14:paraId="25D256FA" w14:textId="4C84065B" w:rsidR="00BF0503" w:rsidRDefault="00BF0503" w:rsidP="001A4D3D">
            <w:r w:rsidRPr="00667EEF">
              <w:t xml:space="preserve">#define </w:t>
            </w:r>
            <w:r w:rsidRPr="00BF0503">
              <w:t>PAL_KU8_EIGHTY</w:t>
            </w:r>
          </w:p>
        </w:tc>
      </w:tr>
      <w:tr w:rsidR="00BF0503" w14:paraId="43838EC7" w14:textId="77777777" w:rsidTr="001A4D3D">
        <w:tc>
          <w:tcPr>
            <w:tcW w:w="10159" w:type="dxa"/>
            <w:gridSpan w:val="2"/>
            <w:shd w:val="clear" w:color="auto" w:fill="000080"/>
          </w:tcPr>
          <w:p w14:paraId="187B0BE2" w14:textId="77777777" w:rsidR="00BF0503" w:rsidRDefault="00BF0503" w:rsidP="001A4D3D">
            <w:r>
              <w:rPr>
                <w:b/>
              </w:rPr>
              <w:t>Description</w:t>
            </w:r>
          </w:p>
        </w:tc>
      </w:tr>
      <w:tr w:rsidR="00BF0503" w14:paraId="65B067B3" w14:textId="77777777" w:rsidTr="001A4D3D">
        <w:tc>
          <w:tcPr>
            <w:tcW w:w="10159" w:type="dxa"/>
            <w:gridSpan w:val="2"/>
          </w:tcPr>
          <w:p w14:paraId="2909528B" w14:textId="07EB9A2C" w:rsidR="00BF0503" w:rsidRDefault="00BF0503" w:rsidP="001A4D3D">
            <w:r>
              <w:t>Macro u</w:t>
            </w:r>
            <w:r w:rsidRPr="0020490C">
              <w:t>sed</w:t>
            </w:r>
            <w:r>
              <w:t xml:space="preserve"> for</w:t>
            </w:r>
            <w:r w:rsidRPr="0020490C">
              <w:t xml:space="preserve"> </w:t>
            </w:r>
            <w:r w:rsidRPr="00BF0503">
              <w:t>Motor disengagement auto-test</w:t>
            </w:r>
          </w:p>
        </w:tc>
      </w:tr>
    </w:tbl>
    <w:p w14:paraId="11F8BA87" w14:textId="77777777" w:rsidR="00BF0503" w:rsidRPr="00BF0503" w:rsidRDefault="00BF0503" w:rsidP="00BF0503"/>
    <w:p w14:paraId="07AED992" w14:textId="1EB413EF" w:rsidR="00E80442" w:rsidRDefault="00E80442">
      <w:pPr>
        <w:pStyle w:val="Heading3"/>
      </w:pPr>
      <w:bookmarkStart w:id="137" w:name="_Toc127529739"/>
      <w:r w:rsidRPr="00E80442">
        <w:t>PAL_KU8_DIVIDE_BY_64_RIGHT_SHIFT</w:t>
      </w:r>
      <w:bookmarkEnd w:id="13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E80442" w14:paraId="43E85B98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C64BDF7" w14:textId="77777777" w:rsidR="00E80442" w:rsidRDefault="00E80442" w:rsidP="001A4D3D">
            <w:r>
              <w:t>Name</w:t>
            </w:r>
          </w:p>
        </w:tc>
        <w:tc>
          <w:tcPr>
            <w:tcW w:w="3301" w:type="dxa"/>
          </w:tcPr>
          <w:p w14:paraId="4FD89C13" w14:textId="77777777" w:rsidR="00E80442" w:rsidRDefault="00E80442" w:rsidP="001A4D3D">
            <w:r>
              <w:t>Value</w:t>
            </w:r>
          </w:p>
        </w:tc>
      </w:tr>
      <w:tr w:rsidR="00E80442" w14:paraId="27D05CCC" w14:textId="77777777" w:rsidTr="001A4D3D">
        <w:tc>
          <w:tcPr>
            <w:tcW w:w="6858" w:type="dxa"/>
          </w:tcPr>
          <w:p w14:paraId="440EB621" w14:textId="77777777" w:rsidR="00E80442" w:rsidRDefault="00E80442" w:rsidP="001A4D3D">
            <w:pPr>
              <w:spacing w:after="100"/>
            </w:pPr>
            <w:r w:rsidRPr="00BF0503">
              <w:t>Motor disengagement auto-test parameter</w:t>
            </w:r>
          </w:p>
        </w:tc>
        <w:tc>
          <w:tcPr>
            <w:tcW w:w="3301" w:type="dxa"/>
          </w:tcPr>
          <w:p w14:paraId="036DD6A6" w14:textId="6E6342AD" w:rsidR="00E80442" w:rsidRDefault="00E80442" w:rsidP="001A4D3D">
            <w:r>
              <w:t>6</w:t>
            </w:r>
          </w:p>
        </w:tc>
      </w:tr>
      <w:tr w:rsidR="00E80442" w14:paraId="236C38D6" w14:textId="77777777" w:rsidTr="001A4D3D">
        <w:tc>
          <w:tcPr>
            <w:tcW w:w="10159" w:type="dxa"/>
            <w:gridSpan w:val="2"/>
            <w:shd w:val="clear" w:color="auto" w:fill="000080"/>
          </w:tcPr>
          <w:p w14:paraId="7F84C450" w14:textId="77777777" w:rsidR="00E80442" w:rsidRDefault="00E80442" w:rsidP="001A4D3D">
            <w:r>
              <w:rPr>
                <w:b/>
              </w:rPr>
              <w:t>Definition</w:t>
            </w:r>
          </w:p>
        </w:tc>
      </w:tr>
      <w:tr w:rsidR="00E80442" w14:paraId="1DAA3639" w14:textId="77777777" w:rsidTr="001A4D3D">
        <w:tc>
          <w:tcPr>
            <w:tcW w:w="10159" w:type="dxa"/>
            <w:gridSpan w:val="2"/>
          </w:tcPr>
          <w:p w14:paraId="09CD2251" w14:textId="1C581DAC" w:rsidR="00E80442" w:rsidRDefault="00E80442" w:rsidP="001A4D3D">
            <w:r w:rsidRPr="00667EEF">
              <w:t xml:space="preserve">#define </w:t>
            </w:r>
            <w:r w:rsidRPr="00E80442">
              <w:t>PAL_KU8_DIVIDE_BY_64_RIGHT_SHIFT</w:t>
            </w:r>
          </w:p>
        </w:tc>
      </w:tr>
      <w:tr w:rsidR="00E80442" w14:paraId="5B6FDB7B" w14:textId="77777777" w:rsidTr="001A4D3D">
        <w:tc>
          <w:tcPr>
            <w:tcW w:w="10159" w:type="dxa"/>
            <w:gridSpan w:val="2"/>
            <w:shd w:val="clear" w:color="auto" w:fill="000080"/>
          </w:tcPr>
          <w:p w14:paraId="25EEF669" w14:textId="77777777" w:rsidR="00E80442" w:rsidRDefault="00E80442" w:rsidP="001A4D3D">
            <w:r>
              <w:rPr>
                <w:b/>
              </w:rPr>
              <w:lastRenderedPageBreak/>
              <w:t>Description</w:t>
            </w:r>
          </w:p>
        </w:tc>
      </w:tr>
      <w:tr w:rsidR="00E80442" w14:paraId="60EEE77C" w14:textId="77777777" w:rsidTr="001A4D3D">
        <w:tc>
          <w:tcPr>
            <w:tcW w:w="10159" w:type="dxa"/>
            <w:gridSpan w:val="2"/>
          </w:tcPr>
          <w:p w14:paraId="6D43E681" w14:textId="77777777" w:rsidR="00E80442" w:rsidRDefault="00E80442" w:rsidP="001A4D3D">
            <w:r>
              <w:t>Macro u</w:t>
            </w:r>
            <w:r w:rsidRPr="0020490C">
              <w:t>sed</w:t>
            </w:r>
            <w:r>
              <w:t xml:space="preserve"> for</w:t>
            </w:r>
            <w:r w:rsidRPr="0020490C">
              <w:t xml:space="preserve"> </w:t>
            </w:r>
            <w:r w:rsidRPr="00BF0503">
              <w:t>Motor disengagement auto-test</w:t>
            </w:r>
          </w:p>
        </w:tc>
      </w:tr>
    </w:tbl>
    <w:p w14:paraId="7D6D6D18" w14:textId="77777777" w:rsidR="00E80442" w:rsidRPr="00E80442" w:rsidRDefault="00E80442" w:rsidP="00E80442"/>
    <w:p w14:paraId="5CCCFAF1" w14:textId="5F550DC7" w:rsidR="000D40D5" w:rsidRDefault="000D40D5">
      <w:pPr>
        <w:pStyle w:val="Heading3"/>
      </w:pPr>
      <w:bookmarkStart w:id="138" w:name="_Toc127529740"/>
      <w:r w:rsidRPr="000D40D5">
        <w:t>PAL_KU8_CONVERT_IN_PERCENT</w:t>
      </w:r>
      <w:bookmarkEnd w:id="13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0D40D5" w14:paraId="0B8078DC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84B8025" w14:textId="77777777" w:rsidR="000D40D5" w:rsidRDefault="000D40D5" w:rsidP="001A4D3D">
            <w:r>
              <w:t>Name</w:t>
            </w:r>
          </w:p>
        </w:tc>
        <w:tc>
          <w:tcPr>
            <w:tcW w:w="3301" w:type="dxa"/>
          </w:tcPr>
          <w:p w14:paraId="737FDE4F" w14:textId="77777777" w:rsidR="000D40D5" w:rsidRDefault="000D40D5" w:rsidP="001A4D3D">
            <w:r>
              <w:t>Value</w:t>
            </w:r>
          </w:p>
        </w:tc>
      </w:tr>
      <w:tr w:rsidR="000D40D5" w14:paraId="73D6A30D" w14:textId="77777777" w:rsidTr="001A4D3D">
        <w:tc>
          <w:tcPr>
            <w:tcW w:w="6858" w:type="dxa"/>
          </w:tcPr>
          <w:p w14:paraId="5AA942A6" w14:textId="77777777" w:rsidR="000D40D5" w:rsidRDefault="000D40D5" w:rsidP="001A4D3D">
            <w:pPr>
              <w:spacing w:after="100"/>
            </w:pPr>
            <w:r w:rsidRPr="00BF0503">
              <w:t>Motor disengagement auto-test parameter</w:t>
            </w:r>
          </w:p>
        </w:tc>
        <w:tc>
          <w:tcPr>
            <w:tcW w:w="3301" w:type="dxa"/>
          </w:tcPr>
          <w:p w14:paraId="2A6EB305" w14:textId="4333AA93" w:rsidR="000D40D5" w:rsidRDefault="000D40D5" w:rsidP="001A4D3D">
            <w:r>
              <w:t>100</w:t>
            </w:r>
          </w:p>
        </w:tc>
      </w:tr>
      <w:tr w:rsidR="000D40D5" w14:paraId="2C19F56F" w14:textId="77777777" w:rsidTr="001A4D3D">
        <w:tc>
          <w:tcPr>
            <w:tcW w:w="10159" w:type="dxa"/>
            <w:gridSpan w:val="2"/>
            <w:shd w:val="clear" w:color="auto" w:fill="000080"/>
          </w:tcPr>
          <w:p w14:paraId="0C3A1A91" w14:textId="77777777" w:rsidR="000D40D5" w:rsidRDefault="000D40D5" w:rsidP="001A4D3D">
            <w:r>
              <w:rPr>
                <w:b/>
              </w:rPr>
              <w:t>Definition</w:t>
            </w:r>
          </w:p>
        </w:tc>
      </w:tr>
      <w:tr w:rsidR="000D40D5" w14:paraId="66D8CF71" w14:textId="77777777" w:rsidTr="001A4D3D">
        <w:tc>
          <w:tcPr>
            <w:tcW w:w="10159" w:type="dxa"/>
            <w:gridSpan w:val="2"/>
          </w:tcPr>
          <w:p w14:paraId="7AE9651C" w14:textId="77777777" w:rsidR="000D40D5" w:rsidRDefault="000D40D5" w:rsidP="001A4D3D">
            <w:r w:rsidRPr="00667EEF">
              <w:t xml:space="preserve">#define </w:t>
            </w:r>
            <w:r w:rsidRPr="00E80442">
              <w:t>PAL_KU8_DIVIDE_BY_64_RIGHT_SHIFT</w:t>
            </w:r>
          </w:p>
        </w:tc>
      </w:tr>
      <w:tr w:rsidR="000D40D5" w14:paraId="2575CC34" w14:textId="77777777" w:rsidTr="001A4D3D">
        <w:tc>
          <w:tcPr>
            <w:tcW w:w="10159" w:type="dxa"/>
            <w:gridSpan w:val="2"/>
            <w:shd w:val="clear" w:color="auto" w:fill="000080"/>
          </w:tcPr>
          <w:p w14:paraId="269B0E06" w14:textId="77777777" w:rsidR="000D40D5" w:rsidRDefault="000D40D5" w:rsidP="001A4D3D">
            <w:r>
              <w:rPr>
                <w:b/>
              </w:rPr>
              <w:t>Description</w:t>
            </w:r>
          </w:p>
        </w:tc>
      </w:tr>
      <w:tr w:rsidR="000D40D5" w14:paraId="170E1820" w14:textId="77777777" w:rsidTr="001A4D3D">
        <w:tc>
          <w:tcPr>
            <w:tcW w:w="10159" w:type="dxa"/>
            <w:gridSpan w:val="2"/>
          </w:tcPr>
          <w:p w14:paraId="3327C06E" w14:textId="77777777" w:rsidR="000D40D5" w:rsidRDefault="000D40D5" w:rsidP="001A4D3D">
            <w:r>
              <w:t>Macro u</w:t>
            </w:r>
            <w:r w:rsidRPr="0020490C">
              <w:t>sed</w:t>
            </w:r>
            <w:r>
              <w:t xml:space="preserve"> for</w:t>
            </w:r>
            <w:r w:rsidRPr="0020490C">
              <w:t xml:space="preserve"> </w:t>
            </w:r>
            <w:r w:rsidRPr="00BF0503">
              <w:t>Motor disengagement auto-test</w:t>
            </w:r>
          </w:p>
        </w:tc>
      </w:tr>
    </w:tbl>
    <w:p w14:paraId="5CFE77CA" w14:textId="77777777" w:rsidR="000D40D5" w:rsidRPr="000D40D5" w:rsidRDefault="000D40D5" w:rsidP="000D40D5"/>
    <w:p w14:paraId="5FD7798F" w14:textId="025557F9" w:rsidR="00E64B99" w:rsidRDefault="00E64B99">
      <w:pPr>
        <w:pStyle w:val="Heading3"/>
      </w:pPr>
      <w:bookmarkStart w:id="139" w:name="_Toc127529741"/>
      <w:r w:rsidRPr="00E64B99">
        <w:t>PAL_KU32_CONVERT_MS_TO_100_MS</w:t>
      </w:r>
      <w:bookmarkEnd w:id="13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E64B99" w14:paraId="7478576E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62C61B0" w14:textId="77777777" w:rsidR="00E64B99" w:rsidRDefault="00E64B99" w:rsidP="001A4D3D">
            <w:bookmarkStart w:id="140" w:name="_Hlk113543226"/>
            <w:r>
              <w:t>Name</w:t>
            </w:r>
          </w:p>
        </w:tc>
        <w:tc>
          <w:tcPr>
            <w:tcW w:w="3301" w:type="dxa"/>
          </w:tcPr>
          <w:p w14:paraId="5FAC6A56" w14:textId="77777777" w:rsidR="00E64B99" w:rsidRDefault="00E64B99" w:rsidP="001A4D3D">
            <w:r>
              <w:t>Value</w:t>
            </w:r>
          </w:p>
        </w:tc>
      </w:tr>
      <w:tr w:rsidR="00E64B99" w14:paraId="380290C8" w14:textId="77777777" w:rsidTr="001A4D3D">
        <w:tc>
          <w:tcPr>
            <w:tcW w:w="6858" w:type="dxa"/>
          </w:tcPr>
          <w:p w14:paraId="47BF1045" w14:textId="05E12CDE" w:rsidR="00E64B99" w:rsidRDefault="00E64B99" w:rsidP="001A4D3D">
            <w:pPr>
              <w:spacing w:after="100"/>
            </w:pPr>
            <w:r>
              <w:t>100ms periodicity</w:t>
            </w:r>
          </w:p>
        </w:tc>
        <w:tc>
          <w:tcPr>
            <w:tcW w:w="3301" w:type="dxa"/>
          </w:tcPr>
          <w:p w14:paraId="07E003E8" w14:textId="77777777" w:rsidR="00E64B99" w:rsidRDefault="00E64B99" w:rsidP="001A4D3D">
            <w:r>
              <w:t>100</w:t>
            </w:r>
          </w:p>
        </w:tc>
      </w:tr>
      <w:tr w:rsidR="00E64B99" w14:paraId="2167083F" w14:textId="77777777" w:rsidTr="001A4D3D">
        <w:tc>
          <w:tcPr>
            <w:tcW w:w="10159" w:type="dxa"/>
            <w:gridSpan w:val="2"/>
            <w:shd w:val="clear" w:color="auto" w:fill="000080"/>
          </w:tcPr>
          <w:p w14:paraId="557916A8" w14:textId="77777777" w:rsidR="00E64B99" w:rsidRDefault="00E64B99" w:rsidP="001A4D3D">
            <w:r>
              <w:rPr>
                <w:b/>
              </w:rPr>
              <w:t>Definition</w:t>
            </w:r>
          </w:p>
        </w:tc>
      </w:tr>
      <w:tr w:rsidR="00E64B99" w14:paraId="7E11A00A" w14:textId="77777777" w:rsidTr="001A4D3D">
        <w:tc>
          <w:tcPr>
            <w:tcW w:w="10159" w:type="dxa"/>
            <w:gridSpan w:val="2"/>
          </w:tcPr>
          <w:p w14:paraId="08B40ADE" w14:textId="4234119B" w:rsidR="00E64B99" w:rsidRDefault="00E64B99" w:rsidP="001A4D3D">
            <w:r w:rsidRPr="00667EEF">
              <w:t xml:space="preserve">#define </w:t>
            </w:r>
            <w:r w:rsidRPr="00E64B99">
              <w:t>PAL_KU32_CONVERT_MS_TO_100_MS</w:t>
            </w:r>
          </w:p>
        </w:tc>
      </w:tr>
      <w:tr w:rsidR="00E64B99" w14:paraId="760ADD6F" w14:textId="77777777" w:rsidTr="001A4D3D">
        <w:tc>
          <w:tcPr>
            <w:tcW w:w="10159" w:type="dxa"/>
            <w:gridSpan w:val="2"/>
            <w:shd w:val="clear" w:color="auto" w:fill="000080"/>
          </w:tcPr>
          <w:p w14:paraId="0535A516" w14:textId="77777777" w:rsidR="00E64B99" w:rsidRDefault="00E64B99" w:rsidP="001A4D3D">
            <w:r>
              <w:rPr>
                <w:b/>
              </w:rPr>
              <w:t>Description</w:t>
            </w:r>
          </w:p>
        </w:tc>
      </w:tr>
      <w:tr w:rsidR="00E64B99" w14:paraId="6F9EE2DD" w14:textId="77777777" w:rsidTr="001A4D3D">
        <w:tc>
          <w:tcPr>
            <w:tcW w:w="10159" w:type="dxa"/>
            <w:gridSpan w:val="2"/>
          </w:tcPr>
          <w:p w14:paraId="19DDDE1E" w14:textId="77777777" w:rsidR="00E64B99" w:rsidRDefault="00E64B99" w:rsidP="001A4D3D">
            <w:r>
              <w:t>Macro u</w:t>
            </w:r>
            <w:r w:rsidRPr="0020490C">
              <w:t>sed</w:t>
            </w:r>
            <w:r>
              <w:t xml:space="preserve"> for</w:t>
            </w:r>
            <w:r w:rsidRPr="0020490C">
              <w:t xml:space="preserve"> </w:t>
            </w:r>
            <w:r w:rsidRPr="00BF0503">
              <w:t>Motor disengagement auto-test</w:t>
            </w:r>
          </w:p>
        </w:tc>
      </w:tr>
      <w:bookmarkEnd w:id="140"/>
    </w:tbl>
    <w:p w14:paraId="1F1C9724" w14:textId="77777777" w:rsidR="00E64B99" w:rsidRPr="00E64B99" w:rsidRDefault="00E64B99" w:rsidP="00E64B99"/>
    <w:p w14:paraId="22132DAB" w14:textId="60EE56E8" w:rsidR="00BB1D8B" w:rsidRDefault="00BB1D8B">
      <w:pPr>
        <w:pStyle w:val="Heading3"/>
      </w:pPr>
      <w:bookmarkStart w:id="141" w:name="_Toc127529742"/>
      <w:r w:rsidRPr="00BB1D8B">
        <w:t>PAL_KU32_SIXTEEN</w:t>
      </w:r>
      <w:bookmarkEnd w:id="14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BB1D8B" w14:paraId="70D86121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65A2F59" w14:textId="77777777" w:rsidR="00BB1D8B" w:rsidRDefault="00BB1D8B" w:rsidP="001A4D3D">
            <w:r>
              <w:t>Name</w:t>
            </w:r>
          </w:p>
        </w:tc>
        <w:tc>
          <w:tcPr>
            <w:tcW w:w="3301" w:type="dxa"/>
          </w:tcPr>
          <w:p w14:paraId="4CD70B46" w14:textId="77777777" w:rsidR="00BB1D8B" w:rsidRDefault="00BB1D8B" w:rsidP="001A4D3D">
            <w:r>
              <w:t>Value</w:t>
            </w:r>
          </w:p>
        </w:tc>
      </w:tr>
      <w:tr w:rsidR="00BB1D8B" w14:paraId="42E82038" w14:textId="77777777" w:rsidTr="001A4D3D">
        <w:tc>
          <w:tcPr>
            <w:tcW w:w="6858" w:type="dxa"/>
          </w:tcPr>
          <w:p w14:paraId="381333FD" w14:textId="5F1ACEF3" w:rsidR="00BB1D8B" w:rsidRDefault="00BB1D8B" w:rsidP="001A4D3D">
            <w:pPr>
              <w:spacing w:after="100"/>
            </w:pPr>
            <w:r w:rsidRPr="00BB1D8B">
              <w:t xml:space="preserve">Motor Short Circuit </w:t>
            </w:r>
            <w:proofErr w:type="spellStart"/>
            <w:r w:rsidRPr="00BB1D8B">
              <w:t>autotest</w:t>
            </w:r>
            <w:proofErr w:type="spellEnd"/>
            <w:r w:rsidRPr="00BB1D8B">
              <w:t xml:space="preserve"> parameter</w:t>
            </w:r>
          </w:p>
        </w:tc>
        <w:tc>
          <w:tcPr>
            <w:tcW w:w="3301" w:type="dxa"/>
          </w:tcPr>
          <w:p w14:paraId="53BE3445" w14:textId="75E78424" w:rsidR="00BB1D8B" w:rsidRDefault="00BB1D8B" w:rsidP="001A4D3D">
            <w:r>
              <w:t>16</w:t>
            </w:r>
          </w:p>
        </w:tc>
      </w:tr>
      <w:tr w:rsidR="00BB1D8B" w14:paraId="621CB485" w14:textId="77777777" w:rsidTr="001A4D3D">
        <w:tc>
          <w:tcPr>
            <w:tcW w:w="10159" w:type="dxa"/>
            <w:gridSpan w:val="2"/>
            <w:shd w:val="clear" w:color="auto" w:fill="000080"/>
          </w:tcPr>
          <w:p w14:paraId="5E28E66C" w14:textId="77777777" w:rsidR="00BB1D8B" w:rsidRDefault="00BB1D8B" w:rsidP="001A4D3D">
            <w:r>
              <w:rPr>
                <w:b/>
              </w:rPr>
              <w:t>Definition</w:t>
            </w:r>
          </w:p>
        </w:tc>
      </w:tr>
      <w:tr w:rsidR="00BB1D8B" w14:paraId="5A15C0D2" w14:textId="77777777" w:rsidTr="001A4D3D">
        <w:tc>
          <w:tcPr>
            <w:tcW w:w="10159" w:type="dxa"/>
            <w:gridSpan w:val="2"/>
          </w:tcPr>
          <w:p w14:paraId="024632C1" w14:textId="4D4A49CD" w:rsidR="00BB1D8B" w:rsidRDefault="00BB1D8B" w:rsidP="001A4D3D">
            <w:r w:rsidRPr="00667EEF">
              <w:t xml:space="preserve">#define </w:t>
            </w:r>
            <w:r w:rsidRPr="00BB1D8B">
              <w:t>PAL_KU32_SIXTEEN</w:t>
            </w:r>
          </w:p>
        </w:tc>
      </w:tr>
      <w:tr w:rsidR="00BB1D8B" w14:paraId="1B3F013B" w14:textId="77777777" w:rsidTr="001A4D3D">
        <w:tc>
          <w:tcPr>
            <w:tcW w:w="10159" w:type="dxa"/>
            <w:gridSpan w:val="2"/>
            <w:shd w:val="clear" w:color="auto" w:fill="000080"/>
          </w:tcPr>
          <w:p w14:paraId="0F9326AA" w14:textId="77777777" w:rsidR="00BB1D8B" w:rsidRDefault="00BB1D8B" w:rsidP="001A4D3D">
            <w:r>
              <w:rPr>
                <w:b/>
              </w:rPr>
              <w:t>Description</w:t>
            </w:r>
          </w:p>
        </w:tc>
      </w:tr>
      <w:tr w:rsidR="00BB1D8B" w14:paraId="4D88323C" w14:textId="77777777" w:rsidTr="001A4D3D">
        <w:tc>
          <w:tcPr>
            <w:tcW w:w="10159" w:type="dxa"/>
            <w:gridSpan w:val="2"/>
          </w:tcPr>
          <w:p w14:paraId="5B1EF41F" w14:textId="44F38EED" w:rsidR="00BB1D8B" w:rsidRDefault="00BB1D8B" w:rsidP="001A4D3D">
            <w:r>
              <w:t>Macro u</w:t>
            </w:r>
            <w:r w:rsidRPr="0020490C">
              <w:t>sed</w:t>
            </w:r>
            <w:r>
              <w:t xml:space="preserve"> for</w:t>
            </w:r>
            <w:r w:rsidRPr="0020490C">
              <w:t xml:space="preserve"> </w:t>
            </w:r>
            <w:r w:rsidRPr="00BB1D8B">
              <w:t xml:space="preserve">Motor Short Circuit </w:t>
            </w:r>
            <w:proofErr w:type="spellStart"/>
            <w:r w:rsidRPr="00BB1D8B">
              <w:t>autotest</w:t>
            </w:r>
            <w:proofErr w:type="spellEnd"/>
          </w:p>
        </w:tc>
      </w:tr>
    </w:tbl>
    <w:p w14:paraId="3288FCA4" w14:textId="77777777" w:rsidR="00BB1D8B" w:rsidRPr="00BB1D8B" w:rsidRDefault="00BB1D8B" w:rsidP="00BB1D8B"/>
    <w:p w14:paraId="2BDD3540" w14:textId="5C068B53" w:rsidR="00E44EA7" w:rsidRDefault="00B52286">
      <w:pPr>
        <w:pStyle w:val="Heading3"/>
      </w:pPr>
      <w:bookmarkStart w:id="142" w:name="_Toc127529743"/>
      <w:r w:rsidRPr="00B52286">
        <w:t>PAL_KU8_MOTOR_SHORT_CIRCUIT_RESITANCE_MIN_IDX</w:t>
      </w:r>
      <w:bookmarkEnd w:id="14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B52286" w14:paraId="744BA261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B17A231" w14:textId="77777777" w:rsidR="00B52286" w:rsidRDefault="00B52286" w:rsidP="001A4D3D">
            <w:r>
              <w:t>Name</w:t>
            </w:r>
          </w:p>
        </w:tc>
        <w:tc>
          <w:tcPr>
            <w:tcW w:w="3301" w:type="dxa"/>
          </w:tcPr>
          <w:p w14:paraId="24B5FA2F" w14:textId="77777777" w:rsidR="00B52286" w:rsidRDefault="00B52286" w:rsidP="001A4D3D">
            <w:r>
              <w:t>Value</w:t>
            </w:r>
          </w:p>
        </w:tc>
      </w:tr>
      <w:tr w:rsidR="00B52286" w14:paraId="75BEC69C" w14:textId="77777777" w:rsidTr="001A4D3D">
        <w:tc>
          <w:tcPr>
            <w:tcW w:w="6858" w:type="dxa"/>
          </w:tcPr>
          <w:p w14:paraId="14A1641E" w14:textId="4AB9F883" w:rsidR="00B52286" w:rsidRDefault="00B52286" w:rsidP="001A4D3D">
            <w:pPr>
              <w:spacing w:after="100"/>
            </w:pPr>
            <w:r>
              <w:t>S</w:t>
            </w:r>
            <w:r w:rsidRPr="00B52286">
              <w:t>elect the minimum resistance from the related NVM parameters</w:t>
            </w:r>
          </w:p>
        </w:tc>
        <w:tc>
          <w:tcPr>
            <w:tcW w:w="3301" w:type="dxa"/>
          </w:tcPr>
          <w:p w14:paraId="0E8A9690" w14:textId="3466EB7D" w:rsidR="00B52286" w:rsidRDefault="00B52286" w:rsidP="001A4D3D">
            <w:r>
              <w:t>0</w:t>
            </w:r>
          </w:p>
        </w:tc>
      </w:tr>
      <w:tr w:rsidR="00B52286" w14:paraId="61608759" w14:textId="77777777" w:rsidTr="001A4D3D">
        <w:tc>
          <w:tcPr>
            <w:tcW w:w="10159" w:type="dxa"/>
            <w:gridSpan w:val="2"/>
            <w:shd w:val="clear" w:color="auto" w:fill="000080"/>
          </w:tcPr>
          <w:p w14:paraId="32D646A2" w14:textId="77777777" w:rsidR="00B52286" w:rsidRDefault="00B52286" w:rsidP="001A4D3D">
            <w:r>
              <w:rPr>
                <w:b/>
              </w:rPr>
              <w:t>Definition</w:t>
            </w:r>
          </w:p>
        </w:tc>
      </w:tr>
      <w:tr w:rsidR="00B52286" w14:paraId="4817B990" w14:textId="77777777" w:rsidTr="001A4D3D">
        <w:tc>
          <w:tcPr>
            <w:tcW w:w="10159" w:type="dxa"/>
            <w:gridSpan w:val="2"/>
          </w:tcPr>
          <w:p w14:paraId="4F353AA5" w14:textId="6433D282" w:rsidR="00B52286" w:rsidRDefault="00B52286" w:rsidP="001A4D3D">
            <w:r w:rsidRPr="00667EEF">
              <w:t xml:space="preserve">#define </w:t>
            </w:r>
            <w:r w:rsidRPr="00B52286">
              <w:t>PAL_KU8_MOTOR_SHORT_CIRCUIT_RESITANCE_MIN_IDX</w:t>
            </w:r>
          </w:p>
        </w:tc>
      </w:tr>
      <w:tr w:rsidR="00B52286" w14:paraId="369F920B" w14:textId="77777777" w:rsidTr="001A4D3D">
        <w:tc>
          <w:tcPr>
            <w:tcW w:w="10159" w:type="dxa"/>
            <w:gridSpan w:val="2"/>
            <w:shd w:val="clear" w:color="auto" w:fill="000080"/>
          </w:tcPr>
          <w:p w14:paraId="5136992F" w14:textId="77777777" w:rsidR="00B52286" w:rsidRDefault="00B52286" w:rsidP="001A4D3D">
            <w:r>
              <w:rPr>
                <w:b/>
              </w:rPr>
              <w:t>Description</w:t>
            </w:r>
          </w:p>
        </w:tc>
      </w:tr>
      <w:tr w:rsidR="00B52286" w14:paraId="32343865" w14:textId="77777777" w:rsidTr="001A4D3D">
        <w:tc>
          <w:tcPr>
            <w:tcW w:w="10159" w:type="dxa"/>
            <w:gridSpan w:val="2"/>
          </w:tcPr>
          <w:p w14:paraId="22B26E0A" w14:textId="4F6E7C3B" w:rsidR="00B52286" w:rsidRDefault="00B52286" w:rsidP="001A4D3D">
            <w:r>
              <w:t>Macro u</w:t>
            </w:r>
            <w:r w:rsidRPr="0020490C">
              <w:t>sed</w:t>
            </w:r>
            <w:r>
              <w:t xml:space="preserve"> </w:t>
            </w:r>
            <w:r w:rsidR="00BC0BA7">
              <w:t xml:space="preserve">to </w:t>
            </w:r>
            <w:r w:rsidR="00BC0BA7" w:rsidRPr="00BC0BA7">
              <w:t>select the minimum resistance from the related NVM parameters</w:t>
            </w:r>
          </w:p>
        </w:tc>
      </w:tr>
    </w:tbl>
    <w:p w14:paraId="021BC480" w14:textId="77777777" w:rsidR="00B52286" w:rsidRPr="00B52286" w:rsidRDefault="00B52286" w:rsidP="00B52286"/>
    <w:p w14:paraId="598E2DFB" w14:textId="4BAE798B" w:rsidR="007E1838" w:rsidRDefault="007E1838">
      <w:pPr>
        <w:pStyle w:val="Heading3"/>
      </w:pPr>
      <w:bookmarkStart w:id="143" w:name="_Toc127529744"/>
      <w:r w:rsidRPr="007E1838">
        <w:t>PAL_KU8_CONVERT_DUTY_CYCLE_TO_PWM_ORDER_FACTOR</w:t>
      </w:r>
      <w:bookmarkEnd w:id="14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E1838" w14:paraId="5D5A6184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9A9BE55" w14:textId="77777777" w:rsidR="007E1838" w:rsidRDefault="007E1838" w:rsidP="001A4D3D">
            <w:r>
              <w:t>Name</w:t>
            </w:r>
          </w:p>
        </w:tc>
        <w:tc>
          <w:tcPr>
            <w:tcW w:w="3301" w:type="dxa"/>
          </w:tcPr>
          <w:p w14:paraId="7FF7B7FD" w14:textId="77777777" w:rsidR="007E1838" w:rsidRDefault="007E1838" w:rsidP="001A4D3D">
            <w:r>
              <w:t>Value</w:t>
            </w:r>
          </w:p>
        </w:tc>
      </w:tr>
      <w:tr w:rsidR="007E1838" w14:paraId="4ACE3D79" w14:textId="77777777" w:rsidTr="001A4D3D">
        <w:tc>
          <w:tcPr>
            <w:tcW w:w="6858" w:type="dxa"/>
          </w:tcPr>
          <w:p w14:paraId="6F5BE17D" w14:textId="0BC1CEC9" w:rsidR="007E1838" w:rsidRDefault="007E1838" w:rsidP="001A4D3D">
            <w:pPr>
              <w:spacing w:after="100"/>
            </w:pPr>
            <w:r w:rsidRPr="007E1838">
              <w:t>used to convert a duty cycle into PWM order</w:t>
            </w:r>
          </w:p>
        </w:tc>
        <w:tc>
          <w:tcPr>
            <w:tcW w:w="3301" w:type="dxa"/>
          </w:tcPr>
          <w:p w14:paraId="32E65EC3" w14:textId="0876AD65" w:rsidR="007E1838" w:rsidRDefault="007E1838" w:rsidP="001A4D3D">
            <w:r>
              <w:t>64</w:t>
            </w:r>
          </w:p>
        </w:tc>
      </w:tr>
      <w:tr w:rsidR="007E1838" w14:paraId="1303FC7F" w14:textId="77777777" w:rsidTr="001A4D3D">
        <w:tc>
          <w:tcPr>
            <w:tcW w:w="10159" w:type="dxa"/>
            <w:gridSpan w:val="2"/>
            <w:shd w:val="clear" w:color="auto" w:fill="000080"/>
          </w:tcPr>
          <w:p w14:paraId="6519349B" w14:textId="77777777" w:rsidR="007E1838" w:rsidRDefault="007E1838" w:rsidP="001A4D3D">
            <w:r>
              <w:rPr>
                <w:b/>
              </w:rPr>
              <w:t>Definition</w:t>
            </w:r>
          </w:p>
        </w:tc>
      </w:tr>
      <w:tr w:rsidR="007E1838" w14:paraId="10746E5F" w14:textId="77777777" w:rsidTr="001A4D3D">
        <w:tc>
          <w:tcPr>
            <w:tcW w:w="10159" w:type="dxa"/>
            <w:gridSpan w:val="2"/>
          </w:tcPr>
          <w:p w14:paraId="1AFA53FA" w14:textId="2E5362CE" w:rsidR="007E1838" w:rsidRDefault="007E1838" w:rsidP="001A4D3D">
            <w:r w:rsidRPr="00667EEF">
              <w:t xml:space="preserve">#define </w:t>
            </w:r>
            <w:r w:rsidRPr="007E1838">
              <w:t>PAL_KU8_CONVERT_DUTY_CYCLE_TO_PWM_ORDER_FACTOR</w:t>
            </w:r>
          </w:p>
        </w:tc>
      </w:tr>
      <w:tr w:rsidR="007E1838" w14:paraId="6799FB1F" w14:textId="77777777" w:rsidTr="001A4D3D">
        <w:tc>
          <w:tcPr>
            <w:tcW w:w="10159" w:type="dxa"/>
            <w:gridSpan w:val="2"/>
            <w:shd w:val="clear" w:color="auto" w:fill="000080"/>
          </w:tcPr>
          <w:p w14:paraId="5DBAF01A" w14:textId="77777777" w:rsidR="007E1838" w:rsidRDefault="007E1838" w:rsidP="001A4D3D">
            <w:r>
              <w:rPr>
                <w:b/>
              </w:rPr>
              <w:t>Description</w:t>
            </w:r>
          </w:p>
        </w:tc>
      </w:tr>
      <w:tr w:rsidR="007E1838" w14:paraId="5746ACEA" w14:textId="77777777" w:rsidTr="001A4D3D">
        <w:tc>
          <w:tcPr>
            <w:tcW w:w="10159" w:type="dxa"/>
            <w:gridSpan w:val="2"/>
          </w:tcPr>
          <w:p w14:paraId="1943C0C3" w14:textId="39DA2DA4" w:rsidR="007E1838" w:rsidRDefault="007E1838" w:rsidP="001A4D3D">
            <w:r>
              <w:t>Macro u</w:t>
            </w:r>
            <w:r w:rsidRPr="0020490C">
              <w:t>sed</w:t>
            </w:r>
            <w:r>
              <w:t xml:space="preserve"> </w:t>
            </w:r>
            <w:r w:rsidRPr="007E1838">
              <w:t>to convert a duty cycle into PWM order</w:t>
            </w:r>
          </w:p>
        </w:tc>
      </w:tr>
    </w:tbl>
    <w:p w14:paraId="7F79AB33" w14:textId="77777777" w:rsidR="007E1838" w:rsidRPr="007E1838" w:rsidRDefault="007E1838" w:rsidP="007E1838"/>
    <w:p w14:paraId="0EA75351" w14:textId="2C7E2291" w:rsidR="007D7C0B" w:rsidRDefault="007D7C0B">
      <w:pPr>
        <w:pStyle w:val="Heading3"/>
      </w:pPr>
      <w:bookmarkStart w:id="144" w:name="_Toc127529745"/>
      <w:r w:rsidRPr="007D7C0B">
        <w:lastRenderedPageBreak/>
        <w:t>PAL_KU8_HIGH_SIDE_SW_REG_INIT</w:t>
      </w:r>
      <w:bookmarkEnd w:id="14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D7C0B" w14:paraId="37120FCF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E1BE126" w14:textId="77777777" w:rsidR="007D7C0B" w:rsidRDefault="007D7C0B" w:rsidP="001A4D3D">
            <w:r>
              <w:t>Name</w:t>
            </w:r>
          </w:p>
        </w:tc>
        <w:tc>
          <w:tcPr>
            <w:tcW w:w="3301" w:type="dxa"/>
          </w:tcPr>
          <w:p w14:paraId="5E99384F" w14:textId="77777777" w:rsidR="007D7C0B" w:rsidRDefault="007D7C0B" w:rsidP="001A4D3D">
            <w:r>
              <w:t>Value</w:t>
            </w:r>
          </w:p>
        </w:tc>
      </w:tr>
      <w:tr w:rsidR="007D7C0B" w14:paraId="41DB99F7" w14:textId="77777777" w:rsidTr="001A4D3D">
        <w:tc>
          <w:tcPr>
            <w:tcW w:w="6858" w:type="dxa"/>
          </w:tcPr>
          <w:p w14:paraId="4AF53B42" w14:textId="1D1FFA0D" w:rsidR="007D7C0B" w:rsidRDefault="007D7C0B" w:rsidP="001A4D3D">
            <w:pPr>
              <w:spacing w:after="100"/>
            </w:pPr>
            <w:r w:rsidRPr="007D7C0B">
              <w:t>Used for High Side Switch state machine</w:t>
            </w:r>
          </w:p>
        </w:tc>
        <w:tc>
          <w:tcPr>
            <w:tcW w:w="3301" w:type="dxa"/>
          </w:tcPr>
          <w:p w14:paraId="3CEF429F" w14:textId="76BF8AF0" w:rsidR="007D7C0B" w:rsidRDefault="007D7C0B" w:rsidP="001A4D3D">
            <w:r>
              <w:t>0</w:t>
            </w:r>
          </w:p>
        </w:tc>
      </w:tr>
      <w:tr w:rsidR="007D7C0B" w14:paraId="5DDE8EB0" w14:textId="77777777" w:rsidTr="001A4D3D">
        <w:tc>
          <w:tcPr>
            <w:tcW w:w="10159" w:type="dxa"/>
            <w:gridSpan w:val="2"/>
            <w:shd w:val="clear" w:color="auto" w:fill="000080"/>
          </w:tcPr>
          <w:p w14:paraId="20AE6828" w14:textId="77777777" w:rsidR="007D7C0B" w:rsidRDefault="007D7C0B" w:rsidP="001A4D3D">
            <w:r>
              <w:rPr>
                <w:b/>
              </w:rPr>
              <w:t>Definition</w:t>
            </w:r>
          </w:p>
        </w:tc>
      </w:tr>
      <w:tr w:rsidR="007D7C0B" w14:paraId="3EFDFC44" w14:textId="77777777" w:rsidTr="001A4D3D">
        <w:tc>
          <w:tcPr>
            <w:tcW w:w="10159" w:type="dxa"/>
            <w:gridSpan w:val="2"/>
          </w:tcPr>
          <w:p w14:paraId="3E14CCB4" w14:textId="19B247BA" w:rsidR="007D7C0B" w:rsidRDefault="007D7C0B" w:rsidP="001A4D3D">
            <w:r w:rsidRPr="00667EEF">
              <w:t xml:space="preserve">#define </w:t>
            </w:r>
            <w:r w:rsidRPr="007D7C0B">
              <w:t>PAL_KU8_HIGH_SIDE_SW_REG_INIT</w:t>
            </w:r>
          </w:p>
        </w:tc>
      </w:tr>
      <w:tr w:rsidR="007D7C0B" w14:paraId="5CB4EA2C" w14:textId="77777777" w:rsidTr="001A4D3D">
        <w:tc>
          <w:tcPr>
            <w:tcW w:w="10159" w:type="dxa"/>
            <w:gridSpan w:val="2"/>
            <w:shd w:val="clear" w:color="auto" w:fill="000080"/>
          </w:tcPr>
          <w:p w14:paraId="30C3A59B" w14:textId="77777777" w:rsidR="007D7C0B" w:rsidRDefault="007D7C0B" w:rsidP="001A4D3D">
            <w:r>
              <w:rPr>
                <w:b/>
              </w:rPr>
              <w:t>Description</w:t>
            </w:r>
          </w:p>
        </w:tc>
      </w:tr>
      <w:tr w:rsidR="007D7C0B" w14:paraId="4717BD12" w14:textId="77777777" w:rsidTr="001A4D3D">
        <w:tc>
          <w:tcPr>
            <w:tcW w:w="10159" w:type="dxa"/>
            <w:gridSpan w:val="2"/>
          </w:tcPr>
          <w:p w14:paraId="23888309" w14:textId="55D377FD" w:rsidR="007D7C0B" w:rsidRDefault="007D7C0B" w:rsidP="001A4D3D">
            <w:r>
              <w:t xml:space="preserve">Macro </w:t>
            </w:r>
            <w:r w:rsidRPr="007D7C0B">
              <w:t>Used for High Side Switch state machine</w:t>
            </w:r>
          </w:p>
        </w:tc>
      </w:tr>
    </w:tbl>
    <w:p w14:paraId="7E00E90B" w14:textId="77777777" w:rsidR="007D7C0B" w:rsidRPr="007D7C0B" w:rsidRDefault="007D7C0B" w:rsidP="007D7C0B"/>
    <w:p w14:paraId="28930D9E" w14:textId="77777777" w:rsidR="007D7C0B" w:rsidRPr="007D7C0B" w:rsidRDefault="007D7C0B" w:rsidP="007D7C0B"/>
    <w:p w14:paraId="0823A3B8" w14:textId="34FAA1D5" w:rsidR="00A938D2" w:rsidRDefault="00A938D2">
      <w:pPr>
        <w:pStyle w:val="Heading3"/>
      </w:pPr>
      <w:bookmarkStart w:id="145" w:name="_Toc127529746"/>
      <w:r w:rsidRPr="00A938D2">
        <w:t>PAL_KU8_HIGH_SIDE_SW_REG_ACTIVATION_STEP_1</w:t>
      </w:r>
      <w:bookmarkEnd w:id="14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938D2" w14:paraId="04467D42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8153275" w14:textId="77777777" w:rsidR="00A938D2" w:rsidRDefault="00A938D2" w:rsidP="001A4D3D">
            <w:r>
              <w:t>Name</w:t>
            </w:r>
          </w:p>
        </w:tc>
        <w:tc>
          <w:tcPr>
            <w:tcW w:w="3301" w:type="dxa"/>
          </w:tcPr>
          <w:p w14:paraId="703D8C91" w14:textId="77777777" w:rsidR="00A938D2" w:rsidRDefault="00A938D2" w:rsidP="001A4D3D">
            <w:r>
              <w:t>Value</w:t>
            </w:r>
          </w:p>
        </w:tc>
      </w:tr>
      <w:tr w:rsidR="00A938D2" w14:paraId="7F343A89" w14:textId="77777777" w:rsidTr="001A4D3D">
        <w:tc>
          <w:tcPr>
            <w:tcW w:w="6858" w:type="dxa"/>
          </w:tcPr>
          <w:p w14:paraId="1F3FF3B8" w14:textId="77777777" w:rsidR="00A938D2" w:rsidRDefault="00A938D2" w:rsidP="001A4D3D">
            <w:pPr>
              <w:spacing w:after="100"/>
            </w:pPr>
            <w:r w:rsidRPr="007D7C0B">
              <w:t>Used for High Side Switch state machine</w:t>
            </w:r>
          </w:p>
        </w:tc>
        <w:tc>
          <w:tcPr>
            <w:tcW w:w="3301" w:type="dxa"/>
          </w:tcPr>
          <w:p w14:paraId="737589CC" w14:textId="0B3C0E59" w:rsidR="00A938D2" w:rsidRDefault="00A938D2" w:rsidP="001A4D3D">
            <w:r>
              <w:t>1</w:t>
            </w:r>
          </w:p>
        </w:tc>
      </w:tr>
      <w:tr w:rsidR="00A938D2" w14:paraId="2577349F" w14:textId="77777777" w:rsidTr="001A4D3D">
        <w:tc>
          <w:tcPr>
            <w:tcW w:w="10159" w:type="dxa"/>
            <w:gridSpan w:val="2"/>
            <w:shd w:val="clear" w:color="auto" w:fill="000080"/>
          </w:tcPr>
          <w:p w14:paraId="11B69B79" w14:textId="77777777" w:rsidR="00A938D2" w:rsidRDefault="00A938D2" w:rsidP="001A4D3D">
            <w:r>
              <w:rPr>
                <w:b/>
              </w:rPr>
              <w:t>Definition</w:t>
            </w:r>
          </w:p>
        </w:tc>
      </w:tr>
      <w:tr w:rsidR="00A938D2" w14:paraId="1B807369" w14:textId="77777777" w:rsidTr="001A4D3D">
        <w:tc>
          <w:tcPr>
            <w:tcW w:w="10159" w:type="dxa"/>
            <w:gridSpan w:val="2"/>
          </w:tcPr>
          <w:p w14:paraId="692A6C0F" w14:textId="60AF270B" w:rsidR="00A938D2" w:rsidRDefault="00A938D2" w:rsidP="001A4D3D">
            <w:r w:rsidRPr="00667EEF">
              <w:t xml:space="preserve">#define </w:t>
            </w:r>
            <w:r w:rsidRPr="00A938D2">
              <w:t>PAL_KU8_HIGH_SIDE_SW_REG_ACTIVATION_STEP_1</w:t>
            </w:r>
          </w:p>
        </w:tc>
      </w:tr>
      <w:tr w:rsidR="00A938D2" w14:paraId="6B576E05" w14:textId="77777777" w:rsidTr="001A4D3D">
        <w:tc>
          <w:tcPr>
            <w:tcW w:w="10159" w:type="dxa"/>
            <w:gridSpan w:val="2"/>
            <w:shd w:val="clear" w:color="auto" w:fill="000080"/>
          </w:tcPr>
          <w:p w14:paraId="29D85591" w14:textId="77777777" w:rsidR="00A938D2" w:rsidRDefault="00A938D2" w:rsidP="001A4D3D">
            <w:r>
              <w:rPr>
                <w:b/>
              </w:rPr>
              <w:t>Description</w:t>
            </w:r>
          </w:p>
        </w:tc>
      </w:tr>
      <w:tr w:rsidR="00A938D2" w14:paraId="5D3CE899" w14:textId="77777777" w:rsidTr="001A4D3D">
        <w:tc>
          <w:tcPr>
            <w:tcW w:w="10159" w:type="dxa"/>
            <w:gridSpan w:val="2"/>
          </w:tcPr>
          <w:p w14:paraId="1424A790" w14:textId="77777777" w:rsidR="00A938D2" w:rsidRDefault="00A938D2" w:rsidP="001A4D3D">
            <w:r>
              <w:t xml:space="preserve">Macro </w:t>
            </w:r>
            <w:r w:rsidRPr="007D7C0B">
              <w:t>Used for High Side Switch state machine</w:t>
            </w:r>
          </w:p>
        </w:tc>
      </w:tr>
    </w:tbl>
    <w:p w14:paraId="0E1F4B23" w14:textId="77777777" w:rsidR="00A938D2" w:rsidRPr="00A938D2" w:rsidRDefault="00A938D2" w:rsidP="00A938D2"/>
    <w:p w14:paraId="285B5247" w14:textId="5233625A" w:rsidR="00DC2CE9" w:rsidRDefault="00DC2CE9">
      <w:pPr>
        <w:pStyle w:val="Heading3"/>
      </w:pPr>
      <w:bookmarkStart w:id="146" w:name="_Toc127529747"/>
      <w:r w:rsidRPr="00DC2CE9">
        <w:t>PAL_KU8_HIGH_SIDE_SW_REG_ALGO_STEP_2</w:t>
      </w:r>
      <w:bookmarkEnd w:id="14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C2CE9" w14:paraId="124D4B35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6F1F5F6" w14:textId="77777777" w:rsidR="00DC2CE9" w:rsidRDefault="00DC2CE9" w:rsidP="001A4D3D">
            <w:r>
              <w:t>Name</w:t>
            </w:r>
          </w:p>
        </w:tc>
        <w:tc>
          <w:tcPr>
            <w:tcW w:w="3301" w:type="dxa"/>
          </w:tcPr>
          <w:p w14:paraId="1B75D3DB" w14:textId="77777777" w:rsidR="00DC2CE9" w:rsidRDefault="00DC2CE9" w:rsidP="001A4D3D">
            <w:r>
              <w:t>Value</w:t>
            </w:r>
          </w:p>
        </w:tc>
      </w:tr>
      <w:tr w:rsidR="00DC2CE9" w14:paraId="0F837421" w14:textId="77777777" w:rsidTr="001A4D3D">
        <w:tc>
          <w:tcPr>
            <w:tcW w:w="6858" w:type="dxa"/>
          </w:tcPr>
          <w:p w14:paraId="3A4AF124" w14:textId="77777777" w:rsidR="00DC2CE9" w:rsidRDefault="00DC2CE9" w:rsidP="001A4D3D">
            <w:pPr>
              <w:spacing w:after="100"/>
            </w:pPr>
            <w:r w:rsidRPr="007D7C0B">
              <w:t>Used for High Side Switch state machine</w:t>
            </w:r>
          </w:p>
        </w:tc>
        <w:tc>
          <w:tcPr>
            <w:tcW w:w="3301" w:type="dxa"/>
          </w:tcPr>
          <w:p w14:paraId="6811D774" w14:textId="0820782E" w:rsidR="00DC2CE9" w:rsidRDefault="00DC2CE9" w:rsidP="001A4D3D">
            <w:r>
              <w:t>2</w:t>
            </w:r>
          </w:p>
        </w:tc>
      </w:tr>
      <w:tr w:rsidR="00DC2CE9" w14:paraId="586F0E6A" w14:textId="77777777" w:rsidTr="001A4D3D">
        <w:tc>
          <w:tcPr>
            <w:tcW w:w="10159" w:type="dxa"/>
            <w:gridSpan w:val="2"/>
            <w:shd w:val="clear" w:color="auto" w:fill="000080"/>
          </w:tcPr>
          <w:p w14:paraId="410ADA8C" w14:textId="77777777" w:rsidR="00DC2CE9" w:rsidRDefault="00DC2CE9" w:rsidP="001A4D3D">
            <w:r>
              <w:rPr>
                <w:b/>
              </w:rPr>
              <w:t>Definition</w:t>
            </w:r>
          </w:p>
        </w:tc>
      </w:tr>
      <w:tr w:rsidR="00DC2CE9" w14:paraId="19D49128" w14:textId="77777777" w:rsidTr="001A4D3D">
        <w:tc>
          <w:tcPr>
            <w:tcW w:w="10159" w:type="dxa"/>
            <w:gridSpan w:val="2"/>
          </w:tcPr>
          <w:p w14:paraId="3788E561" w14:textId="5C60E8E0" w:rsidR="00DC2CE9" w:rsidRDefault="00DC2CE9" w:rsidP="001A4D3D">
            <w:r w:rsidRPr="00667EEF">
              <w:t xml:space="preserve">#define </w:t>
            </w:r>
            <w:r w:rsidRPr="00DC2CE9">
              <w:t>PAL_KU8_HIGH_SIDE_SW_REG_ALGO_STEP_2</w:t>
            </w:r>
          </w:p>
        </w:tc>
      </w:tr>
      <w:tr w:rsidR="00DC2CE9" w14:paraId="214172D8" w14:textId="77777777" w:rsidTr="001A4D3D">
        <w:tc>
          <w:tcPr>
            <w:tcW w:w="10159" w:type="dxa"/>
            <w:gridSpan w:val="2"/>
            <w:shd w:val="clear" w:color="auto" w:fill="000080"/>
          </w:tcPr>
          <w:p w14:paraId="0AD179FC" w14:textId="77777777" w:rsidR="00DC2CE9" w:rsidRDefault="00DC2CE9" w:rsidP="001A4D3D">
            <w:r>
              <w:rPr>
                <w:b/>
              </w:rPr>
              <w:t>Description</w:t>
            </w:r>
          </w:p>
        </w:tc>
      </w:tr>
      <w:tr w:rsidR="00DC2CE9" w14:paraId="28746FA3" w14:textId="77777777" w:rsidTr="001A4D3D">
        <w:tc>
          <w:tcPr>
            <w:tcW w:w="10159" w:type="dxa"/>
            <w:gridSpan w:val="2"/>
          </w:tcPr>
          <w:p w14:paraId="66DF8815" w14:textId="77777777" w:rsidR="00DC2CE9" w:rsidRDefault="00DC2CE9" w:rsidP="001A4D3D">
            <w:r>
              <w:t xml:space="preserve">Macro </w:t>
            </w:r>
            <w:r w:rsidRPr="007D7C0B">
              <w:t>Used for High Side Switch state machine</w:t>
            </w:r>
          </w:p>
        </w:tc>
      </w:tr>
    </w:tbl>
    <w:p w14:paraId="185107EA" w14:textId="77777777" w:rsidR="00DC2CE9" w:rsidRPr="00DC2CE9" w:rsidRDefault="00DC2CE9" w:rsidP="00DC2CE9"/>
    <w:p w14:paraId="54996DC4" w14:textId="2ED902F1" w:rsidR="00B13F51" w:rsidRDefault="00B13F51">
      <w:pPr>
        <w:pStyle w:val="Heading3"/>
      </w:pPr>
      <w:bookmarkStart w:id="147" w:name="_Toc127529748"/>
      <w:r w:rsidRPr="00B13F51">
        <w:t>PAL_KU8_HIGH_SIDE_SW_REG_DEAD_TIME</w:t>
      </w:r>
      <w:bookmarkEnd w:id="14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B13F51" w14:paraId="091E2D88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4949411" w14:textId="77777777" w:rsidR="00B13F51" w:rsidRDefault="00B13F51" w:rsidP="001A4D3D">
            <w:r>
              <w:t>Name</w:t>
            </w:r>
          </w:p>
        </w:tc>
        <w:tc>
          <w:tcPr>
            <w:tcW w:w="3301" w:type="dxa"/>
          </w:tcPr>
          <w:p w14:paraId="730104B3" w14:textId="77777777" w:rsidR="00B13F51" w:rsidRDefault="00B13F51" w:rsidP="001A4D3D">
            <w:r>
              <w:t>Value</w:t>
            </w:r>
          </w:p>
        </w:tc>
      </w:tr>
      <w:tr w:rsidR="00B13F51" w14:paraId="39CC4234" w14:textId="77777777" w:rsidTr="001A4D3D">
        <w:tc>
          <w:tcPr>
            <w:tcW w:w="6858" w:type="dxa"/>
          </w:tcPr>
          <w:p w14:paraId="65C58076" w14:textId="77777777" w:rsidR="00B13F51" w:rsidRDefault="00B13F51" w:rsidP="001A4D3D">
            <w:pPr>
              <w:spacing w:after="100"/>
            </w:pPr>
            <w:r w:rsidRPr="007D7C0B">
              <w:t>Used for High Side Switch state machine</w:t>
            </w:r>
          </w:p>
        </w:tc>
        <w:tc>
          <w:tcPr>
            <w:tcW w:w="3301" w:type="dxa"/>
          </w:tcPr>
          <w:p w14:paraId="64DE28B3" w14:textId="127DB2CE" w:rsidR="00B13F51" w:rsidRDefault="00B13F51" w:rsidP="001A4D3D">
            <w:r>
              <w:t>3</w:t>
            </w:r>
          </w:p>
        </w:tc>
      </w:tr>
      <w:tr w:rsidR="00B13F51" w14:paraId="6EC995B7" w14:textId="77777777" w:rsidTr="001A4D3D">
        <w:tc>
          <w:tcPr>
            <w:tcW w:w="10159" w:type="dxa"/>
            <w:gridSpan w:val="2"/>
            <w:shd w:val="clear" w:color="auto" w:fill="000080"/>
          </w:tcPr>
          <w:p w14:paraId="6C14A34C" w14:textId="77777777" w:rsidR="00B13F51" w:rsidRDefault="00B13F51" w:rsidP="001A4D3D">
            <w:r>
              <w:rPr>
                <w:b/>
              </w:rPr>
              <w:t>Definition</w:t>
            </w:r>
          </w:p>
        </w:tc>
      </w:tr>
      <w:tr w:rsidR="00B13F51" w14:paraId="6FE96990" w14:textId="77777777" w:rsidTr="001A4D3D">
        <w:tc>
          <w:tcPr>
            <w:tcW w:w="10159" w:type="dxa"/>
            <w:gridSpan w:val="2"/>
          </w:tcPr>
          <w:p w14:paraId="4681781A" w14:textId="1A62893F" w:rsidR="00B13F51" w:rsidRDefault="00B13F51" w:rsidP="001A4D3D">
            <w:r w:rsidRPr="00667EEF">
              <w:t xml:space="preserve">#define </w:t>
            </w:r>
            <w:r w:rsidRPr="00B13F51">
              <w:t>PAL_KU8_HIGH_SIDE_SW_REG_DEAD_TIME</w:t>
            </w:r>
          </w:p>
        </w:tc>
      </w:tr>
      <w:tr w:rsidR="00B13F51" w14:paraId="210EE7AA" w14:textId="77777777" w:rsidTr="001A4D3D">
        <w:tc>
          <w:tcPr>
            <w:tcW w:w="10159" w:type="dxa"/>
            <w:gridSpan w:val="2"/>
            <w:shd w:val="clear" w:color="auto" w:fill="000080"/>
          </w:tcPr>
          <w:p w14:paraId="6883BDA2" w14:textId="77777777" w:rsidR="00B13F51" w:rsidRDefault="00B13F51" w:rsidP="001A4D3D">
            <w:r>
              <w:rPr>
                <w:b/>
              </w:rPr>
              <w:t>Description</w:t>
            </w:r>
          </w:p>
        </w:tc>
      </w:tr>
      <w:tr w:rsidR="00B13F51" w14:paraId="736D0A1C" w14:textId="77777777" w:rsidTr="001A4D3D">
        <w:tc>
          <w:tcPr>
            <w:tcW w:w="10159" w:type="dxa"/>
            <w:gridSpan w:val="2"/>
          </w:tcPr>
          <w:p w14:paraId="53DA293E" w14:textId="77777777" w:rsidR="00B13F51" w:rsidRDefault="00B13F51" w:rsidP="001A4D3D">
            <w:r>
              <w:t xml:space="preserve">Macro </w:t>
            </w:r>
            <w:r w:rsidRPr="007D7C0B">
              <w:t>Used for High Side Switch state machine</w:t>
            </w:r>
          </w:p>
        </w:tc>
      </w:tr>
    </w:tbl>
    <w:p w14:paraId="5652A15B" w14:textId="77777777" w:rsidR="00B13F51" w:rsidRPr="00B13F51" w:rsidRDefault="00B13F51" w:rsidP="00B13F51"/>
    <w:p w14:paraId="76AA57D5" w14:textId="203F1B4A" w:rsidR="00DB1D12" w:rsidRDefault="00DB1D12">
      <w:pPr>
        <w:pStyle w:val="Heading3"/>
      </w:pPr>
      <w:bookmarkStart w:id="148" w:name="_Toc127529749"/>
      <w:r w:rsidRPr="00DB1D12">
        <w:t>PAL_KU8_HIGH_SIDE_SW_REG_FREE_WHEELING_PRESCALER</w:t>
      </w:r>
      <w:bookmarkEnd w:id="14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B1D12" w14:paraId="348EAC7B" w14:textId="77777777" w:rsidTr="001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73DDCE7" w14:textId="77777777" w:rsidR="00DB1D12" w:rsidRDefault="00DB1D12" w:rsidP="001A4D3D">
            <w:r>
              <w:t>Name</w:t>
            </w:r>
          </w:p>
        </w:tc>
        <w:tc>
          <w:tcPr>
            <w:tcW w:w="3301" w:type="dxa"/>
          </w:tcPr>
          <w:p w14:paraId="5B5059B7" w14:textId="77777777" w:rsidR="00DB1D12" w:rsidRDefault="00DB1D12" w:rsidP="001A4D3D">
            <w:r>
              <w:t>Value</w:t>
            </w:r>
          </w:p>
        </w:tc>
      </w:tr>
      <w:tr w:rsidR="00DB1D12" w14:paraId="162812A3" w14:textId="77777777" w:rsidTr="001A4D3D">
        <w:tc>
          <w:tcPr>
            <w:tcW w:w="6858" w:type="dxa"/>
          </w:tcPr>
          <w:p w14:paraId="607BACD8" w14:textId="4C7E8849" w:rsidR="00DB1D12" w:rsidRDefault="00DB1D12" w:rsidP="001A4D3D">
            <w:pPr>
              <w:spacing w:after="100"/>
            </w:pPr>
            <w:r w:rsidRPr="00DB1D12">
              <w:t xml:space="preserve">High Side Switch </w:t>
            </w:r>
            <w:proofErr w:type="spellStart"/>
            <w:r w:rsidRPr="00DB1D12">
              <w:t>Free wheeling</w:t>
            </w:r>
            <w:proofErr w:type="spellEnd"/>
            <w:r w:rsidRPr="00DB1D12">
              <w:t xml:space="preserve"> phase parameter</w:t>
            </w:r>
          </w:p>
        </w:tc>
        <w:tc>
          <w:tcPr>
            <w:tcW w:w="3301" w:type="dxa"/>
          </w:tcPr>
          <w:p w14:paraId="03A2C339" w14:textId="4AC62ED2" w:rsidR="00DB1D12" w:rsidRDefault="00DB1D12" w:rsidP="001A4D3D">
            <w:r>
              <w:t>20</w:t>
            </w:r>
          </w:p>
        </w:tc>
      </w:tr>
      <w:tr w:rsidR="00DB1D12" w14:paraId="66A7D17E" w14:textId="77777777" w:rsidTr="001A4D3D">
        <w:tc>
          <w:tcPr>
            <w:tcW w:w="10159" w:type="dxa"/>
            <w:gridSpan w:val="2"/>
            <w:shd w:val="clear" w:color="auto" w:fill="000080"/>
          </w:tcPr>
          <w:p w14:paraId="1A5FC225" w14:textId="77777777" w:rsidR="00DB1D12" w:rsidRDefault="00DB1D12" w:rsidP="001A4D3D">
            <w:r>
              <w:rPr>
                <w:b/>
              </w:rPr>
              <w:t>Definition</w:t>
            </w:r>
          </w:p>
        </w:tc>
      </w:tr>
      <w:tr w:rsidR="00DB1D12" w14:paraId="1B96E887" w14:textId="77777777" w:rsidTr="001A4D3D">
        <w:tc>
          <w:tcPr>
            <w:tcW w:w="10159" w:type="dxa"/>
            <w:gridSpan w:val="2"/>
          </w:tcPr>
          <w:p w14:paraId="4F1CB6A0" w14:textId="7A12A88F" w:rsidR="00DB1D12" w:rsidRDefault="00DB1D12" w:rsidP="001A4D3D">
            <w:r w:rsidRPr="00667EEF">
              <w:t xml:space="preserve">#define </w:t>
            </w:r>
            <w:r w:rsidRPr="00DB1D12">
              <w:t>PAL_KU8_HIGH_SIDE_SW_REG_FREE_WHEELING_PRESCALER</w:t>
            </w:r>
          </w:p>
        </w:tc>
      </w:tr>
      <w:tr w:rsidR="00DB1D12" w14:paraId="039CC496" w14:textId="77777777" w:rsidTr="001A4D3D">
        <w:tc>
          <w:tcPr>
            <w:tcW w:w="10159" w:type="dxa"/>
            <w:gridSpan w:val="2"/>
            <w:shd w:val="clear" w:color="auto" w:fill="000080"/>
          </w:tcPr>
          <w:p w14:paraId="076332B3" w14:textId="77777777" w:rsidR="00DB1D12" w:rsidRDefault="00DB1D12" w:rsidP="001A4D3D">
            <w:r>
              <w:rPr>
                <w:b/>
              </w:rPr>
              <w:t>Description</w:t>
            </w:r>
          </w:p>
        </w:tc>
      </w:tr>
      <w:tr w:rsidR="00DB1D12" w14:paraId="012039DC" w14:textId="77777777" w:rsidTr="001A4D3D">
        <w:tc>
          <w:tcPr>
            <w:tcW w:w="10159" w:type="dxa"/>
            <w:gridSpan w:val="2"/>
          </w:tcPr>
          <w:p w14:paraId="302E73E1" w14:textId="79C229F7" w:rsidR="00DB1D12" w:rsidRDefault="00DB1D12" w:rsidP="001A4D3D">
            <w:r>
              <w:t xml:space="preserve">Macro </w:t>
            </w:r>
            <w:r w:rsidRPr="007D7C0B">
              <w:t xml:space="preserve">Used for </w:t>
            </w:r>
            <w:r w:rsidRPr="00DB1D12">
              <w:t xml:space="preserve"> High Side Switch Free wheeling</w:t>
            </w:r>
          </w:p>
        </w:tc>
      </w:tr>
    </w:tbl>
    <w:p w14:paraId="3006A69F" w14:textId="77777777" w:rsidR="00DB1D12" w:rsidRPr="00DB1D12" w:rsidRDefault="00DB1D12" w:rsidP="00DB1D12"/>
    <w:p w14:paraId="68EF28BF" w14:textId="3348C172" w:rsidR="009779D6" w:rsidRDefault="00E87D0B" w:rsidP="009779D6">
      <w:pPr>
        <w:pStyle w:val="Heading1"/>
      </w:pPr>
      <w:r>
        <w:t>EEPROM</w:t>
      </w:r>
    </w:p>
    <w:p w14:paraId="39FB17A1" w14:textId="77777777" w:rsidR="009779D6" w:rsidRDefault="009779D6" w:rsidP="006537A5"/>
    <w:p w14:paraId="5BCD5552" w14:textId="77777777" w:rsidR="004D75A0" w:rsidRDefault="004D75A0" w:rsidP="004D75A0">
      <w:r>
        <w:lastRenderedPageBreak/>
        <w:t xml:space="preserve">The EEPROM parameters are all specified in </w:t>
      </w:r>
      <w:proofErr w:type="spellStart"/>
      <w:r>
        <w:t>NVP_param</w:t>
      </w:r>
      <w:proofErr w:type="spellEnd"/>
      <w:r>
        <w:t xml:space="preserve"> config .</w:t>
      </w:r>
      <w:proofErr w:type="spellStart"/>
      <w:r>
        <w:t>xls</w:t>
      </w:r>
      <w:proofErr w:type="spellEnd"/>
      <w:r>
        <w:t xml:space="preserve"> </w:t>
      </w:r>
    </w:p>
    <w:p w14:paraId="6F4EFF75" w14:textId="77777777" w:rsidR="004D75A0" w:rsidRDefault="004D75A0" w:rsidP="004D75A0">
      <w:r>
        <w:t>Refer to this document for more details.</w:t>
      </w:r>
    </w:p>
    <w:p w14:paraId="045402BA" w14:textId="189866E6" w:rsidR="009779D6" w:rsidRDefault="009779D6" w:rsidP="009779D6">
      <w:pPr>
        <w:pStyle w:val="Heading1"/>
      </w:pPr>
      <w:r>
        <w:t>Configuration</w:t>
      </w:r>
    </w:p>
    <w:p w14:paraId="25F93E5D" w14:textId="77777777" w:rsidR="009779D6" w:rsidRDefault="009779D6" w:rsidP="006537A5"/>
    <w:p w14:paraId="2F3F1F61" w14:textId="4659E341" w:rsidR="0015484E" w:rsidRDefault="0015484E" w:rsidP="0015484E">
      <w:r w:rsidRPr="00227F41">
        <w:t xml:space="preserve">No </w:t>
      </w:r>
      <w:r>
        <w:t xml:space="preserve">special configuration </w:t>
      </w:r>
      <w:r w:rsidRPr="00227F41">
        <w:t xml:space="preserve">for </w:t>
      </w:r>
      <w:r>
        <w:t>PAL</w:t>
      </w:r>
      <w:r w:rsidRPr="00227F41">
        <w:t xml:space="preserve"> software component.</w:t>
      </w:r>
    </w:p>
    <w:p w14:paraId="7E7ED4B9" w14:textId="01701ABF" w:rsidR="00E63826" w:rsidRDefault="00E63826" w:rsidP="00E63826">
      <w:pPr>
        <w:pStyle w:val="Heading1"/>
      </w:pPr>
      <w:r>
        <w:t>Compilation Options</w:t>
      </w:r>
    </w:p>
    <w:p w14:paraId="44BEB49A" w14:textId="5192E52F" w:rsidR="0015484E" w:rsidRDefault="0015484E" w:rsidP="0015484E"/>
    <w:p w14:paraId="3E4413B7" w14:textId="47FF38F2" w:rsidR="0015484E" w:rsidRDefault="0015484E" w:rsidP="0015484E">
      <w:r w:rsidRPr="005E5EDB">
        <w:rPr>
          <w:sz w:val="20"/>
          <w:szCs w:val="20"/>
        </w:rPr>
        <w:t xml:space="preserve">No special configuration for </w:t>
      </w:r>
      <w:r>
        <w:rPr>
          <w:sz w:val="20"/>
          <w:szCs w:val="20"/>
        </w:rPr>
        <w:t>PAL</w:t>
      </w:r>
      <w:r w:rsidRPr="005E5EDB">
        <w:rPr>
          <w:sz w:val="20"/>
          <w:szCs w:val="20"/>
        </w:rPr>
        <w:t xml:space="preserve"> software component.</w:t>
      </w:r>
    </w:p>
    <w:p w14:paraId="5F279095" w14:textId="77777777" w:rsidR="0015484E" w:rsidRPr="0015484E" w:rsidRDefault="0015484E" w:rsidP="0015484E"/>
    <w:sectPr w:rsidR="0015484E" w:rsidRPr="0015484E" w:rsidSect="00B36BB7"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7" w:h="16840" w:code="9"/>
      <w:pgMar w:top="1009" w:right="708" w:bottom="851" w:left="1134" w:header="53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7A035" w14:textId="77777777" w:rsidR="00AD1AE5" w:rsidRDefault="00AD1AE5">
      <w:r>
        <w:separator/>
      </w:r>
    </w:p>
  </w:endnote>
  <w:endnote w:type="continuationSeparator" w:id="0">
    <w:p w14:paraId="0A3C8D55" w14:textId="77777777" w:rsidR="00AD1AE5" w:rsidRDefault="00AD1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EC1A" w14:textId="77777777" w:rsidR="007F7E48" w:rsidRDefault="007F7E48">
    <w:pPr>
      <w:pStyle w:val="Footer"/>
    </w:pPr>
  </w:p>
  <w:p w14:paraId="08EC6436" w14:textId="77777777" w:rsidR="007F7E48" w:rsidRDefault="007F7E48"/>
  <w:p w14:paraId="6FCD1905" w14:textId="77777777" w:rsidR="007F7E48" w:rsidRDefault="007F7E48"/>
  <w:p w14:paraId="2A45D7DE" w14:textId="77777777" w:rsidR="007F7E48" w:rsidRDefault="007F7E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70BC" w14:textId="553E2601" w:rsidR="005C791D" w:rsidRPr="005C791D" w:rsidRDefault="005C791D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</w:p>
  <w:tbl>
    <w:tblPr>
      <w:tblStyle w:val="TableGridLight"/>
      <w:tblW w:w="10349" w:type="dxa"/>
      <w:tblInd w:w="-289" w:type="dxa"/>
      <w:tblLook w:val="04A0" w:firstRow="1" w:lastRow="0" w:firstColumn="1" w:lastColumn="0" w:noHBand="0" w:noVBand="1"/>
    </w:tblPr>
    <w:tblGrid>
      <w:gridCol w:w="4956"/>
      <w:gridCol w:w="5393"/>
    </w:tblGrid>
    <w:tr w:rsidR="005C791D" w14:paraId="22C18608" w14:textId="77777777" w:rsidTr="00B06A7D">
      <w:trPr>
        <w:trHeight w:val="20"/>
      </w:trPr>
      <w:tc>
        <w:tcPr>
          <w:tcW w:w="4956" w:type="dxa"/>
        </w:tcPr>
        <w:p w14:paraId="59C39A43" w14:textId="77777777" w:rsidR="005C791D" w:rsidRDefault="005C791D" w:rsidP="005C791D">
          <w:pPr>
            <w:tabs>
              <w:tab w:val="center" w:pos="4680"/>
              <w:tab w:val="right" w:pos="9120"/>
            </w:tabs>
            <w:spacing w:before="120" w:after="0"/>
            <w:rPr>
              <w:rFonts w:ascii="Arial" w:hAnsi="Arial" w:cs="Arial"/>
              <w:sz w:val="16"/>
            </w:rPr>
          </w:pPr>
          <w:bookmarkStart w:id="167" w:name="_Hlk36730967"/>
          <w:bookmarkStart w:id="168" w:name="_Hlk36730968"/>
          <w:bookmarkStart w:id="169" w:name="_Hlk36731048"/>
          <w:bookmarkStart w:id="170" w:name="_Hlk36731049"/>
          <w:bookmarkStart w:id="171" w:name="_Hlk36731113"/>
          <w:bookmarkStart w:id="172" w:name="_Hlk36731114"/>
          <w:bookmarkStart w:id="173" w:name="_Hlk36732118"/>
          <w:bookmarkStart w:id="174" w:name="_Hlk36732119"/>
          <w:bookmarkStart w:id="175" w:name="_Hlk36736477"/>
          <w:bookmarkStart w:id="176" w:name="_Hlk36736478"/>
          <w:bookmarkStart w:id="177" w:name="_Hlk36736864"/>
          <w:bookmarkStart w:id="178" w:name="_Hlk36736865"/>
          <w:bookmarkStart w:id="179" w:name="_Hlk36740550"/>
          <w:bookmarkStart w:id="180" w:name="_Hlk36740551"/>
          <w:r w:rsidRPr="00F1292D">
            <w:rPr>
              <w:rFonts w:ascii="Arial" w:hAnsi="Arial" w:cs="Arial"/>
              <w:sz w:val="16"/>
            </w:rPr>
            <w:t>Copyright Autoliv Inc., All Rights Reserved</w:t>
          </w:r>
        </w:p>
      </w:tc>
      <w:tc>
        <w:tcPr>
          <w:tcW w:w="5393" w:type="dxa"/>
        </w:tcPr>
        <w:p w14:paraId="4001DE7F" w14:textId="77777777" w:rsidR="005C791D" w:rsidRDefault="005C791D" w:rsidP="005C791D">
          <w:pPr>
            <w:tabs>
              <w:tab w:val="center" w:pos="4680"/>
              <w:tab w:val="right" w:pos="9120"/>
            </w:tabs>
            <w:spacing w:before="120" w:after="0"/>
            <w:jc w:val="right"/>
            <w:rPr>
              <w:rFonts w:ascii="Arial" w:hAnsi="Arial" w:cs="Arial"/>
              <w:sz w:val="16"/>
            </w:rPr>
          </w:pPr>
          <w:r w:rsidRPr="00F1292D">
            <w:rPr>
              <w:rFonts w:ascii="Arial" w:hAnsi="Arial" w:cs="Arial"/>
              <w:noProof/>
              <w:sz w:val="16"/>
            </w:rPr>
            <w:t xml:space="preserve">Page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PAGE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  <w:r w:rsidRPr="00F1292D">
            <w:rPr>
              <w:rFonts w:ascii="Arial" w:hAnsi="Arial" w:cs="Arial"/>
              <w:noProof/>
              <w:sz w:val="16"/>
            </w:rPr>
            <w:t xml:space="preserve"> of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NUMPAGES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</w:p>
      </w:tc>
    </w:tr>
  </w:tbl>
  <w:p w14:paraId="1CA97C65" w14:textId="52D05465" w:rsidR="007F7E48" w:rsidRPr="005C791D" w:rsidRDefault="005C791D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  <w:r w:rsidRPr="007B345C">
      <w:rPr>
        <w:rFonts w:ascii="Arial" w:hAnsi="Arial" w:cs="Arial"/>
        <w:sz w:val="14"/>
        <w:szCs w:val="22"/>
      </w:rPr>
      <w:fldChar w:fldCharType="begin"/>
    </w:r>
    <w:r w:rsidRPr="007B345C">
      <w:rPr>
        <w:rFonts w:ascii="Arial" w:hAnsi="Arial" w:cs="Arial"/>
        <w:sz w:val="14"/>
        <w:szCs w:val="22"/>
      </w:rPr>
      <w:instrText xml:space="preserve"> FILENAME   \* MERGEFORMAT </w:instrText>
    </w:r>
    <w:r w:rsidRPr="007B345C">
      <w:rPr>
        <w:rFonts w:ascii="Arial" w:hAnsi="Arial" w:cs="Arial"/>
        <w:sz w:val="14"/>
        <w:szCs w:val="22"/>
      </w:rPr>
      <w:fldChar w:fldCharType="separate"/>
    </w:r>
    <w:r w:rsidR="00647254">
      <w:rPr>
        <w:rFonts w:ascii="Arial" w:hAnsi="Arial" w:cs="Arial"/>
        <w:noProof/>
        <w:sz w:val="14"/>
        <w:szCs w:val="22"/>
      </w:rPr>
      <w:t xml:space="preserve">SW03TEM001 - </w:t>
    </w:r>
    <w:r w:rsidRPr="007B345C">
      <w:rPr>
        <w:rFonts w:ascii="Arial" w:hAnsi="Arial" w:cs="Arial"/>
        <w:sz w:val="14"/>
        <w:szCs w:val="22"/>
      </w:rPr>
      <w:fldChar w:fldCharType="end"/>
    </w:r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End w:id="176"/>
    <w:bookmarkEnd w:id="177"/>
    <w:bookmarkEnd w:id="178"/>
    <w:bookmarkEnd w:id="179"/>
    <w:bookmarkEnd w:id="180"/>
    <w:r w:rsidR="00F15AF6">
      <w:rPr>
        <w:rFonts w:ascii="Arial" w:hAnsi="Arial" w:cs="Arial"/>
        <w:noProof/>
        <w:sz w:val="14"/>
        <w:szCs w:val="22"/>
      </w:rPr>
      <w:t>PAL</w:t>
    </w:r>
    <w:r w:rsidR="00F15AF6" w:rsidRPr="00EE37D6">
      <w:rPr>
        <w:rFonts w:ascii="Arial" w:hAnsi="Arial" w:cs="Arial"/>
        <w:noProof/>
        <w:sz w:val="14"/>
        <w:szCs w:val="22"/>
      </w:rPr>
      <w:t xml:space="preserve"> - Detailed Design Document</w:t>
    </w:r>
    <w:r w:rsidR="00F15AF6">
      <w:rPr>
        <w:rFonts w:ascii="Arial" w:hAnsi="Arial" w:cs="Arial"/>
        <w:noProof/>
        <w:sz w:val="14"/>
        <w:szCs w:val="22"/>
      </w:rPr>
      <w:t>.docx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000080"/>
      </w:tblBorders>
      <w:tblLook w:val="0000" w:firstRow="0" w:lastRow="0" w:firstColumn="0" w:lastColumn="0" w:noHBand="0" w:noVBand="0"/>
    </w:tblPr>
    <w:tblGrid>
      <w:gridCol w:w="10065"/>
    </w:tblGrid>
    <w:tr w:rsidR="007F7E48" w:rsidRPr="00F90EF1" w14:paraId="499FCB47" w14:textId="77777777" w:rsidTr="001043EF">
      <w:trPr>
        <w:jc w:val="center"/>
      </w:trPr>
      <w:tc>
        <w:tcPr>
          <w:tcW w:w="10200" w:type="dxa"/>
        </w:tcPr>
        <w:p w14:paraId="6120FD3C" w14:textId="77777777" w:rsidR="007F7E48" w:rsidRPr="00F90EF1" w:rsidRDefault="007F7E48" w:rsidP="00936489">
          <w:pPr>
            <w:tabs>
              <w:tab w:val="left" w:pos="8052"/>
            </w:tabs>
            <w:spacing w:before="120" w:after="0"/>
            <w:jc w:val="center"/>
            <w:rPr>
              <w:rFonts w:ascii="Arial" w:hAnsi="Arial" w:cs="Arial"/>
              <w:sz w:val="16"/>
            </w:rPr>
          </w:pPr>
          <w:r w:rsidRPr="00F90EF1">
            <w:rPr>
              <w:rFonts w:ascii="Arial" w:hAnsi="Arial" w:cs="Arial"/>
              <w:b/>
              <w:sz w:val="16"/>
            </w:rPr>
            <w:t xml:space="preserve">CONFIDENTIAL - </w:t>
          </w:r>
          <w:r w:rsidRPr="00F90EF1">
            <w:rPr>
              <w:rFonts w:ascii="Arial" w:hAnsi="Arial" w:cs="Arial"/>
              <w:sz w:val="16"/>
            </w:rPr>
            <w:t xml:space="preserve">Content herein is the property of Autoliv </w:t>
          </w:r>
          <w:r>
            <w:rPr>
              <w:rFonts w:ascii="Arial" w:hAnsi="Arial" w:cs="Arial"/>
              <w:sz w:val="16"/>
            </w:rPr>
            <w:t>XXX</w:t>
          </w:r>
          <w:r w:rsidRPr="00F90EF1">
            <w:rPr>
              <w:rFonts w:ascii="Arial" w:hAnsi="Arial" w:cs="Arial"/>
              <w:sz w:val="16"/>
            </w:rPr>
            <w:t>.  Unauthorized duplication of this document is PROHIBITED unless in accordance with written instructions given by Autoliv Electronics AB.</w:t>
          </w:r>
        </w:p>
      </w:tc>
    </w:tr>
  </w:tbl>
  <w:p w14:paraId="12462C87" w14:textId="77777777" w:rsidR="007F7E48" w:rsidRPr="00F90EF1" w:rsidRDefault="007F7E48" w:rsidP="00987BE7">
    <w:pPr>
      <w:pStyle w:val="Footer"/>
      <w:spacing w:after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035C0" w14:textId="77777777" w:rsidR="00AD1AE5" w:rsidRDefault="00AD1AE5">
      <w:r>
        <w:separator/>
      </w:r>
    </w:p>
  </w:footnote>
  <w:footnote w:type="continuationSeparator" w:id="0">
    <w:p w14:paraId="75081E0D" w14:textId="77777777" w:rsidR="00AD1AE5" w:rsidRDefault="00AD1A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F0BBB" w14:textId="77777777" w:rsidR="005C791D" w:rsidRPr="00F90EF1" w:rsidRDefault="005C791D" w:rsidP="005C791D">
    <w:pPr>
      <w:pStyle w:val="Header"/>
      <w:tabs>
        <w:tab w:val="clear" w:pos="9480"/>
        <w:tab w:val="right" w:pos="9840"/>
      </w:tabs>
      <w:ind w:left="0"/>
      <w:rPr>
        <w:vertAlign w:val="subscript"/>
      </w:rPr>
    </w:pPr>
    <w:bookmarkStart w:id="149" w:name="_Hlk36730153"/>
    <w:bookmarkStart w:id="150" w:name="_Hlk36730154"/>
    <w:bookmarkStart w:id="151" w:name="_Hlk36730155"/>
    <w:bookmarkStart w:id="152" w:name="_Hlk36730156"/>
    <w:bookmarkStart w:id="153" w:name="_Hlk36730965"/>
    <w:bookmarkStart w:id="154" w:name="_Hlk36730966"/>
    <w:bookmarkStart w:id="155" w:name="_Hlk36731046"/>
    <w:bookmarkStart w:id="156" w:name="_Hlk36731047"/>
    <w:bookmarkStart w:id="157" w:name="_Hlk36731111"/>
    <w:bookmarkStart w:id="158" w:name="_Hlk36731112"/>
    <w:bookmarkStart w:id="159" w:name="_Hlk36732116"/>
    <w:bookmarkStart w:id="160" w:name="_Hlk36732117"/>
    <w:bookmarkStart w:id="161" w:name="_Hlk36736475"/>
    <w:bookmarkStart w:id="162" w:name="_Hlk36736476"/>
    <w:bookmarkStart w:id="163" w:name="_Hlk36736862"/>
    <w:bookmarkStart w:id="164" w:name="_Hlk36736863"/>
    <w:bookmarkStart w:id="165" w:name="_Hlk36740548"/>
    <w:bookmarkStart w:id="166" w:name="_Hlk36740549"/>
    <w:r w:rsidRPr="00F90EF1">
      <w:tab/>
    </w:r>
    <w:r w:rsidRPr="00F90EF1">
      <w:tab/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66"/>
      <w:gridCol w:w="4536"/>
      <w:gridCol w:w="1417"/>
      <w:gridCol w:w="1412"/>
      <w:gridCol w:w="1575"/>
    </w:tblGrid>
    <w:tr w:rsidR="005C791D" w:rsidRPr="00F90EF1" w14:paraId="4D960A98" w14:textId="77777777" w:rsidTr="00B06A7D">
      <w:trPr>
        <w:cantSplit/>
      </w:trPr>
      <w:tc>
        <w:tcPr>
          <w:tcW w:w="1266" w:type="dxa"/>
          <w:vMerge w:val="restart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2FA1CE71" w14:textId="77777777" w:rsidR="005C791D" w:rsidRPr="00F90EF1" w:rsidRDefault="005C791D" w:rsidP="005C791D">
          <w:pPr>
            <w:spacing w:after="0"/>
            <w:jc w:val="center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drawing>
              <wp:inline distT="0" distB="0" distL="0" distR="0" wp14:anchorId="47FE2133" wp14:editId="7B4C766B">
                <wp:extent cx="682017" cy="241540"/>
                <wp:effectExtent l="0" t="0" r="3810" b="635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6025" cy="242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6D797FCB" w14:textId="77777777" w:rsidR="005C791D" w:rsidRPr="00F90EF1" w:rsidRDefault="005C791D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417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6928782B" w14:textId="77777777" w:rsidR="005C791D" w:rsidRPr="00F90EF1" w:rsidRDefault="005C791D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Cs/>
              <w:i/>
              <w:noProof/>
              <w:sz w:val="16"/>
              <w:szCs w:val="16"/>
            </w:rPr>
            <w:t>Review</w:t>
          </w:r>
        </w:p>
      </w:tc>
      <w:tc>
        <w:tcPr>
          <w:tcW w:w="1412" w:type="dxa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  <w:vAlign w:val="center"/>
        </w:tcPr>
        <w:p w14:paraId="5096F957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AE851C7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Date of release</w:t>
          </w:r>
        </w:p>
      </w:tc>
    </w:tr>
    <w:tr w:rsidR="005C791D" w:rsidRPr="00D01285" w14:paraId="14DA5E7A" w14:textId="77777777" w:rsidTr="00B06A7D">
      <w:trPr>
        <w:cantSplit/>
      </w:trPr>
      <w:tc>
        <w:tcPr>
          <w:tcW w:w="1266" w:type="dxa"/>
          <w:vMerge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1021581E" w14:textId="77777777" w:rsidR="005C791D" w:rsidRPr="00F1292D" w:rsidRDefault="005C791D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A3E23C7" w14:textId="1C7D90AE" w:rsidR="005C791D" w:rsidRPr="00F1292D" w:rsidRDefault="00A67980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MXAuthority  \* MERGEFORMAT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DAIMLER MMA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</w:p>
      </w:tc>
      <w:tc>
        <w:tcPr>
          <w:tcW w:w="1417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CEF81ED" w14:textId="7E42035F" w:rsidR="005C791D" w:rsidRPr="00F1292D" w:rsidRDefault="00A67980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 xml:space="preserve">PAL </w:t>
          </w:r>
          <w:r w:rsidR="005C791D"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>PRWB</w:t>
          </w:r>
        </w:p>
      </w:tc>
      <w:tc>
        <w:tcPr>
          <w:tcW w:w="1412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  <w:vAlign w:val="center"/>
        </w:tcPr>
        <w:p w14:paraId="3B584BDF" w14:textId="6D9129CE" w:rsidR="005C791D" w:rsidRPr="00F1292D" w:rsidRDefault="00D917F7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Released</w:t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45637DB5" w14:textId="07B2C9D3" w:rsidR="005C791D" w:rsidRPr="00F1292D" w:rsidRDefault="005C791D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MXActual_state_Released  \* MERGEFORMAT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202</w:t>
          </w:r>
          <w:r w:rsidR="00A67980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</w:t>
          </w:r>
          <w:r w:rsidR="00647254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-0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  <w:r w:rsidR="00A67980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</w:t>
          </w:r>
        </w:p>
      </w:tc>
    </w:tr>
    <w:tr w:rsidR="005C791D" w:rsidRPr="00F90EF1" w14:paraId="19487BDF" w14:textId="77777777" w:rsidTr="00B06A7D">
      <w:trPr>
        <w:cantSplit/>
      </w:trPr>
      <w:tc>
        <w:tcPr>
          <w:tcW w:w="126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18671A02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465D6E3B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2829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095AAD6C" w14:textId="77777777" w:rsidR="005C791D" w:rsidRPr="002C397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2C3971">
            <w:rPr>
              <w:rFonts w:ascii="Arial" w:hAnsi="Arial" w:cs="Arial"/>
              <w:i/>
              <w:noProof/>
              <w:sz w:val="16"/>
              <w:szCs w:val="16"/>
            </w:rPr>
            <w:t>Template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76BBAF7E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5C791D" w:rsidRPr="00D01285" w14:paraId="02A79B16" w14:textId="77777777" w:rsidTr="00B06A7D">
      <w:trPr>
        <w:cantSplit/>
      </w:trPr>
      <w:tc>
        <w:tcPr>
          <w:tcW w:w="1266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0CC4E0AC" w14:textId="0CA12C27" w:rsidR="005C791D" w:rsidRPr="00F1292D" w:rsidRDefault="00A67980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NA</w:t>
          </w: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77EBE4F9" w14:textId="4E28F425" w:rsidR="005C791D" w:rsidRPr="00F1292D" w:rsidRDefault="00A67980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MXTitle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PAL</w:t>
          </w:r>
          <w:r w:rsidRPr="00844EDF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- Detailed Design Document</w:t>
          </w:r>
          <w:r w:rsidRPr="00844EDF" w:rsidDel="00844EDF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</w:p>
      </w:tc>
      <w:tc>
        <w:tcPr>
          <w:tcW w:w="2829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2FBC1108" w14:textId="263A2DA6" w:rsidR="005C791D" w:rsidRPr="00F1292D" w:rsidRDefault="005C791D" w:rsidP="005C791D">
          <w:pPr>
            <w:tabs>
              <w:tab w:val="left" w:pos="795"/>
            </w:tabs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MXDocTemplate_Name  \* MERGEFORMAT </w:instrTex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SW03TEM001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TemplateVersion  \* MERGEFORMAT </w:instrTex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1.17.00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5CE61B06" w14:textId="5F2180A5" w:rsidR="005C791D" w:rsidRPr="00F1292D" w:rsidRDefault="00F15AF6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1.1.2.</w:t>
          </w:r>
          <w:r w:rsidR="00D4052C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</w:t>
          </w:r>
          <w:r w:rsidR="00F8422B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3</w:t>
          </w:r>
        </w:p>
      </w:tc>
    </w:tr>
    <w:bookmarkEnd w:id="149"/>
    <w:bookmarkEnd w:id="150"/>
    <w:bookmarkEnd w:id="151"/>
    <w:bookmarkEnd w:id="152"/>
    <w:bookmarkEnd w:id="153"/>
    <w:bookmarkEnd w:id="154"/>
    <w:bookmarkEnd w:id="155"/>
    <w:bookmarkEnd w:id="156"/>
    <w:bookmarkEnd w:id="157"/>
    <w:bookmarkEnd w:id="158"/>
    <w:bookmarkEnd w:id="159"/>
    <w:bookmarkEnd w:id="160"/>
    <w:bookmarkEnd w:id="161"/>
    <w:bookmarkEnd w:id="162"/>
    <w:bookmarkEnd w:id="163"/>
    <w:bookmarkEnd w:id="164"/>
    <w:bookmarkEnd w:id="165"/>
    <w:bookmarkEnd w:id="166"/>
  </w:tbl>
  <w:p w14:paraId="0BA9614A" w14:textId="77777777" w:rsidR="007F7E48" w:rsidRPr="005C791D" w:rsidRDefault="007F7E48" w:rsidP="005C791D">
    <w:pPr>
      <w:pStyle w:val="Header"/>
      <w:ind w:left="0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25724" w14:textId="14241894" w:rsidR="007F7E48" w:rsidRPr="00F90EF1" w:rsidRDefault="007F7E48" w:rsidP="00CE74F4">
    <w:pPr>
      <w:pStyle w:val="Header"/>
      <w:tabs>
        <w:tab w:val="clear" w:pos="9480"/>
        <w:tab w:val="right" w:pos="9840"/>
      </w:tabs>
      <w:ind w:left="-360"/>
      <w:rPr>
        <w:vertAlign w:val="subscript"/>
      </w:rPr>
    </w:pPr>
    <w:r>
      <w:rPr>
        <w:color w:val="000080"/>
        <w:sz w:val="18"/>
      </w:rPr>
      <w:drawing>
        <wp:inline distT="0" distB="0" distL="0" distR="0" wp14:anchorId="6722DE18" wp14:editId="3FAF32DC">
          <wp:extent cx="1371600" cy="4381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F90EF1">
      <w:tab/>
    </w:r>
    <w:r w:rsidRPr="00F90EF1">
      <w:tab/>
    </w:r>
    <w:r w:rsidRPr="006A5520">
      <w:rPr>
        <w:rFonts w:ascii="Arial" w:hAnsi="Arial" w:cs="Arial"/>
      </w:rPr>
      <w:fldChar w:fldCharType="begin"/>
    </w:r>
    <w:r w:rsidRPr="006A5520">
      <w:rPr>
        <w:rFonts w:ascii="Arial" w:hAnsi="Arial" w:cs="Arial"/>
      </w:rPr>
      <w:instrText xml:space="preserve"> FILENAME   \* MERGEFORMAT </w:instrText>
    </w:r>
    <w:r w:rsidRPr="006A5520">
      <w:rPr>
        <w:rFonts w:ascii="Arial" w:hAnsi="Arial" w:cs="Arial"/>
      </w:rPr>
      <w:fldChar w:fldCharType="separate"/>
    </w:r>
    <w:r w:rsidR="00647254">
      <w:rPr>
        <w:rFonts w:ascii="Arial" w:hAnsi="Arial" w:cs="Arial"/>
      </w:rPr>
      <w:t>SW03TEM001 - SW Detailed Design (DD).docx</w:t>
    </w:r>
    <w:r w:rsidRPr="006A5520">
      <w:rPr>
        <w:rFonts w:ascii="Arial" w:hAnsi="Arial" w:cs="Arial"/>
      </w:rPr>
      <w:fldChar w:fldCharType="end"/>
    </w:r>
    <w:r>
      <w:rPr>
        <w:rFonts w:ascii="Arial" w:hAnsi="Arial" w:cs="Arial"/>
      </w:rPr>
      <w:t>.doc</w:t>
    </w:r>
    <w:r w:rsidRPr="00F90EF1">
      <w:rPr>
        <w:vertAlign w:val="subscript"/>
      </w:rPr>
      <w:object w:dxaOrig="1903" w:dyaOrig="1318" w14:anchorId="3F3EEA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51.5pt;height:35.5pt" fillcolor="window">
          <v:imagedata r:id="rId2" o:title=""/>
        </v:shape>
        <o:OLEObject Type="Embed" ProgID="PBrush" ShapeID="_x0000_i1025" DrawAspect="Content" ObjectID="_1738143598" r:id="rId3">
          <o:FieldCodes>\s \* MERGEFORMAT</o:FieldCodes>
        </o:OLEObject>
      </w:object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80"/>
      <w:gridCol w:w="5391"/>
      <w:gridCol w:w="1209"/>
      <w:gridCol w:w="963"/>
      <w:gridCol w:w="963"/>
    </w:tblGrid>
    <w:tr w:rsidR="007F7E48" w:rsidRPr="00F90EF1" w14:paraId="3EC70437" w14:textId="77777777" w:rsidTr="00D01285">
      <w:trPr>
        <w:cantSplit/>
      </w:trPr>
      <w:tc>
        <w:tcPr>
          <w:tcW w:w="7071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0C35E562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209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0AADAA42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</w:p>
      </w:tc>
      <w:tc>
        <w:tcPr>
          <w:tcW w:w="1926" w:type="dxa"/>
          <w:gridSpan w:val="2"/>
          <w:tcBorders>
            <w:top w:val="single" w:sz="6" w:space="0" w:color="000000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43696EA8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</w:tr>
    <w:tr w:rsidR="007F7E48" w:rsidRPr="00F90EF1" w14:paraId="6D7BCBC9" w14:textId="77777777" w:rsidTr="00D01285">
      <w:trPr>
        <w:cantSplit/>
      </w:trPr>
      <w:tc>
        <w:tcPr>
          <w:tcW w:w="7071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73F97C02" w14:textId="05A9297F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MXAuthority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>Process and method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1209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45174440" w14:textId="77777777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</w:p>
      </w:tc>
      <w:tc>
        <w:tcPr>
          <w:tcW w:w="1926" w:type="dxa"/>
          <w:gridSpan w:val="2"/>
          <w:tcBorders>
            <w:top w:val="nil"/>
            <w:left w:val="single" w:sz="4" w:space="0" w:color="auto"/>
            <w:bottom w:val="single" w:sz="6" w:space="0" w:color="000000"/>
            <w:right w:val="single" w:sz="4" w:space="0" w:color="auto"/>
          </w:tcBorders>
        </w:tcPr>
        <w:p w14:paraId="28A217E7" w14:textId="1791D810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MXCurrent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>Draft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  <w:tr w:rsidR="007F7E48" w:rsidRPr="00F90EF1" w14:paraId="5FC68C82" w14:textId="77777777" w:rsidTr="00CE74F4">
      <w:trPr>
        <w:cantSplit/>
      </w:trPr>
      <w:tc>
        <w:tcPr>
          <w:tcW w:w="1680" w:type="dxa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</w:tcPr>
        <w:p w14:paraId="4145DA2D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6600" w:type="dxa"/>
          <w:gridSpan w:val="2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</w:tcPr>
        <w:p w14:paraId="2FCFC970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516FA667" w14:textId="77777777" w:rsidR="007F7E48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Revision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34F99A8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7F7E48" w:rsidRPr="00F90EF1" w14:paraId="796089A2" w14:textId="77777777" w:rsidTr="00CE74F4">
      <w:trPr>
        <w:cantSplit/>
      </w:trPr>
      <w:tc>
        <w:tcPr>
          <w:tcW w:w="1680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F094632" w14:textId="05DC97AF" w:rsidR="007F7E48" w:rsidRPr="00F90EF1" w:rsidRDefault="007F7E48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MXName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>EXXXXXX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6600" w:type="dxa"/>
          <w:gridSpan w:val="2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01D6C662" w14:textId="5F0E40E2" w:rsidR="007F7E48" w:rsidRPr="00F90EF1" w:rsidRDefault="007F7E48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MXTitle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 xml:space="preserve"> SW Detailed Design (DD)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27854564" w14:textId="543C0DC5" w:rsidR="007F7E48" w:rsidRPr="00F90EF1" w:rsidRDefault="007F7E48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MXRevision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3EC3D21D" w14:textId="716547EA" w:rsidR="007F7E48" w:rsidRPr="00F90EF1" w:rsidRDefault="007F7E48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MXVersion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647254"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</w:tbl>
  <w:p w14:paraId="078D09A9" w14:textId="77777777" w:rsidR="007F7E48" w:rsidRPr="00F90EF1" w:rsidRDefault="007F7E48" w:rsidP="00665113">
    <w:pPr>
      <w:spacing w:after="0"/>
      <w:rPr>
        <w:rFonts w:ascii="Arial" w:hAnsi="Arial" w:cs="Arial"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510"/>
    <w:multiLevelType w:val="multilevel"/>
    <w:tmpl w:val="6B3437A4"/>
    <w:lvl w:ilvl="0">
      <w:start w:val="1"/>
      <w:numFmt w:val="decimal"/>
      <w:lvlText w:val="[Ext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8C5113"/>
    <w:multiLevelType w:val="multilevel"/>
    <w:tmpl w:val="4E4E7D9A"/>
    <w:styleLink w:val="Numbered"/>
    <w:lvl w:ilvl="0">
      <w:start w:val="1"/>
      <w:numFmt w:val="decimal"/>
      <w:lvlText w:val="%1."/>
      <w:lvlJc w:val="left"/>
      <w:pPr>
        <w:tabs>
          <w:tab w:val="num" w:pos="624"/>
        </w:tabs>
        <w:ind w:left="624" w:hanging="397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567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737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850"/>
      </w:pPr>
      <w:rPr>
        <w:rFonts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2" w15:restartNumberingAfterBreak="0">
    <w:nsid w:val="18B765F4"/>
    <w:multiLevelType w:val="multilevel"/>
    <w:tmpl w:val="4E4E7D9A"/>
    <w:numStyleLink w:val="Numbered"/>
  </w:abstractNum>
  <w:abstractNum w:abstractNumId="3" w15:restartNumberingAfterBreak="0">
    <w:nsid w:val="1C970248"/>
    <w:multiLevelType w:val="multilevel"/>
    <w:tmpl w:val="4E4E7D9A"/>
    <w:numStyleLink w:val="Numbered"/>
  </w:abstractNum>
  <w:abstractNum w:abstractNumId="4" w15:restartNumberingAfterBreak="0">
    <w:nsid w:val="25612BA3"/>
    <w:multiLevelType w:val="multilevel"/>
    <w:tmpl w:val="49D25B62"/>
    <w:numStyleLink w:val="Bulleted"/>
  </w:abstractNum>
  <w:abstractNum w:abstractNumId="5" w15:restartNumberingAfterBreak="0">
    <w:nsid w:val="2CB315AB"/>
    <w:multiLevelType w:val="multilevel"/>
    <w:tmpl w:val="BCEE8F16"/>
    <w:lvl w:ilvl="0">
      <w:start w:val="1"/>
      <w:numFmt w:val="decimal"/>
      <w:lvlText w:val="[Ref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2EF35182"/>
    <w:multiLevelType w:val="multilevel"/>
    <w:tmpl w:val="E9A61EE2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7" w15:restartNumberingAfterBreak="0">
    <w:nsid w:val="30277C96"/>
    <w:multiLevelType w:val="multilevel"/>
    <w:tmpl w:val="4E4E7D9A"/>
    <w:numStyleLink w:val="Numbered"/>
  </w:abstractNum>
  <w:abstractNum w:abstractNumId="8" w15:restartNumberingAfterBreak="0">
    <w:nsid w:val="314E4C07"/>
    <w:multiLevelType w:val="hybridMultilevel"/>
    <w:tmpl w:val="EA6A952A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84B55"/>
    <w:multiLevelType w:val="multilevel"/>
    <w:tmpl w:val="DE10A952"/>
    <w:lvl w:ilvl="0">
      <w:start w:val="1"/>
      <w:numFmt w:val="decimal"/>
      <w:lvlText w:val="[ALV%1]"/>
      <w:lvlJc w:val="left"/>
      <w:pPr>
        <w:tabs>
          <w:tab w:val="num" w:pos="567"/>
        </w:tabs>
        <w:ind w:left="567" w:hanging="567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E0209D9"/>
    <w:multiLevelType w:val="multilevel"/>
    <w:tmpl w:val="49D25B62"/>
    <w:numStyleLink w:val="Bulleted"/>
  </w:abstractNum>
  <w:abstractNum w:abstractNumId="11" w15:restartNumberingAfterBreak="0">
    <w:nsid w:val="42556C4B"/>
    <w:multiLevelType w:val="multilevel"/>
    <w:tmpl w:val="A824FCF4"/>
    <w:lvl w:ilvl="0">
      <w:start w:val="1"/>
      <w:numFmt w:val="decimal"/>
      <w:lvlText w:val="[Doc%1]"/>
      <w:lvlJc w:val="left"/>
      <w:pPr>
        <w:tabs>
          <w:tab w:val="num" w:pos="567"/>
        </w:tabs>
        <w:ind w:left="567" w:hanging="567"/>
      </w:pPr>
      <w:rPr>
        <w:rFonts w:hint="default"/>
        <w:spacing w:val="0"/>
        <w:position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2" w15:restartNumberingAfterBreak="0">
    <w:nsid w:val="51322D7A"/>
    <w:multiLevelType w:val="hybridMultilevel"/>
    <w:tmpl w:val="C3925D6C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0685A"/>
    <w:multiLevelType w:val="multilevel"/>
    <w:tmpl w:val="49D25B62"/>
    <w:styleLink w:val="Bulleted"/>
    <w:lvl w:ilvl="0">
      <w:start w:val="1"/>
      <w:numFmt w:val="bullet"/>
      <w:lvlText w:val=""/>
      <w:lvlJc w:val="left"/>
      <w:pPr>
        <w:tabs>
          <w:tab w:val="num" w:pos="510"/>
        </w:tabs>
        <w:ind w:left="510" w:hanging="283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94"/>
        </w:tabs>
        <w:ind w:left="794" w:hanging="284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77"/>
        </w:tabs>
        <w:ind w:left="1077" w:hanging="283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284"/>
      </w:pPr>
      <w:rPr>
        <w:rFonts w:ascii="Symbol" w:hAnsi="Symbol" w:hint="default"/>
        <w:sz w:val="18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14776397">
    <w:abstractNumId w:val="5"/>
  </w:num>
  <w:num w:numId="2" w16cid:durableId="2092463190">
    <w:abstractNumId w:val="11"/>
  </w:num>
  <w:num w:numId="3" w16cid:durableId="1343704879">
    <w:abstractNumId w:val="6"/>
  </w:num>
  <w:num w:numId="4" w16cid:durableId="1184519528">
    <w:abstractNumId w:val="12"/>
  </w:num>
  <w:num w:numId="5" w16cid:durableId="1337731633">
    <w:abstractNumId w:val="7"/>
  </w:num>
  <w:num w:numId="6" w16cid:durableId="862786946">
    <w:abstractNumId w:val="1"/>
  </w:num>
  <w:num w:numId="7" w16cid:durableId="562524459">
    <w:abstractNumId w:val="3"/>
  </w:num>
  <w:num w:numId="8" w16cid:durableId="83765461">
    <w:abstractNumId w:val="8"/>
  </w:num>
  <w:num w:numId="9" w16cid:durableId="248006153">
    <w:abstractNumId w:val="13"/>
  </w:num>
  <w:num w:numId="10" w16cid:durableId="1976522032">
    <w:abstractNumId w:val="4"/>
  </w:num>
  <w:num w:numId="11" w16cid:durableId="721753333">
    <w:abstractNumId w:val="10"/>
  </w:num>
  <w:num w:numId="12" w16cid:durableId="1867021619">
    <w:abstractNumId w:val="2"/>
  </w:num>
  <w:num w:numId="13" w16cid:durableId="189027700">
    <w:abstractNumId w:val="9"/>
  </w:num>
  <w:num w:numId="14" w16cid:durableId="964777252">
    <w:abstractNumId w:val="0"/>
  </w:num>
  <w:num w:numId="15" w16cid:durableId="1612348880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DF"/>
    <w:rsid w:val="00004C1F"/>
    <w:rsid w:val="00006526"/>
    <w:rsid w:val="0001125A"/>
    <w:rsid w:val="000159C6"/>
    <w:rsid w:val="00020600"/>
    <w:rsid w:val="00023BB5"/>
    <w:rsid w:val="000259E9"/>
    <w:rsid w:val="000264EA"/>
    <w:rsid w:val="000275C8"/>
    <w:rsid w:val="00032FD8"/>
    <w:rsid w:val="0004125B"/>
    <w:rsid w:val="0005071A"/>
    <w:rsid w:val="00052D8E"/>
    <w:rsid w:val="00055286"/>
    <w:rsid w:val="000558EF"/>
    <w:rsid w:val="00055C49"/>
    <w:rsid w:val="00057C7B"/>
    <w:rsid w:val="00057EE3"/>
    <w:rsid w:val="0006557A"/>
    <w:rsid w:val="00065801"/>
    <w:rsid w:val="000729CE"/>
    <w:rsid w:val="000738C7"/>
    <w:rsid w:val="000860ED"/>
    <w:rsid w:val="000876A2"/>
    <w:rsid w:val="000913C2"/>
    <w:rsid w:val="00091EE5"/>
    <w:rsid w:val="00092777"/>
    <w:rsid w:val="00094BDA"/>
    <w:rsid w:val="0009518F"/>
    <w:rsid w:val="00097215"/>
    <w:rsid w:val="000A0DF9"/>
    <w:rsid w:val="000A1487"/>
    <w:rsid w:val="000A405E"/>
    <w:rsid w:val="000B6353"/>
    <w:rsid w:val="000C0D7D"/>
    <w:rsid w:val="000C3E03"/>
    <w:rsid w:val="000D40D5"/>
    <w:rsid w:val="000E0290"/>
    <w:rsid w:val="000E28B8"/>
    <w:rsid w:val="000E509A"/>
    <w:rsid w:val="000E5738"/>
    <w:rsid w:val="000F0EAA"/>
    <w:rsid w:val="000F1623"/>
    <w:rsid w:val="000F4461"/>
    <w:rsid w:val="000F7CDB"/>
    <w:rsid w:val="001012FA"/>
    <w:rsid w:val="0010416E"/>
    <w:rsid w:val="001043EF"/>
    <w:rsid w:val="00106D26"/>
    <w:rsid w:val="001079B6"/>
    <w:rsid w:val="00111D1B"/>
    <w:rsid w:val="00113525"/>
    <w:rsid w:val="00117E7B"/>
    <w:rsid w:val="001278D5"/>
    <w:rsid w:val="00136794"/>
    <w:rsid w:val="00140D6F"/>
    <w:rsid w:val="00141501"/>
    <w:rsid w:val="001456BD"/>
    <w:rsid w:val="00152FD8"/>
    <w:rsid w:val="0015484E"/>
    <w:rsid w:val="001558C7"/>
    <w:rsid w:val="001600B1"/>
    <w:rsid w:val="0016040F"/>
    <w:rsid w:val="00160850"/>
    <w:rsid w:val="00166E7B"/>
    <w:rsid w:val="00171661"/>
    <w:rsid w:val="00172298"/>
    <w:rsid w:val="00172D20"/>
    <w:rsid w:val="00174734"/>
    <w:rsid w:val="00177763"/>
    <w:rsid w:val="00195588"/>
    <w:rsid w:val="001A0F21"/>
    <w:rsid w:val="001A2F46"/>
    <w:rsid w:val="001A5158"/>
    <w:rsid w:val="001A604D"/>
    <w:rsid w:val="001B54A5"/>
    <w:rsid w:val="001B5B54"/>
    <w:rsid w:val="001B7F3C"/>
    <w:rsid w:val="001C0304"/>
    <w:rsid w:val="001C580C"/>
    <w:rsid w:val="001D55C9"/>
    <w:rsid w:val="001D5953"/>
    <w:rsid w:val="001E24B4"/>
    <w:rsid w:val="001E58BE"/>
    <w:rsid w:val="001F12FA"/>
    <w:rsid w:val="001F153E"/>
    <w:rsid w:val="001F1918"/>
    <w:rsid w:val="001F36BA"/>
    <w:rsid w:val="001F6450"/>
    <w:rsid w:val="001F76EB"/>
    <w:rsid w:val="00201898"/>
    <w:rsid w:val="0020490C"/>
    <w:rsid w:val="00206304"/>
    <w:rsid w:val="002078FD"/>
    <w:rsid w:val="00210D8C"/>
    <w:rsid w:val="00213886"/>
    <w:rsid w:val="002154C5"/>
    <w:rsid w:val="00215E23"/>
    <w:rsid w:val="002205BE"/>
    <w:rsid w:val="00223DA7"/>
    <w:rsid w:val="002355BA"/>
    <w:rsid w:val="00235846"/>
    <w:rsid w:val="00241B14"/>
    <w:rsid w:val="002501E9"/>
    <w:rsid w:val="002508D4"/>
    <w:rsid w:val="0025180E"/>
    <w:rsid w:val="002557A7"/>
    <w:rsid w:val="002570D1"/>
    <w:rsid w:val="00261017"/>
    <w:rsid w:val="00262D88"/>
    <w:rsid w:val="002631B1"/>
    <w:rsid w:val="00266F9A"/>
    <w:rsid w:val="0026783C"/>
    <w:rsid w:val="00276D74"/>
    <w:rsid w:val="002806A1"/>
    <w:rsid w:val="00281B7C"/>
    <w:rsid w:val="00286BA4"/>
    <w:rsid w:val="00291924"/>
    <w:rsid w:val="00291DDE"/>
    <w:rsid w:val="00292F04"/>
    <w:rsid w:val="0029335B"/>
    <w:rsid w:val="00296B9F"/>
    <w:rsid w:val="002A144C"/>
    <w:rsid w:val="002B5C12"/>
    <w:rsid w:val="002C02B5"/>
    <w:rsid w:val="002C063A"/>
    <w:rsid w:val="002C08BE"/>
    <w:rsid w:val="002C1DC1"/>
    <w:rsid w:val="002C3971"/>
    <w:rsid w:val="002C4282"/>
    <w:rsid w:val="002C57CF"/>
    <w:rsid w:val="002D0B87"/>
    <w:rsid w:val="002D2D87"/>
    <w:rsid w:val="002D5D53"/>
    <w:rsid w:val="002D5E5D"/>
    <w:rsid w:val="002E5805"/>
    <w:rsid w:val="002E6B67"/>
    <w:rsid w:val="002E714C"/>
    <w:rsid w:val="002E7F9B"/>
    <w:rsid w:val="002F3814"/>
    <w:rsid w:val="00303CBC"/>
    <w:rsid w:val="003040B8"/>
    <w:rsid w:val="00304191"/>
    <w:rsid w:val="0030519C"/>
    <w:rsid w:val="00307606"/>
    <w:rsid w:val="00313FB4"/>
    <w:rsid w:val="0031650B"/>
    <w:rsid w:val="00317253"/>
    <w:rsid w:val="00320C23"/>
    <w:rsid w:val="00323B91"/>
    <w:rsid w:val="00326718"/>
    <w:rsid w:val="00332B88"/>
    <w:rsid w:val="00333763"/>
    <w:rsid w:val="003408C9"/>
    <w:rsid w:val="00342D44"/>
    <w:rsid w:val="003471BB"/>
    <w:rsid w:val="003677F7"/>
    <w:rsid w:val="003744AB"/>
    <w:rsid w:val="0037487A"/>
    <w:rsid w:val="0037544A"/>
    <w:rsid w:val="003803E2"/>
    <w:rsid w:val="00382EAE"/>
    <w:rsid w:val="003844FE"/>
    <w:rsid w:val="00385F6B"/>
    <w:rsid w:val="00392125"/>
    <w:rsid w:val="003927FE"/>
    <w:rsid w:val="00393CFA"/>
    <w:rsid w:val="003A0519"/>
    <w:rsid w:val="003A2EAC"/>
    <w:rsid w:val="003B330A"/>
    <w:rsid w:val="003B53FC"/>
    <w:rsid w:val="003B5D38"/>
    <w:rsid w:val="003C2150"/>
    <w:rsid w:val="003C328B"/>
    <w:rsid w:val="003D2782"/>
    <w:rsid w:val="003D29E3"/>
    <w:rsid w:val="003D34E5"/>
    <w:rsid w:val="003D63FD"/>
    <w:rsid w:val="003D7C4C"/>
    <w:rsid w:val="003E40E7"/>
    <w:rsid w:val="003F3058"/>
    <w:rsid w:val="003F476E"/>
    <w:rsid w:val="003F6B44"/>
    <w:rsid w:val="003F779E"/>
    <w:rsid w:val="0040245B"/>
    <w:rsid w:val="00403F17"/>
    <w:rsid w:val="00405789"/>
    <w:rsid w:val="004062F9"/>
    <w:rsid w:val="004066C3"/>
    <w:rsid w:val="00407223"/>
    <w:rsid w:val="00410EA1"/>
    <w:rsid w:val="0041625A"/>
    <w:rsid w:val="00416560"/>
    <w:rsid w:val="00416BCA"/>
    <w:rsid w:val="004241B9"/>
    <w:rsid w:val="00425E86"/>
    <w:rsid w:val="0042676B"/>
    <w:rsid w:val="00426F19"/>
    <w:rsid w:val="00427107"/>
    <w:rsid w:val="004317E4"/>
    <w:rsid w:val="00433683"/>
    <w:rsid w:val="00434764"/>
    <w:rsid w:val="004356FD"/>
    <w:rsid w:val="00437C8D"/>
    <w:rsid w:val="00446DAC"/>
    <w:rsid w:val="004473C3"/>
    <w:rsid w:val="004549B6"/>
    <w:rsid w:val="004555B8"/>
    <w:rsid w:val="00463B84"/>
    <w:rsid w:val="00475565"/>
    <w:rsid w:val="00481A9A"/>
    <w:rsid w:val="00483E2F"/>
    <w:rsid w:val="00485152"/>
    <w:rsid w:val="004858B2"/>
    <w:rsid w:val="0048663B"/>
    <w:rsid w:val="00491C19"/>
    <w:rsid w:val="004A0A69"/>
    <w:rsid w:val="004A53B8"/>
    <w:rsid w:val="004A6F07"/>
    <w:rsid w:val="004B095B"/>
    <w:rsid w:val="004B756D"/>
    <w:rsid w:val="004C498A"/>
    <w:rsid w:val="004D54D6"/>
    <w:rsid w:val="004D56FC"/>
    <w:rsid w:val="004D75A0"/>
    <w:rsid w:val="004D7902"/>
    <w:rsid w:val="004E259B"/>
    <w:rsid w:val="004E4550"/>
    <w:rsid w:val="004E5577"/>
    <w:rsid w:val="004E6FEC"/>
    <w:rsid w:val="004F1EB0"/>
    <w:rsid w:val="004F23C7"/>
    <w:rsid w:val="0050006F"/>
    <w:rsid w:val="00501E39"/>
    <w:rsid w:val="005024D4"/>
    <w:rsid w:val="00511957"/>
    <w:rsid w:val="00513634"/>
    <w:rsid w:val="00513666"/>
    <w:rsid w:val="00514C90"/>
    <w:rsid w:val="00520FD1"/>
    <w:rsid w:val="00521B0A"/>
    <w:rsid w:val="0052560D"/>
    <w:rsid w:val="005271CA"/>
    <w:rsid w:val="00527700"/>
    <w:rsid w:val="00527967"/>
    <w:rsid w:val="00536511"/>
    <w:rsid w:val="00536AEF"/>
    <w:rsid w:val="005375FA"/>
    <w:rsid w:val="005377F3"/>
    <w:rsid w:val="005421CC"/>
    <w:rsid w:val="0054239A"/>
    <w:rsid w:val="00542561"/>
    <w:rsid w:val="005479AC"/>
    <w:rsid w:val="00556749"/>
    <w:rsid w:val="005573A2"/>
    <w:rsid w:val="005615C9"/>
    <w:rsid w:val="00562C96"/>
    <w:rsid w:val="005673E3"/>
    <w:rsid w:val="00576791"/>
    <w:rsid w:val="005767A2"/>
    <w:rsid w:val="005858FA"/>
    <w:rsid w:val="00586F8F"/>
    <w:rsid w:val="00587FF2"/>
    <w:rsid w:val="00590C7A"/>
    <w:rsid w:val="005914A2"/>
    <w:rsid w:val="00591B8D"/>
    <w:rsid w:val="0059231A"/>
    <w:rsid w:val="005B10DE"/>
    <w:rsid w:val="005B3ED1"/>
    <w:rsid w:val="005B528E"/>
    <w:rsid w:val="005C2FA1"/>
    <w:rsid w:val="005C6D7F"/>
    <w:rsid w:val="005C791D"/>
    <w:rsid w:val="005D1AAE"/>
    <w:rsid w:val="005D3FE3"/>
    <w:rsid w:val="005D7418"/>
    <w:rsid w:val="005E0E33"/>
    <w:rsid w:val="005E159C"/>
    <w:rsid w:val="005E20A9"/>
    <w:rsid w:val="005E5FD0"/>
    <w:rsid w:val="005F2A5E"/>
    <w:rsid w:val="005F343B"/>
    <w:rsid w:val="005F58F3"/>
    <w:rsid w:val="005F6856"/>
    <w:rsid w:val="006000A6"/>
    <w:rsid w:val="006018D4"/>
    <w:rsid w:val="006028BB"/>
    <w:rsid w:val="00602C25"/>
    <w:rsid w:val="00605EC2"/>
    <w:rsid w:val="00607805"/>
    <w:rsid w:val="00610B4A"/>
    <w:rsid w:val="00613EAC"/>
    <w:rsid w:val="00614C23"/>
    <w:rsid w:val="00615284"/>
    <w:rsid w:val="0061558D"/>
    <w:rsid w:val="00620476"/>
    <w:rsid w:val="00621A24"/>
    <w:rsid w:val="00622504"/>
    <w:rsid w:val="00622C00"/>
    <w:rsid w:val="00630F50"/>
    <w:rsid w:val="0064107B"/>
    <w:rsid w:val="00641B52"/>
    <w:rsid w:val="0064526A"/>
    <w:rsid w:val="006470B8"/>
    <w:rsid w:val="00647254"/>
    <w:rsid w:val="006537A5"/>
    <w:rsid w:val="00656EEC"/>
    <w:rsid w:val="0065700F"/>
    <w:rsid w:val="006627E0"/>
    <w:rsid w:val="00665113"/>
    <w:rsid w:val="0066521D"/>
    <w:rsid w:val="00674DD8"/>
    <w:rsid w:val="006800A8"/>
    <w:rsid w:val="00682CBD"/>
    <w:rsid w:val="00684866"/>
    <w:rsid w:val="006920AF"/>
    <w:rsid w:val="00693320"/>
    <w:rsid w:val="006942D8"/>
    <w:rsid w:val="006969FD"/>
    <w:rsid w:val="006A433D"/>
    <w:rsid w:val="006A5520"/>
    <w:rsid w:val="006A73C7"/>
    <w:rsid w:val="006A7B13"/>
    <w:rsid w:val="006B3007"/>
    <w:rsid w:val="006B36FA"/>
    <w:rsid w:val="006B5E43"/>
    <w:rsid w:val="006B6E6D"/>
    <w:rsid w:val="006B6F79"/>
    <w:rsid w:val="006C1D77"/>
    <w:rsid w:val="006C4862"/>
    <w:rsid w:val="006C5629"/>
    <w:rsid w:val="006C58CB"/>
    <w:rsid w:val="006D0367"/>
    <w:rsid w:val="006D60B1"/>
    <w:rsid w:val="006E13EB"/>
    <w:rsid w:val="006E1D61"/>
    <w:rsid w:val="006E6B3E"/>
    <w:rsid w:val="00702C3A"/>
    <w:rsid w:val="00705F7F"/>
    <w:rsid w:val="007068EF"/>
    <w:rsid w:val="00706C53"/>
    <w:rsid w:val="00707733"/>
    <w:rsid w:val="00722E88"/>
    <w:rsid w:val="00725C72"/>
    <w:rsid w:val="0074126C"/>
    <w:rsid w:val="00744CCC"/>
    <w:rsid w:val="007538E2"/>
    <w:rsid w:val="0075705D"/>
    <w:rsid w:val="007572D8"/>
    <w:rsid w:val="007647F2"/>
    <w:rsid w:val="0076576A"/>
    <w:rsid w:val="00765A20"/>
    <w:rsid w:val="00766BD3"/>
    <w:rsid w:val="007706C1"/>
    <w:rsid w:val="00773435"/>
    <w:rsid w:val="00777211"/>
    <w:rsid w:val="00777276"/>
    <w:rsid w:val="00786A82"/>
    <w:rsid w:val="007902F2"/>
    <w:rsid w:val="00796B1C"/>
    <w:rsid w:val="007A0D68"/>
    <w:rsid w:val="007A1E23"/>
    <w:rsid w:val="007A4F18"/>
    <w:rsid w:val="007B03F2"/>
    <w:rsid w:val="007B2670"/>
    <w:rsid w:val="007B4509"/>
    <w:rsid w:val="007B518D"/>
    <w:rsid w:val="007B7546"/>
    <w:rsid w:val="007B7F8E"/>
    <w:rsid w:val="007C51BA"/>
    <w:rsid w:val="007D06E4"/>
    <w:rsid w:val="007D0761"/>
    <w:rsid w:val="007D1686"/>
    <w:rsid w:val="007D2C18"/>
    <w:rsid w:val="007D56A8"/>
    <w:rsid w:val="007D73FD"/>
    <w:rsid w:val="007D7C0B"/>
    <w:rsid w:val="007E1838"/>
    <w:rsid w:val="007E1C91"/>
    <w:rsid w:val="007E1F27"/>
    <w:rsid w:val="007F6E8B"/>
    <w:rsid w:val="007F7678"/>
    <w:rsid w:val="007F7B3B"/>
    <w:rsid w:val="007F7E48"/>
    <w:rsid w:val="00800C89"/>
    <w:rsid w:val="008032C4"/>
    <w:rsid w:val="0080415C"/>
    <w:rsid w:val="008046ED"/>
    <w:rsid w:val="008115C4"/>
    <w:rsid w:val="00811A23"/>
    <w:rsid w:val="008156EF"/>
    <w:rsid w:val="008161BB"/>
    <w:rsid w:val="00816DE1"/>
    <w:rsid w:val="0082005E"/>
    <w:rsid w:val="00823763"/>
    <w:rsid w:val="00823C63"/>
    <w:rsid w:val="00827A82"/>
    <w:rsid w:val="00830F42"/>
    <w:rsid w:val="0083267F"/>
    <w:rsid w:val="00834CA2"/>
    <w:rsid w:val="00840976"/>
    <w:rsid w:val="00842FAC"/>
    <w:rsid w:val="00843542"/>
    <w:rsid w:val="0084616C"/>
    <w:rsid w:val="008478A2"/>
    <w:rsid w:val="00850ECB"/>
    <w:rsid w:val="00852A5A"/>
    <w:rsid w:val="0087004F"/>
    <w:rsid w:val="0087478C"/>
    <w:rsid w:val="00874A25"/>
    <w:rsid w:val="0087669F"/>
    <w:rsid w:val="00880249"/>
    <w:rsid w:val="008835F6"/>
    <w:rsid w:val="00884742"/>
    <w:rsid w:val="0088556A"/>
    <w:rsid w:val="00886823"/>
    <w:rsid w:val="00887772"/>
    <w:rsid w:val="00892C55"/>
    <w:rsid w:val="0089553A"/>
    <w:rsid w:val="008A017B"/>
    <w:rsid w:val="008A3E9F"/>
    <w:rsid w:val="008A729E"/>
    <w:rsid w:val="008A7F98"/>
    <w:rsid w:val="008C714E"/>
    <w:rsid w:val="008D1321"/>
    <w:rsid w:val="008D284E"/>
    <w:rsid w:val="008D36E8"/>
    <w:rsid w:val="008D63B9"/>
    <w:rsid w:val="008E01C8"/>
    <w:rsid w:val="008E1C99"/>
    <w:rsid w:val="008E5349"/>
    <w:rsid w:val="008F21E0"/>
    <w:rsid w:val="0090385A"/>
    <w:rsid w:val="00904D34"/>
    <w:rsid w:val="00910D1A"/>
    <w:rsid w:val="00911A72"/>
    <w:rsid w:val="0091320C"/>
    <w:rsid w:val="009156B0"/>
    <w:rsid w:val="0091694D"/>
    <w:rsid w:val="00916BB7"/>
    <w:rsid w:val="00920FB7"/>
    <w:rsid w:val="00921854"/>
    <w:rsid w:val="009326D5"/>
    <w:rsid w:val="00934D0F"/>
    <w:rsid w:val="00936489"/>
    <w:rsid w:val="00940008"/>
    <w:rsid w:val="009519B9"/>
    <w:rsid w:val="00954CF0"/>
    <w:rsid w:val="0095670B"/>
    <w:rsid w:val="00961283"/>
    <w:rsid w:val="00963076"/>
    <w:rsid w:val="00963794"/>
    <w:rsid w:val="009665F3"/>
    <w:rsid w:val="009779D6"/>
    <w:rsid w:val="00987BE7"/>
    <w:rsid w:val="0099299B"/>
    <w:rsid w:val="009A21A3"/>
    <w:rsid w:val="009A39C8"/>
    <w:rsid w:val="009A4A87"/>
    <w:rsid w:val="009B31FC"/>
    <w:rsid w:val="009B4BE5"/>
    <w:rsid w:val="009D1399"/>
    <w:rsid w:val="009E12E6"/>
    <w:rsid w:val="009E2645"/>
    <w:rsid w:val="009E3265"/>
    <w:rsid w:val="009E44EC"/>
    <w:rsid w:val="009E48C7"/>
    <w:rsid w:val="009E61E4"/>
    <w:rsid w:val="009F0353"/>
    <w:rsid w:val="009F1CDE"/>
    <w:rsid w:val="009F58B0"/>
    <w:rsid w:val="00A031C2"/>
    <w:rsid w:val="00A04572"/>
    <w:rsid w:val="00A16068"/>
    <w:rsid w:val="00A17FC1"/>
    <w:rsid w:val="00A21C1F"/>
    <w:rsid w:val="00A21CF3"/>
    <w:rsid w:val="00A22003"/>
    <w:rsid w:val="00A23791"/>
    <w:rsid w:val="00A27350"/>
    <w:rsid w:val="00A32177"/>
    <w:rsid w:val="00A33290"/>
    <w:rsid w:val="00A36B8B"/>
    <w:rsid w:val="00A41AD1"/>
    <w:rsid w:val="00A44C2A"/>
    <w:rsid w:val="00A612BA"/>
    <w:rsid w:val="00A62A18"/>
    <w:rsid w:val="00A64437"/>
    <w:rsid w:val="00A67980"/>
    <w:rsid w:val="00A73096"/>
    <w:rsid w:val="00A86750"/>
    <w:rsid w:val="00A86FD4"/>
    <w:rsid w:val="00A938D2"/>
    <w:rsid w:val="00A951DC"/>
    <w:rsid w:val="00A977A2"/>
    <w:rsid w:val="00AA2A22"/>
    <w:rsid w:val="00AA3DBC"/>
    <w:rsid w:val="00AA61CF"/>
    <w:rsid w:val="00AB10A8"/>
    <w:rsid w:val="00AB1D6C"/>
    <w:rsid w:val="00AB347F"/>
    <w:rsid w:val="00AB3DD2"/>
    <w:rsid w:val="00AC0321"/>
    <w:rsid w:val="00AC61D5"/>
    <w:rsid w:val="00AC6840"/>
    <w:rsid w:val="00AD1277"/>
    <w:rsid w:val="00AD1AE5"/>
    <w:rsid w:val="00AD2722"/>
    <w:rsid w:val="00AD3C13"/>
    <w:rsid w:val="00AD3E17"/>
    <w:rsid w:val="00AE4BDF"/>
    <w:rsid w:val="00AE7EC8"/>
    <w:rsid w:val="00AF4A7B"/>
    <w:rsid w:val="00AF4CF8"/>
    <w:rsid w:val="00AF73DD"/>
    <w:rsid w:val="00B01F9B"/>
    <w:rsid w:val="00B01FC2"/>
    <w:rsid w:val="00B1176C"/>
    <w:rsid w:val="00B11A83"/>
    <w:rsid w:val="00B13F51"/>
    <w:rsid w:val="00B20BBF"/>
    <w:rsid w:val="00B21326"/>
    <w:rsid w:val="00B2460A"/>
    <w:rsid w:val="00B36BB7"/>
    <w:rsid w:val="00B447C5"/>
    <w:rsid w:val="00B50A71"/>
    <w:rsid w:val="00B51DAD"/>
    <w:rsid w:val="00B52286"/>
    <w:rsid w:val="00B524DA"/>
    <w:rsid w:val="00B546C7"/>
    <w:rsid w:val="00B556FD"/>
    <w:rsid w:val="00B5594C"/>
    <w:rsid w:val="00B55F93"/>
    <w:rsid w:val="00B55FB4"/>
    <w:rsid w:val="00B57B2B"/>
    <w:rsid w:val="00B647F9"/>
    <w:rsid w:val="00B75D94"/>
    <w:rsid w:val="00B77856"/>
    <w:rsid w:val="00B807CC"/>
    <w:rsid w:val="00B9049E"/>
    <w:rsid w:val="00B90A48"/>
    <w:rsid w:val="00B9398E"/>
    <w:rsid w:val="00BA0E78"/>
    <w:rsid w:val="00BA252B"/>
    <w:rsid w:val="00BA365D"/>
    <w:rsid w:val="00BA680A"/>
    <w:rsid w:val="00BA7436"/>
    <w:rsid w:val="00BB1D8B"/>
    <w:rsid w:val="00BB7E59"/>
    <w:rsid w:val="00BC0BA7"/>
    <w:rsid w:val="00BC0E93"/>
    <w:rsid w:val="00BC3658"/>
    <w:rsid w:val="00BC3B44"/>
    <w:rsid w:val="00BD01E4"/>
    <w:rsid w:val="00BD34F6"/>
    <w:rsid w:val="00BD5935"/>
    <w:rsid w:val="00BE16C4"/>
    <w:rsid w:val="00BE611E"/>
    <w:rsid w:val="00BE6125"/>
    <w:rsid w:val="00BF0503"/>
    <w:rsid w:val="00BF2AAB"/>
    <w:rsid w:val="00C013B8"/>
    <w:rsid w:val="00C05179"/>
    <w:rsid w:val="00C0584C"/>
    <w:rsid w:val="00C07B67"/>
    <w:rsid w:val="00C106E9"/>
    <w:rsid w:val="00C117CB"/>
    <w:rsid w:val="00C15C96"/>
    <w:rsid w:val="00C23725"/>
    <w:rsid w:val="00C2396F"/>
    <w:rsid w:val="00C34843"/>
    <w:rsid w:val="00C36095"/>
    <w:rsid w:val="00C405CD"/>
    <w:rsid w:val="00C42B25"/>
    <w:rsid w:val="00C44806"/>
    <w:rsid w:val="00C46C24"/>
    <w:rsid w:val="00C53149"/>
    <w:rsid w:val="00C6291E"/>
    <w:rsid w:val="00C6355D"/>
    <w:rsid w:val="00C70364"/>
    <w:rsid w:val="00C73014"/>
    <w:rsid w:val="00C754A3"/>
    <w:rsid w:val="00C80CB6"/>
    <w:rsid w:val="00C81C41"/>
    <w:rsid w:val="00C85AD2"/>
    <w:rsid w:val="00C87150"/>
    <w:rsid w:val="00C87ACD"/>
    <w:rsid w:val="00C92C07"/>
    <w:rsid w:val="00C934FD"/>
    <w:rsid w:val="00C95592"/>
    <w:rsid w:val="00CA1627"/>
    <w:rsid w:val="00CA1E6D"/>
    <w:rsid w:val="00CA2B53"/>
    <w:rsid w:val="00CA30E6"/>
    <w:rsid w:val="00CA36D8"/>
    <w:rsid w:val="00CA433D"/>
    <w:rsid w:val="00CA78C5"/>
    <w:rsid w:val="00CB4C5E"/>
    <w:rsid w:val="00CB5D86"/>
    <w:rsid w:val="00CB7102"/>
    <w:rsid w:val="00CC5FBB"/>
    <w:rsid w:val="00CC6679"/>
    <w:rsid w:val="00CC7005"/>
    <w:rsid w:val="00CD128F"/>
    <w:rsid w:val="00CE1665"/>
    <w:rsid w:val="00CE17AA"/>
    <w:rsid w:val="00CE4BE2"/>
    <w:rsid w:val="00CE74F4"/>
    <w:rsid w:val="00CF2968"/>
    <w:rsid w:val="00CF3EBC"/>
    <w:rsid w:val="00CF5576"/>
    <w:rsid w:val="00D01285"/>
    <w:rsid w:val="00D05D1A"/>
    <w:rsid w:val="00D16A22"/>
    <w:rsid w:val="00D17587"/>
    <w:rsid w:val="00D204B1"/>
    <w:rsid w:val="00D2294A"/>
    <w:rsid w:val="00D24B0A"/>
    <w:rsid w:val="00D251A9"/>
    <w:rsid w:val="00D36500"/>
    <w:rsid w:val="00D4052C"/>
    <w:rsid w:val="00D42F80"/>
    <w:rsid w:val="00D51F47"/>
    <w:rsid w:val="00D53C76"/>
    <w:rsid w:val="00D6351E"/>
    <w:rsid w:val="00D63E63"/>
    <w:rsid w:val="00D64184"/>
    <w:rsid w:val="00D679DC"/>
    <w:rsid w:val="00D7182D"/>
    <w:rsid w:val="00D726EB"/>
    <w:rsid w:val="00D745C4"/>
    <w:rsid w:val="00D74AAA"/>
    <w:rsid w:val="00D7559E"/>
    <w:rsid w:val="00D77BA0"/>
    <w:rsid w:val="00D84D02"/>
    <w:rsid w:val="00D866E4"/>
    <w:rsid w:val="00D917F7"/>
    <w:rsid w:val="00D94743"/>
    <w:rsid w:val="00DA1D85"/>
    <w:rsid w:val="00DA1F91"/>
    <w:rsid w:val="00DA2378"/>
    <w:rsid w:val="00DA2A54"/>
    <w:rsid w:val="00DA395F"/>
    <w:rsid w:val="00DA4C01"/>
    <w:rsid w:val="00DA4DD8"/>
    <w:rsid w:val="00DA5A8F"/>
    <w:rsid w:val="00DB1D12"/>
    <w:rsid w:val="00DB555E"/>
    <w:rsid w:val="00DB637A"/>
    <w:rsid w:val="00DC0FE6"/>
    <w:rsid w:val="00DC168D"/>
    <w:rsid w:val="00DC2A9E"/>
    <w:rsid w:val="00DC2CE9"/>
    <w:rsid w:val="00DC46D6"/>
    <w:rsid w:val="00DD0957"/>
    <w:rsid w:val="00DD0B1B"/>
    <w:rsid w:val="00DD17CA"/>
    <w:rsid w:val="00DD28D6"/>
    <w:rsid w:val="00DE0BC5"/>
    <w:rsid w:val="00DE11D7"/>
    <w:rsid w:val="00DE1AE9"/>
    <w:rsid w:val="00DF3D6E"/>
    <w:rsid w:val="00DF3DDA"/>
    <w:rsid w:val="00DF7DD4"/>
    <w:rsid w:val="00DF7F90"/>
    <w:rsid w:val="00E106E6"/>
    <w:rsid w:val="00E16206"/>
    <w:rsid w:val="00E25DBF"/>
    <w:rsid w:val="00E27DE6"/>
    <w:rsid w:val="00E3296E"/>
    <w:rsid w:val="00E365B5"/>
    <w:rsid w:val="00E44EA7"/>
    <w:rsid w:val="00E45021"/>
    <w:rsid w:val="00E51A31"/>
    <w:rsid w:val="00E53C9B"/>
    <w:rsid w:val="00E63826"/>
    <w:rsid w:val="00E64B99"/>
    <w:rsid w:val="00E655F6"/>
    <w:rsid w:val="00E70FE2"/>
    <w:rsid w:val="00E713C8"/>
    <w:rsid w:val="00E74832"/>
    <w:rsid w:val="00E76E47"/>
    <w:rsid w:val="00E80442"/>
    <w:rsid w:val="00E826A0"/>
    <w:rsid w:val="00E84ADE"/>
    <w:rsid w:val="00E85557"/>
    <w:rsid w:val="00E86BCD"/>
    <w:rsid w:val="00E87D0B"/>
    <w:rsid w:val="00EA568E"/>
    <w:rsid w:val="00EA5D8E"/>
    <w:rsid w:val="00EB1D44"/>
    <w:rsid w:val="00EB1F9C"/>
    <w:rsid w:val="00EB3189"/>
    <w:rsid w:val="00EB3C29"/>
    <w:rsid w:val="00EC71FF"/>
    <w:rsid w:val="00EC7E0A"/>
    <w:rsid w:val="00ED0B14"/>
    <w:rsid w:val="00ED1EAC"/>
    <w:rsid w:val="00ED4907"/>
    <w:rsid w:val="00ED4D7C"/>
    <w:rsid w:val="00ED7B3A"/>
    <w:rsid w:val="00EE0A46"/>
    <w:rsid w:val="00EE3C5B"/>
    <w:rsid w:val="00EE4C8F"/>
    <w:rsid w:val="00EE616F"/>
    <w:rsid w:val="00EF1608"/>
    <w:rsid w:val="00EF24E2"/>
    <w:rsid w:val="00EF4FDE"/>
    <w:rsid w:val="00F04CC8"/>
    <w:rsid w:val="00F04F48"/>
    <w:rsid w:val="00F0509B"/>
    <w:rsid w:val="00F07C75"/>
    <w:rsid w:val="00F1279B"/>
    <w:rsid w:val="00F1292D"/>
    <w:rsid w:val="00F12E1C"/>
    <w:rsid w:val="00F1418C"/>
    <w:rsid w:val="00F141D0"/>
    <w:rsid w:val="00F154E9"/>
    <w:rsid w:val="00F15AF6"/>
    <w:rsid w:val="00F1767F"/>
    <w:rsid w:val="00F34725"/>
    <w:rsid w:val="00F348B2"/>
    <w:rsid w:val="00F371F3"/>
    <w:rsid w:val="00F434C3"/>
    <w:rsid w:val="00F44320"/>
    <w:rsid w:val="00F50763"/>
    <w:rsid w:val="00F51951"/>
    <w:rsid w:val="00F52FDF"/>
    <w:rsid w:val="00F530AB"/>
    <w:rsid w:val="00F6559A"/>
    <w:rsid w:val="00F6645A"/>
    <w:rsid w:val="00F71AFC"/>
    <w:rsid w:val="00F7361E"/>
    <w:rsid w:val="00F7511B"/>
    <w:rsid w:val="00F76E13"/>
    <w:rsid w:val="00F83E8E"/>
    <w:rsid w:val="00F8422B"/>
    <w:rsid w:val="00F905EC"/>
    <w:rsid w:val="00F90EF1"/>
    <w:rsid w:val="00F927D8"/>
    <w:rsid w:val="00F96820"/>
    <w:rsid w:val="00F97BF3"/>
    <w:rsid w:val="00FA0F12"/>
    <w:rsid w:val="00FA2742"/>
    <w:rsid w:val="00FA3EB1"/>
    <w:rsid w:val="00FA5158"/>
    <w:rsid w:val="00FB2523"/>
    <w:rsid w:val="00FB4A18"/>
    <w:rsid w:val="00FB59DC"/>
    <w:rsid w:val="00FB7E3F"/>
    <w:rsid w:val="00FC2F44"/>
    <w:rsid w:val="00FC39BC"/>
    <w:rsid w:val="00FC3D5F"/>
    <w:rsid w:val="00FC63FE"/>
    <w:rsid w:val="00FD0647"/>
    <w:rsid w:val="00FD3CF0"/>
    <w:rsid w:val="00FE02EB"/>
    <w:rsid w:val="00FE12CB"/>
    <w:rsid w:val="00FE3131"/>
    <w:rsid w:val="00FE50E7"/>
    <w:rsid w:val="00FE63D6"/>
    <w:rsid w:val="00FE67A5"/>
    <w:rsid w:val="00FF1FFB"/>
    <w:rsid w:val="00FF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76590"/>
  <w15:docId w15:val="{2087EAF3-2671-467A-BA30-28616E6ED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D0B1B"/>
    <w:pPr>
      <w:spacing w:after="120"/>
    </w:pPr>
    <w:rPr>
      <w:sz w:val="22"/>
      <w:szCs w:val="24"/>
    </w:rPr>
  </w:style>
  <w:style w:type="paragraph" w:styleId="Heading1">
    <w:name w:val="heading 1"/>
    <w:next w:val="Normal"/>
    <w:qFormat/>
    <w:rsid w:val="00296B9F"/>
    <w:pPr>
      <w:keepNext/>
      <w:numPr>
        <w:numId w:val="3"/>
      </w:numPr>
      <w:pBdr>
        <w:bottom w:val="single" w:sz="8" w:space="1" w:color="000080"/>
      </w:pBdr>
      <w:spacing w:before="360" w:after="60"/>
      <w:ind w:right="210"/>
      <w:outlineLvl w:val="0"/>
    </w:pPr>
    <w:rPr>
      <w:rFonts w:ascii="Arial" w:hAnsi="Arial" w:cs="Arial"/>
      <w:b/>
      <w:bCs/>
      <w:color w:val="000080"/>
      <w:kern w:val="32"/>
      <w:sz w:val="40"/>
      <w:szCs w:val="32"/>
      <w:u w:color="000080"/>
    </w:rPr>
  </w:style>
  <w:style w:type="paragraph" w:styleId="Heading2">
    <w:name w:val="heading 2"/>
    <w:next w:val="Normal"/>
    <w:link w:val="Heading2Char"/>
    <w:qFormat/>
    <w:rsid w:val="00936489"/>
    <w:pPr>
      <w:keepNext/>
      <w:numPr>
        <w:ilvl w:val="1"/>
        <w:numId w:val="3"/>
      </w:numPr>
      <w:tabs>
        <w:tab w:val="clear" w:pos="737"/>
        <w:tab w:val="num" w:pos="720"/>
      </w:tabs>
      <w:spacing w:before="360" w:after="60"/>
      <w:ind w:left="720" w:hanging="720"/>
      <w:outlineLvl w:val="1"/>
    </w:pPr>
    <w:rPr>
      <w:rFonts w:ascii="Arial" w:hAnsi="Arial" w:cs="Arial"/>
      <w:b/>
      <w:bCs/>
      <w:i/>
      <w:iCs/>
      <w:sz w:val="32"/>
      <w:szCs w:val="28"/>
    </w:rPr>
  </w:style>
  <w:style w:type="paragraph" w:styleId="Heading3">
    <w:name w:val="heading 3"/>
    <w:next w:val="Normal"/>
    <w:link w:val="Heading3Char"/>
    <w:qFormat/>
    <w:rsid w:val="00296B9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Cs/>
      <w:i/>
      <w:sz w:val="28"/>
      <w:szCs w:val="26"/>
    </w:rPr>
  </w:style>
  <w:style w:type="paragraph" w:styleId="Heading4">
    <w:name w:val="heading 4"/>
    <w:basedOn w:val="Normal"/>
    <w:next w:val="Normal"/>
    <w:qFormat/>
    <w:rsid w:val="00296B9F"/>
    <w:pPr>
      <w:keepNext/>
      <w:numPr>
        <w:ilvl w:val="3"/>
        <w:numId w:val="3"/>
      </w:numPr>
      <w:spacing w:before="240" w:after="60"/>
      <w:outlineLvl w:val="3"/>
    </w:pPr>
    <w:rPr>
      <w:rFonts w:cs="Arial"/>
      <w:bCs/>
      <w:sz w:val="24"/>
    </w:rPr>
  </w:style>
  <w:style w:type="paragraph" w:styleId="Heading5">
    <w:name w:val="heading 5"/>
    <w:basedOn w:val="Normal"/>
    <w:next w:val="Normal"/>
    <w:qFormat/>
    <w:rsid w:val="000E5738"/>
    <w:pPr>
      <w:numPr>
        <w:ilvl w:val="4"/>
        <w:numId w:val="3"/>
      </w:numPr>
      <w:spacing w:before="240" w:after="60"/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62D88"/>
    <w:pPr>
      <w:spacing w:after="100" w:afterAutospacing="1"/>
    </w:pPr>
    <w:rPr>
      <w:rFonts w:ascii="Arial" w:hAnsi="Arial"/>
    </w:rPr>
    <w:tblPr>
      <w:tblInd w:w="1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color w:val="FFFFFF"/>
        <w:sz w:val="20"/>
      </w:rPr>
      <w:tblPr/>
      <w:tcPr>
        <w:shd w:val="clear" w:color="auto" w:fill="000080"/>
      </w:tcPr>
    </w:tblStylePr>
  </w:style>
  <w:style w:type="character" w:styleId="PageNumber">
    <w:name w:val="page number"/>
    <w:basedOn w:val="DefaultParagraphFont"/>
    <w:rsid w:val="001043EF"/>
  </w:style>
  <w:style w:type="paragraph" w:styleId="Header">
    <w:name w:val="header"/>
    <w:basedOn w:val="Normal"/>
    <w:autoRedefine/>
    <w:rsid w:val="00F905EC"/>
    <w:pPr>
      <w:tabs>
        <w:tab w:val="center" w:pos="4440"/>
        <w:tab w:val="right" w:pos="9480"/>
      </w:tabs>
      <w:spacing w:after="0"/>
      <w:ind w:left="-600"/>
      <w:jc w:val="right"/>
    </w:pPr>
    <w:rPr>
      <w:i/>
      <w:noProof/>
      <w:sz w:val="16"/>
      <w:szCs w:val="16"/>
    </w:rPr>
  </w:style>
  <w:style w:type="paragraph" w:customStyle="1" w:styleId="FirstpageHeading">
    <w:name w:val="First page Heading"/>
    <w:rsid w:val="00296B9F"/>
    <w:pPr>
      <w:spacing w:before="360" w:after="120"/>
      <w:jc w:val="center"/>
    </w:pPr>
    <w:rPr>
      <w:rFonts w:ascii="Arial" w:hAnsi="Arial"/>
      <w:b/>
      <w:bCs/>
      <w:i/>
      <w:iCs/>
      <w:sz w:val="40"/>
    </w:rPr>
  </w:style>
  <w:style w:type="numbering" w:customStyle="1" w:styleId="Numbered">
    <w:name w:val="Numbered"/>
    <w:basedOn w:val="NoList"/>
    <w:rsid w:val="00416BCA"/>
    <w:pPr>
      <w:numPr>
        <w:numId w:val="6"/>
      </w:numPr>
    </w:pPr>
  </w:style>
  <w:style w:type="paragraph" w:styleId="TOC1">
    <w:name w:val="toc 1"/>
    <w:basedOn w:val="Normal"/>
    <w:next w:val="Normal"/>
    <w:uiPriority w:val="39"/>
    <w:rsid w:val="00A04572"/>
    <w:pPr>
      <w:tabs>
        <w:tab w:val="right" w:pos="9356"/>
      </w:tabs>
      <w:spacing w:before="360"/>
    </w:pPr>
    <w:rPr>
      <w:rFonts w:ascii="Arial" w:hAnsi="Arial"/>
      <w:b/>
      <w:caps/>
      <w:noProof/>
      <w:sz w:val="20"/>
      <w:szCs w:val="20"/>
      <w:u w:val="single"/>
      <w:lang w:eastAsia="sv-SE"/>
    </w:rPr>
  </w:style>
  <w:style w:type="paragraph" w:styleId="TOC3">
    <w:name w:val="toc 3"/>
    <w:basedOn w:val="Normal"/>
    <w:next w:val="Normal"/>
    <w:uiPriority w:val="39"/>
    <w:rsid w:val="00A04572"/>
    <w:pPr>
      <w:tabs>
        <w:tab w:val="right" w:pos="9356"/>
      </w:tabs>
      <w:spacing w:after="0"/>
      <w:ind w:left="142"/>
    </w:pPr>
    <w:rPr>
      <w:rFonts w:ascii="Arial" w:hAnsi="Arial"/>
      <w:smallCaps/>
      <w:noProof/>
      <w:sz w:val="20"/>
      <w:szCs w:val="20"/>
      <w:lang w:eastAsia="sv-SE"/>
    </w:rPr>
  </w:style>
  <w:style w:type="paragraph" w:styleId="TOC2">
    <w:name w:val="toc 2"/>
    <w:basedOn w:val="Normal"/>
    <w:next w:val="Normal"/>
    <w:uiPriority w:val="39"/>
    <w:rsid w:val="00A04572"/>
    <w:pPr>
      <w:tabs>
        <w:tab w:val="right" w:pos="9356"/>
      </w:tabs>
      <w:spacing w:after="0"/>
    </w:pPr>
    <w:rPr>
      <w:rFonts w:ascii="Arial" w:hAnsi="Arial"/>
      <w:b/>
      <w:smallCaps/>
      <w:noProof/>
      <w:sz w:val="20"/>
      <w:szCs w:val="20"/>
      <w:lang w:eastAsia="sv-SE"/>
    </w:rPr>
  </w:style>
  <w:style w:type="paragraph" w:styleId="Footer">
    <w:name w:val="footer"/>
    <w:basedOn w:val="Normal"/>
    <w:rsid w:val="00B11A83"/>
    <w:pPr>
      <w:tabs>
        <w:tab w:val="center" w:pos="4320"/>
        <w:tab w:val="right" w:pos="8640"/>
      </w:tabs>
    </w:pPr>
  </w:style>
  <w:style w:type="numbering" w:customStyle="1" w:styleId="Bulleted">
    <w:name w:val="Bulleted"/>
    <w:basedOn w:val="NoList"/>
    <w:rsid w:val="00B77856"/>
    <w:pPr>
      <w:numPr>
        <w:numId w:val="9"/>
      </w:numPr>
    </w:pPr>
  </w:style>
  <w:style w:type="paragraph" w:styleId="DocumentMap">
    <w:name w:val="Document Map"/>
    <w:basedOn w:val="Normal"/>
    <w:semiHidden/>
    <w:rsid w:val="006C562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Heading">
    <w:name w:val="Heading"/>
    <w:autoRedefine/>
    <w:rsid w:val="00393CFA"/>
    <w:pPr>
      <w:spacing w:before="360" w:after="120"/>
    </w:pPr>
    <w:rPr>
      <w:rFonts w:ascii="Arial" w:hAnsi="Arial"/>
      <w:b/>
      <w:i/>
      <w:sz w:val="36"/>
      <w:szCs w:val="36"/>
    </w:rPr>
  </w:style>
  <w:style w:type="paragraph" w:customStyle="1" w:styleId="StyleArial10ptAfter0pt">
    <w:name w:val="Style Arial 10 pt After:  0 pt"/>
    <w:basedOn w:val="Normal"/>
    <w:rsid w:val="00296B9F"/>
    <w:pPr>
      <w:spacing w:after="0"/>
    </w:pPr>
    <w:rPr>
      <w:rFonts w:ascii="Arial" w:hAnsi="Arial"/>
      <w:sz w:val="20"/>
      <w:szCs w:val="20"/>
    </w:rPr>
  </w:style>
  <w:style w:type="character" w:customStyle="1" w:styleId="StyleBlue">
    <w:name w:val="Style Blue"/>
    <w:rsid w:val="00296B9F"/>
    <w:rPr>
      <w:color w:val="0000FF"/>
      <w:lang w:val="en-US"/>
    </w:rPr>
  </w:style>
  <w:style w:type="character" w:customStyle="1" w:styleId="Blue">
    <w:name w:val="Blue"/>
    <w:rsid w:val="00296B9F"/>
    <w:rPr>
      <w:color w:val="0000FF"/>
      <w:lang w:val="en-US"/>
    </w:rPr>
  </w:style>
  <w:style w:type="paragraph" w:styleId="BalloonText">
    <w:name w:val="Balloon Text"/>
    <w:basedOn w:val="Normal"/>
    <w:link w:val="BalloonTextChar"/>
    <w:rsid w:val="002E7F9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E7F9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EF24E2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24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F24E2"/>
  </w:style>
  <w:style w:type="paragraph" w:styleId="CommentSubject">
    <w:name w:val="annotation subject"/>
    <w:basedOn w:val="CommentText"/>
    <w:next w:val="CommentText"/>
    <w:link w:val="CommentSubjectChar"/>
    <w:rsid w:val="00EF24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F24E2"/>
    <w:rPr>
      <w:b/>
      <w:bCs/>
    </w:rPr>
  </w:style>
  <w:style w:type="paragraph" w:styleId="Revision">
    <w:name w:val="Revision"/>
    <w:hidden/>
    <w:uiPriority w:val="99"/>
    <w:semiHidden/>
    <w:rsid w:val="00EF24E2"/>
    <w:rPr>
      <w:sz w:val="22"/>
      <w:szCs w:val="24"/>
    </w:rPr>
  </w:style>
  <w:style w:type="table" w:styleId="TableGridLight">
    <w:name w:val="Grid Table Light"/>
    <w:basedOn w:val="TableNormal"/>
    <w:uiPriority w:val="40"/>
    <w:rsid w:val="00D755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040B8"/>
    <w:rPr>
      <w:color w:val="0000FF" w:themeColor="hyperlink"/>
      <w:u w:val="single"/>
    </w:rPr>
  </w:style>
  <w:style w:type="paragraph" w:customStyle="1" w:styleId="Firstpage">
    <w:name w:val="Firstpage"/>
    <w:basedOn w:val="Footer"/>
    <w:rsid w:val="005C791D"/>
    <w:pPr>
      <w:tabs>
        <w:tab w:val="clear" w:pos="4320"/>
        <w:tab w:val="clear" w:pos="8640"/>
        <w:tab w:val="right" w:pos="9720"/>
      </w:tabs>
      <w:spacing w:after="0"/>
    </w:pPr>
    <w:rPr>
      <w:rFonts w:ascii="Arial" w:hAnsi="Arial"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C2396F"/>
    <w:rPr>
      <w:rFonts w:ascii="Arial" w:hAnsi="Arial" w:cs="Arial"/>
      <w:bCs/>
      <w:i/>
      <w:sz w:val="28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1C580C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Caption">
    <w:name w:val="caption"/>
    <w:basedOn w:val="Normal"/>
    <w:next w:val="Normal"/>
    <w:unhideWhenUsed/>
    <w:qFormat/>
    <w:rsid w:val="00CA433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884742"/>
    <w:rPr>
      <w:rFonts w:ascii="Arial" w:hAnsi="Arial" w:cs="Arial"/>
      <w:b/>
      <w:bCs/>
      <w:i/>
      <w:iCs/>
      <w:sz w:val="32"/>
      <w:szCs w:val="28"/>
    </w:rPr>
  </w:style>
  <w:style w:type="paragraph" w:customStyle="1" w:styleId="RequirementTraceability">
    <w:name w:val="Requirement Traceability"/>
    <w:basedOn w:val="Normal"/>
    <w:rsid w:val="005377F3"/>
    <w:pPr>
      <w:spacing w:after="0"/>
    </w:pPr>
    <w:rPr>
      <w:rFonts w:ascii="Arial" w:eastAsia="MS Mincho" w:hAnsi="Arial"/>
      <w:sz w:val="20"/>
      <w:szCs w:val="20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vteams.alv.autoliv.int/sites/aeuaeequalityassurance/AEM%20Process%20wiki/acronyms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\ALEGlobalSWProcess\ProductDevelopment\Template\SW00TEM006_Generic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57034-8CE2-438A-8C39-C5988A8E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SW00TEM006_Generic_Word_Template.dotx</Template>
  <TotalTime>14071</TotalTime>
  <Pages>53</Pages>
  <Words>10039</Words>
  <Characters>57228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Design Template</vt:lpstr>
    </vt:vector>
  </TitlesOfParts>
  <Company>Autoliv Electronics and Mechatronics</Company>
  <LinksUpToDate>false</LinksUpToDate>
  <CharactersWithSpaces>67133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Design Template</dc:title>
  <dc:subject/>
  <dc:creator>Marion.Rakotonoelina</dc:creator>
  <cp:keywords/>
  <dc:description/>
  <cp:lastModifiedBy>Mirela Obada</cp:lastModifiedBy>
  <cp:revision>435</cp:revision>
  <cp:lastPrinted>2011-02-23T12:47:00Z</cp:lastPrinted>
  <dcterms:created xsi:type="dcterms:W3CDTF">2022-01-07T07:29:00Z</dcterms:created>
  <dcterms:modified xsi:type="dcterms:W3CDTF">2023-02-17T10:35:00Z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XAccess Type">
    <vt:lpwstr>Inherited</vt:lpwstr>
  </property>
  <property fmtid="{D5CDD505-2E9C-101B-9397-08002B2CF9AE}" pid="3" name="MXActiveVersion">
    <vt:lpwstr>X</vt:lpwstr>
  </property>
  <property fmtid="{D5CDD505-2E9C-101B-9397-08002B2CF9AE}" pid="4" name="MXActual_state_Preliminary">
    <vt:lpwstr>YYYY-MM-DD HH:MM</vt:lpwstr>
  </property>
  <property fmtid="{D5CDD505-2E9C-101B-9397-08002B2CF9AE}" pid="5" name="MXActual_state_Release">
    <vt:lpwstr>XXX</vt:lpwstr>
  </property>
  <property fmtid="{D5CDD505-2E9C-101B-9397-08002B2CF9AE}" pid="6" name="MXActual_state_Review">
    <vt:lpwstr>XXX</vt:lpwstr>
  </property>
  <property fmtid="{D5CDD505-2E9C-101B-9397-08002B2CF9AE}" pid="7" name="MXActual_state_Superceded">
    <vt:lpwstr>XXX</vt:lpwstr>
  </property>
  <property fmtid="{D5CDD505-2E9C-101B-9397-08002B2CF9AE}" pid="8" name="MXalvApplicationVersion">
    <vt:lpwstr/>
  </property>
  <property fmtid="{D5CDD505-2E9C-101B-9397-08002B2CF9AE}" pid="9" name="MXalvChangeDescription">
    <vt:lpwstr>xxx</vt:lpwstr>
  </property>
  <property fmtid="{D5CDD505-2E9C-101B-9397-08002B2CF9AE}" pid="10" name="MXAuthority">
    <vt:lpwstr>Process and method</vt:lpwstr>
  </property>
  <property fmtid="{D5CDD505-2E9C-101B-9397-08002B2CF9AE}" pid="11" name="MXAuthority_BusinessUnit">
    <vt:lpwstr/>
  </property>
  <property fmtid="{D5CDD505-2E9C-101B-9397-08002B2CF9AE}" pid="12" name="MXAuthority_Description">
    <vt:lpwstr>Description</vt:lpwstr>
  </property>
  <property fmtid="{D5CDD505-2E9C-101B-9397-08002B2CF9AE}" pid="13" name="MXAuthority_LocalNumber">
    <vt:lpwstr>XXXXX</vt:lpwstr>
  </property>
  <property fmtid="{D5CDD505-2E9C-101B-9397-08002B2CF9AE}" pid="14" name="MXAuthority_Owner">
    <vt:lpwstr>Name</vt:lpwstr>
  </property>
  <property fmtid="{D5CDD505-2E9C-101B-9397-08002B2CF9AE}" pid="15" name="MXAuthority_Program">
    <vt:lpwstr/>
  </property>
  <property fmtid="{D5CDD505-2E9C-101B-9397-08002B2CF9AE}" pid="16" name="MXCheckin Reason">
    <vt:lpwstr/>
  </property>
  <property fmtid="{D5CDD505-2E9C-101B-9397-08002B2CF9AE}" pid="17" name="MXCheckin User">
    <vt:lpwstr>Name</vt:lpwstr>
  </property>
  <property fmtid="{D5CDD505-2E9C-101B-9397-08002B2CF9AE}" pid="18" name="MXCurrent">
    <vt:lpwstr>Draft</vt:lpwstr>
  </property>
  <property fmtid="{D5CDD505-2E9C-101B-9397-08002B2CF9AE}" pid="19" name="MXCurrent.Localized">
    <vt:lpwstr>State</vt:lpwstr>
  </property>
  <property fmtid="{D5CDD505-2E9C-101B-9397-08002B2CF9AE}" pid="20" name="MXDescription">
    <vt:lpwstr/>
  </property>
  <property fmtid="{D5CDD505-2E9C-101B-9397-08002B2CF9AE}" pid="21" name="MXDesignated User">
    <vt:lpwstr>Unassigned</vt:lpwstr>
  </property>
  <property fmtid="{D5CDD505-2E9C-101B-9397-08002B2CF9AE}" pid="22" name="MXEmail">
    <vt:lpwstr>xxx.xxx@autoliv.com</vt:lpwstr>
  </property>
  <property fmtid="{D5CDD505-2E9C-101B-9397-08002B2CF9AE}" pid="23" name="MXFirstName">
    <vt:lpwstr>Firstname</vt:lpwstr>
  </property>
  <property fmtid="{D5CDD505-2E9C-101B-9397-08002B2CF9AE}" pid="24" name="MXIs Version Object">
    <vt:lpwstr>False</vt:lpwstr>
  </property>
  <property fmtid="{D5CDD505-2E9C-101B-9397-08002B2CF9AE}" pid="25" name="MXLanguage">
    <vt:lpwstr>English</vt:lpwstr>
  </property>
  <property fmtid="{D5CDD505-2E9C-101B-9397-08002B2CF9AE}" pid="26" name="MXLastName">
    <vt:lpwstr>Lastname</vt:lpwstr>
  </property>
  <property fmtid="{D5CDD505-2E9C-101B-9397-08002B2CF9AE}" pid="27" name="MXLatestVersion">
    <vt:lpwstr>X</vt:lpwstr>
  </property>
  <property fmtid="{D5CDD505-2E9C-101B-9397-08002B2CF9AE}" pid="28" name="MXMiddleName">
    <vt:lpwstr/>
  </property>
  <property fmtid="{D5CDD505-2E9C-101B-9397-08002B2CF9AE}" pid="29" name="MXMove Files To Version">
    <vt:lpwstr>False</vt:lpwstr>
  </property>
  <property fmtid="{D5CDD505-2E9C-101B-9397-08002B2CF9AE}" pid="30" name="MXName">
    <vt:lpwstr>EXXXXXX</vt:lpwstr>
  </property>
  <property fmtid="{D5CDD505-2E9C-101B-9397-08002B2CF9AE}" pid="31" name="MXOriginator">
    <vt:lpwstr>name</vt:lpwstr>
  </property>
  <property fmtid="{D5CDD505-2E9C-101B-9397-08002B2CF9AE}" pid="32" name="MXPolicy">
    <vt:lpwstr>ReviewPolicy</vt:lpwstr>
  </property>
  <property fmtid="{D5CDD505-2E9C-101B-9397-08002B2CF9AE}" pid="33" name="MXPolicy.Localized">
    <vt:lpwstr>ReviewPolicy</vt:lpwstr>
  </property>
  <property fmtid="{D5CDD505-2E9C-101B-9397-08002B2CF9AE}" pid="34" name="MXRevision">
    <vt:lpwstr>TBD</vt:lpwstr>
  </property>
  <property fmtid="{D5CDD505-2E9C-101B-9397-08002B2CF9AE}" pid="35" name="MXSignatures_state_Preliminary">
    <vt:lpwstr/>
  </property>
  <property fmtid="{D5CDD505-2E9C-101B-9397-08002B2CF9AE}" pid="36" name="MXSignatures_state_Release">
    <vt:lpwstr/>
  </property>
  <property fmtid="{D5CDD505-2E9C-101B-9397-08002B2CF9AE}" pid="37" name="MXSignatures_state_Review">
    <vt:lpwstr/>
  </property>
  <property fmtid="{D5CDD505-2E9C-101B-9397-08002B2CF9AE}" pid="38" name="MXSignatures_state_Superceded">
    <vt:lpwstr/>
  </property>
  <property fmtid="{D5CDD505-2E9C-101B-9397-08002B2CF9AE}" pid="39" name="MXSuspend Versioning">
    <vt:lpwstr>False</vt:lpwstr>
  </property>
  <property fmtid="{D5CDD505-2E9C-101B-9397-08002B2CF9AE}" pid="40" name="MXTitle">
    <vt:lpwstr> SW Detailed Design (DD)</vt:lpwstr>
  </property>
  <property fmtid="{D5CDD505-2E9C-101B-9397-08002B2CF9AE}" pid="41" name="MXType">
    <vt:lpwstr>Template</vt:lpwstr>
  </property>
  <property fmtid="{D5CDD505-2E9C-101B-9397-08002B2CF9AE}" pid="42" name="MXType.Localized">
    <vt:lpwstr>Template</vt:lpwstr>
  </property>
  <property fmtid="{D5CDD505-2E9C-101B-9397-08002B2CF9AE}" pid="43" name="MXUser">
    <vt:lpwstr>[Name]</vt:lpwstr>
  </property>
  <property fmtid="{D5CDD505-2E9C-101B-9397-08002B2CF9AE}" pid="44" name="MXVersion">
    <vt:lpwstr>TBD</vt:lpwstr>
  </property>
  <property fmtid="{D5CDD505-2E9C-101B-9397-08002B2CF9AE}" pid="45" name="MXActual_state_Released">
    <vt:lpwstr>2021-10</vt:lpwstr>
  </property>
  <property fmtid="{D5CDD505-2E9C-101B-9397-08002B2CF9AE}" pid="46" name="MXSignatures_state_Released">
    <vt:lpwstr/>
  </property>
  <property fmtid="{D5CDD505-2E9C-101B-9397-08002B2CF9AE}" pid="47" name="MXCheckin Date">
    <vt:lpwstr>YYYY-MM-DD HH:MM</vt:lpwstr>
  </property>
  <property fmtid="{D5CDD505-2E9C-101B-9397-08002B2CF9AE}" pid="48" name="MXRoute_In-Work_date">
    <vt:lpwstr/>
  </property>
  <property fmtid="{D5CDD505-2E9C-101B-9397-08002B2CF9AE}" pid="49" name="MXRoute_In-Work_name">
    <vt:lpwstr/>
  </property>
  <property fmtid="{D5CDD505-2E9C-101B-9397-08002B2CF9AE}" pid="50" name="MXRoute_Released_date">
    <vt:lpwstr/>
  </property>
  <property fmtid="{D5CDD505-2E9C-101B-9397-08002B2CF9AE}" pid="51" name="MXRoute_Released_name">
    <vt:lpwstr/>
  </property>
  <property fmtid="{D5CDD505-2E9C-101B-9397-08002B2CF9AE}" pid="52" name="MXRoute_Superseded_date">
    <vt:lpwstr/>
  </property>
  <property fmtid="{D5CDD505-2E9C-101B-9397-08002B2CF9AE}" pid="53" name="MXRoute_Superseded_name">
    <vt:lpwstr/>
  </property>
  <property fmtid="{D5CDD505-2E9C-101B-9397-08002B2CF9AE}" pid="54" name="MXDocTemplate_Rev">
    <vt:lpwstr>AEM_PROCESS_1.17.00</vt:lpwstr>
  </property>
  <property fmtid="{D5CDD505-2E9C-101B-9397-08002B2CF9AE}" pid="55" name="TemplateVersion">
    <vt:lpwstr>1.17.00</vt:lpwstr>
  </property>
  <property fmtid="{D5CDD505-2E9C-101B-9397-08002B2CF9AE}" pid="56" name="MXDocTemplate_State">
    <vt:lpwstr>Release</vt:lpwstr>
  </property>
  <property fmtid="{D5CDD505-2E9C-101B-9397-08002B2CF9AE}" pid="57" name="MXDocTemplate_Name">
    <vt:lpwstr>SW03TEM001</vt:lpwstr>
  </property>
</Properties>
</file>