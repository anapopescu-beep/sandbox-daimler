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2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8807"/>
      </w:tblGrid>
      <w:tr w:rsidR="005C791D" w:rsidRPr="009B063D" w14:paraId="1FB83352" w14:textId="77777777" w:rsidTr="00B06A7D">
        <w:trPr>
          <w:cantSplit/>
          <w:trHeight w:val="7873"/>
        </w:trPr>
        <w:tc>
          <w:tcPr>
            <w:tcW w:w="10225" w:type="dxa"/>
            <w:gridSpan w:val="2"/>
            <w:vAlign w:val="center"/>
          </w:tcPr>
          <w:p w14:paraId="7AC99BBA" w14:textId="2FD3E252" w:rsidR="00A60FD7" w:rsidRPr="00144C01" w:rsidRDefault="00A60FD7" w:rsidP="00A60FD7">
            <w:pPr>
              <w:pStyle w:val="FirstpageHeading"/>
              <w:rPr>
                <w:rFonts w:cs="Arial"/>
              </w:rPr>
            </w:pPr>
            <w:bookmarkStart w:id="0" w:name="_Hlk36730963"/>
            <w:r>
              <w:rPr>
                <w:rFonts w:cs="Arial"/>
              </w:rPr>
              <w:t>SCM</w:t>
            </w:r>
          </w:p>
          <w:p w14:paraId="33ECD51B" w14:textId="32CD158D" w:rsidR="005C791D" w:rsidRPr="00A72150" w:rsidRDefault="00A60FD7" w:rsidP="00A60FD7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  <w:r>
              <w:rPr>
                <w:rFonts w:cs="Arial"/>
              </w:rPr>
              <w:t>System Context Management</w:t>
            </w:r>
          </w:p>
        </w:tc>
      </w:tr>
      <w:tr w:rsidR="005C791D" w:rsidRPr="009B063D" w14:paraId="1BE1789B" w14:textId="77777777" w:rsidTr="00B06A7D">
        <w:trPr>
          <w:cantSplit/>
          <w:trHeight w:val="2361"/>
        </w:trPr>
        <w:tc>
          <w:tcPr>
            <w:tcW w:w="1418" w:type="dxa"/>
            <w:shd w:val="clear" w:color="auto" w:fill="1F497D" w:themeFill="text2"/>
            <w:vAlign w:val="center"/>
          </w:tcPr>
          <w:p w14:paraId="78958157" w14:textId="77777777" w:rsidR="005C791D" w:rsidRPr="00A72150" w:rsidRDefault="005C791D" w:rsidP="00B06A7D">
            <w:pPr>
              <w:spacing w:after="0"/>
              <w:jc w:val="center"/>
              <w:rPr>
                <w:b/>
                <w:sz w:val="48"/>
              </w:rPr>
            </w:pPr>
            <w:r w:rsidRPr="00F11761">
              <w:rPr>
                <w:rFonts w:ascii="Arial" w:hAnsi="Arial" w:cs="Arial"/>
                <w:b/>
                <w:noProof/>
                <w:color w:val="FFFFFF"/>
                <w:sz w:val="24"/>
              </w:rPr>
              <w:t>Summary</w:t>
            </w:r>
          </w:p>
        </w:tc>
        <w:tc>
          <w:tcPr>
            <w:tcW w:w="8807" w:type="dxa"/>
          </w:tcPr>
          <w:p w14:paraId="1A8FDB6C" w14:textId="77777777" w:rsidR="005C791D" w:rsidRPr="00A72150" w:rsidRDefault="00CF5576" w:rsidP="00B06A7D">
            <w:pPr>
              <w:pStyle w:val="Firstpage"/>
              <w:spacing w:before="600"/>
              <w:jc w:val="both"/>
              <w:rPr>
                <w:b/>
                <w:sz w:val="28"/>
                <w:szCs w:val="28"/>
                <w:lang w:val="en-US"/>
              </w:rPr>
            </w:pPr>
            <w:r w:rsidRPr="001F7F2D">
              <w:rPr>
                <w:rFonts w:cs="Arial"/>
                <w:sz w:val="20"/>
              </w:rPr>
              <w:t xml:space="preserve">This is the Software </w:t>
            </w:r>
            <w:r>
              <w:rPr>
                <w:rFonts w:cs="Arial"/>
                <w:sz w:val="20"/>
              </w:rPr>
              <w:t>Detailed Design Document</w:t>
            </w:r>
          </w:p>
        </w:tc>
      </w:tr>
    </w:tbl>
    <w:p w14:paraId="33DC98E4" w14:textId="77777777" w:rsidR="005C791D" w:rsidRDefault="005C791D" w:rsidP="005C791D"/>
    <w:tbl>
      <w:tblPr>
        <w:tblW w:w="10262" w:type="dxa"/>
        <w:tblInd w:w="-29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28"/>
        <w:gridCol w:w="3416"/>
        <w:gridCol w:w="3418"/>
      </w:tblGrid>
      <w:tr w:rsidR="005C791D" w:rsidRPr="00F90EF1" w14:paraId="4107EDF7" w14:textId="77777777" w:rsidTr="00B06A7D">
        <w:trPr>
          <w:cantSplit/>
          <w:trHeight w:val="251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30E240B7" w14:textId="77777777" w:rsidR="005C791D" w:rsidRPr="002E714C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Author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72D976CE" w14:textId="77777777" w:rsidR="005C791D" w:rsidRPr="00092777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Review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1BAFC43C" w14:textId="77777777" w:rsidR="005C791D" w:rsidRPr="002E714C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Approval</w:t>
            </w:r>
          </w:p>
        </w:tc>
      </w:tr>
      <w:tr w:rsidR="005C791D" w:rsidRPr="00F90EF1" w14:paraId="47F4EFF5" w14:textId="77777777" w:rsidTr="00B06A7D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40F119" w14:textId="53A5DE65" w:rsidR="005C791D" w:rsidRDefault="005C791D" w:rsidP="00B06A7D">
            <w:pPr>
              <w:spacing w:after="0"/>
              <w:rPr>
                <w:rFonts w:ascii="Arial" w:hAnsi="Arial" w:cs="Arial"/>
                <w:noProof/>
                <w:color w:val="000080"/>
                <w:sz w:val="20"/>
                <w:szCs w:val="20"/>
              </w:rPr>
            </w:pPr>
            <w:r w:rsidRPr="00F1292D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Title:</w:t>
            </w:r>
            <w:r w:rsidR="00B4511D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 Madalina Serban</w:t>
            </w:r>
          </w:p>
          <w:p w14:paraId="1E6E3A27" w14:textId="77777777" w:rsidR="005C791D" w:rsidRPr="002E714C" w:rsidRDefault="005C791D" w:rsidP="00B06A7D">
            <w:pPr>
              <w:spacing w:after="0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B9BD7E" w14:textId="77777777" w:rsidR="005C791D" w:rsidRPr="00F1292D" w:rsidRDefault="005C791D" w:rsidP="00B06A7D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A73DA6" w14:textId="77777777" w:rsidR="005C791D" w:rsidRPr="00F1292D" w:rsidRDefault="005C791D" w:rsidP="00B06A7D">
            <w:pPr>
              <w:spacing w:after="0"/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</w:tr>
      <w:tr w:rsidR="005C791D" w:rsidRPr="00092777" w14:paraId="43357F14" w14:textId="77777777" w:rsidTr="00B06A7D">
        <w:trPr>
          <w:cantSplit/>
          <w:trHeight w:val="79"/>
        </w:trPr>
        <w:tc>
          <w:tcPr>
            <w:tcW w:w="342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AA65E00" w14:textId="77777777" w:rsidR="005C791D" w:rsidRPr="00092777" w:rsidRDefault="005C791D" w:rsidP="00B06A7D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B70F13A" w14:textId="77777777" w:rsidR="005C791D" w:rsidRPr="00092777" w:rsidRDefault="005C791D" w:rsidP="00B06A7D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6E325FF" w14:textId="77777777" w:rsidR="005C791D" w:rsidRPr="00092777" w:rsidRDefault="005C791D" w:rsidP="00B06A7D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</w:tr>
      <w:tr w:rsidR="005C791D" w:rsidRPr="00F90EF1" w14:paraId="4EA70B29" w14:textId="77777777" w:rsidTr="00B06A7D">
        <w:trPr>
          <w:cantSplit/>
          <w:trHeight w:val="272"/>
        </w:trPr>
        <w:tc>
          <w:tcPr>
            <w:tcW w:w="1026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7658FB21" w14:textId="77777777" w:rsidR="005C791D" w:rsidRPr="002E714C" w:rsidRDefault="005C791D" w:rsidP="00B06A7D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Distribution</w:t>
            </w:r>
          </w:p>
        </w:tc>
      </w:tr>
      <w:tr w:rsidR="005C791D" w:rsidRPr="00F90EF1" w14:paraId="5256186B" w14:textId="77777777" w:rsidTr="00B06A7D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640C91" w14:textId="77777777" w:rsidR="005C791D" w:rsidRPr="00F1292D" w:rsidRDefault="005C791D" w:rsidP="00B06A7D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0E430D5E" w14:textId="77777777" w:rsidR="005C791D" w:rsidRPr="00F1292D" w:rsidRDefault="005C791D" w:rsidP="00B06A7D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6477D6" w14:textId="77777777" w:rsidR="005C791D" w:rsidRPr="00F1292D" w:rsidRDefault="005C791D" w:rsidP="00B06A7D">
            <w:pPr>
              <w:spacing w:after="0"/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</w:tr>
      <w:bookmarkEnd w:id="0"/>
    </w:tbl>
    <w:p w14:paraId="4BF3AC3E" w14:textId="77777777" w:rsidR="005C791D" w:rsidRPr="00430E47" w:rsidRDefault="005C791D" w:rsidP="005C791D">
      <w:pPr>
        <w:spacing w:after="0"/>
      </w:pPr>
    </w:p>
    <w:p w14:paraId="5E23AB86" w14:textId="77777777" w:rsidR="005C791D" w:rsidRDefault="005C791D"/>
    <w:p w14:paraId="19782E31" w14:textId="77777777" w:rsidR="003B330A" w:rsidRPr="00296B9F" w:rsidRDefault="003B330A" w:rsidP="00393CFA">
      <w:pPr>
        <w:pStyle w:val="Heading"/>
      </w:pPr>
      <w:bookmarkStart w:id="1" w:name="_Toc221000463"/>
      <w:r w:rsidRPr="00296B9F">
        <w:lastRenderedPageBreak/>
        <w:t>Table of content</w:t>
      </w:r>
    </w:p>
    <w:p w14:paraId="7D397969" w14:textId="1C16D8A8" w:rsidR="00BD3CA6" w:rsidRDefault="00A04572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"2-3" \t "Heading 1;1;Heading 2;2" </w:instrText>
      </w:r>
      <w:r>
        <w:rPr>
          <w:rFonts w:cs="Arial"/>
          <w:b w:val="0"/>
        </w:rPr>
        <w:fldChar w:fldCharType="separate"/>
      </w:r>
      <w:r w:rsidR="00BD3CA6">
        <w:t>1.1.</w:t>
      </w:r>
      <w:r w:rsidR="00BD3CA6"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 w:rsidR="00BD3CA6">
        <w:t>Revision history *</w:t>
      </w:r>
      <w:r w:rsidR="00BD3CA6">
        <w:tab/>
      </w:r>
      <w:r w:rsidR="00BD3CA6">
        <w:fldChar w:fldCharType="begin"/>
      </w:r>
      <w:r w:rsidR="00BD3CA6">
        <w:instrText xml:space="preserve"> PAGEREF _Toc144283691 \h </w:instrText>
      </w:r>
      <w:r w:rsidR="00BD3CA6">
        <w:fldChar w:fldCharType="separate"/>
      </w:r>
      <w:r w:rsidR="00BD3CA6">
        <w:t>4</w:t>
      </w:r>
      <w:r w:rsidR="00BD3CA6">
        <w:fldChar w:fldCharType="end"/>
      </w:r>
    </w:p>
    <w:p w14:paraId="20F39C98" w14:textId="24E7D11E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1.2.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Purpose and Scope</w:t>
      </w:r>
      <w:r>
        <w:tab/>
      </w:r>
      <w:r>
        <w:fldChar w:fldCharType="begin"/>
      </w:r>
      <w:r>
        <w:instrText xml:space="preserve"> PAGEREF _Toc144283692 \h </w:instrText>
      </w:r>
      <w:r>
        <w:fldChar w:fldCharType="separate"/>
      </w:r>
      <w:r>
        <w:t>4</w:t>
      </w:r>
      <w:r>
        <w:fldChar w:fldCharType="end"/>
      </w:r>
    </w:p>
    <w:p w14:paraId="3CCB38FA" w14:textId="507C2712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1.3.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Referenced documents</w:t>
      </w:r>
      <w:r>
        <w:tab/>
      </w:r>
      <w:r>
        <w:fldChar w:fldCharType="begin"/>
      </w:r>
      <w:r>
        <w:instrText xml:space="preserve"> PAGEREF _Toc144283693 \h </w:instrText>
      </w:r>
      <w:r>
        <w:fldChar w:fldCharType="separate"/>
      </w:r>
      <w:r>
        <w:t>4</w:t>
      </w:r>
      <w:r>
        <w:fldChar w:fldCharType="end"/>
      </w:r>
    </w:p>
    <w:p w14:paraId="5B55ACC7" w14:textId="33AB46C5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1.3.1.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External  documents</w:t>
      </w:r>
      <w:r>
        <w:tab/>
      </w:r>
      <w:r>
        <w:fldChar w:fldCharType="begin"/>
      </w:r>
      <w:r>
        <w:instrText xml:space="preserve"> PAGEREF _Toc144283694 \h </w:instrText>
      </w:r>
      <w:r>
        <w:fldChar w:fldCharType="separate"/>
      </w:r>
      <w:r>
        <w:t>4</w:t>
      </w:r>
      <w:r>
        <w:fldChar w:fldCharType="end"/>
      </w:r>
    </w:p>
    <w:p w14:paraId="00D245F5" w14:textId="672A2728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1.3.2.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Internal Documents</w:t>
      </w:r>
      <w:r>
        <w:tab/>
      </w:r>
      <w:r>
        <w:fldChar w:fldCharType="begin"/>
      </w:r>
      <w:r>
        <w:instrText xml:space="preserve"> PAGEREF _Toc144283695 \h </w:instrText>
      </w:r>
      <w:r>
        <w:fldChar w:fldCharType="separate"/>
      </w:r>
      <w:r>
        <w:t>4</w:t>
      </w:r>
      <w:r>
        <w:fldChar w:fldCharType="end"/>
      </w:r>
    </w:p>
    <w:p w14:paraId="1DD27E8E" w14:textId="485D6AD7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1.4.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Terminology and definitions</w:t>
      </w:r>
      <w:r>
        <w:tab/>
      </w:r>
      <w:r>
        <w:fldChar w:fldCharType="begin"/>
      </w:r>
      <w:r>
        <w:instrText xml:space="preserve"> PAGEREF _Toc144283696 \h </w:instrText>
      </w:r>
      <w:r>
        <w:fldChar w:fldCharType="separate"/>
      </w:r>
      <w:r>
        <w:t>4</w:t>
      </w:r>
      <w:r>
        <w:fldChar w:fldCharType="end"/>
      </w:r>
    </w:p>
    <w:p w14:paraId="2F4DCA0E" w14:textId="25364AEB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2.1.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Overview</w:t>
      </w:r>
      <w:r>
        <w:tab/>
      </w:r>
      <w:r>
        <w:fldChar w:fldCharType="begin"/>
      </w:r>
      <w:r>
        <w:instrText xml:space="preserve"> PAGEREF _Toc144283697 \h </w:instrText>
      </w:r>
      <w:r>
        <w:fldChar w:fldCharType="separate"/>
      </w:r>
      <w:r>
        <w:t>5</w:t>
      </w:r>
      <w:r>
        <w:fldChar w:fldCharType="end"/>
      </w:r>
    </w:p>
    <w:p w14:paraId="564D5077" w14:textId="7DC0125E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2.2.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Traceability</w:t>
      </w:r>
      <w:r>
        <w:tab/>
      </w:r>
      <w:r>
        <w:fldChar w:fldCharType="begin"/>
      </w:r>
      <w:r>
        <w:instrText xml:space="preserve"> PAGEREF _Toc144283698 \h </w:instrText>
      </w:r>
      <w:r>
        <w:fldChar w:fldCharType="separate"/>
      </w:r>
      <w:r>
        <w:t>5</w:t>
      </w:r>
      <w:r>
        <w:fldChar w:fldCharType="end"/>
      </w:r>
    </w:p>
    <w:p w14:paraId="6F14D176" w14:textId="3FFA7AEA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Services</w:t>
      </w:r>
      <w:r>
        <w:tab/>
      </w:r>
      <w:r>
        <w:fldChar w:fldCharType="begin"/>
      </w:r>
      <w:r>
        <w:instrText xml:space="preserve"> PAGEREF _Toc144283699 \h </w:instrText>
      </w:r>
      <w:r>
        <w:fldChar w:fldCharType="separate"/>
      </w:r>
      <w:r>
        <w:t>5</w:t>
      </w:r>
      <w:r>
        <w:fldChar w:fldCharType="end"/>
      </w:r>
    </w:p>
    <w:p w14:paraId="0CB49781" w14:textId="1EEE427F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scm_ManageSystemContextStorage</w:t>
      </w:r>
      <w:r>
        <w:tab/>
      </w:r>
      <w:r>
        <w:fldChar w:fldCharType="begin"/>
      </w:r>
      <w:r>
        <w:instrText xml:space="preserve"> PAGEREF _Toc144283700 \h </w:instrText>
      </w:r>
      <w:r>
        <w:fldChar w:fldCharType="separate"/>
      </w:r>
      <w:r>
        <w:t>5</w:t>
      </w:r>
      <w:r>
        <w:fldChar w:fldCharType="end"/>
      </w:r>
    </w:p>
    <w:p w14:paraId="0724D841" w14:textId="3664EC5B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SCM_runMonitoreExecutedCycle</w:t>
      </w:r>
      <w:r>
        <w:tab/>
      </w:r>
      <w:r>
        <w:fldChar w:fldCharType="begin"/>
      </w:r>
      <w:r>
        <w:instrText xml:space="preserve"> PAGEREF _Toc144283701 \h </w:instrText>
      </w:r>
      <w:r>
        <w:fldChar w:fldCharType="separate"/>
      </w:r>
      <w:r>
        <w:t>6</w:t>
      </w:r>
      <w:r>
        <w:fldChar w:fldCharType="end"/>
      </w:r>
    </w:p>
    <w:p w14:paraId="2B88E56B" w14:textId="3E6BB16B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SCM_runGetLastKL30LostStatus</w:t>
      </w:r>
      <w:r>
        <w:tab/>
      </w:r>
      <w:r>
        <w:fldChar w:fldCharType="begin"/>
      </w:r>
      <w:r>
        <w:instrText xml:space="preserve"> PAGEREF _Toc144283702 \h </w:instrText>
      </w:r>
      <w:r>
        <w:fldChar w:fldCharType="separate"/>
      </w:r>
      <w:r>
        <w:t>6</w:t>
      </w:r>
      <w:r>
        <w:fldChar w:fldCharType="end"/>
      </w:r>
    </w:p>
    <w:p w14:paraId="3DD60F5D" w14:textId="2115ED92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SCM_runGetLastTensioningState</w:t>
      </w:r>
      <w:r>
        <w:tab/>
      </w:r>
      <w:r>
        <w:fldChar w:fldCharType="begin"/>
      </w:r>
      <w:r>
        <w:instrText xml:space="preserve"> PAGEREF _Toc144283703 \h </w:instrText>
      </w:r>
      <w:r>
        <w:fldChar w:fldCharType="separate"/>
      </w:r>
      <w:r>
        <w:t>7</w:t>
      </w:r>
      <w:r>
        <w:fldChar w:fldCharType="end"/>
      </w:r>
    </w:p>
    <w:p w14:paraId="5818464A" w14:textId="2504A878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SCM_runManageSystemContext</w:t>
      </w:r>
      <w:r>
        <w:tab/>
      </w:r>
      <w:r>
        <w:fldChar w:fldCharType="begin"/>
      </w:r>
      <w:r>
        <w:instrText xml:space="preserve"> PAGEREF _Toc144283704 \h </w:instrText>
      </w:r>
      <w:r>
        <w:fldChar w:fldCharType="separate"/>
      </w:r>
      <w:r>
        <w:t>8</w:t>
      </w:r>
      <w:r>
        <w:fldChar w:fldCharType="end"/>
      </w:r>
    </w:p>
    <w:p w14:paraId="364D671D" w14:textId="087035AA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3.1.6.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SCM_runRestoreSystemContext</w:t>
      </w:r>
      <w:r>
        <w:tab/>
      </w:r>
      <w:r>
        <w:fldChar w:fldCharType="begin"/>
      </w:r>
      <w:r>
        <w:instrText xml:space="preserve"> PAGEREF _Toc144283705 \h </w:instrText>
      </w:r>
      <w:r>
        <w:fldChar w:fldCharType="separate"/>
      </w:r>
      <w:r>
        <w:t>8</w:t>
      </w:r>
      <w:r>
        <w:fldChar w:fldCharType="end"/>
      </w:r>
    </w:p>
    <w:p w14:paraId="5279A265" w14:textId="1AEC1926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3.1.7.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SCM_runWriteSystemContextShutdown</w:t>
      </w:r>
      <w:r>
        <w:tab/>
      </w:r>
      <w:r>
        <w:fldChar w:fldCharType="begin"/>
      </w:r>
      <w:r>
        <w:instrText xml:space="preserve"> PAGEREF _Toc144283706 \h </w:instrText>
      </w:r>
      <w:r>
        <w:fldChar w:fldCharType="separate"/>
      </w:r>
      <w:r>
        <w:t>9</w:t>
      </w:r>
      <w:r>
        <w:fldChar w:fldCharType="end"/>
      </w:r>
    </w:p>
    <w:p w14:paraId="1F57D4E2" w14:textId="183D5239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3.1.8.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SCM_CompareSystemContext</w:t>
      </w:r>
      <w:r>
        <w:tab/>
      </w:r>
      <w:r>
        <w:fldChar w:fldCharType="begin"/>
      </w:r>
      <w:r>
        <w:instrText xml:space="preserve"> PAGEREF _Toc144283707 \h </w:instrText>
      </w:r>
      <w:r>
        <w:fldChar w:fldCharType="separate"/>
      </w:r>
      <w:r>
        <w:t>10</w:t>
      </w:r>
      <w:r>
        <w:fldChar w:fldCharType="end"/>
      </w:r>
    </w:p>
    <w:p w14:paraId="078EB3ED" w14:textId="2584453B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3.1.9.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SCM_ComputeSystemContextChecksum</w:t>
      </w:r>
      <w:r>
        <w:tab/>
      </w:r>
      <w:r>
        <w:fldChar w:fldCharType="begin"/>
      </w:r>
      <w:r>
        <w:instrText xml:space="preserve"> PAGEREF _Toc144283708 \h </w:instrText>
      </w:r>
      <w:r>
        <w:fldChar w:fldCharType="separate"/>
      </w:r>
      <w:r>
        <w:t>11</w:t>
      </w:r>
      <w:r>
        <w:fldChar w:fldCharType="end"/>
      </w:r>
    </w:p>
    <w:p w14:paraId="08994C10" w14:textId="57AEA109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3.1.10.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SCM_GetReleaseInterruptionFlags</w:t>
      </w:r>
      <w:r>
        <w:tab/>
      </w:r>
      <w:r>
        <w:fldChar w:fldCharType="begin"/>
      </w:r>
      <w:r>
        <w:instrText xml:space="preserve"> PAGEREF _Toc144283709 \h </w:instrText>
      </w:r>
      <w:r>
        <w:fldChar w:fldCharType="separate"/>
      </w:r>
      <w:r>
        <w:t>12</w:t>
      </w:r>
      <w:r>
        <w:fldChar w:fldCharType="end"/>
      </w:r>
    </w:p>
    <w:p w14:paraId="7C07C7CB" w14:textId="596D9BE9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SCM_PrepareSystemContextStorage</w:t>
      </w:r>
      <w:r>
        <w:tab/>
      </w:r>
      <w:r>
        <w:fldChar w:fldCharType="begin"/>
      </w:r>
      <w:r>
        <w:instrText xml:space="preserve"> PAGEREF _Toc144283710 \h </w:instrText>
      </w:r>
      <w:r>
        <w:fldChar w:fldCharType="separate"/>
      </w:r>
      <w:r>
        <w:t>13</w:t>
      </w:r>
      <w:r>
        <w:fldChar w:fldCharType="end"/>
      </w:r>
    </w:p>
    <w:p w14:paraId="5188A99C" w14:textId="1DDA116D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SCM_RecoverSystemContext</w:t>
      </w:r>
      <w:r>
        <w:tab/>
      </w:r>
      <w:r>
        <w:fldChar w:fldCharType="begin"/>
      </w:r>
      <w:r>
        <w:instrText xml:space="preserve"> PAGEREF _Toc144283711 \h </w:instrText>
      </w:r>
      <w:r>
        <w:fldChar w:fldCharType="separate"/>
      </w:r>
      <w:r>
        <w:t>14</w:t>
      </w:r>
      <w:r>
        <w:fldChar w:fldCharType="end"/>
      </w:r>
    </w:p>
    <w:p w14:paraId="02DFB10C" w14:textId="00F048B4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scm_RecoverSystemContextContent</w:t>
      </w:r>
      <w:r>
        <w:tab/>
      </w:r>
      <w:r>
        <w:fldChar w:fldCharType="begin"/>
      </w:r>
      <w:r>
        <w:instrText xml:space="preserve"> PAGEREF _Toc144283712 \h </w:instrText>
      </w:r>
      <w:r>
        <w:fldChar w:fldCharType="separate"/>
      </w:r>
      <w:r>
        <w:t>15</w:t>
      </w:r>
      <w:r>
        <w:fldChar w:fldCharType="end"/>
      </w:r>
    </w:p>
    <w:p w14:paraId="5A97D800" w14:textId="16B7A314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SCM_runKL30bgSupervision</w:t>
      </w:r>
      <w:r>
        <w:tab/>
      </w:r>
      <w:r>
        <w:fldChar w:fldCharType="begin"/>
      </w:r>
      <w:r>
        <w:instrText xml:space="preserve"> PAGEREF _Toc144283713 \h </w:instrText>
      </w:r>
      <w:r>
        <w:fldChar w:fldCharType="separate"/>
      </w:r>
      <w:r>
        <w:t>16</w:t>
      </w:r>
      <w:r>
        <w:fldChar w:fldCharType="end"/>
      </w:r>
    </w:p>
    <w:p w14:paraId="0E464C26" w14:textId="561A7DA9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3.1.15.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SCM_StoreSystemContext</w:t>
      </w:r>
      <w:r>
        <w:tab/>
      </w:r>
      <w:r>
        <w:fldChar w:fldCharType="begin"/>
      </w:r>
      <w:r>
        <w:instrText xml:space="preserve"> PAGEREF _Toc144283714 \h </w:instrText>
      </w:r>
      <w:r>
        <w:fldChar w:fldCharType="separate"/>
      </w:r>
      <w:r>
        <w:t>16</w:t>
      </w:r>
      <w:r>
        <w:fldChar w:fldCharType="end"/>
      </w:r>
    </w:p>
    <w:p w14:paraId="39E4179C" w14:textId="50076B02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Variabiles</w:t>
      </w:r>
      <w:r>
        <w:tab/>
      </w:r>
      <w:r>
        <w:fldChar w:fldCharType="begin"/>
      </w:r>
      <w:r>
        <w:instrText xml:space="preserve"> PAGEREF _Toc144283715 \h </w:instrText>
      </w:r>
      <w:r>
        <w:fldChar w:fldCharType="separate"/>
      </w:r>
      <w:r>
        <w:t>17</w:t>
      </w:r>
      <w:r>
        <w:fldChar w:fldCharType="end"/>
      </w:r>
    </w:p>
    <w:p w14:paraId="7E6A9249" w14:textId="54B55CC2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SCM_u8LastInterruptedCycleNumber</w:t>
      </w:r>
      <w:r>
        <w:tab/>
      </w:r>
      <w:r>
        <w:fldChar w:fldCharType="begin"/>
      </w:r>
      <w:r>
        <w:instrText xml:space="preserve"> PAGEREF _Toc144283716 \h </w:instrText>
      </w:r>
      <w:r>
        <w:fldChar w:fldCharType="separate"/>
      </w:r>
      <w:r>
        <w:t>17</w:t>
      </w:r>
      <w:r>
        <w:fldChar w:fldCharType="end"/>
      </w:r>
    </w:p>
    <w:p w14:paraId="597AF9D2" w14:textId="5164C095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SCM_u8LastInterruptedCycleNumber_Mirror</w:t>
      </w:r>
      <w:r>
        <w:tab/>
      </w:r>
      <w:r>
        <w:fldChar w:fldCharType="begin"/>
      </w:r>
      <w:r>
        <w:instrText xml:space="preserve"> PAGEREF _Toc144283717 \h </w:instrText>
      </w:r>
      <w:r>
        <w:fldChar w:fldCharType="separate"/>
      </w:r>
      <w:r>
        <w:t>17</w:t>
      </w:r>
      <w:r>
        <w:fldChar w:fldCharType="end"/>
      </w:r>
    </w:p>
    <w:p w14:paraId="5DCEDE81" w14:textId="3A65AB19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scm_b8NeedSystemContextToBeKeptForCycle</w:t>
      </w:r>
      <w:r>
        <w:tab/>
      </w:r>
      <w:r>
        <w:fldChar w:fldCharType="begin"/>
      </w:r>
      <w:r>
        <w:instrText xml:space="preserve"> PAGEREF _Toc144283718 \h </w:instrText>
      </w:r>
      <w:r>
        <w:fldChar w:fldCharType="separate"/>
      </w:r>
      <w:r>
        <w:t>17</w:t>
      </w:r>
      <w:r>
        <w:fldChar w:fldCharType="end"/>
      </w:r>
    </w:p>
    <w:p w14:paraId="643AE64F" w14:textId="580034A1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SCM_b8ReleaseHasToBeTriggered</w:t>
      </w:r>
      <w:r>
        <w:tab/>
      </w:r>
      <w:r>
        <w:fldChar w:fldCharType="begin"/>
      </w:r>
      <w:r>
        <w:instrText xml:space="preserve"> PAGEREF _Toc144283719 \h </w:instrText>
      </w:r>
      <w:r>
        <w:fldChar w:fldCharType="separate"/>
      </w:r>
      <w:r>
        <w:t>18</w:t>
      </w:r>
      <w:r>
        <w:fldChar w:fldCharType="end"/>
      </w:r>
    </w:p>
    <w:p w14:paraId="42A250AC" w14:textId="3B6D4D0C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scm_bIsSystemContextReallocationRequested</w:t>
      </w:r>
      <w:r>
        <w:tab/>
      </w:r>
      <w:r>
        <w:fldChar w:fldCharType="begin"/>
      </w:r>
      <w:r>
        <w:instrText xml:space="preserve"> PAGEREF _Toc144283720 \h </w:instrText>
      </w:r>
      <w:r>
        <w:fldChar w:fldCharType="separate"/>
      </w:r>
      <w:r>
        <w:t>18</w:t>
      </w:r>
      <w:r>
        <w:fldChar w:fldCharType="end"/>
      </w:r>
    </w:p>
    <w:p w14:paraId="67FDA681" w14:textId="43445CFF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3.2.6.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scm_bIsSystemContextShutdownStored</w:t>
      </w:r>
      <w:r>
        <w:tab/>
      </w:r>
      <w:r>
        <w:fldChar w:fldCharType="begin"/>
      </w:r>
      <w:r>
        <w:instrText xml:space="preserve"> PAGEREF _Toc144283721 \h </w:instrText>
      </w:r>
      <w:r>
        <w:fldChar w:fldCharType="separate"/>
      </w:r>
      <w:r>
        <w:t>18</w:t>
      </w:r>
      <w:r>
        <w:fldChar w:fldCharType="end"/>
      </w:r>
    </w:p>
    <w:p w14:paraId="08E9A2C5" w14:textId="57F58EF8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3.2.7.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SCM_bIsSystemContextStorageRequested</w:t>
      </w:r>
      <w:r>
        <w:tab/>
      </w:r>
      <w:r>
        <w:fldChar w:fldCharType="begin"/>
      </w:r>
      <w:r>
        <w:instrText xml:space="preserve"> PAGEREF _Toc144283722 \h </w:instrText>
      </w:r>
      <w:r>
        <w:fldChar w:fldCharType="separate"/>
      </w:r>
      <w:r>
        <w:t>18</w:t>
      </w:r>
      <w:r>
        <w:fldChar w:fldCharType="end"/>
      </w:r>
    </w:p>
    <w:p w14:paraId="0616155E" w14:textId="191C1C23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3.2.8.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SCM_ENTER_CRITICAL_SECTION</w:t>
      </w:r>
      <w:r>
        <w:tab/>
      </w:r>
      <w:r>
        <w:fldChar w:fldCharType="begin"/>
      </w:r>
      <w:r>
        <w:instrText xml:space="preserve"> PAGEREF _Toc144283723 \h </w:instrText>
      </w:r>
      <w:r>
        <w:fldChar w:fldCharType="separate"/>
      </w:r>
      <w:r>
        <w:t>18</w:t>
      </w:r>
      <w:r>
        <w:fldChar w:fldCharType="end"/>
      </w:r>
    </w:p>
    <w:p w14:paraId="183E7AA9" w14:textId="16D372ED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3.2.9.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SCM_u32OldSystemTime</w:t>
      </w:r>
      <w:r>
        <w:tab/>
      </w:r>
      <w:r>
        <w:fldChar w:fldCharType="begin"/>
      </w:r>
      <w:r>
        <w:instrText xml:space="preserve"> PAGEREF _Toc144283724 \h </w:instrText>
      </w:r>
      <w:r>
        <w:fldChar w:fldCharType="separate"/>
      </w:r>
      <w:r>
        <w:t>19</w:t>
      </w:r>
      <w:r>
        <w:fldChar w:fldCharType="end"/>
      </w:r>
    </w:p>
    <w:p w14:paraId="2FF4721F" w14:textId="0F54FBF3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3.2.10.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scm_u8ExecutedCycleMemory</w:t>
      </w:r>
      <w:r>
        <w:tab/>
      </w:r>
      <w:r>
        <w:fldChar w:fldCharType="begin"/>
      </w:r>
      <w:r>
        <w:instrText xml:space="preserve"> PAGEREF _Toc144283725 \h </w:instrText>
      </w:r>
      <w:r>
        <w:fldChar w:fldCharType="separate"/>
      </w:r>
      <w:r>
        <w:t>19</w:t>
      </w:r>
      <w:r>
        <w:fldChar w:fldCharType="end"/>
      </w:r>
    </w:p>
    <w:p w14:paraId="4FCAE91A" w14:textId="000932A6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SCM_au8AbortionFlagsArray</w:t>
      </w:r>
      <w:r>
        <w:tab/>
      </w:r>
      <w:r>
        <w:fldChar w:fldCharType="begin"/>
      </w:r>
      <w:r>
        <w:instrText xml:space="preserve"> PAGEREF _Toc144283726 \h </w:instrText>
      </w:r>
      <w:r>
        <w:fldChar w:fldCharType="separate"/>
      </w:r>
      <w:r>
        <w:t>19</w:t>
      </w:r>
      <w:r>
        <w:fldChar w:fldCharType="end"/>
      </w:r>
    </w:p>
    <w:p w14:paraId="365D5C1E" w14:textId="42E4A1D0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scm_kau8ProductionCycleIdList</w:t>
      </w:r>
      <w:r>
        <w:tab/>
      </w:r>
      <w:r>
        <w:fldChar w:fldCharType="begin"/>
      </w:r>
      <w:r>
        <w:instrText xml:space="preserve"> PAGEREF _Toc144283727 \h </w:instrText>
      </w:r>
      <w:r>
        <w:fldChar w:fldCharType="separate"/>
      </w:r>
      <w:r>
        <w:t>19</w:t>
      </w:r>
      <w:r>
        <w:fldChar w:fldCharType="end"/>
      </w:r>
    </w:p>
    <w:p w14:paraId="36A3C44A" w14:textId="340CCFB3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scm_kau8ReleaseIdList</w:t>
      </w:r>
      <w:r>
        <w:tab/>
      </w:r>
      <w:r>
        <w:fldChar w:fldCharType="begin"/>
      </w:r>
      <w:r>
        <w:instrText xml:space="preserve"> PAGEREF _Toc144283728 \h </w:instrText>
      </w:r>
      <w:r>
        <w:fldChar w:fldCharType="separate"/>
      </w:r>
      <w:r>
        <w:t>19</w:t>
      </w:r>
      <w:r>
        <w:fldChar w:fldCharType="end"/>
      </w:r>
    </w:p>
    <w:p w14:paraId="43AE191C" w14:textId="55FE17AB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scm_kstDefautSystemContextValue</w:t>
      </w:r>
      <w:r>
        <w:tab/>
      </w:r>
      <w:r>
        <w:fldChar w:fldCharType="begin"/>
      </w:r>
      <w:r>
        <w:instrText xml:space="preserve"> PAGEREF _Toc144283729 \h </w:instrText>
      </w:r>
      <w:r>
        <w:fldChar w:fldCharType="separate"/>
      </w:r>
      <w:r>
        <w:t>20</w:t>
      </w:r>
      <w:r>
        <w:fldChar w:fldCharType="end"/>
      </w:r>
    </w:p>
    <w:p w14:paraId="090612EE" w14:textId="1652F87A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SCM_stSystemContextType</w:t>
      </w:r>
      <w:r>
        <w:tab/>
      </w:r>
      <w:r>
        <w:fldChar w:fldCharType="begin"/>
      </w:r>
      <w:r>
        <w:instrText xml:space="preserve"> PAGEREF _Toc144283730 \h </w:instrText>
      </w:r>
      <w:r>
        <w:fldChar w:fldCharType="separate"/>
      </w:r>
      <w:r>
        <w:t>20</w:t>
      </w:r>
      <w:r>
        <w:fldChar w:fldCharType="end"/>
      </w:r>
    </w:p>
    <w:p w14:paraId="4910DA13" w14:textId="153B2D0D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3.2.16.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scm_u16BatteryHysteresisThrs</w:t>
      </w:r>
      <w:r>
        <w:tab/>
      </w:r>
      <w:r>
        <w:fldChar w:fldCharType="begin"/>
      </w:r>
      <w:r>
        <w:instrText xml:space="preserve"> PAGEREF _Toc144283731 \h </w:instrText>
      </w:r>
      <w:r>
        <w:fldChar w:fldCharType="separate"/>
      </w:r>
      <w:r>
        <w:t>20</w:t>
      </w:r>
      <w:r>
        <w:fldChar w:fldCharType="end"/>
      </w:r>
    </w:p>
    <w:p w14:paraId="268AEBC9" w14:textId="33C7D2E1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3.2.17.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scm_u8IndexCurrentSystemContext</w:t>
      </w:r>
      <w:r>
        <w:tab/>
      </w:r>
      <w:r>
        <w:fldChar w:fldCharType="begin"/>
      </w:r>
      <w:r>
        <w:instrText xml:space="preserve"> PAGEREF _Toc144283732 \h </w:instrText>
      </w:r>
      <w:r>
        <w:fldChar w:fldCharType="separate"/>
      </w:r>
      <w:r>
        <w:t>20</w:t>
      </w:r>
      <w:r>
        <w:fldChar w:fldCharType="end"/>
      </w:r>
    </w:p>
    <w:p w14:paraId="3A84528A" w14:textId="47E3CAC8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3.2.18.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scm_u8LastPreparedIndex</w:t>
      </w:r>
      <w:r>
        <w:tab/>
      </w:r>
      <w:r>
        <w:fldChar w:fldCharType="begin"/>
      </w:r>
      <w:r>
        <w:instrText xml:space="preserve"> PAGEREF _Toc144283733 \h </w:instrText>
      </w:r>
      <w:r>
        <w:fldChar w:fldCharType="separate"/>
      </w:r>
      <w:r>
        <w:t>20</w:t>
      </w:r>
      <w:r>
        <w:fldChar w:fldCharType="end"/>
      </w:r>
    </w:p>
    <w:p w14:paraId="015F4DC8" w14:textId="26B46824" w:rsidR="00BD3CA6" w:rsidRDefault="00BD3CA6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3.2.19.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SCM_u8SystemContextReallocationStatus</w:t>
      </w:r>
      <w:r>
        <w:tab/>
      </w:r>
      <w:r>
        <w:fldChar w:fldCharType="begin"/>
      </w:r>
      <w:r>
        <w:instrText xml:space="preserve"> PAGEREF _Toc144283734 \h </w:instrText>
      </w:r>
      <w:r>
        <w:fldChar w:fldCharType="separate"/>
      </w:r>
      <w:r>
        <w:t>21</w:t>
      </w:r>
      <w:r>
        <w:fldChar w:fldCharType="end"/>
      </w:r>
    </w:p>
    <w:p w14:paraId="4037965F" w14:textId="1C68F839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Macros</w:t>
      </w:r>
      <w:r>
        <w:tab/>
      </w:r>
      <w:r>
        <w:fldChar w:fldCharType="begin"/>
      </w:r>
      <w:r>
        <w:instrText xml:space="preserve"> PAGEREF _Toc144283735 \h </w:instrText>
      </w:r>
      <w:r>
        <w:fldChar w:fldCharType="separate"/>
      </w:r>
      <w:r>
        <w:t>21</w:t>
      </w:r>
      <w:r>
        <w:fldChar w:fldCharType="end"/>
      </w:r>
    </w:p>
    <w:p w14:paraId="2F909481" w14:textId="781FF9D5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KU32_DELAY_SYSTEM_CONTEXT_STORAGE</w:t>
      </w:r>
      <w:r>
        <w:tab/>
      </w:r>
      <w:r>
        <w:fldChar w:fldCharType="begin"/>
      </w:r>
      <w:r>
        <w:instrText xml:space="preserve"> PAGEREF _Toc144283736 \h </w:instrText>
      </w:r>
      <w:r>
        <w:fldChar w:fldCharType="separate"/>
      </w:r>
      <w:r>
        <w:t>21</w:t>
      </w:r>
      <w:r>
        <w:fldChar w:fldCharType="end"/>
      </w:r>
    </w:p>
    <w:p w14:paraId="589DDD92" w14:textId="5A297F4F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KU32_KL30_MUL_FACTOR</w:t>
      </w:r>
      <w:r>
        <w:tab/>
      </w:r>
      <w:r>
        <w:fldChar w:fldCharType="begin"/>
      </w:r>
      <w:r>
        <w:instrText xml:space="preserve"> PAGEREF _Toc144283737 \h </w:instrText>
      </w:r>
      <w:r>
        <w:fldChar w:fldCharType="separate"/>
      </w:r>
      <w:r>
        <w:t>21</w:t>
      </w:r>
      <w:r>
        <w:fldChar w:fldCharType="end"/>
      </w:r>
    </w:p>
    <w:p w14:paraId="3B4A1988" w14:textId="205E4F87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KU32_KL30_DIV_FACTOR</w:t>
      </w:r>
      <w:r>
        <w:tab/>
      </w:r>
      <w:r>
        <w:fldChar w:fldCharType="begin"/>
      </w:r>
      <w:r>
        <w:instrText xml:space="preserve"> PAGEREF _Toc144283738 \h </w:instrText>
      </w:r>
      <w:r>
        <w:fldChar w:fldCharType="separate"/>
      </w:r>
      <w:r>
        <w:t>21</w:t>
      </w:r>
      <w:r>
        <w:fldChar w:fldCharType="end"/>
      </w:r>
    </w:p>
    <w:p w14:paraId="24C25B09" w14:textId="461360BD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KU8_SYSTEM_CONTEXT_BLOCK_ID_0</w:t>
      </w:r>
      <w:r>
        <w:tab/>
      </w:r>
      <w:r>
        <w:fldChar w:fldCharType="begin"/>
      </w:r>
      <w:r>
        <w:instrText xml:space="preserve"> PAGEREF _Toc144283739 \h </w:instrText>
      </w:r>
      <w:r>
        <w:fldChar w:fldCharType="separate"/>
      </w:r>
      <w:r>
        <w:t>21</w:t>
      </w:r>
      <w:r>
        <w:fldChar w:fldCharType="end"/>
      </w:r>
    </w:p>
    <w:p w14:paraId="4F2B3FEF" w14:textId="59C5D798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KU8_SYSTEM_CONTEXT_BLOCK_ID_1</w:t>
      </w:r>
      <w:r>
        <w:tab/>
      </w:r>
      <w:r>
        <w:fldChar w:fldCharType="begin"/>
      </w:r>
      <w:r>
        <w:instrText xml:space="preserve"> PAGEREF _Toc144283740 \h </w:instrText>
      </w:r>
      <w:r>
        <w:fldChar w:fldCharType="separate"/>
      </w:r>
      <w:r>
        <w:t>22</w:t>
      </w:r>
      <w:r>
        <w:fldChar w:fldCharType="end"/>
      </w:r>
    </w:p>
    <w:p w14:paraId="4940A198" w14:textId="7944BD23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3.3.6.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KU8_SYSTEM_CONTEXT_BLOCK_ID_2</w:t>
      </w:r>
      <w:r>
        <w:tab/>
      </w:r>
      <w:r>
        <w:fldChar w:fldCharType="begin"/>
      </w:r>
      <w:r>
        <w:instrText xml:space="preserve"> PAGEREF _Toc144283741 \h </w:instrText>
      </w:r>
      <w:r>
        <w:fldChar w:fldCharType="separate"/>
      </w:r>
      <w:r>
        <w:t>22</w:t>
      </w:r>
      <w:r>
        <w:fldChar w:fldCharType="end"/>
      </w:r>
    </w:p>
    <w:p w14:paraId="4F842207" w14:textId="592769A2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3.3.7.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CAL_SCM_CYCLE_PRIORITY</w:t>
      </w:r>
      <w:r>
        <w:tab/>
      </w:r>
      <w:r>
        <w:fldChar w:fldCharType="begin"/>
      </w:r>
      <w:r>
        <w:instrText xml:space="preserve"> PAGEREF _Toc144283742 \h </w:instrText>
      </w:r>
      <w:r>
        <w:fldChar w:fldCharType="separate"/>
      </w:r>
      <w:r>
        <w:t>22</w:t>
      </w:r>
      <w:r>
        <w:fldChar w:fldCharType="end"/>
      </w:r>
    </w:p>
    <w:p w14:paraId="1B1A5045" w14:textId="0E3D14B4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3.4.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Types</w:t>
      </w:r>
      <w:r>
        <w:tab/>
      </w:r>
      <w:r>
        <w:fldChar w:fldCharType="begin"/>
      </w:r>
      <w:r>
        <w:instrText xml:space="preserve"> PAGEREF _Toc144283743 \h </w:instrText>
      </w:r>
      <w:r>
        <w:fldChar w:fldCharType="separate"/>
      </w:r>
      <w:r>
        <w:t>22</w:t>
      </w:r>
      <w:r>
        <w:fldChar w:fldCharType="end"/>
      </w:r>
    </w:p>
    <w:p w14:paraId="5B8625DB" w14:textId="2D5AFC3E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3.4.1.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SCM_stSystemContextType</w:t>
      </w:r>
      <w:r>
        <w:tab/>
      </w:r>
      <w:r>
        <w:fldChar w:fldCharType="begin"/>
      </w:r>
      <w:r>
        <w:instrText xml:space="preserve"> PAGEREF _Toc144283744 \h </w:instrText>
      </w:r>
      <w:r>
        <w:fldChar w:fldCharType="separate"/>
      </w:r>
      <w:r>
        <w:t>22</w:t>
      </w:r>
      <w:r>
        <w:fldChar w:fldCharType="end"/>
      </w:r>
    </w:p>
    <w:p w14:paraId="446724A4" w14:textId="7DF5A925" w:rsidR="00BD3CA6" w:rsidRDefault="00BD3CA6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</w:t>
      </w:r>
      <w:r>
        <w:rPr>
          <w:rFonts w:asciiTheme="minorHAnsi" w:eastAsiaTheme="minorEastAsia" w:hAnsiTheme="minorHAnsi" w:cstheme="minorBidi"/>
          <w:b w:val="0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Constants</w:t>
      </w:r>
      <w:r>
        <w:tab/>
      </w:r>
      <w:r>
        <w:fldChar w:fldCharType="begin"/>
      </w:r>
      <w:r>
        <w:instrText xml:space="preserve"> PAGEREF _Toc144283745 \h </w:instrText>
      </w:r>
      <w:r>
        <w:fldChar w:fldCharType="separate"/>
      </w:r>
      <w:r>
        <w:t>22</w:t>
      </w:r>
      <w:r>
        <w:fldChar w:fldCharType="end"/>
      </w:r>
    </w:p>
    <w:p w14:paraId="43F57880" w14:textId="60944D92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3.5.1.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KU8_SYSTEM_CONTEXT_SIZE</w:t>
      </w:r>
      <w:r>
        <w:tab/>
      </w:r>
      <w:r>
        <w:fldChar w:fldCharType="begin"/>
      </w:r>
      <w:r>
        <w:instrText xml:space="preserve"> PAGEREF _Toc144283746 \h </w:instrText>
      </w:r>
      <w:r>
        <w:fldChar w:fldCharType="separate"/>
      </w:r>
      <w:r>
        <w:t>22</w:t>
      </w:r>
      <w:r>
        <w:fldChar w:fldCharType="end"/>
      </w:r>
    </w:p>
    <w:p w14:paraId="3B1CA6EF" w14:textId="7F9C2FEB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3.5.2.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KU8_MAX_SYSTEM_CONTEXT_SUBBLOCKS</w:t>
      </w:r>
      <w:r>
        <w:tab/>
      </w:r>
      <w:r>
        <w:fldChar w:fldCharType="begin"/>
      </w:r>
      <w:r>
        <w:instrText xml:space="preserve"> PAGEREF _Toc144283747 \h </w:instrText>
      </w:r>
      <w:r>
        <w:fldChar w:fldCharType="separate"/>
      </w:r>
      <w:r>
        <w:t>23</w:t>
      </w:r>
      <w:r>
        <w:fldChar w:fldCharType="end"/>
      </w:r>
    </w:p>
    <w:p w14:paraId="553CEFE5" w14:textId="5B23A01F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3.5.3.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KU8_REALLOCATION_NEEDED</w:t>
      </w:r>
      <w:r>
        <w:tab/>
      </w:r>
      <w:r>
        <w:fldChar w:fldCharType="begin"/>
      </w:r>
      <w:r>
        <w:instrText xml:space="preserve"> PAGEREF _Toc144283748 \h </w:instrText>
      </w:r>
      <w:r>
        <w:fldChar w:fldCharType="separate"/>
      </w:r>
      <w:r>
        <w:t>23</w:t>
      </w:r>
      <w:r>
        <w:fldChar w:fldCharType="end"/>
      </w:r>
    </w:p>
    <w:p w14:paraId="1DCC1290" w14:textId="05BF8763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lastRenderedPageBreak/>
        <w:t>3.5.4.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KU8_REALLOCATION_STARTED</w:t>
      </w:r>
      <w:r>
        <w:tab/>
      </w:r>
      <w:r>
        <w:fldChar w:fldCharType="begin"/>
      </w:r>
      <w:r>
        <w:instrText xml:space="preserve"> PAGEREF _Toc144283749 \h </w:instrText>
      </w:r>
      <w:r>
        <w:fldChar w:fldCharType="separate"/>
      </w:r>
      <w:r>
        <w:t>23</w:t>
      </w:r>
      <w:r>
        <w:fldChar w:fldCharType="end"/>
      </w:r>
    </w:p>
    <w:p w14:paraId="38F0E725" w14:textId="50230448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3.5.5.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KU8_REALLOCATION_FINISHED</w:t>
      </w:r>
      <w:r>
        <w:tab/>
      </w:r>
      <w:r>
        <w:fldChar w:fldCharType="begin"/>
      </w:r>
      <w:r>
        <w:instrText xml:space="preserve"> PAGEREF _Toc144283750 \h </w:instrText>
      </w:r>
      <w:r>
        <w:fldChar w:fldCharType="separate"/>
      </w:r>
      <w:r>
        <w:t>23</w:t>
      </w:r>
      <w:r>
        <w:fldChar w:fldCharType="end"/>
      </w:r>
    </w:p>
    <w:p w14:paraId="0CE03F33" w14:textId="6635C67B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3.5.6.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SCM_KU8_NUMBER_OF_RELEASE</w:t>
      </w:r>
      <w:r>
        <w:tab/>
      </w:r>
      <w:r>
        <w:fldChar w:fldCharType="begin"/>
      </w:r>
      <w:r>
        <w:instrText xml:space="preserve"> PAGEREF _Toc144283751 \h </w:instrText>
      </w:r>
      <w:r>
        <w:fldChar w:fldCharType="separate"/>
      </w:r>
      <w:r>
        <w:t>23</w:t>
      </w:r>
      <w:r>
        <w:fldChar w:fldCharType="end"/>
      </w:r>
    </w:p>
    <w:p w14:paraId="11E54951" w14:textId="4E6ACA01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3.5.7.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SCM_KU8_NUMBER_OF_PRODUCTION_CYCLE</w:t>
      </w:r>
      <w:r>
        <w:tab/>
      </w:r>
      <w:r>
        <w:fldChar w:fldCharType="begin"/>
      </w:r>
      <w:r>
        <w:instrText xml:space="preserve"> PAGEREF _Toc144283752 \h </w:instrText>
      </w:r>
      <w:r>
        <w:fldChar w:fldCharType="separate"/>
      </w:r>
      <w:r>
        <w:t>24</w:t>
      </w:r>
      <w:r>
        <w:fldChar w:fldCharType="end"/>
      </w:r>
    </w:p>
    <w:p w14:paraId="243A6E56" w14:textId="219B1643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3.5.8.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KU32_SW_PROTECTION_BIT_MASK</w:t>
      </w:r>
      <w:r>
        <w:tab/>
      </w:r>
      <w:r>
        <w:fldChar w:fldCharType="begin"/>
      </w:r>
      <w:r>
        <w:instrText xml:space="preserve"> PAGEREF _Toc144283753 \h </w:instrText>
      </w:r>
      <w:r>
        <w:fldChar w:fldCharType="separate"/>
      </w:r>
      <w:r>
        <w:t>24</w:t>
      </w:r>
      <w:r>
        <w:fldChar w:fldCharType="end"/>
      </w:r>
    </w:p>
    <w:p w14:paraId="70A79EC6" w14:textId="03A31214" w:rsidR="00BD3CA6" w:rsidRDefault="00BD3CA6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</w:pPr>
      <w:r>
        <w:t>3.5.9.</w:t>
      </w:r>
      <w:r>
        <w:rPr>
          <w:rFonts w:asciiTheme="minorHAnsi" w:eastAsiaTheme="minorEastAsia" w:hAnsiTheme="minorHAnsi" w:cstheme="minorBidi"/>
          <w:smallCaps w:val="0"/>
          <w:kern w:val="2"/>
          <w:sz w:val="22"/>
          <w:szCs w:val="22"/>
          <w:lang w:eastAsia="en-US"/>
          <w14:ligatures w14:val="standardContextual"/>
        </w:rPr>
        <w:tab/>
      </w:r>
      <w:r>
        <w:t>KU8_SW_PROTECTION_QUALIFIED_MASK</w:t>
      </w:r>
      <w:r>
        <w:tab/>
      </w:r>
      <w:r>
        <w:fldChar w:fldCharType="begin"/>
      </w:r>
      <w:r>
        <w:instrText xml:space="preserve"> PAGEREF _Toc144283754 \h </w:instrText>
      </w:r>
      <w:r>
        <w:fldChar w:fldCharType="separate"/>
      </w:r>
      <w:r>
        <w:t>24</w:t>
      </w:r>
      <w:r>
        <w:fldChar w:fldCharType="end"/>
      </w:r>
    </w:p>
    <w:p w14:paraId="284CF43A" w14:textId="69830159" w:rsidR="003B330A" w:rsidRPr="00296B9F" w:rsidRDefault="00A04572" w:rsidP="00A04572">
      <w:pPr>
        <w:tabs>
          <w:tab w:val="right" w:pos="9240"/>
          <w:tab w:val="right" w:pos="9480"/>
        </w:tabs>
      </w:pPr>
      <w:r>
        <w:rPr>
          <w:rFonts w:ascii="Arial" w:hAnsi="Arial" w:cs="Arial"/>
          <w:b/>
          <w:caps/>
          <w:sz w:val="20"/>
          <w:szCs w:val="20"/>
          <w:u w:val="single"/>
          <w:lang w:eastAsia="sv-SE"/>
        </w:rPr>
        <w:fldChar w:fldCharType="end"/>
      </w:r>
    </w:p>
    <w:bookmarkEnd w:id="1"/>
    <w:p w14:paraId="0A48231E" w14:textId="77777777" w:rsidR="001F3889" w:rsidRPr="00D961F5" w:rsidRDefault="001F3889" w:rsidP="001F3889">
      <w:pPr>
        <w:tabs>
          <w:tab w:val="right" w:pos="9240"/>
          <w:tab w:val="right" w:pos="9480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Table of Figures</w:t>
      </w:r>
    </w:p>
    <w:p w14:paraId="321EEB5C" w14:textId="30D10ABF" w:rsidR="001F3889" w:rsidRDefault="001F3889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D961F5">
        <w:rPr>
          <w:rFonts w:ascii="Arial" w:hAnsi="Arial" w:cs="Arial"/>
          <w:sz w:val="16"/>
          <w:szCs w:val="16"/>
        </w:rPr>
        <w:fldChar w:fldCharType="begin"/>
      </w:r>
      <w:r w:rsidRPr="00D961F5">
        <w:rPr>
          <w:rFonts w:ascii="Arial" w:hAnsi="Arial" w:cs="Arial"/>
          <w:sz w:val="16"/>
          <w:szCs w:val="16"/>
        </w:rPr>
        <w:instrText xml:space="preserve"> TOC \h \z \c "Figure" </w:instrText>
      </w:r>
      <w:r w:rsidRPr="00D961F5">
        <w:rPr>
          <w:rFonts w:ascii="Arial" w:hAnsi="Arial" w:cs="Arial"/>
          <w:sz w:val="16"/>
          <w:szCs w:val="16"/>
        </w:rPr>
        <w:fldChar w:fldCharType="separate"/>
      </w:r>
      <w:hyperlink w:anchor="_Toc144283669" w:history="1">
        <w:r w:rsidRPr="00E85E8D">
          <w:rPr>
            <w:rStyle w:val="Hyperlink"/>
            <w:noProof/>
          </w:rPr>
          <w:t>Figure 1:scm_ManageSystemContextStorage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_Toc144283669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7ECC1" w14:textId="1174BAC9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0" w:history="1">
        <w:r w:rsidR="001F3889" w:rsidRPr="00E85E8D">
          <w:rPr>
            <w:rStyle w:val="Hyperlink"/>
            <w:noProof/>
          </w:rPr>
          <w:t>Figure 2: SCM_runMonitoreExecutedCycle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_Toc144283670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6</w:t>
        </w:r>
        <w:r w:rsidR="001F3889">
          <w:rPr>
            <w:noProof/>
            <w:webHidden/>
          </w:rPr>
          <w:fldChar w:fldCharType="end"/>
        </w:r>
      </w:hyperlink>
    </w:p>
    <w:p w14:paraId="67829B20" w14:textId="7C32936D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1" w:history="1">
        <w:r w:rsidR="001F3889" w:rsidRPr="00E85E8D">
          <w:rPr>
            <w:rStyle w:val="Hyperlink"/>
            <w:noProof/>
          </w:rPr>
          <w:t>Figure 3: SCM_runGetLastKL30LostStatus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_Toc144283671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7</w:t>
        </w:r>
        <w:r w:rsidR="001F3889">
          <w:rPr>
            <w:noProof/>
            <w:webHidden/>
          </w:rPr>
          <w:fldChar w:fldCharType="end"/>
        </w:r>
      </w:hyperlink>
    </w:p>
    <w:p w14:paraId="188613DD" w14:textId="2A9504E2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2" w:history="1">
        <w:r w:rsidR="001F3889" w:rsidRPr="00E85E8D">
          <w:rPr>
            <w:rStyle w:val="Hyperlink"/>
            <w:noProof/>
          </w:rPr>
          <w:t>Figure 4: SCM_runGetLastTensioningState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_Toc144283672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8</w:t>
        </w:r>
        <w:r w:rsidR="001F3889">
          <w:rPr>
            <w:noProof/>
            <w:webHidden/>
          </w:rPr>
          <w:fldChar w:fldCharType="end"/>
        </w:r>
      </w:hyperlink>
    </w:p>
    <w:p w14:paraId="6AB4B4B6" w14:textId="4131CDEF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3" w:history="1">
        <w:r w:rsidR="001F3889" w:rsidRPr="00E85E8D">
          <w:rPr>
            <w:rStyle w:val="Hyperlink"/>
            <w:noProof/>
          </w:rPr>
          <w:t>Figure 5: SCM_runManageSystemContext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_Toc144283673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8</w:t>
        </w:r>
        <w:r w:rsidR="001F3889">
          <w:rPr>
            <w:noProof/>
            <w:webHidden/>
          </w:rPr>
          <w:fldChar w:fldCharType="end"/>
        </w:r>
      </w:hyperlink>
    </w:p>
    <w:p w14:paraId="3185A97F" w14:textId="3637A584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4" w:history="1">
        <w:r w:rsidR="001F3889" w:rsidRPr="00E85E8D">
          <w:rPr>
            <w:rStyle w:val="Hyperlink"/>
            <w:noProof/>
          </w:rPr>
          <w:t>Figure 6: SCM_runRestoreSystemContext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_Toc144283674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9</w:t>
        </w:r>
        <w:r w:rsidR="001F3889">
          <w:rPr>
            <w:noProof/>
            <w:webHidden/>
          </w:rPr>
          <w:fldChar w:fldCharType="end"/>
        </w:r>
      </w:hyperlink>
    </w:p>
    <w:p w14:paraId="6FC43EE2" w14:textId="45700F10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5" w:history="1">
        <w:r w:rsidR="001F3889" w:rsidRPr="00E85E8D">
          <w:rPr>
            <w:rStyle w:val="Hyperlink"/>
            <w:noProof/>
          </w:rPr>
          <w:t>Figure 7: SCM_runWriteSystemContextShutdown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_Toc144283675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10</w:t>
        </w:r>
        <w:r w:rsidR="001F3889">
          <w:rPr>
            <w:noProof/>
            <w:webHidden/>
          </w:rPr>
          <w:fldChar w:fldCharType="end"/>
        </w:r>
      </w:hyperlink>
    </w:p>
    <w:p w14:paraId="56AD4475" w14:textId="70964117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6" w:history="1">
        <w:r w:rsidR="001F3889" w:rsidRPr="00E85E8D">
          <w:rPr>
            <w:rStyle w:val="Hyperlink"/>
            <w:noProof/>
          </w:rPr>
          <w:t>Figure 8:SCM_CompareSystemContext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_Toc144283676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11</w:t>
        </w:r>
        <w:r w:rsidR="001F3889">
          <w:rPr>
            <w:noProof/>
            <w:webHidden/>
          </w:rPr>
          <w:fldChar w:fldCharType="end"/>
        </w:r>
      </w:hyperlink>
    </w:p>
    <w:p w14:paraId="50282D1F" w14:textId="427895C0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7" w:history="1">
        <w:r w:rsidR="001F3889" w:rsidRPr="00E85E8D">
          <w:rPr>
            <w:rStyle w:val="Hyperlink"/>
            <w:noProof/>
          </w:rPr>
          <w:t>Figure 9: SCM_ComputeSystemContextChecksum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_Toc144283677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12</w:t>
        </w:r>
        <w:r w:rsidR="001F3889">
          <w:rPr>
            <w:noProof/>
            <w:webHidden/>
          </w:rPr>
          <w:fldChar w:fldCharType="end"/>
        </w:r>
      </w:hyperlink>
    </w:p>
    <w:p w14:paraId="3057D854" w14:textId="294BE3B6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8" w:history="1">
        <w:r w:rsidR="001F3889" w:rsidRPr="00E85E8D">
          <w:rPr>
            <w:rStyle w:val="Hyperlink"/>
            <w:noProof/>
          </w:rPr>
          <w:t>Figure 10: SCM_GetReleaseInterruptionFlags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_Toc144283678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13</w:t>
        </w:r>
        <w:r w:rsidR="001F3889">
          <w:rPr>
            <w:noProof/>
            <w:webHidden/>
          </w:rPr>
          <w:fldChar w:fldCharType="end"/>
        </w:r>
      </w:hyperlink>
    </w:p>
    <w:p w14:paraId="3512CEBB" w14:textId="1472D995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79" w:history="1">
        <w:r w:rsidR="001F3889" w:rsidRPr="00E85E8D">
          <w:rPr>
            <w:rStyle w:val="Hyperlink"/>
            <w:noProof/>
          </w:rPr>
          <w:t>Figure 11: SCM_PrepareSystemContextStorage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_Toc144283679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14</w:t>
        </w:r>
        <w:r w:rsidR="001F3889">
          <w:rPr>
            <w:noProof/>
            <w:webHidden/>
          </w:rPr>
          <w:fldChar w:fldCharType="end"/>
        </w:r>
      </w:hyperlink>
    </w:p>
    <w:p w14:paraId="2D91A8F6" w14:textId="11617756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80" w:history="1">
        <w:r w:rsidR="001F3889" w:rsidRPr="00E85E8D">
          <w:rPr>
            <w:rStyle w:val="Hyperlink"/>
            <w:noProof/>
          </w:rPr>
          <w:t>Figure 12: SCM_RecoverSystemContext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_Toc144283680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15</w:t>
        </w:r>
        <w:r w:rsidR="001F3889">
          <w:rPr>
            <w:noProof/>
            <w:webHidden/>
          </w:rPr>
          <w:fldChar w:fldCharType="end"/>
        </w:r>
      </w:hyperlink>
    </w:p>
    <w:p w14:paraId="480BB4B7" w14:textId="176627F1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81" w:history="1">
        <w:r w:rsidR="001F3889" w:rsidRPr="00E85E8D">
          <w:rPr>
            <w:rStyle w:val="Hyperlink"/>
            <w:noProof/>
          </w:rPr>
          <w:t>Figure 13: scm_RecoverSystemContextContent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_Toc144283681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16</w:t>
        </w:r>
        <w:r w:rsidR="001F3889">
          <w:rPr>
            <w:noProof/>
            <w:webHidden/>
          </w:rPr>
          <w:fldChar w:fldCharType="end"/>
        </w:r>
      </w:hyperlink>
    </w:p>
    <w:p w14:paraId="0420B809" w14:textId="56C9FC4A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82" w:history="1">
        <w:r w:rsidR="001F3889" w:rsidRPr="00E85E8D">
          <w:rPr>
            <w:rStyle w:val="Hyperlink"/>
            <w:noProof/>
          </w:rPr>
          <w:t>Figure 14: SCM_runKL30bgSupervision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_Toc144283682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16</w:t>
        </w:r>
        <w:r w:rsidR="001F3889">
          <w:rPr>
            <w:noProof/>
            <w:webHidden/>
          </w:rPr>
          <w:fldChar w:fldCharType="end"/>
        </w:r>
      </w:hyperlink>
    </w:p>
    <w:p w14:paraId="7640E5CB" w14:textId="0E80A8B3" w:rsidR="001F3889" w:rsidRDefault="00000000">
      <w:pPr>
        <w:pStyle w:val="TableofFigures"/>
        <w:tabs>
          <w:tab w:val="right" w:leader="dot" w:pos="10055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44283683" w:history="1">
        <w:r w:rsidR="001F3889" w:rsidRPr="00E85E8D">
          <w:rPr>
            <w:rStyle w:val="Hyperlink"/>
            <w:noProof/>
          </w:rPr>
          <w:t>Figure 15:SCM_StoreSystemContext</w:t>
        </w:r>
        <w:r w:rsidR="001F3889">
          <w:rPr>
            <w:noProof/>
            <w:webHidden/>
          </w:rPr>
          <w:tab/>
        </w:r>
        <w:r w:rsidR="001F3889">
          <w:rPr>
            <w:noProof/>
            <w:webHidden/>
          </w:rPr>
          <w:fldChar w:fldCharType="begin"/>
        </w:r>
        <w:r w:rsidR="001F3889">
          <w:rPr>
            <w:noProof/>
            <w:webHidden/>
          </w:rPr>
          <w:instrText xml:space="preserve"> PAGEREF _Toc144283683 \h </w:instrText>
        </w:r>
        <w:r w:rsidR="001F3889">
          <w:rPr>
            <w:noProof/>
            <w:webHidden/>
          </w:rPr>
        </w:r>
        <w:r w:rsidR="001F3889">
          <w:rPr>
            <w:noProof/>
            <w:webHidden/>
          </w:rPr>
          <w:fldChar w:fldCharType="separate"/>
        </w:r>
        <w:r w:rsidR="001F3889">
          <w:rPr>
            <w:noProof/>
            <w:webHidden/>
          </w:rPr>
          <w:t>17</w:t>
        </w:r>
        <w:r w:rsidR="001F3889">
          <w:rPr>
            <w:noProof/>
            <w:webHidden/>
          </w:rPr>
          <w:fldChar w:fldCharType="end"/>
        </w:r>
      </w:hyperlink>
    </w:p>
    <w:p w14:paraId="2B42308F" w14:textId="32BC8340" w:rsidR="001278D5" w:rsidRPr="00296B9F" w:rsidRDefault="001F3889" w:rsidP="001F3889">
      <w:pPr>
        <w:pStyle w:val="Heading1"/>
        <w:numPr>
          <w:ilvl w:val="0"/>
          <w:numId w:val="0"/>
        </w:numPr>
        <w:ind w:left="567"/>
      </w:pPr>
      <w:r w:rsidRPr="00D961F5">
        <w:rPr>
          <w:b w:val="0"/>
          <w:bCs w:val="0"/>
          <w:color w:val="auto"/>
          <w:sz w:val="16"/>
          <w:szCs w:val="16"/>
        </w:rPr>
        <w:fldChar w:fldCharType="end"/>
      </w:r>
      <w:r w:rsidR="000E0290" w:rsidRPr="00296B9F">
        <w:br w:type="page"/>
      </w:r>
      <w:r w:rsidR="001278D5" w:rsidRPr="00296B9F">
        <w:lastRenderedPageBreak/>
        <w:t>General Information</w:t>
      </w:r>
    </w:p>
    <w:p w14:paraId="254DAF79" w14:textId="77777777" w:rsidR="00AA61CF" w:rsidRPr="00296B9F" w:rsidRDefault="00AA61CF" w:rsidP="00936489">
      <w:pPr>
        <w:pStyle w:val="Heading2"/>
      </w:pPr>
      <w:bookmarkStart w:id="2" w:name="_Toc144283691"/>
      <w:r w:rsidRPr="00296B9F">
        <w:t>Revision history</w:t>
      </w:r>
      <w:r w:rsidR="00CC7005">
        <w:t xml:space="preserve"> *</w:t>
      </w:r>
      <w:bookmarkEnd w:id="2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5"/>
        <w:gridCol w:w="1325"/>
        <w:gridCol w:w="2008"/>
        <w:gridCol w:w="4720"/>
      </w:tblGrid>
      <w:tr w:rsidR="00536511" w:rsidRPr="001079B6" w14:paraId="4A3C7066" w14:textId="77777777" w:rsidTr="001079B6">
        <w:tc>
          <w:tcPr>
            <w:tcW w:w="1125" w:type="dxa"/>
            <w:shd w:val="clear" w:color="auto" w:fill="000080"/>
          </w:tcPr>
          <w:p w14:paraId="30518069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Revision</w:t>
            </w:r>
          </w:p>
        </w:tc>
        <w:tc>
          <w:tcPr>
            <w:tcW w:w="1325" w:type="dxa"/>
            <w:shd w:val="clear" w:color="auto" w:fill="000080"/>
          </w:tcPr>
          <w:p w14:paraId="41B8129D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2008" w:type="dxa"/>
            <w:shd w:val="clear" w:color="auto" w:fill="000080"/>
          </w:tcPr>
          <w:p w14:paraId="4DAEDC0A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Author(s)</w:t>
            </w:r>
          </w:p>
        </w:tc>
        <w:tc>
          <w:tcPr>
            <w:tcW w:w="4720" w:type="dxa"/>
            <w:shd w:val="clear" w:color="auto" w:fill="000080"/>
          </w:tcPr>
          <w:p w14:paraId="483C3EA7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Description/comment</w:t>
            </w:r>
          </w:p>
        </w:tc>
      </w:tr>
      <w:tr w:rsidR="00536511" w:rsidRPr="001079B6" w14:paraId="75A4D301" w14:textId="77777777" w:rsidTr="001079B6">
        <w:tc>
          <w:tcPr>
            <w:tcW w:w="1125" w:type="dxa"/>
            <w:shd w:val="clear" w:color="auto" w:fill="auto"/>
          </w:tcPr>
          <w:p w14:paraId="0BB0C9D5" w14:textId="51B882DD" w:rsidR="00536511" w:rsidRPr="001079B6" w:rsidRDefault="00B4511D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</w:t>
            </w:r>
            <w:r w:rsidR="00DB32E5">
              <w:rPr>
                <w:rFonts w:ascii="Arial" w:hAnsi="Arial"/>
                <w:sz w:val="20"/>
                <w:szCs w:val="20"/>
              </w:rPr>
              <w:t>.3.2</w:t>
            </w:r>
          </w:p>
        </w:tc>
        <w:tc>
          <w:tcPr>
            <w:tcW w:w="1325" w:type="dxa"/>
            <w:shd w:val="clear" w:color="auto" w:fill="auto"/>
          </w:tcPr>
          <w:p w14:paraId="183B9C84" w14:textId="0D3A77CD" w:rsidR="00536511" w:rsidRPr="001079B6" w:rsidRDefault="00B4511D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08.30.2023</w:t>
            </w:r>
          </w:p>
        </w:tc>
        <w:tc>
          <w:tcPr>
            <w:tcW w:w="2008" w:type="dxa"/>
            <w:shd w:val="clear" w:color="auto" w:fill="auto"/>
          </w:tcPr>
          <w:p w14:paraId="41F026E8" w14:textId="58928831" w:rsidR="00536511" w:rsidRPr="001079B6" w:rsidRDefault="00B4511D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Madalina Serban</w:t>
            </w:r>
          </w:p>
        </w:tc>
        <w:tc>
          <w:tcPr>
            <w:tcW w:w="4720" w:type="dxa"/>
            <w:shd w:val="clear" w:color="auto" w:fill="auto"/>
          </w:tcPr>
          <w:p w14:paraId="3511598A" w14:textId="27BA60F9" w:rsidR="00536511" w:rsidRPr="001079B6" w:rsidRDefault="00B4511D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Initial revision</w:t>
            </w:r>
          </w:p>
        </w:tc>
      </w:tr>
      <w:tr w:rsidR="00536511" w:rsidRPr="001079B6" w14:paraId="29ACF12C" w14:textId="77777777" w:rsidTr="001079B6">
        <w:tc>
          <w:tcPr>
            <w:tcW w:w="1125" w:type="dxa"/>
            <w:shd w:val="clear" w:color="auto" w:fill="auto"/>
          </w:tcPr>
          <w:p w14:paraId="4F3FBF54" w14:textId="06D73404" w:rsidR="00536511" w:rsidRPr="001079B6" w:rsidRDefault="00DB32E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1.1.3.</w:t>
            </w:r>
            <w:r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14:paraId="5B9BDDFE" w14:textId="4C9936C4" w:rsidR="00536511" w:rsidRPr="001079B6" w:rsidRDefault="00DB32E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08.30.2023</w:t>
            </w:r>
          </w:p>
        </w:tc>
        <w:tc>
          <w:tcPr>
            <w:tcW w:w="2008" w:type="dxa"/>
            <w:shd w:val="clear" w:color="auto" w:fill="auto"/>
          </w:tcPr>
          <w:p w14:paraId="05A0495F" w14:textId="47062782" w:rsidR="00536511" w:rsidRPr="001079B6" w:rsidRDefault="00DB32E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Madalina Serban</w:t>
            </w:r>
          </w:p>
        </w:tc>
        <w:tc>
          <w:tcPr>
            <w:tcW w:w="4720" w:type="dxa"/>
            <w:shd w:val="clear" w:color="auto" w:fill="auto"/>
          </w:tcPr>
          <w:p w14:paraId="712B6ACB" w14:textId="593D776A" w:rsidR="00536511" w:rsidRPr="001079B6" w:rsidRDefault="00DB32E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Updated  revision</w:t>
            </w:r>
          </w:p>
        </w:tc>
      </w:tr>
      <w:tr w:rsidR="00536511" w:rsidRPr="001079B6" w14:paraId="15CB9EB0" w14:textId="77777777" w:rsidTr="001079B6">
        <w:tc>
          <w:tcPr>
            <w:tcW w:w="1125" w:type="dxa"/>
            <w:shd w:val="clear" w:color="auto" w:fill="auto"/>
          </w:tcPr>
          <w:p w14:paraId="6AACEF89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325" w:type="dxa"/>
            <w:shd w:val="clear" w:color="auto" w:fill="auto"/>
          </w:tcPr>
          <w:p w14:paraId="076E50B6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8" w:type="dxa"/>
            <w:shd w:val="clear" w:color="auto" w:fill="auto"/>
          </w:tcPr>
          <w:p w14:paraId="2E1B05D9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720" w:type="dxa"/>
            <w:shd w:val="clear" w:color="auto" w:fill="auto"/>
          </w:tcPr>
          <w:p w14:paraId="5DBC245B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F93816E" w14:textId="77777777" w:rsidR="00CC7005" w:rsidRPr="00CC7005" w:rsidRDefault="00CC7005" w:rsidP="00CC7005">
      <w:pPr>
        <w:rPr>
          <w:i/>
          <w:sz w:val="16"/>
          <w:szCs w:val="16"/>
        </w:rPr>
      </w:pPr>
      <w:r w:rsidRPr="00CC7005">
        <w:rPr>
          <w:i/>
          <w:sz w:val="16"/>
          <w:szCs w:val="16"/>
        </w:rPr>
        <w:t xml:space="preserve">* </w:t>
      </w:r>
      <w:r>
        <w:rPr>
          <w:i/>
          <w:sz w:val="16"/>
          <w:szCs w:val="16"/>
        </w:rPr>
        <w:t>Template history is</w:t>
      </w:r>
      <w:r w:rsidRPr="00CC7005">
        <w:rPr>
          <w:i/>
          <w:sz w:val="16"/>
          <w:szCs w:val="16"/>
        </w:rPr>
        <w:t xml:space="preserve"> found in the CM tool used for templates</w:t>
      </w:r>
    </w:p>
    <w:p w14:paraId="18D93B58" w14:textId="77777777" w:rsidR="001278D5" w:rsidRDefault="001278D5" w:rsidP="00936489">
      <w:pPr>
        <w:pStyle w:val="Heading2"/>
      </w:pPr>
      <w:bookmarkStart w:id="3" w:name="_Toc144283692"/>
      <w:r w:rsidRPr="00296B9F">
        <w:t>Purpose</w:t>
      </w:r>
      <w:r w:rsidR="007A1E23" w:rsidRPr="00296B9F">
        <w:t xml:space="preserve"> and Scope</w:t>
      </w:r>
      <w:bookmarkEnd w:id="3"/>
    </w:p>
    <w:p w14:paraId="60C66566" w14:textId="77777777" w:rsidR="00911A72" w:rsidRPr="00EF24E2" w:rsidRDefault="00911A72" w:rsidP="00911A72">
      <w:pPr>
        <w:rPr>
          <w:rStyle w:val="Blue"/>
        </w:rPr>
      </w:pPr>
      <w:r w:rsidRPr="00EF24E2">
        <w:rPr>
          <w:rStyle w:val="Blue"/>
        </w:rPr>
        <w:t>The review of this document is done thanks to …</w:t>
      </w:r>
    </w:p>
    <w:p w14:paraId="362CF05E" w14:textId="77777777" w:rsidR="001278D5" w:rsidRPr="00F1292D" w:rsidRDefault="001278D5" w:rsidP="001278D5">
      <w:pPr>
        <w:rPr>
          <w:rStyle w:val="Blue"/>
        </w:rPr>
      </w:pPr>
      <w:r w:rsidRPr="00F1292D">
        <w:rPr>
          <w:rStyle w:val="Blue"/>
        </w:rPr>
        <w:t>The purpose of this document is…</w:t>
      </w:r>
    </w:p>
    <w:p w14:paraId="750E18B7" w14:textId="77777777" w:rsidR="001278D5" w:rsidRPr="00296B9F" w:rsidRDefault="001278D5" w:rsidP="00936489">
      <w:pPr>
        <w:pStyle w:val="Heading2"/>
      </w:pPr>
      <w:bookmarkStart w:id="4" w:name="_Toc221000464"/>
      <w:bookmarkStart w:id="5" w:name="_Toc144283693"/>
      <w:r w:rsidRPr="00296B9F">
        <w:t>Reference</w:t>
      </w:r>
      <w:r w:rsidR="00EF24E2">
        <w:t>d</w:t>
      </w:r>
      <w:r w:rsidRPr="00296B9F">
        <w:t xml:space="preserve"> documents</w:t>
      </w:r>
      <w:bookmarkEnd w:id="4"/>
      <w:bookmarkEnd w:id="5"/>
    </w:p>
    <w:p w14:paraId="38D72B21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6" w:name="_Toc144283694"/>
      <w:r>
        <w:t xml:space="preserve">External </w:t>
      </w:r>
      <w:r w:rsidR="001278D5" w:rsidRPr="00296B9F">
        <w:t xml:space="preserve"> documents</w:t>
      </w:r>
      <w:bookmarkEnd w:id="6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2A705482" w14:textId="77777777" w:rsidTr="001079B6">
        <w:tc>
          <w:tcPr>
            <w:tcW w:w="993" w:type="dxa"/>
            <w:shd w:val="clear" w:color="auto" w:fill="000080"/>
          </w:tcPr>
          <w:p w14:paraId="319E5433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2210FFBF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0130065A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3FA0DC3D" w14:textId="77777777" w:rsidTr="001079B6">
        <w:tc>
          <w:tcPr>
            <w:tcW w:w="993" w:type="dxa"/>
            <w:shd w:val="clear" w:color="auto" w:fill="auto"/>
          </w:tcPr>
          <w:p w14:paraId="3266C057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2AEDA907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7A7A4473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473EB1FD" w14:textId="77777777" w:rsidTr="001079B6">
        <w:tc>
          <w:tcPr>
            <w:tcW w:w="993" w:type="dxa"/>
            <w:shd w:val="clear" w:color="auto" w:fill="auto"/>
          </w:tcPr>
          <w:p w14:paraId="192DD3F9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0E29B9B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71C5AB04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6882686B" w14:textId="77777777" w:rsidTr="001079B6">
        <w:tc>
          <w:tcPr>
            <w:tcW w:w="993" w:type="dxa"/>
            <w:shd w:val="clear" w:color="auto" w:fill="auto"/>
          </w:tcPr>
          <w:p w14:paraId="4B3F025D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4B4A8041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427089F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ECB499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7" w:name="_Toc144283695"/>
      <w:r>
        <w:t>Internal</w:t>
      </w:r>
      <w:r w:rsidR="001278D5" w:rsidRPr="00296B9F">
        <w:t xml:space="preserve"> Documents</w:t>
      </w:r>
      <w:bookmarkEnd w:id="7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2076C7C6" w14:textId="77777777" w:rsidTr="001079B6">
        <w:tc>
          <w:tcPr>
            <w:tcW w:w="993" w:type="dxa"/>
            <w:shd w:val="clear" w:color="auto" w:fill="000080"/>
          </w:tcPr>
          <w:p w14:paraId="2CD948B8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26C78D7E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508BDBA9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2941AEA9" w14:textId="77777777" w:rsidTr="001079B6">
        <w:tc>
          <w:tcPr>
            <w:tcW w:w="993" w:type="dxa"/>
            <w:shd w:val="clear" w:color="auto" w:fill="auto"/>
          </w:tcPr>
          <w:p w14:paraId="07DAC78E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6F265725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2CEA0800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7189B1C2" w14:textId="77777777" w:rsidTr="001079B6">
        <w:trPr>
          <w:trHeight w:val="143"/>
        </w:trPr>
        <w:tc>
          <w:tcPr>
            <w:tcW w:w="993" w:type="dxa"/>
            <w:shd w:val="clear" w:color="auto" w:fill="auto"/>
          </w:tcPr>
          <w:p w14:paraId="57D647E2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529095AC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FCAC8E5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48591C2D" w14:textId="77777777" w:rsidTr="001079B6">
        <w:tc>
          <w:tcPr>
            <w:tcW w:w="993" w:type="dxa"/>
            <w:shd w:val="clear" w:color="auto" w:fill="auto"/>
          </w:tcPr>
          <w:p w14:paraId="4A756500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14B07EDA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51FF4078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2A9A2E88" w14:textId="77777777" w:rsidTr="001079B6">
        <w:tc>
          <w:tcPr>
            <w:tcW w:w="993" w:type="dxa"/>
            <w:shd w:val="clear" w:color="auto" w:fill="auto"/>
          </w:tcPr>
          <w:p w14:paraId="1D9AC95C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562B8E2F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5FFA9104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7F7D658" w14:textId="77777777" w:rsidR="003040B8" w:rsidRDefault="00936489" w:rsidP="009B7FCF">
      <w:pPr>
        <w:pStyle w:val="Heading2"/>
      </w:pPr>
      <w:bookmarkStart w:id="8" w:name="_Toc144283696"/>
      <w:r w:rsidRPr="00936489">
        <w:t>Terminology and definitions</w:t>
      </w:r>
      <w:bookmarkEnd w:id="8"/>
    </w:p>
    <w:p w14:paraId="79E6DDFC" w14:textId="77777777" w:rsidR="003040B8" w:rsidRPr="005F7491" w:rsidRDefault="003040B8" w:rsidP="003040B8">
      <w:pPr>
        <w:rPr>
          <w:rFonts w:ascii="Arial" w:hAnsi="Arial"/>
          <w:color w:val="0000FF" w:themeColor="hyperlink"/>
          <w:sz w:val="20"/>
          <w:szCs w:val="20"/>
          <w:u w:val="single"/>
        </w:rPr>
      </w:pPr>
      <w:bookmarkStart w:id="9" w:name="_Hlk36732142"/>
      <w:r>
        <w:t xml:space="preserve">The generic </w:t>
      </w:r>
      <w:r>
        <w:rPr>
          <w:rFonts w:ascii="Arial" w:hAnsi="Arial"/>
          <w:sz w:val="20"/>
          <w:szCs w:val="20"/>
        </w:rPr>
        <w:t xml:space="preserve">acronyms are available in the </w:t>
      </w:r>
      <w:hyperlink r:id="rId8" w:history="1">
        <w:r w:rsidRPr="00AB5045">
          <w:rPr>
            <w:rStyle w:val="Hyperlink"/>
            <w:rFonts w:ascii="Arial" w:hAnsi="Arial"/>
            <w:sz w:val="20"/>
            <w:szCs w:val="20"/>
          </w:rPr>
          <w:t>AEM process and method wiki</w:t>
        </w:r>
      </w:hyperlink>
      <w:bookmarkEnd w:id="9"/>
    </w:p>
    <w:p w14:paraId="28DEFBAB" w14:textId="77777777" w:rsidR="003040B8" w:rsidRPr="003040B8" w:rsidRDefault="003040B8" w:rsidP="003040B8"/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7320"/>
      </w:tblGrid>
      <w:tr w:rsidR="00936489" w:rsidRPr="001079B6" w14:paraId="650D7702" w14:textId="77777777" w:rsidTr="00936489">
        <w:tc>
          <w:tcPr>
            <w:tcW w:w="1858" w:type="dxa"/>
            <w:shd w:val="clear" w:color="auto" w:fill="000080"/>
          </w:tcPr>
          <w:p w14:paraId="0D6990FD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Terminology</w:t>
            </w:r>
          </w:p>
        </w:tc>
        <w:tc>
          <w:tcPr>
            <w:tcW w:w="7320" w:type="dxa"/>
            <w:shd w:val="clear" w:color="auto" w:fill="000080"/>
          </w:tcPr>
          <w:p w14:paraId="25EBE06D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Meaning</w:t>
            </w:r>
          </w:p>
        </w:tc>
      </w:tr>
      <w:tr w:rsidR="00936489" w:rsidRPr="001079B6" w14:paraId="2DA266B0" w14:textId="77777777" w:rsidTr="00936489">
        <w:tc>
          <w:tcPr>
            <w:tcW w:w="1858" w:type="dxa"/>
            <w:shd w:val="clear" w:color="auto" w:fill="auto"/>
          </w:tcPr>
          <w:p w14:paraId="509B7785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AAU</w:t>
            </w:r>
          </w:p>
        </w:tc>
        <w:tc>
          <w:tcPr>
            <w:tcW w:w="7320" w:type="dxa"/>
            <w:shd w:val="clear" w:color="auto" w:fill="auto"/>
          </w:tcPr>
          <w:p w14:paraId="77450374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Atomic architectural unit</w:t>
            </w:r>
          </w:p>
        </w:tc>
      </w:tr>
      <w:tr w:rsidR="00936489" w:rsidRPr="001079B6" w14:paraId="74012B9C" w14:textId="77777777" w:rsidTr="00936489">
        <w:tc>
          <w:tcPr>
            <w:tcW w:w="1858" w:type="dxa"/>
            <w:shd w:val="clear" w:color="auto" w:fill="auto"/>
          </w:tcPr>
          <w:p w14:paraId="4A4A36FE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SW</w:t>
            </w:r>
          </w:p>
        </w:tc>
        <w:tc>
          <w:tcPr>
            <w:tcW w:w="7320" w:type="dxa"/>
            <w:shd w:val="clear" w:color="auto" w:fill="auto"/>
          </w:tcPr>
          <w:p w14:paraId="1C2C8BF0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software</w:t>
            </w:r>
          </w:p>
        </w:tc>
      </w:tr>
      <w:tr w:rsidR="00936489" w:rsidRPr="001079B6" w14:paraId="279E0145" w14:textId="77777777" w:rsidTr="00936489">
        <w:tc>
          <w:tcPr>
            <w:tcW w:w="1858" w:type="dxa"/>
            <w:shd w:val="clear" w:color="auto" w:fill="auto"/>
          </w:tcPr>
          <w:p w14:paraId="6BF2ED11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320" w:type="dxa"/>
            <w:shd w:val="clear" w:color="auto" w:fill="auto"/>
          </w:tcPr>
          <w:p w14:paraId="617D8682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73A377F3" w14:textId="77777777" w:rsidR="00936489" w:rsidRPr="00936489" w:rsidRDefault="00936489" w:rsidP="00936489"/>
    <w:p w14:paraId="613D94D8" w14:textId="77777777" w:rsidR="00936489" w:rsidRPr="00936489" w:rsidRDefault="00936489" w:rsidP="00936489"/>
    <w:p w14:paraId="12840E25" w14:textId="77777777" w:rsidR="00936489" w:rsidRPr="00936489" w:rsidRDefault="00936489" w:rsidP="00936489"/>
    <w:p w14:paraId="6F1F5597" w14:textId="77777777" w:rsidR="00501E39" w:rsidRPr="00296B9F" w:rsidRDefault="000E0290" w:rsidP="000827F5">
      <w:pPr>
        <w:pStyle w:val="Heading1"/>
      </w:pPr>
      <w:r w:rsidRPr="00296B9F">
        <w:br w:type="page"/>
      </w:r>
      <w:r w:rsidR="000264EA">
        <w:lastRenderedPageBreak/>
        <w:t xml:space="preserve"> </w:t>
      </w:r>
      <w:r w:rsidR="00C70364" w:rsidRPr="00C87ACD">
        <w:t xml:space="preserve">SW </w:t>
      </w:r>
      <w:r w:rsidR="000827F5">
        <w:t>Module Detailed Design</w:t>
      </w:r>
    </w:p>
    <w:p w14:paraId="20236BE2" w14:textId="77777777" w:rsidR="00055C49" w:rsidRDefault="00527700" w:rsidP="00FA0F12">
      <w:pPr>
        <w:pStyle w:val="Heading2"/>
      </w:pPr>
      <w:bookmarkStart w:id="10" w:name="_Toc144283697"/>
      <w:r>
        <w:t>O</w:t>
      </w:r>
      <w:r w:rsidR="00E74832">
        <w:t>verview</w:t>
      </w:r>
      <w:bookmarkEnd w:id="10"/>
    </w:p>
    <w:p w14:paraId="09EE717B" w14:textId="77777777" w:rsidR="00206304" w:rsidRDefault="00206304" w:rsidP="00FA0F12"/>
    <w:p w14:paraId="1B842DE3" w14:textId="77777777" w:rsidR="00206304" w:rsidRPr="00206304" w:rsidRDefault="00206304" w:rsidP="00FA0F12"/>
    <w:p w14:paraId="38E12BC4" w14:textId="77777777" w:rsidR="00C117CB" w:rsidRDefault="00C117CB" w:rsidP="00FA0F12">
      <w:pPr>
        <w:pStyle w:val="Heading2"/>
      </w:pPr>
      <w:bookmarkStart w:id="11" w:name="_Toc144283698"/>
      <w:r>
        <w:t>Traceability</w:t>
      </w:r>
      <w:bookmarkEnd w:id="11"/>
    </w:p>
    <w:p w14:paraId="3158D0ED" w14:textId="77777777" w:rsidR="00C117CB" w:rsidRDefault="00C117CB" w:rsidP="00FA0F12"/>
    <w:p w14:paraId="3753DBF4" w14:textId="77777777" w:rsidR="007538E2" w:rsidRPr="00CA1627" w:rsidRDefault="00C117CB" w:rsidP="00341CE2">
      <w:r w:rsidRPr="00CA1627">
        <w:t xml:space="preserve"> </w:t>
      </w:r>
    </w:p>
    <w:p w14:paraId="272A00E6" w14:textId="77777777" w:rsidR="008161BB" w:rsidRPr="006A7B13" w:rsidRDefault="008161BB" w:rsidP="00FA0F12"/>
    <w:p w14:paraId="1171488E" w14:textId="77777777" w:rsidR="007572D8" w:rsidRDefault="007572D8" w:rsidP="00FA0F12"/>
    <w:p w14:paraId="41F930A0" w14:textId="77777777" w:rsidR="00106D26" w:rsidRPr="00C87ACD" w:rsidRDefault="00C70364" w:rsidP="000827F5">
      <w:pPr>
        <w:pStyle w:val="Heading1"/>
      </w:pPr>
      <w:r w:rsidRPr="000827F5">
        <w:t>F</w:t>
      </w:r>
      <w:r w:rsidR="000827F5">
        <w:t>eatures</w:t>
      </w:r>
    </w:p>
    <w:p w14:paraId="0FCB3714" w14:textId="77777777" w:rsidR="009F03F6" w:rsidRPr="009F03F6" w:rsidRDefault="009F03F6" w:rsidP="009F03F6"/>
    <w:p w14:paraId="020CC2A7" w14:textId="77777777" w:rsidR="009F6281" w:rsidRDefault="00DC72AF">
      <w:pPr>
        <w:pStyle w:val="Heading2"/>
      </w:pPr>
      <w:bookmarkStart w:id="12" w:name="_Toc144283699"/>
      <w:r>
        <w:t>Services</w:t>
      </w:r>
      <w:bookmarkEnd w:id="12"/>
    </w:p>
    <w:p w14:paraId="3E941F9D" w14:textId="54A13B0E" w:rsidR="009F6281" w:rsidRDefault="008B3A9D">
      <w:pPr>
        <w:pStyle w:val="Heading3"/>
      </w:pPr>
      <w:bookmarkStart w:id="13" w:name="_Toc144283700"/>
      <w:r>
        <w:t>scm_ManageSystemContextStorage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8B3A9D" w14:paraId="462E2B94" w14:textId="77777777" w:rsidTr="007B5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3AD2DB27" w14:textId="77777777" w:rsidR="008B3A9D" w:rsidRDefault="008B3A9D" w:rsidP="007B5014">
            <w:r>
              <w:t>Object</w:t>
            </w:r>
          </w:p>
        </w:tc>
      </w:tr>
      <w:tr w:rsidR="008B3A9D" w14:paraId="6DF7C4B6" w14:textId="77777777" w:rsidTr="007B5014">
        <w:tc>
          <w:tcPr>
            <w:tcW w:w="10064" w:type="dxa"/>
            <w:gridSpan w:val="4"/>
          </w:tcPr>
          <w:p w14:paraId="744AA062" w14:textId="77777777" w:rsidR="008B3A9D" w:rsidRDefault="008B3A9D" w:rsidP="007B5014">
            <w:r>
              <w:t>Function called in the context of a battery loss detection or standard shutdown situation.</w:t>
            </w:r>
          </w:p>
        </w:tc>
      </w:tr>
      <w:tr w:rsidR="008B3A9D" w14:paraId="71D173BE" w14:textId="77777777" w:rsidTr="007B5014">
        <w:tc>
          <w:tcPr>
            <w:tcW w:w="10064" w:type="dxa"/>
            <w:gridSpan w:val="4"/>
            <w:shd w:val="clear" w:color="auto" w:fill="000080"/>
          </w:tcPr>
          <w:p w14:paraId="554276B9" w14:textId="77777777" w:rsidR="008B3A9D" w:rsidRDefault="008B3A9D" w:rsidP="007B5014">
            <w:r>
              <w:rPr>
                <w:b/>
              </w:rPr>
              <w:t>Prototype</w:t>
            </w:r>
          </w:p>
        </w:tc>
      </w:tr>
      <w:tr w:rsidR="008B3A9D" w14:paraId="69970F82" w14:textId="77777777" w:rsidTr="007B5014">
        <w:tc>
          <w:tcPr>
            <w:tcW w:w="10064" w:type="dxa"/>
            <w:gridSpan w:val="4"/>
          </w:tcPr>
          <w:p w14:paraId="0B522661" w14:textId="77777777" w:rsidR="008B3A9D" w:rsidRDefault="008B3A9D" w:rsidP="007B5014">
            <w:r>
              <w:t>LOCAL void scm_ManageSystemContextStorage (const uint8 b8IsBatteryLoss)</w:t>
            </w:r>
          </w:p>
        </w:tc>
      </w:tr>
      <w:tr w:rsidR="008B3A9D" w14:paraId="63788A8F" w14:textId="77777777" w:rsidTr="007B5014">
        <w:tc>
          <w:tcPr>
            <w:tcW w:w="10064" w:type="dxa"/>
            <w:gridSpan w:val="4"/>
            <w:shd w:val="clear" w:color="auto" w:fill="000080"/>
          </w:tcPr>
          <w:p w14:paraId="633AD7E0" w14:textId="77777777" w:rsidR="008B3A9D" w:rsidRDefault="008B3A9D" w:rsidP="007B5014">
            <w:r>
              <w:rPr>
                <w:b/>
              </w:rPr>
              <w:t>Parameters</w:t>
            </w:r>
          </w:p>
        </w:tc>
      </w:tr>
      <w:tr w:rsidR="008B3A9D" w14:paraId="1C8986B8" w14:textId="77777777" w:rsidTr="007B5014">
        <w:tc>
          <w:tcPr>
            <w:tcW w:w="10064" w:type="dxa"/>
            <w:gridSpan w:val="4"/>
          </w:tcPr>
          <w:p w14:paraId="22687627" w14:textId="77777777" w:rsidR="008B3A9D" w:rsidRDefault="008B3A9D" w:rsidP="007B5014">
            <w:r>
              <w:t>b8IsBatteryLoss - KU8_TRUE : function called in the context of a battery loss detection KU8_FALSE : function called in the context of a standard shutdown situation.</w:t>
            </w:r>
          </w:p>
        </w:tc>
      </w:tr>
      <w:tr w:rsidR="008B3A9D" w14:paraId="5E8ACE00" w14:textId="77777777" w:rsidTr="007B5014">
        <w:tc>
          <w:tcPr>
            <w:tcW w:w="10064" w:type="dxa"/>
            <w:gridSpan w:val="4"/>
            <w:shd w:val="clear" w:color="auto" w:fill="000080"/>
          </w:tcPr>
          <w:p w14:paraId="6301FE6F" w14:textId="77777777" w:rsidR="008B3A9D" w:rsidRDefault="008B3A9D" w:rsidP="007B5014">
            <w:r>
              <w:rPr>
                <w:b/>
              </w:rPr>
              <w:t>Exceptions</w:t>
            </w:r>
          </w:p>
        </w:tc>
      </w:tr>
      <w:tr w:rsidR="008B3A9D" w14:paraId="40EB5C93" w14:textId="77777777" w:rsidTr="007B5014">
        <w:tc>
          <w:tcPr>
            <w:tcW w:w="10064" w:type="dxa"/>
            <w:gridSpan w:val="4"/>
          </w:tcPr>
          <w:p w14:paraId="0E0DC280" w14:textId="77777777" w:rsidR="008B3A9D" w:rsidRDefault="008B3A9D" w:rsidP="007B5014">
            <w:r>
              <w:t>None.</w:t>
            </w:r>
          </w:p>
        </w:tc>
      </w:tr>
      <w:tr w:rsidR="008B3A9D" w14:paraId="0540A54B" w14:textId="77777777" w:rsidTr="007B5014">
        <w:tc>
          <w:tcPr>
            <w:tcW w:w="10064" w:type="dxa"/>
            <w:gridSpan w:val="4"/>
            <w:shd w:val="clear" w:color="auto" w:fill="000080"/>
          </w:tcPr>
          <w:p w14:paraId="204B5676" w14:textId="77777777" w:rsidR="008B3A9D" w:rsidRDefault="008B3A9D" w:rsidP="007B5014">
            <w:r>
              <w:rPr>
                <w:b/>
              </w:rPr>
              <w:t>Precondition</w:t>
            </w:r>
          </w:p>
        </w:tc>
      </w:tr>
      <w:tr w:rsidR="008B3A9D" w14:paraId="73C2B6C0" w14:textId="77777777" w:rsidTr="007B5014">
        <w:tc>
          <w:tcPr>
            <w:tcW w:w="10064" w:type="dxa"/>
            <w:gridSpan w:val="4"/>
          </w:tcPr>
          <w:p w14:paraId="1C11D91C" w14:textId="77777777" w:rsidR="008B3A9D" w:rsidRDefault="008B3A9D" w:rsidP="007B5014">
            <w:r>
              <w:t>None.</w:t>
            </w:r>
          </w:p>
        </w:tc>
      </w:tr>
      <w:tr w:rsidR="008B3A9D" w14:paraId="1712250C" w14:textId="77777777" w:rsidTr="007B5014">
        <w:tc>
          <w:tcPr>
            <w:tcW w:w="10064" w:type="dxa"/>
            <w:gridSpan w:val="4"/>
            <w:shd w:val="clear" w:color="auto" w:fill="000080"/>
          </w:tcPr>
          <w:p w14:paraId="0FE9CAB4" w14:textId="77777777" w:rsidR="008B3A9D" w:rsidRDefault="008B3A9D" w:rsidP="007B5014">
            <w:r>
              <w:rPr>
                <w:b/>
              </w:rPr>
              <w:t>Postcondition</w:t>
            </w:r>
          </w:p>
        </w:tc>
      </w:tr>
      <w:tr w:rsidR="008B3A9D" w14:paraId="37088ED1" w14:textId="77777777" w:rsidTr="007B5014">
        <w:tc>
          <w:tcPr>
            <w:tcW w:w="10064" w:type="dxa"/>
            <w:gridSpan w:val="4"/>
          </w:tcPr>
          <w:p w14:paraId="2E24060B" w14:textId="77777777" w:rsidR="008B3A9D" w:rsidRDefault="008B3A9D" w:rsidP="007B5014">
            <w:r>
              <w:t>None.</w:t>
            </w:r>
          </w:p>
        </w:tc>
      </w:tr>
      <w:tr w:rsidR="008B3A9D" w14:paraId="7EC6C929" w14:textId="77777777" w:rsidTr="007B5014">
        <w:tc>
          <w:tcPr>
            <w:tcW w:w="10064" w:type="dxa"/>
            <w:gridSpan w:val="4"/>
            <w:shd w:val="clear" w:color="auto" w:fill="000080"/>
          </w:tcPr>
          <w:p w14:paraId="5E5BB1F4" w14:textId="77777777" w:rsidR="008B3A9D" w:rsidRDefault="008B3A9D" w:rsidP="007B5014">
            <w:r>
              <w:rPr>
                <w:b/>
              </w:rPr>
              <w:t>Input parameters</w:t>
            </w:r>
          </w:p>
        </w:tc>
      </w:tr>
      <w:tr w:rsidR="008B3A9D" w14:paraId="5F8A7433" w14:textId="77777777" w:rsidTr="007B5014">
        <w:tc>
          <w:tcPr>
            <w:tcW w:w="2516" w:type="dxa"/>
            <w:shd w:val="clear" w:color="auto" w:fill="C6D9F1"/>
          </w:tcPr>
          <w:p w14:paraId="2B201CD6" w14:textId="77777777" w:rsidR="008B3A9D" w:rsidRDefault="008B3A9D" w:rsidP="007B5014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9FF09CC" w14:textId="77777777" w:rsidR="008B3A9D" w:rsidRDefault="008B3A9D" w:rsidP="007B5014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8279899" w14:textId="77777777" w:rsidR="008B3A9D" w:rsidRDefault="008B3A9D" w:rsidP="007B5014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215F5FB" w14:textId="77777777" w:rsidR="008B3A9D" w:rsidRDefault="008B3A9D" w:rsidP="007B5014">
            <w:r>
              <w:t>Range</w:t>
            </w:r>
          </w:p>
        </w:tc>
      </w:tr>
      <w:tr w:rsidR="008B3A9D" w14:paraId="2E662655" w14:textId="77777777" w:rsidTr="007B5014">
        <w:tc>
          <w:tcPr>
            <w:tcW w:w="2516" w:type="dxa"/>
          </w:tcPr>
          <w:p w14:paraId="5D98B672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469C1F29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6E644960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185FCDC8" w14:textId="77777777" w:rsidR="008B3A9D" w:rsidRDefault="008B3A9D" w:rsidP="007B5014">
            <w:r>
              <w:t>NA</w:t>
            </w:r>
          </w:p>
        </w:tc>
      </w:tr>
      <w:tr w:rsidR="008B3A9D" w14:paraId="70366CD1" w14:textId="77777777" w:rsidTr="007B5014">
        <w:tc>
          <w:tcPr>
            <w:tcW w:w="10064" w:type="dxa"/>
            <w:gridSpan w:val="4"/>
            <w:shd w:val="clear" w:color="auto" w:fill="000080"/>
          </w:tcPr>
          <w:p w14:paraId="1FD958F5" w14:textId="77777777" w:rsidR="008B3A9D" w:rsidRDefault="008B3A9D" w:rsidP="007B5014">
            <w:r>
              <w:rPr>
                <w:b/>
              </w:rPr>
              <w:t>Output parameters</w:t>
            </w:r>
          </w:p>
        </w:tc>
      </w:tr>
      <w:tr w:rsidR="008B3A9D" w14:paraId="5007EFDB" w14:textId="77777777" w:rsidTr="007B5014">
        <w:tc>
          <w:tcPr>
            <w:tcW w:w="2516" w:type="dxa"/>
            <w:shd w:val="clear" w:color="auto" w:fill="C6D9F1"/>
          </w:tcPr>
          <w:p w14:paraId="72F98881" w14:textId="77777777" w:rsidR="008B3A9D" w:rsidRDefault="008B3A9D" w:rsidP="007B5014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69F6C35B" w14:textId="77777777" w:rsidR="008B3A9D" w:rsidRDefault="008B3A9D" w:rsidP="007B5014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AB17C0F" w14:textId="77777777" w:rsidR="008B3A9D" w:rsidRDefault="008B3A9D" w:rsidP="007B5014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5F12AE8" w14:textId="77777777" w:rsidR="008B3A9D" w:rsidRDefault="008B3A9D" w:rsidP="007B5014">
            <w:r>
              <w:t>Range</w:t>
            </w:r>
          </w:p>
        </w:tc>
      </w:tr>
      <w:tr w:rsidR="008B3A9D" w14:paraId="55321821" w14:textId="77777777" w:rsidTr="007B5014">
        <w:tc>
          <w:tcPr>
            <w:tcW w:w="2516" w:type="dxa"/>
          </w:tcPr>
          <w:p w14:paraId="5B897BC6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445E4541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6F939EC9" w14:textId="77777777" w:rsidR="008B3A9D" w:rsidRDefault="008B3A9D" w:rsidP="007B5014">
            <w:r>
              <w:t>NA</w:t>
            </w:r>
          </w:p>
        </w:tc>
        <w:tc>
          <w:tcPr>
            <w:tcW w:w="2516" w:type="dxa"/>
          </w:tcPr>
          <w:p w14:paraId="0D3F6C80" w14:textId="77777777" w:rsidR="008B3A9D" w:rsidRDefault="008B3A9D" w:rsidP="007B5014">
            <w:r>
              <w:t>NA</w:t>
            </w:r>
          </w:p>
        </w:tc>
      </w:tr>
      <w:tr w:rsidR="008B3A9D" w14:paraId="606164B1" w14:textId="77777777" w:rsidTr="007B5014">
        <w:tc>
          <w:tcPr>
            <w:tcW w:w="10064" w:type="dxa"/>
            <w:gridSpan w:val="4"/>
            <w:shd w:val="clear" w:color="auto" w:fill="000080"/>
          </w:tcPr>
          <w:p w14:paraId="7DD49B93" w14:textId="77777777" w:rsidR="008B3A9D" w:rsidRDefault="008B3A9D" w:rsidP="007B5014">
            <w:r>
              <w:rPr>
                <w:b/>
              </w:rPr>
              <w:t>Return value</w:t>
            </w:r>
          </w:p>
        </w:tc>
      </w:tr>
      <w:tr w:rsidR="008B3A9D" w14:paraId="43CF54A3" w14:textId="77777777" w:rsidTr="007B5014">
        <w:tc>
          <w:tcPr>
            <w:tcW w:w="2516" w:type="dxa"/>
            <w:shd w:val="clear" w:color="auto" w:fill="C6D9F1"/>
          </w:tcPr>
          <w:p w14:paraId="1360B1BF" w14:textId="77777777" w:rsidR="008B3A9D" w:rsidRDefault="008B3A9D" w:rsidP="007B5014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F8F9EE3" w14:textId="77777777" w:rsidR="008B3A9D" w:rsidRDefault="008B3A9D" w:rsidP="007B5014">
            <w:r>
              <w:t>Description</w:t>
            </w:r>
          </w:p>
        </w:tc>
      </w:tr>
      <w:tr w:rsidR="008B3A9D" w14:paraId="48233738" w14:textId="77777777" w:rsidTr="007B5014">
        <w:tc>
          <w:tcPr>
            <w:tcW w:w="2516" w:type="dxa"/>
          </w:tcPr>
          <w:p w14:paraId="03EED9E5" w14:textId="77777777" w:rsidR="008B3A9D" w:rsidRDefault="008B3A9D" w:rsidP="007B5014">
            <w:r>
              <w:t>NA</w:t>
            </w:r>
          </w:p>
        </w:tc>
        <w:tc>
          <w:tcPr>
            <w:tcW w:w="7548" w:type="dxa"/>
            <w:gridSpan w:val="3"/>
          </w:tcPr>
          <w:p w14:paraId="7D29D026" w14:textId="77777777" w:rsidR="008B3A9D" w:rsidRDefault="008B3A9D" w:rsidP="007B5014">
            <w:r>
              <w:t>None.</w:t>
            </w:r>
          </w:p>
        </w:tc>
      </w:tr>
      <w:tr w:rsidR="008B3A9D" w14:paraId="43242A0F" w14:textId="77777777" w:rsidTr="007B5014">
        <w:tc>
          <w:tcPr>
            <w:tcW w:w="10064" w:type="dxa"/>
            <w:gridSpan w:val="4"/>
            <w:shd w:val="clear" w:color="auto" w:fill="000080"/>
          </w:tcPr>
          <w:p w14:paraId="0A0A2B1A" w14:textId="77777777" w:rsidR="008B3A9D" w:rsidRDefault="008B3A9D" w:rsidP="007B5014">
            <w:r>
              <w:rPr>
                <w:b/>
              </w:rPr>
              <w:t>Dynamic aspect</w:t>
            </w:r>
          </w:p>
        </w:tc>
      </w:tr>
      <w:tr w:rsidR="008B3A9D" w14:paraId="36F0BDB3" w14:textId="77777777" w:rsidTr="007B5014">
        <w:tc>
          <w:tcPr>
            <w:tcW w:w="2516" w:type="dxa"/>
            <w:shd w:val="clear" w:color="auto" w:fill="C6D9F1"/>
          </w:tcPr>
          <w:p w14:paraId="5D6E6254" w14:textId="77777777" w:rsidR="008B3A9D" w:rsidRDefault="008B3A9D" w:rsidP="007B5014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EBF2B65" w14:textId="77777777" w:rsidR="008B3A9D" w:rsidRDefault="008B3A9D" w:rsidP="007B5014">
            <w:r>
              <w:t>Description</w:t>
            </w:r>
          </w:p>
        </w:tc>
      </w:tr>
      <w:tr w:rsidR="008B3A9D" w14:paraId="41AFCB9C" w14:textId="77777777" w:rsidTr="007B5014">
        <w:tc>
          <w:tcPr>
            <w:tcW w:w="2516" w:type="dxa"/>
          </w:tcPr>
          <w:p w14:paraId="4CAA472E" w14:textId="77777777" w:rsidR="008B3A9D" w:rsidRDefault="008B3A9D" w:rsidP="007B5014">
            <w:r>
              <w:t>*</w:t>
            </w:r>
          </w:p>
        </w:tc>
        <w:tc>
          <w:tcPr>
            <w:tcW w:w="7548" w:type="dxa"/>
            <w:gridSpan w:val="3"/>
          </w:tcPr>
          <w:p w14:paraId="3B7990AB" w14:textId="77777777" w:rsidR="008B3A9D" w:rsidRDefault="008B3A9D" w:rsidP="007B5014">
            <w:r>
              <w:t>*</w:t>
            </w:r>
          </w:p>
        </w:tc>
      </w:tr>
      <w:tr w:rsidR="008B3A9D" w14:paraId="278BD69E" w14:textId="77777777" w:rsidTr="007B5014">
        <w:tc>
          <w:tcPr>
            <w:tcW w:w="10064" w:type="dxa"/>
            <w:gridSpan w:val="4"/>
            <w:shd w:val="clear" w:color="auto" w:fill="000080"/>
          </w:tcPr>
          <w:p w14:paraId="1022F132" w14:textId="77777777" w:rsidR="008B3A9D" w:rsidRDefault="008B3A9D" w:rsidP="007B5014">
            <w:r>
              <w:rPr>
                <w:b/>
              </w:rPr>
              <w:t>Static aspect</w:t>
            </w:r>
          </w:p>
        </w:tc>
      </w:tr>
      <w:tr w:rsidR="008B3A9D" w14:paraId="56ACACA7" w14:textId="77777777" w:rsidTr="007B5014">
        <w:tc>
          <w:tcPr>
            <w:tcW w:w="10064" w:type="dxa"/>
            <w:gridSpan w:val="4"/>
          </w:tcPr>
          <w:p w14:paraId="3AB541DE" w14:textId="77777777" w:rsidR="008B3A9D" w:rsidRDefault="008B3A9D" w:rsidP="007B5014">
            <w:r>
              <w:t>*</w:t>
            </w:r>
          </w:p>
        </w:tc>
      </w:tr>
      <w:tr w:rsidR="008B3A9D" w14:paraId="72AC24AA" w14:textId="77777777" w:rsidTr="007B5014">
        <w:tc>
          <w:tcPr>
            <w:tcW w:w="10064" w:type="dxa"/>
            <w:gridSpan w:val="4"/>
            <w:shd w:val="clear" w:color="auto" w:fill="000080"/>
          </w:tcPr>
          <w:p w14:paraId="396855B0" w14:textId="77777777" w:rsidR="008B3A9D" w:rsidRDefault="008B3A9D" w:rsidP="007B5014">
            <w:r>
              <w:rPr>
                <w:b/>
              </w:rPr>
              <w:lastRenderedPageBreak/>
              <w:t>Constrains</w:t>
            </w:r>
          </w:p>
        </w:tc>
      </w:tr>
      <w:tr w:rsidR="008B3A9D" w14:paraId="288217D7" w14:textId="77777777" w:rsidTr="007B5014">
        <w:tc>
          <w:tcPr>
            <w:tcW w:w="10064" w:type="dxa"/>
            <w:gridSpan w:val="4"/>
          </w:tcPr>
          <w:p w14:paraId="510784E5" w14:textId="77777777" w:rsidR="008B3A9D" w:rsidRDefault="008B3A9D" w:rsidP="007B5014">
            <w:r>
              <w:t xml:space="preserve"> </w:t>
            </w:r>
          </w:p>
        </w:tc>
      </w:tr>
    </w:tbl>
    <w:p w14:paraId="42A6E710" w14:textId="77777777" w:rsidR="00581F12" w:rsidRDefault="00E772B3" w:rsidP="00581F12">
      <w:pPr>
        <w:keepNext/>
      </w:pPr>
      <w:r>
        <w:object w:dxaOrig="5321" w:dyaOrig="831" w14:anchorId="042B85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1pt;height:43.2pt" o:ole="">
            <v:imagedata r:id="rId9" o:title=""/>
          </v:shape>
          <o:OLEObject Type="Embed" ProgID="Package" ShapeID="_x0000_i1025" DrawAspect="Content" ObjectID="_1754896712" r:id="rId10"/>
        </w:object>
      </w:r>
    </w:p>
    <w:p w14:paraId="1EF1BC55" w14:textId="648ABD1A" w:rsidR="008B3A9D" w:rsidRPr="008B3A9D" w:rsidRDefault="00581F12" w:rsidP="00581F12">
      <w:pPr>
        <w:pStyle w:val="Caption"/>
      </w:pPr>
      <w:bookmarkStart w:id="14" w:name="_Toc144283669"/>
      <w:r>
        <w:t xml:space="preserve">Figure </w:t>
      </w:r>
      <w:fldSimple w:instr=" SEQ Figure \* ARABIC ">
        <w:r w:rsidR="007F237B">
          <w:rPr>
            <w:noProof/>
          </w:rPr>
          <w:t>1</w:t>
        </w:r>
      </w:fldSimple>
      <w:r>
        <w:t>:</w:t>
      </w:r>
      <w:r w:rsidRPr="00BB5BBB">
        <w:t>scm_ManageSystemContextStorage</w:t>
      </w:r>
      <w:bookmarkEnd w:id="14"/>
    </w:p>
    <w:p w14:paraId="5D9E839A" w14:textId="77777777" w:rsidR="00B2447F" w:rsidRDefault="00B2447F" w:rsidP="00B2447F">
      <w:pPr>
        <w:pStyle w:val="Heading3"/>
      </w:pPr>
      <w:bookmarkStart w:id="15" w:name="_Toc144283701"/>
      <w:r w:rsidRPr="00B2447F">
        <w:t>SCM_runMonitoreExecutedCycle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B2447F" w14:paraId="702E3DB5" w14:textId="77777777" w:rsidTr="00384A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5EE772DC" w14:textId="77777777" w:rsidR="00B2447F" w:rsidRDefault="00B2447F" w:rsidP="00384A1E">
            <w:r>
              <w:t>Object</w:t>
            </w:r>
          </w:p>
        </w:tc>
      </w:tr>
      <w:tr w:rsidR="00B2447F" w14:paraId="24E43123" w14:textId="77777777" w:rsidTr="00384A1E">
        <w:tc>
          <w:tcPr>
            <w:tcW w:w="10064" w:type="dxa"/>
            <w:gridSpan w:val="4"/>
          </w:tcPr>
          <w:p w14:paraId="39023626" w14:textId="77777777" w:rsidR="00B2447F" w:rsidRDefault="00B2447F" w:rsidP="00384A1E">
            <w:r>
              <w:t>Periodic function that shall be called with the same period that the Belt Function slack.</w:t>
            </w:r>
          </w:p>
        </w:tc>
      </w:tr>
      <w:tr w:rsidR="00B2447F" w14:paraId="1E546D7E" w14:textId="77777777" w:rsidTr="00384A1E">
        <w:tc>
          <w:tcPr>
            <w:tcW w:w="10064" w:type="dxa"/>
            <w:gridSpan w:val="4"/>
            <w:shd w:val="clear" w:color="auto" w:fill="000080"/>
          </w:tcPr>
          <w:p w14:paraId="613DE3AE" w14:textId="77777777" w:rsidR="00B2447F" w:rsidRDefault="00B2447F" w:rsidP="00384A1E">
            <w:r>
              <w:rPr>
                <w:b/>
              </w:rPr>
              <w:t>Prototype</w:t>
            </w:r>
          </w:p>
        </w:tc>
      </w:tr>
      <w:tr w:rsidR="00B2447F" w14:paraId="214FD24E" w14:textId="77777777" w:rsidTr="00384A1E">
        <w:tc>
          <w:tcPr>
            <w:tcW w:w="10064" w:type="dxa"/>
            <w:gridSpan w:val="4"/>
          </w:tcPr>
          <w:p w14:paraId="27F9481A" w14:textId="77777777" w:rsidR="00B2447F" w:rsidRDefault="00B2447F" w:rsidP="00384A1E">
            <w:r>
              <w:t>EXPORTED void SCM_runMonitoreExecutedCycle (void)</w:t>
            </w:r>
          </w:p>
        </w:tc>
      </w:tr>
      <w:tr w:rsidR="00B2447F" w14:paraId="5AC538CE" w14:textId="77777777" w:rsidTr="00384A1E">
        <w:tc>
          <w:tcPr>
            <w:tcW w:w="10064" w:type="dxa"/>
            <w:gridSpan w:val="4"/>
            <w:shd w:val="clear" w:color="auto" w:fill="000080"/>
          </w:tcPr>
          <w:p w14:paraId="0E43D168" w14:textId="77777777" w:rsidR="00B2447F" w:rsidRDefault="00B2447F" w:rsidP="00384A1E">
            <w:r>
              <w:rPr>
                <w:b/>
              </w:rPr>
              <w:t>Parameters</w:t>
            </w:r>
          </w:p>
        </w:tc>
      </w:tr>
      <w:tr w:rsidR="00B2447F" w14:paraId="1E52F0FB" w14:textId="77777777" w:rsidTr="00384A1E">
        <w:tc>
          <w:tcPr>
            <w:tcW w:w="10064" w:type="dxa"/>
            <w:gridSpan w:val="4"/>
          </w:tcPr>
          <w:p w14:paraId="5B210F40" w14:textId="77777777" w:rsidR="00B2447F" w:rsidRDefault="00B2447F" w:rsidP="00384A1E">
            <w:r>
              <w:t>None</w:t>
            </w:r>
          </w:p>
        </w:tc>
      </w:tr>
      <w:tr w:rsidR="00B2447F" w14:paraId="0EC6C321" w14:textId="77777777" w:rsidTr="00384A1E">
        <w:tc>
          <w:tcPr>
            <w:tcW w:w="10064" w:type="dxa"/>
            <w:gridSpan w:val="4"/>
            <w:shd w:val="clear" w:color="auto" w:fill="000080"/>
          </w:tcPr>
          <w:p w14:paraId="6EF381C8" w14:textId="77777777" w:rsidR="00B2447F" w:rsidRDefault="00B2447F" w:rsidP="00384A1E">
            <w:r>
              <w:rPr>
                <w:b/>
              </w:rPr>
              <w:t>Exceptions</w:t>
            </w:r>
          </w:p>
        </w:tc>
      </w:tr>
      <w:tr w:rsidR="00B2447F" w14:paraId="663959D0" w14:textId="77777777" w:rsidTr="00384A1E">
        <w:tc>
          <w:tcPr>
            <w:tcW w:w="10064" w:type="dxa"/>
            <w:gridSpan w:val="4"/>
          </w:tcPr>
          <w:p w14:paraId="7A388AFF" w14:textId="77777777" w:rsidR="00B2447F" w:rsidRDefault="00B2447F" w:rsidP="00384A1E">
            <w:r>
              <w:t>None</w:t>
            </w:r>
          </w:p>
        </w:tc>
      </w:tr>
      <w:tr w:rsidR="00B2447F" w14:paraId="046E6944" w14:textId="77777777" w:rsidTr="00384A1E">
        <w:tc>
          <w:tcPr>
            <w:tcW w:w="10064" w:type="dxa"/>
            <w:gridSpan w:val="4"/>
            <w:shd w:val="clear" w:color="auto" w:fill="000080"/>
          </w:tcPr>
          <w:p w14:paraId="41376019" w14:textId="77777777" w:rsidR="00B2447F" w:rsidRDefault="00B2447F" w:rsidP="00384A1E">
            <w:r>
              <w:rPr>
                <w:b/>
              </w:rPr>
              <w:t>Precondition</w:t>
            </w:r>
          </w:p>
        </w:tc>
      </w:tr>
      <w:tr w:rsidR="00B2447F" w14:paraId="2C6F4706" w14:textId="77777777" w:rsidTr="00384A1E">
        <w:tc>
          <w:tcPr>
            <w:tcW w:w="10064" w:type="dxa"/>
            <w:gridSpan w:val="4"/>
          </w:tcPr>
          <w:p w14:paraId="1AC90270" w14:textId="77777777" w:rsidR="00B2447F" w:rsidRDefault="00B2447F" w:rsidP="00384A1E">
            <w:r>
              <w:t>None</w:t>
            </w:r>
          </w:p>
        </w:tc>
      </w:tr>
      <w:tr w:rsidR="00B2447F" w14:paraId="7B5C273F" w14:textId="77777777" w:rsidTr="00384A1E">
        <w:tc>
          <w:tcPr>
            <w:tcW w:w="10064" w:type="dxa"/>
            <w:gridSpan w:val="4"/>
            <w:shd w:val="clear" w:color="auto" w:fill="000080"/>
          </w:tcPr>
          <w:p w14:paraId="44047DD5" w14:textId="77777777" w:rsidR="00B2447F" w:rsidRDefault="00B2447F" w:rsidP="00384A1E">
            <w:r>
              <w:rPr>
                <w:b/>
              </w:rPr>
              <w:t>Postcondition</w:t>
            </w:r>
          </w:p>
        </w:tc>
      </w:tr>
      <w:tr w:rsidR="00B2447F" w14:paraId="4387B716" w14:textId="77777777" w:rsidTr="00384A1E">
        <w:tc>
          <w:tcPr>
            <w:tcW w:w="10064" w:type="dxa"/>
            <w:gridSpan w:val="4"/>
          </w:tcPr>
          <w:p w14:paraId="195A980C" w14:textId="77777777" w:rsidR="00B2447F" w:rsidRDefault="00B2447F" w:rsidP="00384A1E">
            <w:r>
              <w:t>None</w:t>
            </w:r>
          </w:p>
        </w:tc>
      </w:tr>
      <w:tr w:rsidR="00B2447F" w14:paraId="1606BEFE" w14:textId="77777777" w:rsidTr="00384A1E">
        <w:tc>
          <w:tcPr>
            <w:tcW w:w="10064" w:type="dxa"/>
            <w:gridSpan w:val="4"/>
            <w:shd w:val="clear" w:color="auto" w:fill="000080"/>
          </w:tcPr>
          <w:p w14:paraId="48879FB5" w14:textId="77777777" w:rsidR="00B2447F" w:rsidRDefault="00B2447F" w:rsidP="00384A1E">
            <w:r>
              <w:rPr>
                <w:b/>
              </w:rPr>
              <w:t>Input parameters</w:t>
            </w:r>
          </w:p>
        </w:tc>
      </w:tr>
      <w:tr w:rsidR="00B2447F" w14:paraId="08308ABC" w14:textId="77777777" w:rsidTr="00384A1E">
        <w:tc>
          <w:tcPr>
            <w:tcW w:w="2516" w:type="dxa"/>
            <w:shd w:val="clear" w:color="auto" w:fill="C6D9F1"/>
          </w:tcPr>
          <w:p w14:paraId="1BD9E0C1" w14:textId="77777777" w:rsidR="00B2447F" w:rsidRDefault="00B2447F" w:rsidP="00384A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09014B9" w14:textId="77777777" w:rsidR="00B2447F" w:rsidRDefault="00B2447F" w:rsidP="00384A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0277B110" w14:textId="77777777" w:rsidR="00B2447F" w:rsidRDefault="00B2447F" w:rsidP="00384A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4D05A99" w14:textId="77777777" w:rsidR="00B2447F" w:rsidRDefault="00B2447F" w:rsidP="00384A1E">
            <w:r>
              <w:t>Range</w:t>
            </w:r>
          </w:p>
        </w:tc>
      </w:tr>
      <w:tr w:rsidR="00B2447F" w14:paraId="45F853A9" w14:textId="77777777" w:rsidTr="00384A1E">
        <w:tc>
          <w:tcPr>
            <w:tcW w:w="2516" w:type="dxa"/>
          </w:tcPr>
          <w:p w14:paraId="49470F09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4618A3B6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3A4D55FC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43E8685B" w14:textId="77777777" w:rsidR="00B2447F" w:rsidRDefault="00B2447F" w:rsidP="00384A1E">
            <w:r>
              <w:t>NA</w:t>
            </w:r>
          </w:p>
        </w:tc>
      </w:tr>
      <w:tr w:rsidR="00B2447F" w14:paraId="5269EFEB" w14:textId="77777777" w:rsidTr="00384A1E">
        <w:tc>
          <w:tcPr>
            <w:tcW w:w="10064" w:type="dxa"/>
            <w:gridSpan w:val="4"/>
            <w:shd w:val="clear" w:color="auto" w:fill="000080"/>
          </w:tcPr>
          <w:p w14:paraId="62AE43BF" w14:textId="77777777" w:rsidR="00B2447F" w:rsidRDefault="00B2447F" w:rsidP="00384A1E">
            <w:r>
              <w:rPr>
                <w:b/>
              </w:rPr>
              <w:t>Output parameters</w:t>
            </w:r>
          </w:p>
        </w:tc>
      </w:tr>
      <w:tr w:rsidR="00B2447F" w14:paraId="40A0E020" w14:textId="77777777" w:rsidTr="00384A1E">
        <w:tc>
          <w:tcPr>
            <w:tcW w:w="2516" w:type="dxa"/>
            <w:shd w:val="clear" w:color="auto" w:fill="C6D9F1"/>
          </w:tcPr>
          <w:p w14:paraId="4525FC0A" w14:textId="77777777" w:rsidR="00B2447F" w:rsidRDefault="00B2447F" w:rsidP="00384A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D42D429" w14:textId="77777777" w:rsidR="00B2447F" w:rsidRDefault="00B2447F" w:rsidP="00384A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7D22280" w14:textId="77777777" w:rsidR="00B2447F" w:rsidRDefault="00B2447F" w:rsidP="00384A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03828123" w14:textId="77777777" w:rsidR="00B2447F" w:rsidRDefault="00B2447F" w:rsidP="00384A1E">
            <w:r>
              <w:t>Range</w:t>
            </w:r>
          </w:p>
        </w:tc>
      </w:tr>
      <w:tr w:rsidR="00B2447F" w14:paraId="673F3C1D" w14:textId="77777777" w:rsidTr="00384A1E">
        <w:tc>
          <w:tcPr>
            <w:tcW w:w="2516" w:type="dxa"/>
          </w:tcPr>
          <w:p w14:paraId="76C2FF3E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31C6E2A3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35F15D75" w14:textId="77777777" w:rsidR="00B2447F" w:rsidRDefault="00B2447F" w:rsidP="00384A1E">
            <w:r>
              <w:t>NA</w:t>
            </w:r>
          </w:p>
        </w:tc>
        <w:tc>
          <w:tcPr>
            <w:tcW w:w="2516" w:type="dxa"/>
          </w:tcPr>
          <w:p w14:paraId="079B2DF8" w14:textId="77777777" w:rsidR="00B2447F" w:rsidRDefault="00B2447F" w:rsidP="00384A1E">
            <w:r>
              <w:t>NA</w:t>
            </w:r>
          </w:p>
        </w:tc>
      </w:tr>
      <w:tr w:rsidR="00B2447F" w14:paraId="0308CB6B" w14:textId="77777777" w:rsidTr="00384A1E">
        <w:tc>
          <w:tcPr>
            <w:tcW w:w="10064" w:type="dxa"/>
            <w:gridSpan w:val="4"/>
            <w:shd w:val="clear" w:color="auto" w:fill="000080"/>
          </w:tcPr>
          <w:p w14:paraId="7FF20723" w14:textId="77777777" w:rsidR="00B2447F" w:rsidRDefault="00B2447F" w:rsidP="00384A1E">
            <w:r>
              <w:rPr>
                <w:b/>
              </w:rPr>
              <w:t>Return value</w:t>
            </w:r>
          </w:p>
        </w:tc>
      </w:tr>
      <w:tr w:rsidR="00B2447F" w14:paraId="64068A21" w14:textId="77777777" w:rsidTr="00384A1E">
        <w:tc>
          <w:tcPr>
            <w:tcW w:w="2516" w:type="dxa"/>
            <w:shd w:val="clear" w:color="auto" w:fill="C6D9F1"/>
          </w:tcPr>
          <w:p w14:paraId="03708B89" w14:textId="77777777" w:rsidR="00B2447F" w:rsidRDefault="00B2447F" w:rsidP="00384A1E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0FA5BB13" w14:textId="77777777" w:rsidR="00B2447F" w:rsidRDefault="00B2447F" w:rsidP="00384A1E">
            <w:r>
              <w:t>Description</w:t>
            </w:r>
          </w:p>
        </w:tc>
      </w:tr>
      <w:tr w:rsidR="00B2447F" w14:paraId="5EBBF7B7" w14:textId="77777777" w:rsidTr="00384A1E">
        <w:tc>
          <w:tcPr>
            <w:tcW w:w="2516" w:type="dxa"/>
          </w:tcPr>
          <w:p w14:paraId="69EDF475" w14:textId="77777777" w:rsidR="00B2447F" w:rsidRDefault="00B2447F" w:rsidP="00384A1E">
            <w:r>
              <w:t>NA</w:t>
            </w:r>
          </w:p>
        </w:tc>
        <w:tc>
          <w:tcPr>
            <w:tcW w:w="7548" w:type="dxa"/>
            <w:gridSpan w:val="3"/>
          </w:tcPr>
          <w:p w14:paraId="68C81434" w14:textId="77777777" w:rsidR="00B2447F" w:rsidRDefault="00B2447F" w:rsidP="00384A1E">
            <w:r>
              <w:t>None</w:t>
            </w:r>
          </w:p>
        </w:tc>
      </w:tr>
      <w:tr w:rsidR="00B2447F" w14:paraId="63B810D4" w14:textId="77777777" w:rsidTr="00384A1E">
        <w:tc>
          <w:tcPr>
            <w:tcW w:w="10064" w:type="dxa"/>
            <w:gridSpan w:val="4"/>
            <w:shd w:val="clear" w:color="auto" w:fill="000080"/>
          </w:tcPr>
          <w:p w14:paraId="6C1B05BD" w14:textId="77777777" w:rsidR="00B2447F" w:rsidRDefault="00B2447F" w:rsidP="00384A1E">
            <w:r>
              <w:rPr>
                <w:b/>
              </w:rPr>
              <w:t>Dynamic aspect</w:t>
            </w:r>
          </w:p>
        </w:tc>
      </w:tr>
      <w:tr w:rsidR="00B2447F" w14:paraId="38806D4E" w14:textId="77777777" w:rsidTr="00384A1E">
        <w:tc>
          <w:tcPr>
            <w:tcW w:w="2516" w:type="dxa"/>
            <w:shd w:val="clear" w:color="auto" w:fill="C6D9F1"/>
          </w:tcPr>
          <w:p w14:paraId="276A87E2" w14:textId="77777777" w:rsidR="00B2447F" w:rsidRDefault="00B2447F" w:rsidP="00384A1E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3CEBAE09" w14:textId="77777777" w:rsidR="00B2447F" w:rsidRDefault="00B2447F" w:rsidP="00384A1E">
            <w:r>
              <w:t>Description</w:t>
            </w:r>
          </w:p>
        </w:tc>
      </w:tr>
      <w:tr w:rsidR="00B2447F" w14:paraId="6D92B480" w14:textId="77777777" w:rsidTr="00384A1E">
        <w:tc>
          <w:tcPr>
            <w:tcW w:w="2516" w:type="dxa"/>
          </w:tcPr>
          <w:p w14:paraId="31EE219A" w14:textId="77777777" w:rsidR="00B2447F" w:rsidRDefault="00B2447F" w:rsidP="00384A1E">
            <w:r>
              <w:t>*</w:t>
            </w:r>
          </w:p>
        </w:tc>
        <w:tc>
          <w:tcPr>
            <w:tcW w:w="7548" w:type="dxa"/>
            <w:gridSpan w:val="3"/>
          </w:tcPr>
          <w:p w14:paraId="178BE9BD" w14:textId="77777777" w:rsidR="00B2447F" w:rsidRDefault="00B2447F" w:rsidP="00384A1E">
            <w:r>
              <w:t>*</w:t>
            </w:r>
          </w:p>
        </w:tc>
      </w:tr>
      <w:tr w:rsidR="00B2447F" w14:paraId="5CD476C3" w14:textId="77777777" w:rsidTr="00384A1E">
        <w:tc>
          <w:tcPr>
            <w:tcW w:w="10064" w:type="dxa"/>
            <w:gridSpan w:val="4"/>
            <w:shd w:val="clear" w:color="auto" w:fill="000080"/>
          </w:tcPr>
          <w:p w14:paraId="30237F39" w14:textId="77777777" w:rsidR="00B2447F" w:rsidRDefault="00B2447F" w:rsidP="00384A1E">
            <w:r>
              <w:rPr>
                <w:b/>
              </w:rPr>
              <w:t>Static aspect</w:t>
            </w:r>
          </w:p>
        </w:tc>
      </w:tr>
      <w:tr w:rsidR="00B2447F" w14:paraId="009CAE4B" w14:textId="77777777" w:rsidTr="00384A1E">
        <w:tc>
          <w:tcPr>
            <w:tcW w:w="10064" w:type="dxa"/>
            <w:gridSpan w:val="4"/>
          </w:tcPr>
          <w:p w14:paraId="5DDCF480" w14:textId="77777777" w:rsidR="00B2447F" w:rsidRDefault="00B2447F" w:rsidP="00384A1E">
            <w:r>
              <w:t>*</w:t>
            </w:r>
          </w:p>
        </w:tc>
      </w:tr>
      <w:tr w:rsidR="00B2447F" w14:paraId="7723D956" w14:textId="77777777" w:rsidTr="00384A1E">
        <w:tc>
          <w:tcPr>
            <w:tcW w:w="10064" w:type="dxa"/>
            <w:gridSpan w:val="4"/>
            <w:shd w:val="clear" w:color="auto" w:fill="000080"/>
          </w:tcPr>
          <w:p w14:paraId="15D713EB" w14:textId="77777777" w:rsidR="00B2447F" w:rsidRDefault="00B2447F" w:rsidP="00384A1E">
            <w:r>
              <w:rPr>
                <w:b/>
              </w:rPr>
              <w:t>Constrains</w:t>
            </w:r>
          </w:p>
        </w:tc>
      </w:tr>
      <w:tr w:rsidR="00B2447F" w14:paraId="36031E82" w14:textId="77777777" w:rsidTr="00384A1E">
        <w:tc>
          <w:tcPr>
            <w:tcW w:w="10064" w:type="dxa"/>
            <w:gridSpan w:val="4"/>
          </w:tcPr>
          <w:p w14:paraId="3555C213" w14:textId="77777777" w:rsidR="00B2447F" w:rsidRDefault="00B2447F" w:rsidP="00384A1E">
            <w:r>
              <w:t xml:space="preserve"> </w:t>
            </w:r>
          </w:p>
        </w:tc>
      </w:tr>
    </w:tbl>
    <w:p w14:paraId="1F4141D0" w14:textId="77777777" w:rsidR="007F237B" w:rsidRDefault="007F237B" w:rsidP="007F237B">
      <w:pPr>
        <w:keepNext/>
        <w:ind w:left="720"/>
      </w:pPr>
      <w:r>
        <w:object w:dxaOrig="4971" w:dyaOrig="831" w14:anchorId="7E933DD5">
          <v:shape id="_x0000_i1026" type="#_x0000_t75" style="width:248.55pt;height:41.3pt" o:ole="">
            <v:imagedata r:id="rId11" o:title=""/>
          </v:shape>
          <o:OLEObject Type="Embed" ProgID="Package" ShapeID="_x0000_i1026" DrawAspect="Content" ObjectID="_1754896713" r:id="rId12"/>
        </w:object>
      </w:r>
    </w:p>
    <w:p w14:paraId="33C44CC9" w14:textId="572FC0EA" w:rsidR="00B2447F" w:rsidRPr="00B2447F" w:rsidRDefault="007F237B" w:rsidP="007F237B">
      <w:pPr>
        <w:pStyle w:val="Caption"/>
      </w:pPr>
      <w:bookmarkStart w:id="16" w:name="_Toc14428367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4977B5">
        <w:t>SCM_runMonitoreExecutedCycle</w:t>
      </w:r>
      <w:bookmarkEnd w:id="16"/>
    </w:p>
    <w:p w14:paraId="74B4694F" w14:textId="71A9BE10" w:rsidR="00B2447F" w:rsidRDefault="0017342D">
      <w:pPr>
        <w:pStyle w:val="Heading3"/>
      </w:pPr>
      <w:bookmarkStart w:id="17" w:name="_Toc144283702"/>
      <w:r>
        <w:t>SCM_runGetLastKL30LostStatus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17342D" w14:paraId="7784D11C" w14:textId="77777777" w:rsidTr="00B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45876D9C" w14:textId="77777777" w:rsidR="0017342D" w:rsidRDefault="0017342D" w:rsidP="00BD0CFB">
            <w:r>
              <w:t>Object</w:t>
            </w:r>
          </w:p>
        </w:tc>
      </w:tr>
      <w:tr w:rsidR="0017342D" w14:paraId="52361961" w14:textId="77777777" w:rsidTr="00BD0CFB">
        <w:tc>
          <w:tcPr>
            <w:tcW w:w="10064" w:type="dxa"/>
            <w:gridSpan w:val="4"/>
          </w:tcPr>
          <w:p w14:paraId="3D571E67" w14:textId="77777777" w:rsidR="0017342D" w:rsidRDefault="0017342D" w:rsidP="00BD0CFB">
            <w:r>
              <w:t>Callback function provided to the rest of the application to get the KL30 loss status.</w:t>
            </w:r>
          </w:p>
        </w:tc>
      </w:tr>
      <w:tr w:rsidR="0017342D" w14:paraId="2730999F" w14:textId="77777777" w:rsidTr="00BD0CFB">
        <w:tc>
          <w:tcPr>
            <w:tcW w:w="10064" w:type="dxa"/>
            <w:gridSpan w:val="4"/>
            <w:shd w:val="clear" w:color="auto" w:fill="000080"/>
          </w:tcPr>
          <w:p w14:paraId="00786E6A" w14:textId="77777777" w:rsidR="0017342D" w:rsidRDefault="0017342D" w:rsidP="00BD0CFB">
            <w:r>
              <w:rPr>
                <w:b/>
              </w:rPr>
              <w:t>Prototype</w:t>
            </w:r>
          </w:p>
        </w:tc>
      </w:tr>
      <w:tr w:rsidR="0017342D" w14:paraId="355ED556" w14:textId="77777777" w:rsidTr="00BD0CFB">
        <w:tc>
          <w:tcPr>
            <w:tcW w:w="10064" w:type="dxa"/>
            <w:gridSpan w:val="4"/>
          </w:tcPr>
          <w:p w14:paraId="0E823CB0" w14:textId="77777777" w:rsidR="0017342D" w:rsidRDefault="0017342D" w:rsidP="00BD0CFB">
            <w:r>
              <w:t>EXPORTED void SCM_runGetLastKL30LostStatus (b8BooleanType * pb8WasKl30Lost)</w:t>
            </w:r>
          </w:p>
        </w:tc>
      </w:tr>
      <w:tr w:rsidR="0017342D" w14:paraId="1A5A96CF" w14:textId="77777777" w:rsidTr="00BD0CFB">
        <w:tc>
          <w:tcPr>
            <w:tcW w:w="10064" w:type="dxa"/>
            <w:gridSpan w:val="4"/>
            <w:shd w:val="clear" w:color="auto" w:fill="000080"/>
          </w:tcPr>
          <w:p w14:paraId="122B1894" w14:textId="77777777" w:rsidR="0017342D" w:rsidRDefault="0017342D" w:rsidP="00BD0CFB">
            <w:r>
              <w:rPr>
                <w:b/>
              </w:rPr>
              <w:t>Parameters</w:t>
            </w:r>
          </w:p>
        </w:tc>
      </w:tr>
      <w:tr w:rsidR="0017342D" w14:paraId="756B331B" w14:textId="77777777" w:rsidTr="00BD0CFB">
        <w:tc>
          <w:tcPr>
            <w:tcW w:w="10064" w:type="dxa"/>
            <w:gridSpan w:val="4"/>
          </w:tcPr>
          <w:p w14:paraId="20584567" w14:textId="77777777" w:rsidR="0017342D" w:rsidRDefault="0017342D" w:rsidP="00BD0CFB">
            <w:r>
              <w:t>pb8WasKl30Lost - KU8_TRUE : means that the KL30 has been lost KU8_FALSE : means that no battery cut has been detected by the application</w:t>
            </w:r>
          </w:p>
        </w:tc>
      </w:tr>
      <w:tr w:rsidR="0017342D" w14:paraId="574804DC" w14:textId="77777777" w:rsidTr="00BD0CFB">
        <w:tc>
          <w:tcPr>
            <w:tcW w:w="10064" w:type="dxa"/>
            <w:gridSpan w:val="4"/>
            <w:shd w:val="clear" w:color="auto" w:fill="000080"/>
          </w:tcPr>
          <w:p w14:paraId="2C947B39" w14:textId="77777777" w:rsidR="0017342D" w:rsidRDefault="0017342D" w:rsidP="00BD0CFB">
            <w:r>
              <w:rPr>
                <w:b/>
              </w:rPr>
              <w:t>Exceptions</w:t>
            </w:r>
          </w:p>
        </w:tc>
      </w:tr>
      <w:tr w:rsidR="0017342D" w14:paraId="77652F39" w14:textId="77777777" w:rsidTr="00BD0CFB">
        <w:tc>
          <w:tcPr>
            <w:tcW w:w="10064" w:type="dxa"/>
            <w:gridSpan w:val="4"/>
          </w:tcPr>
          <w:p w14:paraId="00EF4CE2" w14:textId="77777777" w:rsidR="0017342D" w:rsidRDefault="0017342D" w:rsidP="00BD0CFB">
            <w:r>
              <w:t>None</w:t>
            </w:r>
          </w:p>
        </w:tc>
      </w:tr>
      <w:tr w:rsidR="0017342D" w14:paraId="2664BF36" w14:textId="77777777" w:rsidTr="00BD0CFB">
        <w:tc>
          <w:tcPr>
            <w:tcW w:w="10064" w:type="dxa"/>
            <w:gridSpan w:val="4"/>
            <w:shd w:val="clear" w:color="auto" w:fill="000080"/>
          </w:tcPr>
          <w:p w14:paraId="7FD19597" w14:textId="77777777" w:rsidR="0017342D" w:rsidRDefault="0017342D" w:rsidP="00BD0CFB">
            <w:r>
              <w:rPr>
                <w:b/>
              </w:rPr>
              <w:lastRenderedPageBreak/>
              <w:t>Precondition</w:t>
            </w:r>
          </w:p>
        </w:tc>
      </w:tr>
      <w:tr w:rsidR="0017342D" w14:paraId="13F625AE" w14:textId="77777777" w:rsidTr="00BD0CFB">
        <w:tc>
          <w:tcPr>
            <w:tcW w:w="10064" w:type="dxa"/>
            <w:gridSpan w:val="4"/>
          </w:tcPr>
          <w:p w14:paraId="0208501D" w14:textId="77777777" w:rsidR="0017342D" w:rsidRDefault="0017342D" w:rsidP="00BD0CFB">
            <w:r>
              <w:t>None</w:t>
            </w:r>
          </w:p>
        </w:tc>
      </w:tr>
      <w:tr w:rsidR="0017342D" w14:paraId="3B773521" w14:textId="77777777" w:rsidTr="00BD0CFB">
        <w:tc>
          <w:tcPr>
            <w:tcW w:w="10064" w:type="dxa"/>
            <w:gridSpan w:val="4"/>
            <w:shd w:val="clear" w:color="auto" w:fill="000080"/>
          </w:tcPr>
          <w:p w14:paraId="65104014" w14:textId="77777777" w:rsidR="0017342D" w:rsidRDefault="0017342D" w:rsidP="00BD0CFB">
            <w:r>
              <w:rPr>
                <w:b/>
              </w:rPr>
              <w:t>Postcondition</w:t>
            </w:r>
          </w:p>
        </w:tc>
      </w:tr>
      <w:tr w:rsidR="0017342D" w14:paraId="50E3E52E" w14:textId="77777777" w:rsidTr="00BD0CFB">
        <w:tc>
          <w:tcPr>
            <w:tcW w:w="10064" w:type="dxa"/>
            <w:gridSpan w:val="4"/>
          </w:tcPr>
          <w:p w14:paraId="673E021C" w14:textId="77777777" w:rsidR="0017342D" w:rsidRDefault="0017342D" w:rsidP="00BD0CFB">
            <w:r>
              <w:t>None</w:t>
            </w:r>
          </w:p>
        </w:tc>
      </w:tr>
      <w:tr w:rsidR="0017342D" w14:paraId="7F844EBE" w14:textId="77777777" w:rsidTr="00BD0CFB">
        <w:tc>
          <w:tcPr>
            <w:tcW w:w="10064" w:type="dxa"/>
            <w:gridSpan w:val="4"/>
            <w:shd w:val="clear" w:color="auto" w:fill="000080"/>
          </w:tcPr>
          <w:p w14:paraId="51DBFCF6" w14:textId="77777777" w:rsidR="0017342D" w:rsidRDefault="0017342D" w:rsidP="00BD0CFB">
            <w:r>
              <w:rPr>
                <w:b/>
              </w:rPr>
              <w:t>Input parameters</w:t>
            </w:r>
          </w:p>
        </w:tc>
      </w:tr>
      <w:tr w:rsidR="0017342D" w14:paraId="3CB358AA" w14:textId="77777777" w:rsidTr="00BD0CFB">
        <w:tc>
          <w:tcPr>
            <w:tcW w:w="2516" w:type="dxa"/>
            <w:shd w:val="clear" w:color="auto" w:fill="C6D9F1"/>
          </w:tcPr>
          <w:p w14:paraId="11CDC603" w14:textId="77777777" w:rsidR="0017342D" w:rsidRDefault="0017342D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E3225A7" w14:textId="77777777" w:rsidR="0017342D" w:rsidRDefault="0017342D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04DB32DE" w14:textId="77777777" w:rsidR="0017342D" w:rsidRDefault="0017342D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83B0ECA" w14:textId="77777777" w:rsidR="0017342D" w:rsidRDefault="0017342D" w:rsidP="00BD0CFB">
            <w:r>
              <w:t>Range</w:t>
            </w:r>
          </w:p>
        </w:tc>
      </w:tr>
      <w:tr w:rsidR="0017342D" w14:paraId="1509B586" w14:textId="77777777" w:rsidTr="00BD0CFB">
        <w:tc>
          <w:tcPr>
            <w:tcW w:w="2516" w:type="dxa"/>
          </w:tcPr>
          <w:p w14:paraId="475D4035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5F7511E9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293CFDA0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23DA9EC5" w14:textId="77777777" w:rsidR="0017342D" w:rsidRDefault="0017342D" w:rsidP="00BD0CFB">
            <w:r>
              <w:t>NA</w:t>
            </w:r>
          </w:p>
        </w:tc>
      </w:tr>
      <w:tr w:rsidR="0017342D" w14:paraId="0F86A2B6" w14:textId="77777777" w:rsidTr="00BD0CFB">
        <w:tc>
          <w:tcPr>
            <w:tcW w:w="10064" w:type="dxa"/>
            <w:gridSpan w:val="4"/>
            <w:shd w:val="clear" w:color="auto" w:fill="000080"/>
          </w:tcPr>
          <w:p w14:paraId="308593DF" w14:textId="77777777" w:rsidR="0017342D" w:rsidRDefault="0017342D" w:rsidP="00BD0CFB">
            <w:r>
              <w:rPr>
                <w:b/>
              </w:rPr>
              <w:t>Output parameters</w:t>
            </w:r>
          </w:p>
        </w:tc>
      </w:tr>
      <w:tr w:rsidR="0017342D" w14:paraId="4AAD433D" w14:textId="77777777" w:rsidTr="00BD0CFB">
        <w:tc>
          <w:tcPr>
            <w:tcW w:w="2516" w:type="dxa"/>
            <w:shd w:val="clear" w:color="auto" w:fill="C6D9F1"/>
          </w:tcPr>
          <w:p w14:paraId="3B1CEBA5" w14:textId="77777777" w:rsidR="0017342D" w:rsidRDefault="0017342D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F88F660" w14:textId="77777777" w:rsidR="0017342D" w:rsidRDefault="0017342D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460AE1F" w14:textId="77777777" w:rsidR="0017342D" w:rsidRDefault="0017342D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2C04AEA9" w14:textId="77777777" w:rsidR="0017342D" w:rsidRDefault="0017342D" w:rsidP="00BD0CFB">
            <w:r>
              <w:t>Range</w:t>
            </w:r>
          </w:p>
        </w:tc>
      </w:tr>
      <w:tr w:rsidR="0017342D" w14:paraId="1D841E49" w14:textId="77777777" w:rsidTr="00BD0CFB">
        <w:tc>
          <w:tcPr>
            <w:tcW w:w="2516" w:type="dxa"/>
          </w:tcPr>
          <w:p w14:paraId="73F95DB0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408C23AC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5B414557" w14:textId="77777777" w:rsidR="0017342D" w:rsidRDefault="0017342D" w:rsidP="00BD0CFB">
            <w:r>
              <w:t>NA</w:t>
            </w:r>
          </w:p>
        </w:tc>
        <w:tc>
          <w:tcPr>
            <w:tcW w:w="2516" w:type="dxa"/>
          </w:tcPr>
          <w:p w14:paraId="720DFBDC" w14:textId="77777777" w:rsidR="0017342D" w:rsidRDefault="0017342D" w:rsidP="00BD0CFB">
            <w:r>
              <w:t>NA</w:t>
            </w:r>
          </w:p>
        </w:tc>
      </w:tr>
      <w:tr w:rsidR="0017342D" w14:paraId="0FE7F5C6" w14:textId="77777777" w:rsidTr="00BD0CFB">
        <w:tc>
          <w:tcPr>
            <w:tcW w:w="10064" w:type="dxa"/>
            <w:gridSpan w:val="4"/>
            <w:shd w:val="clear" w:color="auto" w:fill="000080"/>
          </w:tcPr>
          <w:p w14:paraId="708A97A1" w14:textId="77777777" w:rsidR="0017342D" w:rsidRDefault="0017342D" w:rsidP="00BD0CFB">
            <w:r>
              <w:rPr>
                <w:b/>
              </w:rPr>
              <w:t>Return value</w:t>
            </w:r>
          </w:p>
        </w:tc>
      </w:tr>
      <w:tr w:rsidR="0017342D" w14:paraId="1CADAE0B" w14:textId="77777777" w:rsidTr="00BD0CFB">
        <w:tc>
          <w:tcPr>
            <w:tcW w:w="2516" w:type="dxa"/>
            <w:shd w:val="clear" w:color="auto" w:fill="C6D9F1"/>
          </w:tcPr>
          <w:p w14:paraId="50CC7130" w14:textId="77777777" w:rsidR="0017342D" w:rsidRDefault="0017342D" w:rsidP="00BD0CFB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E1F2A7C" w14:textId="77777777" w:rsidR="0017342D" w:rsidRDefault="0017342D" w:rsidP="00BD0CFB">
            <w:r>
              <w:t>Description</w:t>
            </w:r>
          </w:p>
        </w:tc>
      </w:tr>
      <w:tr w:rsidR="0017342D" w14:paraId="09882055" w14:textId="77777777" w:rsidTr="00BD0CFB">
        <w:tc>
          <w:tcPr>
            <w:tcW w:w="2516" w:type="dxa"/>
          </w:tcPr>
          <w:p w14:paraId="4DFA8B0D" w14:textId="77777777" w:rsidR="0017342D" w:rsidRDefault="0017342D" w:rsidP="00BD0CFB">
            <w:r>
              <w:t>NA</w:t>
            </w:r>
          </w:p>
        </w:tc>
        <w:tc>
          <w:tcPr>
            <w:tcW w:w="7548" w:type="dxa"/>
            <w:gridSpan w:val="3"/>
          </w:tcPr>
          <w:p w14:paraId="1FB54E43" w14:textId="77777777" w:rsidR="0017342D" w:rsidRDefault="0017342D" w:rsidP="00BD0CFB">
            <w:r>
              <w:t>None</w:t>
            </w:r>
          </w:p>
        </w:tc>
      </w:tr>
      <w:tr w:rsidR="0017342D" w14:paraId="162B7CB7" w14:textId="77777777" w:rsidTr="00BD0CFB">
        <w:tc>
          <w:tcPr>
            <w:tcW w:w="10064" w:type="dxa"/>
            <w:gridSpan w:val="4"/>
            <w:shd w:val="clear" w:color="auto" w:fill="000080"/>
          </w:tcPr>
          <w:p w14:paraId="464D1500" w14:textId="77777777" w:rsidR="0017342D" w:rsidRDefault="0017342D" w:rsidP="00BD0CFB">
            <w:r>
              <w:rPr>
                <w:b/>
              </w:rPr>
              <w:t>Dynamic aspect</w:t>
            </w:r>
          </w:p>
        </w:tc>
      </w:tr>
      <w:tr w:rsidR="0017342D" w14:paraId="62A76EDE" w14:textId="77777777" w:rsidTr="00BD0CFB">
        <w:tc>
          <w:tcPr>
            <w:tcW w:w="2516" w:type="dxa"/>
            <w:shd w:val="clear" w:color="auto" w:fill="C6D9F1"/>
          </w:tcPr>
          <w:p w14:paraId="1D5C388C" w14:textId="77777777" w:rsidR="0017342D" w:rsidRDefault="0017342D" w:rsidP="00BD0CFB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5F211F2" w14:textId="77777777" w:rsidR="0017342D" w:rsidRDefault="0017342D" w:rsidP="00BD0CFB">
            <w:r>
              <w:t>Description</w:t>
            </w:r>
          </w:p>
        </w:tc>
      </w:tr>
      <w:tr w:rsidR="0017342D" w14:paraId="42E0E4FE" w14:textId="77777777" w:rsidTr="00BD0CFB">
        <w:tc>
          <w:tcPr>
            <w:tcW w:w="2516" w:type="dxa"/>
          </w:tcPr>
          <w:p w14:paraId="4C552186" w14:textId="77777777" w:rsidR="0017342D" w:rsidRDefault="0017342D" w:rsidP="00BD0CFB">
            <w:r>
              <w:t>*</w:t>
            </w:r>
          </w:p>
        </w:tc>
        <w:tc>
          <w:tcPr>
            <w:tcW w:w="7548" w:type="dxa"/>
            <w:gridSpan w:val="3"/>
          </w:tcPr>
          <w:p w14:paraId="78F3FA93" w14:textId="77777777" w:rsidR="0017342D" w:rsidRDefault="0017342D" w:rsidP="00BD0CFB">
            <w:r>
              <w:t>*</w:t>
            </w:r>
          </w:p>
        </w:tc>
      </w:tr>
      <w:tr w:rsidR="0017342D" w14:paraId="347D95D3" w14:textId="77777777" w:rsidTr="00BD0CFB">
        <w:tc>
          <w:tcPr>
            <w:tcW w:w="10064" w:type="dxa"/>
            <w:gridSpan w:val="4"/>
            <w:shd w:val="clear" w:color="auto" w:fill="000080"/>
          </w:tcPr>
          <w:p w14:paraId="48BDCD66" w14:textId="77777777" w:rsidR="0017342D" w:rsidRDefault="0017342D" w:rsidP="00BD0CFB">
            <w:r>
              <w:rPr>
                <w:b/>
              </w:rPr>
              <w:t>Static aspect</w:t>
            </w:r>
          </w:p>
        </w:tc>
      </w:tr>
      <w:tr w:rsidR="0017342D" w14:paraId="2D1F8388" w14:textId="77777777" w:rsidTr="00BD0CFB">
        <w:tc>
          <w:tcPr>
            <w:tcW w:w="10064" w:type="dxa"/>
            <w:gridSpan w:val="4"/>
          </w:tcPr>
          <w:p w14:paraId="50E99C57" w14:textId="77777777" w:rsidR="0017342D" w:rsidRDefault="0017342D" w:rsidP="00BD0CFB">
            <w:r>
              <w:t>*</w:t>
            </w:r>
          </w:p>
        </w:tc>
      </w:tr>
      <w:tr w:rsidR="0017342D" w14:paraId="52D592C4" w14:textId="77777777" w:rsidTr="00BD0CFB">
        <w:tc>
          <w:tcPr>
            <w:tcW w:w="10064" w:type="dxa"/>
            <w:gridSpan w:val="4"/>
            <w:shd w:val="clear" w:color="auto" w:fill="000080"/>
          </w:tcPr>
          <w:p w14:paraId="2D05CEA6" w14:textId="77777777" w:rsidR="0017342D" w:rsidRDefault="0017342D" w:rsidP="00BD0CFB">
            <w:r>
              <w:rPr>
                <w:b/>
              </w:rPr>
              <w:t>Constrains</w:t>
            </w:r>
          </w:p>
        </w:tc>
      </w:tr>
      <w:tr w:rsidR="0017342D" w14:paraId="63298519" w14:textId="77777777" w:rsidTr="00BD0CFB">
        <w:tc>
          <w:tcPr>
            <w:tcW w:w="10064" w:type="dxa"/>
            <w:gridSpan w:val="4"/>
          </w:tcPr>
          <w:p w14:paraId="666C4896" w14:textId="77777777" w:rsidR="0017342D" w:rsidRDefault="0017342D" w:rsidP="00BD0CFB">
            <w:r>
              <w:t xml:space="preserve"> </w:t>
            </w:r>
          </w:p>
        </w:tc>
      </w:tr>
    </w:tbl>
    <w:p w14:paraId="6450CE09" w14:textId="77777777" w:rsidR="00581F12" w:rsidRDefault="00C55049" w:rsidP="00581F12">
      <w:pPr>
        <w:keepNext/>
      </w:pPr>
      <w:r>
        <w:object w:dxaOrig="3551" w:dyaOrig="831" w14:anchorId="1D91FC88">
          <v:shape id="_x0000_i1027" type="#_x0000_t75" style="width:180.3pt;height:43.2pt" o:ole="">
            <v:imagedata r:id="rId13" o:title=""/>
          </v:shape>
          <o:OLEObject Type="Embed" ProgID="Package" ShapeID="_x0000_i1027" DrawAspect="Content" ObjectID="_1754896714" r:id="rId14"/>
        </w:object>
      </w:r>
    </w:p>
    <w:p w14:paraId="7C4F37CD" w14:textId="7BB321FC" w:rsidR="0017342D" w:rsidRPr="0017342D" w:rsidRDefault="00581F12" w:rsidP="00581F12">
      <w:pPr>
        <w:pStyle w:val="Caption"/>
      </w:pPr>
      <w:bookmarkStart w:id="18" w:name="_Toc144283671"/>
      <w:r>
        <w:t xml:space="preserve">Figure </w:t>
      </w:r>
      <w:fldSimple w:instr=" SEQ Figure \* ARABIC ">
        <w:r w:rsidR="007F237B">
          <w:rPr>
            <w:noProof/>
          </w:rPr>
          <w:t>3</w:t>
        </w:r>
      </w:fldSimple>
      <w:r>
        <w:t xml:space="preserve">: </w:t>
      </w:r>
      <w:r w:rsidRPr="003E6B6C">
        <w:t>SCM_runGetLastKL30LostStatus</w:t>
      </w:r>
      <w:bookmarkEnd w:id="18"/>
    </w:p>
    <w:p w14:paraId="794F73C5" w14:textId="51FEDBA9" w:rsidR="00371363" w:rsidRDefault="00371363">
      <w:pPr>
        <w:pStyle w:val="Heading3"/>
      </w:pPr>
      <w:bookmarkStart w:id="19" w:name="_Toc144283703"/>
      <w:r>
        <w:t>SCM_runGetLastTensioningState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371363" w14:paraId="7C0F65EC" w14:textId="77777777" w:rsidTr="00B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4CF8B39D" w14:textId="77777777" w:rsidR="00371363" w:rsidRDefault="00371363" w:rsidP="00BD0CFB">
            <w:r>
              <w:t>Object</w:t>
            </w:r>
          </w:p>
        </w:tc>
      </w:tr>
      <w:tr w:rsidR="00371363" w14:paraId="4A96BA97" w14:textId="77777777" w:rsidTr="00BD0CFB">
        <w:tc>
          <w:tcPr>
            <w:tcW w:w="10064" w:type="dxa"/>
            <w:gridSpan w:val="4"/>
          </w:tcPr>
          <w:p w14:paraId="75C61168" w14:textId="77777777" w:rsidR="00371363" w:rsidRDefault="00371363" w:rsidP="00BD0CFB">
            <w:r>
              <w:t>Callback function provided to the rest of the application to get the last tensioning state.</w:t>
            </w:r>
          </w:p>
        </w:tc>
      </w:tr>
      <w:tr w:rsidR="00371363" w14:paraId="5B603CD9" w14:textId="77777777" w:rsidTr="00BD0CFB">
        <w:tc>
          <w:tcPr>
            <w:tcW w:w="10064" w:type="dxa"/>
            <w:gridSpan w:val="4"/>
            <w:shd w:val="clear" w:color="auto" w:fill="000080"/>
          </w:tcPr>
          <w:p w14:paraId="13811DC8" w14:textId="77777777" w:rsidR="00371363" w:rsidRDefault="00371363" w:rsidP="00BD0CFB">
            <w:r>
              <w:rPr>
                <w:b/>
              </w:rPr>
              <w:t>Prototype</w:t>
            </w:r>
          </w:p>
        </w:tc>
      </w:tr>
      <w:tr w:rsidR="00371363" w14:paraId="484AF94F" w14:textId="77777777" w:rsidTr="00BD0CFB">
        <w:tc>
          <w:tcPr>
            <w:tcW w:w="10064" w:type="dxa"/>
            <w:gridSpan w:val="4"/>
          </w:tcPr>
          <w:p w14:paraId="160B3DB5" w14:textId="77777777" w:rsidR="00371363" w:rsidRDefault="00371363" w:rsidP="00BD0CFB">
            <w:r>
              <w:t>EXPORTED void SCM_runGetLastTensioningState (u8CycleNumberType * pu8LastExecutedCycle)</w:t>
            </w:r>
          </w:p>
        </w:tc>
      </w:tr>
      <w:tr w:rsidR="00371363" w14:paraId="7F370475" w14:textId="77777777" w:rsidTr="00BD0CFB">
        <w:tc>
          <w:tcPr>
            <w:tcW w:w="10064" w:type="dxa"/>
            <w:gridSpan w:val="4"/>
            <w:shd w:val="clear" w:color="auto" w:fill="000080"/>
          </w:tcPr>
          <w:p w14:paraId="7F4B1A25" w14:textId="77777777" w:rsidR="00371363" w:rsidRDefault="00371363" w:rsidP="00BD0CFB">
            <w:r>
              <w:rPr>
                <w:b/>
              </w:rPr>
              <w:t>Parameters</w:t>
            </w:r>
          </w:p>
        </w:tc>
      </w:tr>
      <w:tr w:rsidR="00371363" w14:paraId="7B6CE84A" w14:textId="77777777" w:rsidTr="00BD0CFB">
        <w:tc>
          <w:tcPr>
            <w:tcW w:w="10064" w:type="dxa"/>
            <w:gridSpan w:val="4"/>
          </w:tcPr>
          <w:p w14:paraId="7CB308FE" w14:textId="77777777" w:rsidR="00371363" w:rsidRDefault="00371363" w:rsidP="00BD0CFB">
            <w:r>
              <w:t>pu8LastExecutedCycle - Refer to the type scaling (RTE) for more details</w:t>
            </w:r>
          </w:p>
        </w:tc>
      </w:tr>
      <w:tr w:rsidR="00371363" w14:paraId="6B753E39" w14:textId="77777777" w:rsidTr="00BD0CFB">
        <w:tc>
          <w:tcPr>
            <w:tcW w:w="10064" w:type="dxa"/>
            <w:gridSpan w:val="4"/>
            <w:shd w:val="clear" w:color="auto" w:fill="000080"/>
          </w:tcPr>
          <w:p w14:paraId="1C184E01" w14:textId="77777777" w:rsidR="00371363" w:rsidRDefault="00371363" w:rsidP="00BD0CFB">
            <w:r>
              <w:rPr>
                <w:b/>
              </w:rPr>
              <w:t>Exceptions</w:t>
            </w:r>
          </w:p>
        </w:tc>
      </w:tr>
      <w:tr w:rsidR="00371363" w14:paraId="526142D7" w14:textId="77777777" w:rsidTr="00BD0CFB">
        <w:tc>
          <w:tcPr>
            <w:tcW w:w="10064" w:type="dxa"/>
            <w:gridSpan w:val="4"/>
          </w:tcPr>
          <w:p w14:paraId="0BE103F3" w14:textId="77777777" w:rsidR="00371363" w:rsidRDefault="00371363" w:rsidP="00BD0CFB">
            <w:r>
              <w:t>None</w:t>
            </w:r>
          </w:p>
        </w:tc>
      </w:tr>
      <w:tr w:rsidR="00371363" w14:paraId="64CE38DA" w14:textId="77777777" w:rsidTr="00BD0CFB">
        <w:tc>
          <w:tcPr>
            <w:tcW w:w="10064" w:type="dxa"/>
            <w:gridSpan w:val="4"/>
            <w:shd w:val="clear" w:color="auto" w:fill="000080"/>
          </w:tcPr>
          <w:p w14:paraId="784E0978" w14:textId="77777777" w:rsidR="00371363" w:rsidRDefault="00371363" w:rsidP="00BD0CFB">
            <w:r>
              <w:rPr>
                <w:b/>
              </w:rPr>
              <w:t>Precondition</w:t>
            </w:r>
          </w:p>
        </w:tc>
      </w:tr>
      <w:tr w:rsidR="00371363" w14:paraId="6CAB1081" w14:textId="77777777" w:rsidTr="00BD0CFB">
        <w:tc>
          <w:tcPr>
            <w:tcW w:w="10064" w:type="dxa"/>
            <w:gridSpan w:val="4"/>
          </w:tcPr>
          <w:p w14:paraId="5667F190" w14:textId="77777777" w:rsidR="00371363" w:rsidRDefault="00371363" w:rsidP="00BD0CFB">
            <w:r>
              <w:t>None</w:t>
            </w:r>
          </w:p>
        </w:tc>
      </w:tr>
      <w:tr w:rsidR="00371363" w14:paraId="4CFC6C69" w14:textId="77777777" w:rsidTr="00BD0CFB">
        <w:tc>
          <w:tcPr>
            <w:tcW w:w="10064" w:type="dxa"/>
            <w:gridSpan w:val="4"/>
            <w:shd w:val="clear" w:color="auto" w:fill="000080"/>
          </w:tcPr>
          <w:p w14:paraId="79A513FB" w14:textId="77777777" w:rsidR="00371363" w:rsidRDefault="00371363" w:rsidP="00BD0CFB">
            <w:r>
              <w:rPr>
                <w:b/>
              </w:rPr>
              <w:t>Postcondition</w:t>
            </w:r>
          </w:p>
        </w:tc>
      </w:tr>
      <w:tr w:rsidR="00371363" w14:paraId="12B11877" w14:textId="77777777" w:rsidTr="00BD0CFB">
        <w:tc>
          <w:tcPr>
            <w:tcW w:w="10064" w:type="dxa"/>
            <w:gridSpan w:val="4"/>
          </w:tcPr>
          <w:p w14:paraId="0AD7C519" w14:textId="77777777" w:rsidR="00371363" w:rsidRDefault="00371363" w:rsidP="00BD0CFB">
            <w:r>
              <w:t>None</w:t>
            </w:r>
          </w:p>
        </w:tc>
      </w:tr>
      <w:tr w:rsidR="00371363" w14:paraId="53DF52A5" w14:textId="77777777" w:rsidTr="00BD0CFB">
        <w:tc>
          <w:tcPr>
            <w:tcW w:w="10064" w:type="dxa"/>
            <w:gridSpan w:val="4"/>
            <w:shd w:val="clear" w:color="auto" w:fill="000080"/>
          </w:tcPr>
          <w:p w14:paraId="2F04528A" w14:textId="77777777" w:rsidR="00371363" w:rsidRDefault="00371363" w:rsidP="00BD0CFB">
            <w:r>
              <w:rPr>
                <w:b/>
              </w:rPr>
              <w:t>Input parameters</w:t>
            </w:r>
          </w:p>
        </w:tc>
      </w:tr>
      <w:tr w:rsidR="00371363" w14:paraId="7F26EE8D" w14:textId="77777777" w:rsidTr="00BD0CFB">
        <w:tc>
          <w:tcPr>
            <w:tcW w:w="2516" w:type="dxa"/>
            <w:shd w:val="clear" w:color="auto" w:fill="C6D9F1"/>
          </w:tcPr>
          <w:p w14:paraId="39726DF7" w14:textId="77777777" w:rsidR="00371363" w:rsidRDefault="00371363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75F17764" w14:textId="77777777" w:rsidR="00371363" w:rsidRDefault="00371363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B7E2F4A" w14:textId="77777777" w:rsidR="00371363" w:rsidRDefault="00371363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2E8FC61" w14:textId="77777777" w:rsidR="00371363" w:rsidRDefault="00371363" w:rsidP="00BD0CFB">
            <w:r>
              <w:t>Range</w:t>
            </w:r>
          </w:p>
        </w:tc>
      </w:tr>
      <w:tr w:rsidR="00371363" w14:paraId="48127661" w14:textId="77777777" w:rsidTr="00BD0CFB">
        <w:tc>
          <w:tcPr>
            <w:tcW w:w="2516" w:type="dxa"/>
          </w:tcPr>
          <w:p w14:paraId="139A84D9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29E7226B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23203572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25AF1056" w14:textId="77777777" w:rsidR="00371363" w:rsidRDefault="00371363" w:rsidP="00BD0CFB">
            <w:r>
              <w:t>NA</w:t>
            </w:r>
          </w:p>
        </w:tc>
      </w:tr>
      <w:tr w:rsidR="00371363" w14:paraId="44E17E7E" w14:textId="77777777" w:rsidTr="00BD0CFB">
        <w:tc>
          <w:tcPr>
            <w:tcW w:w="10064" w:type="dxa"/>
            <w:gridSpan w:val="4"/>
            <w:shd w:val="clear" w:color="auto" w:fill="000080"/>
          </w:tcPr>
          <w:p w14:paraId="0754377E" w14:textId="77777777" w:rsidR="00371363" w:rsidRDefault="00371363" w:rsidP="00BD0CFB">
            <w:r>
              <w:rPr>
                <w:b/>
              </w:rPr>
              <w:t>Output parameters</w:t>
            </w:r>
          </w:p>
        </w:tc>
      </w:tr>
      <w:tr w:rsidR="00371363" w14:paraId="0CF18F6E" w14:textId="77777777" w:rsidTr="00BD0CFB">
        <w:tc>
          <w:tcPr>
            <w:tcW w:w="2516" w:type="dxa"/>
            <w:shd w:val="clear" w:color="auto" w:fill="C6D9F1"/>
          </w:tcPr>
          <w:p w14:paraId="19BE7793" w14:textId="77777777" w:rsidR="00371363" w:rsidRDefault="00371363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3AFE070A" w14:textId="77777777" w:rsidR="00371363" w:rsidRDefault="00371363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E60CCCB" w14:textId="77777777" w:rsidR="00371363" w:rsidRDefault="00371363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229D707F" w14:textId="77777777" w:rsidR="00371363" w:rsidRDefault="00371363" w:rsidP="00BD0CFB">
            <w:r>
              <w:t>Range</w:t>
            </w:r>
          </w:p>
        </w:tc>
      </w:tr>
      <w:tr w:rsidR="00371363" w14:paraId="54908E5F" w14:textId="77777777" w:rsidTr="00BD0CFB">
        <w:tc>
          <w:tcPr>
            <w:tcW w:w="2516" w:type="dxa"/>
          </w:tcPr>
          <w:p w14:paraId="2A1839E4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7E71ABE0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69DBBE96" w14:textId="77777777" w:rsidR="00371363" w:rsidRDefault="00371363" w:rsidP="00BD0CFB">
            <w:r>
              <w:t>NA</w:t>
            </w:r>
          </w:p>
        </w:tc>
        <w:tc>
          <w:tcPr>
            <w:tcW w:w="2516" w:type="dxa"/>
          </w:tcPr>
          <w:p w14:paraId="2E2B7768" w14:textId="77777777" w:rsidR="00371363" w:rsidRDefault="00371363" w:rsidP="00BD0CFB">
            <w:r>
              <w:t>NA</w:t>
            </w:r>
          </w:p>
        </w:tc>
      </w:tr>
      <w:tr w:rsidR="00371363" w14:paraId="0B50F5F0" w14:textId="77777777" w:rsidTr="00BD0CFB">
        <w:tc>
          <w:tcPr>
            <w:tcW w:w="10064" w:type="dxa"/>
            <w:gridSpan w:val="4"/>
            <w:shd w:val="clear" w:color="auto" w:fill="000080"/>
          </w:tcPr>
          <w:p w14:paraId="48B2B830" w14:textId="77777777" w:rsidR="00371363" w:rsidRDefault="00371363" w:rsidP="00BD0CFB">
            <w:r>
              <w:rPr>
                <w:b/>
              </w:rPr>
              <w:t>Return value</w:t>
            </w:r>
          </w:p>
        </w:tc>
      </w:tr>
      <w:tr w:rsidR="00371363" w14:paraId="1D10267A" w14:textId="77777777" w:rsidTr="00BD0CFB">
        <w:tc>
          <w:tcPr>
            <w:tcW w:w="2516" w:type="dxa"/>
            <w:shd w:val="clear" w:color="auto" w:fill="C6D9F1"/>
          </w:tcPr>
          <w:p w14:paraId="3BF7AC43" w14:textId="77777777" w:rsidR="00371363" w:rsidRDefault="00371363" w:rsidP="00BD0CFB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27986966" w14:textId="77777777" w:rsidR="00371363" w:rsidRDefault="00371363" w:rsidP="00BD0CFB">
            <w:r>
              <w:t>Description</w:t>
            </w:r>
          </w:p>
        </w:tc>
      </w:tr>
      <w:tr w:rsidR="00371363" w14:paraId="5E74D0A3" w14:textId="77777777" w:rsidTr="00BD0CFB">
        <w:tc>
          <w:tcPr>
            <w:tcW w:w="2516" w:type="dxa"/>
          </w:tcPr>
          <w:p w14:paraId="0FA0E78C" w14:textId="77777777" w:rsidR="00371363" w:rsidRDefault="00371363" w:rsidP="00BD0CFB">
            <w:r>
              <w:t>NA</w:t>
            </w:r>
          </w:p>
        </w:tc>
        <w:tc>
          <w:tcPr>
            <w:tcW w:w="7548" w:type="dxa"/>
            <w:gridSpan w:val="3"/>
          </w:tcPr>
          <w:p w14:paraId="2ADF9571" w14:textId="77777777" w:rsidR="00371363" w:rsidRDefault="00371363" w:rsidP="00BD0CFB">
            <w:r>
              <w:t>None</w:t>
            </w:r>
          </w:p>
        </w:tc>
      </w:tr>
      <w:tr w:rsidR="00371363" w14:paraId="1AB81FBD" w14:textId="77777777" w:rsidTr="00BD0CFB">
        <w:tc>
          <w:tcPr>
            <w:tcW w:w="10064" w:type="dxa"/>
            <w:gridSpan w:val="4"/>
            <w:shd w:val="clear" w:color="auto" w:fill="000080"/>
          </w:tcPr>
          <w:p w14:paraId="4274ED15" w14:textId="77777777" w:rsidR="00371363" w:rsidRDefault="00371363" w:rsidP="00BD0CFB">
            <w:r>
              <w:rPr>
                <w:b/>
              </w:rPr>
              <w:t>Dynamic aspect</w:t>
            </w:r>
          </w:p>
        </w:tc>
      </w:tr>
      <w:tr w:rsidR="00371363" w14:paraId="39B5D99D" w14:textId="77777777" w:rsidTr="00BD0CFB">
        <w:tc>
          <w:tcPr>
            <w:tcW w:w="2516" w:type="dxa"/>
            <w:shd w:val="clear" w:color="auto" w:fill="C6D9F1"/>
          </w:tcPr>
          <w:p w14:paraId="24A658B9" w14:textId="77777777" w:rsidR="00371363" w:rsidRDefault="00371363" w:rsidP="00BD0CFB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1CA67A7D" w14:textId="77777777" w:rsidR="00371363" w:rsidRDefault="00371363" w:rsidP="00BD0CFB">
            <w:r>
              <w:t>Description</w:t>
            </w:r>
          </w:p>
        </w:tc>
      </w:tr>
      <w:tr w:rsidR="00371363" w14:paraId="54E3BAF2" w14:textId="77777777" w:rsidTr="00BD0CFB">
        <w:tc>
          <w:tcPr>
            <w:tcW w:w="2516" w:type="dxa"/>
          </w:tcPr>
          <w:p w14:paraId="106A2B76" w14:textId="77777777" w:rsidR="00371363" w:rsidRDefault="00371363" w:rsidP="00BD0CFB">
            <w:r>
              <w:t>*</w:t>
            </w:r>
          </w:p>
        </w:tc>
        <w:tc>
          <w:tcPr>
            <w:tcW w:w="7548" w:type="dxa"/>
            <w:gridSpan w:val="3"/>
          </w:tcPr>
          <w:p w14:paraId="54121606" w14:textId="77777777" w:rsidR="00371363" w:rsidRDefault="00371363" w:rsidP="00BD0CFB">
            <w:r>
              <w:t>*</w:t>
            </w:r>
          </w:p>
        </w:tc>
      </w:tr>
      <w:tr w:rsidR="00371363" w14:paraId="55627A48" w14:textId="77777777" w:rsidTr="00BD0CFB">
        <w:tc>
          <w:tcPr>
            <w:tcW w:w="10064" w:type="dxa"/>
            <w:gridSpan w:val="4"/>
            <w:shd w:val="clear" w:color="auto" w:fill="000080"/>
          </w:tcPr>
          <w:p w14:paraId="3F87BCCA" w14:textId="77777777" w:rsidR="00371363" w:rsidRDefault="00371363" w:rsidP="00BD0CFB">
            <w:r>
              <w:rPr>
                <w:b/>
              </w:rPr>
              <w:t>Static aspect</w:t>
            </w:r>
          </w:p>
        </w:tc>
      </w:tr>
      <w:tr w:rsidR="00371363" w14:paraId="3B13F5A7" w14:textId="77777777" w:rsidTr="00BD0CFB">
        <w:tc>
          <w:tcPr>
            <w:tcW w:w="10064" w:type="dxa"/>
            <w:gridSpan w:val="4"/>
          </w:tcPr>
          <w:p w14:paraId="3DFA0163" w14:textId="77777777" w:rsidR="00371363" w:rsidRDefault="00371363" w:rsidP="00BD0CFB">
            <w:r>
              <w:lastRenderedPageBreak/>
              <w:t>*</w:t>
            </w:r>
          </w:p>
        </w:tc>
      </w:tr>
      <w:tr w:rsidR="00371363" w14:paraId="7EBAE066" w14:textId="77777777" w:rsidTr="00BD0CFB">
        <w:tc>
          <w:tcPr>
            <w:tcW w:w="10064" w:type="dxa"/>
            <w:gridSpan w:val="4"/>
            <w:shd w:val="clear" w:color="auto" w:fill="000080"/>
          </w:tcPr>
          <w:p w14:paraId="07C3D479" w14:textId="77777777" w:rsidR="00371363" w:rsidRDefault="00371363" w:rsidP="00BD0CFB">
            <w:r>
              <w:rPr>
                <w:b/>
              </w:rPr>
              <w:t>Constrains</w:t>
            </w:r>
          </w:p>
        </w:tc>
      </w:tr>
      <w:tr w:rsidR="00371363" w14:paraId="3D75AFEF" w14:textId="77777777" w:rsidTr="00BD0CFB">
        <w:tc>
          <w:tcPr>
            <w:tcW w:w="10064" w:type="dxa"/>
            <w:gridSpan w:val="4"/>
          </w:tcPr>
          <w:p w14:paraId="623F9CF8" w14:textId="77777777" w:rsidR="00371363" w:rsidRDefault="00371363" w:rsidP="00BD0CFB">
            <w:r>
              <w:t xml:space="preserve"> </w:t>
            </w:r>
          </w:p>
        </w:tc>
      </w:tr>
    </w:tbl>
    <w:p w14:paraId="4359FA07" w14:textId="77777777" w:rsidR="00581F12" w:rsidRDefault="00113EDF" w:rsidP="00581F12">
      <w:pPr>
        <w:keepNext/>
      </w:pPr>
      <w:r>
        <w:object w:dxaOrig="3601" w:dyaOrig="831" w14:anchorId="40F89176">
          <v:shape id="_x0000_i1028" type="#_x0000_t75" style="width:180.3pt;height:43.2pt" o:ole="">
            <v:imagedata r:id="rId15" o:title=""/>
          </v:shape>
          <o:OLEObject Type="Embed" ProgID="Package" ShapeID="_x0000_i1028" DrawAspect="Content" ObjectID="_1754896715" r:id="rId16"/>
        </w:object>
      </w:r>
    </w:p>
    <w:p w14:paraId="206BF4F2" w14:textId="674550DF" w:rsidR="00371363" w:rsidRPr="00371363" w:rsidRDefault="00581F12" w:rsidP="00581F12">
      <w:pPr>
        <w:pStyle w:val="Caption"/>
      </w:pPr>
      <w:bookmarkStart w:id="20" w:name="_Toc144283672"/>
      <w:r>
        <w:t xml:space="preserve">Figure </w:t>
      </w:r>
      <w:fldSimple w:instr=" SEQ Figure \* ARABIC ">
        <w:r w:rsidR="007F237B">
          <w:rPr>
            <w:noProof/>
          </w:rPr>
          <w:t>4</w:t>
        </w:r>
      </w:fldSimple>
      <w:r>
        <w:t xml:space="preserve">: </w:t>
      </w:r>
      <w:r w:rsidRPr="004C17AE">
        <w:t>SCM_runGetLastTensioningState</w:t>
      </w:r>
      <w:bookmarkEnd w:id="20"/>
    </w:p>
    <w:p w14:paraId="599D4305" w14:textId="572000C3" w:rsidR="0025569C" w:rsidRDefault="0025569C">
      <w:pPr>
        <w:pStyle w:val="Heading3"/>
      </w:pPr>
      <w:bookmarkStart w:id="21" w:name="_Toc144283704"/>
      <w:r>
        <w:t>SCM_runManageSystemContext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25569C" w14:paraId="5E69CCDF" w14:textId="77777777" w:rsidTr="00B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758730D8" w14:textId="77777777" w:rsidR="0025569C" w:rsidRDefault="0025569C" w:rsidP="00BD0CFB">
            <w:r>
              <w:t>Object</w:t>
            </w:r>
          </w:p>
        </w:tc>
      </w:tr>
      <w:tr w:rsidR="0025569C" w14:paraId="4C39C06A" w14:textId="77777777" w:rsidTr="00BD0CFB">
        <w:tc>
          <w:tcPr>
            <w:tcW w:w="10064" w:type="dxa"/>
            <w:gridSpan w:val="4"/>
          </w:tcPr>
          <w:p w14:paraId="1BE57156" w14:textId="77777777" w:rsidR="0025569C" w:rsidRDefault="0025569C" w:rsidP="00BD0CFB">
            <w:r>
              <w:t>Periodic main function that shall be called in the same task that the NV stack It collects all notifications from battery loss/recovery mechanism and supervises the executed belt function.</w:t>
            </w:r>
          </w:p>
        </w:tc>
      </w:tr>
      <w:tr w:rsidR="0025569C" w14:paraId="76955C77" w14:textId="77777777" w:rsidTr="00BD0CFB">
        <w:tc>
          <w:tcPr>
            <w:tcW w:w="10064" w:type="dxa"/>
            <w:gridSpan w:val="4"/>
            <w:shd w:val="clear" w:color="auto" w:fill="000080"/>
          </w:tcPr>
          <w:p w14:paraId="5E9789FB" w14:textId="77777777" w:rsidR="0025569C" w:rsidRDefault="0025569C" w:rsidP="00BD0CFB">
            <w:r>
              <w:rPr>
                <w:b/>
              </w:rPr>
              <w:t>Prototype</w:t>
            </w:r>
          </w:p>
        </w:tc>
      </w:tr>
      <w:tr w:rsidR="0025569C" w14:paraId="09E43652" w14:textId="77777777" w:rsidTr="00BD0CFB">
        <w:tc>
          <w:tcPr>
            <w:tcW w:w="10064" w:type="dxa"/>
            <w:gridSpan w:val="4"/>
          </w:tcPr>
          <w:p w14:paraId="5B092BDA" w14:textId="77777777" w:rsidR="0025569C" w:rsidRDefault="0025569C" w:rsidP="00BD0CFB">
            <w:r>
              <w:t>EXPORTED void SCM_runManageSystemContext (void)</w:t>
            </w:r>
          </w:p>
        </w:tc>
      </w:tr>
      <w:tr w:rsidR="0025569C" w14:paraId="33636A43" w14:textId="77777777" w:rsidTr="00BD0CFB">
        <w:tc>
          <w:tcPr>
            <w:tcW w:w="10064" w:type="dxa"/>
            <w:gridSpan w:val="4"/>
            <w:shd w:val="clear" w:color="auto" w:fill="000080"/>
          </w:tcPr>
          <w:p w14:paraId="13049F64" w14:textId="77777777" w:rsidR="0025569C" w:rsidRDefault="0025569C" w:rsidP="00BD0CFB">
            <w:r>
              <w:rPr>
                <w:b/>
              </w:rPr>
              <w:t>Parameters</w:t>
            </w:r>
          </w:p>
        </w:tc>
      </w:tr>
      <w:tr w:rsidR="0025569C" w14:paraId="2D029F15" w14:textId="77777777" w:rsidTr="00BD0CFB">
        <w:tc>
          <w:tcPr>
            <w:tcW w:w="10064" w:type="dxa"/>
            <w:gridSpan w:val="4"/>
          </w:tcPr>
          <w:p w14:paraId="07F06941" w14:textId="77777777" w:rsidR="0025569C" w:rsidRDefault="0025569C" w:rsidP="00BD0CFB">
            <w:r>
              <w:t>None</w:t>
            </w:r>
          </w:p>
        </w:tc>
      </w:tr>
      <w:tr w:rsidR="0025569C" w14:paraId="34D602D0" w14:textId="77777777" w:rsidTr="00BD0CFB">
        <w:tc>
          <w:tcPr>
            <w:tcW w:w="10064" w:type="dxa"/>
            <w:gridSpan w:val="4"/>
            <w:shd w:val="clear" w:color="auto" w:fill="000080"/>
          </w:tcPr>
          <w:p w14:paraId="589DB282" w14:textId="77777777" w:rsidR="0025569C" w:rsidRDefault="0025569C" w:rsidP="00BD0CFB">
            <w:r>
              <w:rPr>
                <w:b/>
              </w:rPr>
              <w:t>Exceptions</w:t>
            </w:r>
          </w:p>
        </w:tc>
      </w:tr>
      <w:tr w:rsidR="0025569C" w14:paraId="7B990CC0" w14:textId="77777777" w:rsidTr="00BD0CFB">
        <w:tc>
          <w:tcPr>
            <w:tcW w:w="10064" w:type="dxa"/>
            <w:gridSpan w:val="4"/>
          </w:tcPr>
          <w:p w14:paraId="1136BA62" w14:textId="77777777" w:rsidR="0025569C" w:rsidRDefault="0025569C" w:rsidP="00BD0CFB">
            <w:r>
              <w:t>None</w:t>
            </w:r>
          </w:p>
        </w:tc>
      </w:tr>
      <w:tr w:rsidR="0025569C" w14:paraId="2AB3732E" w14:textId="77777777" w:rsidTr="00BD0CFB">
        <w:tc>
          <w:tcPr>
            <w:tcW w:w="10064" w:type="dxa"/>
            <w:gridSpan w:val="4"/>
            <w:shd w:val="clear" w:color="auto" w:fill="000080"/>
          </w:tcPr>
          <w:p w14:paraId="398B2912" w14:textId="77777777" w:rsidR="0025569C" w:rsidRDefault="0025569C" w:rsidP="00BD0CFB">
            <w:r>
              <w:rPr>
                <w:b/>
              </w:rPr>
              <w:t>Precondition</w:t>
            </w:r>
          </w:p>
        </w:tc>
      </w:tr>
      <w:tr w:rsidR="0025569C" w14:paraId="2A661C69" w14:textId="77777777" w:rsidTr="00BD0CFB">
        <w:tc>
          <w:tcPr>
            <w:tcW w:w="10064" w:type="dxa"/>
            <w:gridSpan w:val="4"/>
          </w:tcPr>
          <w:p w14:paraId="415664CE" w14:textId="77777777" w:rsidR="0025569C" w:rsidRDefault="0025569C" w:rsidP="00BD0CFB">
            <w:r>
              <w:t>None</w:t>
            </w:r>
          </w:p>
        </w:tc>
      </w:tr>
      <w:tr w:rsidR="0025569C" w14:paraId="432616BF" w14:textId="77777777" w:rsidTr="00BD0CFB">
        <w:tc>
          <w:tcPr>
            <w:tcW w:w="10064" w:type="dxa"/>
            <w:gridSpan w:val="4"/>
            <w:shd w:val="clear" w:color="auto" w:fill="000080"/>
          </w:tcPr>
          <w:p w14:paraId="2A5CBF5D" w14:textId="77777777" w:rsidR="0025569C" w:rsidRDefault="0025569C" w:rsidP="00BD0CFB">
            <w:r>
              <w:rPr>
                <w:b/>
              </w:rPr>
              <w:t>Postcondition</w:t>
            </w:r>
          </w:p>
        </w:tc>
      </w:tr>
      <w:tr w:rsidR="0025569C" w14:paraId="60CEEE6C" w14:textId="77777777" w:rsidTr="00BD0CFB">
        <w:tc>
          <w:tcPr>
            <w:tcW w:w="10064" w:type="dxa"/>
            <w:gridSpan w:val="4"/>
          </w:tcPr>
          <w:p w14:paraId="27436D90" w14:textId="77777777" w:rsidR="0025569C" w:rsidRDefault="0025569C" w:rsidP="00BD0CFB">
            <w:r>
              <w:t>None</w:t>
            </w:r>
          </w:p>
        </w:tc>
      </w:tr>
      <w:tr w:rsidR="0025569C" w14:paraId="22FD7594" w14:textId="77777777" w:rsidTr="00BD0CFB">
        <w:tc>
          <w:tcPr>
            <w:tcW w:w="10064" w:type="dxa"/>
            <w:gridSpan w:val="4"/>
            <w:shd w:val="clear" w:color="auto" w:fill="000080"/>
          </w:tcPr>
          <w:p w14:paraId="7D9D9F84" w14:textId="77777777" w:rsidR="0025569C" w:rsidRDefault="0025569C" w:rsidP="00BD0CFB">
            <w:r>
              <w:rPr>
                <w:b/>
              </w:rPr>
              <w:t>Input parameters</w:t>
            </w:r>
          </w:p>
        </w:tc>
      </w:tr>
      <w:tr w:rsidR="0025569C" w14:paraId="21998F22" w14:textId="77777777" w:rsidTr="00BD0CFB">
        <w:tc>
          <w:tcPr>
            <w:tcW w:w="2516" w:type="dxa"/>
            <w:shd w:val="clear" w:color="auto" w:fill="C6D9F1"/>
          </w:tcPr>
          <w:p w14:paraId="70947485" w14:textId="77777777" w:rsidR="0025569C" w:rsidRDefault="0025569C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A4716A5" w14:textId="77777777" w:rsidR="0025569C" w:rsidRDefault="0025569C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43C6306" w14:textId="77777777" w:rsidR="0025569C" w:rsidRDefault="0025569C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BAFC806" w14:textId="77777777" w:rsidR="0025569C" w:rsidRDefault="0025569C" w:rsidP="00BD0CFB">
            <w:r>
              <w:t>Range</w:t>
            </w:r>
          </w:p>
        </w:tc>
      </w:tr>
      <w:tr w:rsidR="0025569C" w14:paraId="40503251" w14:textId="77777777" w:rsidTr="00BD0CFB">
        <w:tc>
          <w:tcPr>
            <w:tcW w:w="2516" w:type="dxa"/>
          </w:tcPr>
          <w:p w14:paraId="1B14D60F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0964B49A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77711F6E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49CFB499" w14:textId="77777777" w:rsidR="0025569C" w:rsidRDefault="0025569C" w:rsidP="00BD0CFB">
            <w:r>
              <w:t>NA</w:t>
            </w:r>
          </w:p>
        </w:tc>
      </w:tr>
      <w:tr w:rsidR="0025569C" w14:paraId="27B76E9D" w14:textId="77777777" w:rsidTr="00BD0CFB">
        <w:tc>
          <w:tcPr>
            <w:tcW w:w="10064" w:type="dxa"/>
            <w:gridSpan w:val="4"/>
            <w:shd w:val="clear" w:color="auto" w:fill="000080"/>
          </w:tcPr>
          <w:p w14:paraId="5FA71402" w14:textId="77777777" w:rsidR="0025569C" w:rsidRDefault="0025569C" w:rsidP="00BD0CFB">
            <w:r>
              <w:rPr>
                <w:b/>
              </w:rPr>
              <w:t>Output parameters</w:t>
            </w:r>
          </w:p>
        </w:tc>
      </w:tr>
      <w:tr w:rsidR="0025569C" w14:paraId="598C3631" w14:textId="77777777" w:rsidTr="00BD0CFB">
        <w:tc>
          <w:tcPr>
            <w:tcW w:w="2516" w:type="dxa"/>
            <w:shd w:val="clear" w:color="auto" w:fill="C6D9F1"/>
          </w:tcPr>
          <w:p w14:paraId="431B475D" w14:textId="77777777" w:rsidR="0025569C" w:rsidRDefault="0025569C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88D9BD2" w14:textId="77777777" w:rsidR="0025569C" w:rsidRDefault="0025569C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B9F8362" w14:textId="77777777" w:rsidR="0025569C" w:rsidRDefault="0025569C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1801400" w14:textId="77777777" w:rsidR="0025569C" w:rsidRDefault="0025569C" w:rsidP="00BD0CFB">
            <w:r>
              <w:t>Range</w:t>
            </w:r>
          </w:p>
        </w:tc>
      </w:tr>
      <w:tr w:rsidR="0025569C" w14:paraId="4F7F3D6C" w14:textId="77777777" w:rsidTr="00BD0CFB">
        <w:tc>
          <w:tcPr>
            <w:tcW w:w="2516" w:type="dxa"/>
          </w:tcPr>
          <w:p w14:paraId="7307C8BE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0CAD2427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69509AD9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545156E4" w14:textId="77777777" w:rsidR="0025569C" w:rsidRDefault="0025569C" w:rsidP="00BD0CFB">
            <w:r>
              <w:t>NA</w:t>
            </w:r>
          </w:p>
        </w:tc>
      </w:tr>
      <w:tr w:rsidR="0025569C" w14:paraId="224C2FCB" w14:textId="77777777" w:rsidTr="00BD0CFB">
        <w:tc>
          <w:tcPr>
            <w:tcW w:w="10064" w:type="dxa"/>
            <w:gridSpan w:val="4"/>
            <w:shd w:val="clear" w:color="auto" w:fill="000080"/>
          </w:tcPr>
          <w:p w14:paraId="5F6434D8" w14:textId="77777777" w:rsidR="0025569C" w:rsidRDefault="0025569C" w:rsidP="00BD0CFB">
            <w:r>
              <w:rPr>
                <w:b/>
              </w:rPr>
              <w:t>Return value</w:t>
            </w:r>
          </w:p>
        </w:tc>
      </w:tr>
      <w:tr w:rsidR="0025569C" w14:paraId="5A65F5DC" w14:textId="77777777" w:rsidTr="00BD0CFB">
        <w:tc>
          <w:tcPr>
            <w:tcW w:w="2516" w:type="dxa"/>
            <w:shd w:val="clear" w:color="auto" w:fill="C6D9F1"/>
          </w:tcPr>
          <w:p w14:paraId="5FD232BF" w14:textId="77777777" w:rsidR="0025569C" w:rsidRDefault="0025569C" w:rsidP="00BD0CFB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1DF1A57A" w14:textId="77777777" w:rsidR="0025569C" w:rsidRDefault="0025569C" w:rsidP="00BD0CFB">
            <w:r>
              <w:t>Description</w:t>
            </w:r>
          </w:p>
        </w:tc>
      </w:tr>
      <w:tr w:rsidR="0025569C" w14:paraId="06602420" w14:textId="77777777" w:rsidTr="00BD0CFB">
        <w:tc>
          <w:tcPr>
            <w:tcW w:w="2516" w:type="dxa"/>
          </w:tcPr>
          <w:p w14:paraId="1495F023" w14:textId="77777777" w:rsidR="0025569C" w:rsidRDefault="0025569C" w:rsidP="00BD0CFB">
            <w:r>
              <w:t>NA</w:t>
            </w:r>
          </w:p>
        </w:tc>
        <w:tc>
          <w:tcPr>
            <w:tcW w:w="7548" w:type="dxa"/>
            <w:gridSpan w:val="3"/>
          </w:tcPr>
          <w:p w14:paraId="572A21D1" w14:textId="77777777" w:rsidR="0025569C" w:rsidRDefault="0025569C" w:rsidP="00BD0CFB">
            <w:r>
              <w:t>None</w:t>
            </w:r>
          </w:p>
        </w:tc>
      </w:tr>
      <w:tr w:rsidR="0025569C" w14:paraId="5E9B9D8B" w14:textId="77777777" w:rsidTr="00BD0CFB">
        <w:tc>
          <w:tcPr>
            <w:tcW w:w="10064" w:type="dxa"/>
            <w:gridSpan w:val="4"/>
            <w:shd w:val="clear" w:color="auto" w:fill="000080"/>
          </w:tcPr>
          <w:p w14:paraId="315680E5" w14:textId="77777777" w:rsidR="0025569C" w:rsidRDefault="0025569C" w:rsidP="00BD0CFB">
            <w:r>
              <w:rPr>
                <w:b/>
              </w:rPr>
              <w:t>Dynamic aspect</w:t>
            </w:r>
          </w:p>
        </w:tc>
      </w:tr>
      <w:tr w:rsidR="0025569C" w14:paraId="52C56E42" w14:textId="77777777" w:rsidTr="00BD0CFB">
        <w:tc>
          <w:tcPr>
            <w:tcW w:w="2516" w:type="dxa"/>
            <w:shd w:val="clear" w:color="auto" w:fill="C6D9F1"/>
          </w:tcPr>
          <w:p w14:paraId="12F7BADC" w14:textId="77777777" w:rsidR="0025569C" w:rsidRDefault="0025569C" w:rsidP="00BD0CFB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4C849D6" w14:textId="77777777" w:rsidR="0025569C" w:rsidRDefault="0025569C" w:rsidP="00BD0CFB">
            <w:r>
              <w:t>Description</w:t>
            </w:r>
          </w:p>
        </w:tc>
      </w:tr>
      <w:tr w:rsidR="0025569C" w14:paraId="148E2061" w14:textId="77777777" w:rsidTr="00BD0CFB">
        <w:tc>
          <w:tcPr>
            <w:tcW w:w="2516" w:type="dxa"/>
          </w:tcPr>
          <w:p w14:paraId="7B23B9CE" w14:textId="77777777" w:rsidR="0025569C" w:rsidRDefault="0025569C" w:rsidP="00BD0CFB">
            <w:r>
              <w:t>*</w:t>
            </w:r>
          </w:p>
        </w:tc>
        <w:tc>
          <w:tcPr>
            <w:tcW w:w="7548" w:type="dxa"/>
            <w:gridSpan w:val="3"/>
          </w:tcPr>
          <w:p w14:paraId="249C2041" w14:textId="77777777" w:rsidR="0025569C" w:rsidRDefault="0025569C" w:rsidP="00BD0CFB">
            <w:r>
              <w:t>*</w:t>
            </w:r>
          </w:p>
        </w:tc>
      </w:tr>
      <w:tr w:rsidR="0025569C" w14:paraId="6F4354A0" w14:textId="77777777" w:rsidTr="00BD0CFB">
        <w:tc>
          <w:tcPr>
            <w:tcW w:w="10064" w:type="dxa"/>
            <w:gridSpan w:val="4"/>
            <w:shd w:val="clear" w:color="auto" w:fill="000080"/>
          </w:tcPr>
          <w:p w14:paraId="2B7CD6A5" w14:textId="77777777" w:rsidR="0025569C" w:rsidRDefault="0025569C" w:rsidP="00BD0CFB">
            <w:r>
              <w:rPr>
                <w:b/>
              </w:rPr>
              <w:t>Static aspect</w:t>
            </w:r>
          </w:p>
        </w:tc>
      </w:tr>
      <w:tr w:rsidR="0025569C" w14:paraId="2FBC22C0" w14:textId="77777777" w:rsidTr="00BD0CFB">
        <w:tc>
          <w:tcPr>
            <w:tcW w:w="10064" w:type="dxa"/>
            <w:gridSpan w:val="4"/>
          </w:tcPr>
          <w:p w14:paraId="0512726B" w14:textId="77777777" w:rsidR="0025569C" w:rsidRDefault="0025569C" w:rsidP="00BD0CFB">
            <w:r>
              <w:t>*</w:t>
            </w:r>
          </w:p>
        </w:tc>
      </w:tr>
      <w:tr w:rsidR="0025569C" w14:paraId="65118300" w14:textId="77777777" w:rsidTr="00BD0CFB">
        <w:tc>
          <w:tcPr>
            <w:tcW w:w="10064" w:type="dxa"/>
            <w:gridSpan w:val="4"/>
            <w:shd w:val="clear" w:color="auto" w:fill="000080"/>
          </w:tcPr>
          <w:p w14:paraId="5F8DFC36" w14:textId="77777777" w:rsidR="0025569C" w:rsidRDefault="0025569C" w:rsidP="00BD0CFB">
            <w:r>
              <w:rPr>
                <w:b/>
              </w:rPr>
              <w:t>Constrains</w:t>
            </w:r>
          </w:p>
        </w:tc>
      </w:tr>
      <w:tr w:rsidR="0025569C" w14:paraId="5DD50AA5" w14:textId="77777777" w:rsidTr="00BD0CFB">
        <w:tc>
          <w:tcPr>
            <w:tcW w:w="10064" w:type="dxa"/>
            <w:gridSpan w:val="4"/>
          </w:tcPr>
          <w:p w14:paraId="6BDB799A" w14:textId="77777777" w:rsidR="0025569C" w:rsidRDefault="0025569C" w:rsidP="00BD0CFB">
            <w:r>
              <w:t xml:space="preserve"> </w:t>
            </w:r>
          </w:p>
        </w:tc>
      </w:tr>
    </w:tbl>
    <w:p w14:paraId="08001BB7" w14:textId="77777777" w:rsidR="00581F12" w:rsidRDefault="0025569C" w:rsidP="00581F12">
      <w:pPr>
        <w:keepNext/>
      </w:pPr>
      <w:r>
        <w:t xml:space="preserve"> </w:t>
      </w:r>
      <w:r>
        <w:object w:dxaOrig="3611" w:dyaOrig="831" w14:anchorId="691F2F5C">
          <v:shape id="_x0000_i1029" type="#_x0000_t75" style="width:180.3pt;height:43.2pt" o:ole="">
            <v:imagedata r:id="rId17" o:title=""/>
          </v:shape>
          <o:OLEObject Type="Embed" ProgID="Package" ShapeID="_x0000_i1029" DrawAspect="Content" ObjectID="_1754896716" r:id="rId18"/>
        </w:object>
      </w:r>
    </w:p>
    <w:p w14:paraId="3D5B4942" w14:textId="38AD23B6" w:rsidR="0025569C" w:rsidRPr="0025569C" w:rsidRDefault="00581F12" w:rsidP="00581F12">
      <w:pPr>
        <w:pStyle w:val="Caption"/>
      </w:pPr>
      <w:bookmarkStart w:id="22" w:name="_Toc144283673"/>
      <w:r>
        <w:t xml:space="preserve">Figure </w:t>
      </w:r>
      <w:fldSimple w:instr=" SEQ Figure \* ARABIC ">
        <w:r w:rsidR="007F237B">
          <w:rPr>
            <w:noProof/>
          </w:rPr>
          <w:t>5</w:t>
        </w:r>
      </w:fldSimple>
      <w:r>
        <w:t xml:space="preserve">: </w:t>
      </w:r>
      <w:r w:rsidRPr="0010346E">
        <w:t>SCM_runManageSystemContext</w:t>
      </w:r>
      <w:bookmarkEnd w:id="22"/>
    </w:p>
    <w:p w14:paraId="799A4D22" w14:textId="099F20D1" w:rsidR="0025569C" w:rsidRDefault="0025569C">
      <w:pPr>
        <w:pStyle w:val="Heading3"/>
      </w:pPr>
      <w:bookmarkStart w:id="23" w:name="_Toc144283705"/>
      <w:r>
        <w:t>SCM_runRestoreSystemContext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25569C" w14:paraId="09DD9E44" w14:textId="77777777" w:rsidTr="00B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2C350A6C" w14:textId="77777777" w:rsidR="0025569C" w:rsidRDefault="0025569C" w:rsidP="00BD0CFB">
            <w:r>
              <w:t>Object</w:t>
            </w:r>
          </w:p>
        </w:tc>
      </w:tr>
      <w:tr w:rsidR="0025569C" w14:paraId="15512A7E" w14:textId="77777777" w:rsidTr="00BD0CFB">
        <w:tc>
          <w:tcPr>
            <w:tcW w:w="10064" w:type="dxa"/>
            <w:gridSpan w:val="4"/>
          </w:tcPr>
          <w:p w14:paraId="160D3FB1" w14:textId="77777777" w:rsidR="0025569C" w:rsidRDefault="0025569C" w:rsidP="00BD0CFB">
            <w:r>
              <w:t>Function called during Init sequence to load the last Valid system context stored in E2P This function shall not be called during the tasks scheduling !!</w:t>
            </w:r>
          </w:p>
        </w:tc>
      </w:tr>
      <w:tr w:rsidR="0025569C" w14:paraId="2491C21D" w14:textId="77777777" w:rsidTr="00BD0CFB">
        <w:tc>
          <w:tcPr>
            <w:tcW w:w="10064" w:type="dxa"/>
            <w:gridSpan w:val="4"/>
            <w:shd w:val="clear" w:color="auto" w:fill="000080"/>
          </w:tcPr>
          <w:p w14:paraId="65D7D84C" w14:textId="77777777" w:rsidR="0025569C" w:rsidRDefault="0025569C" w:rsidP="00BD0CFB">
            <w:r>
              <w:rPr>
                <w:b/>
              </w:rPr>
              <w:t>Prototype</w:t>
            </w:r>
          </w:p>
        </w:tc>
      </w:tr>
      <w:tr w:rsidR="0025569C" w14:paraId="0B7AD2B1" w14:textId="77777777" w:rsidTr="00BD0CFB">
        <w:tc>
          <w:tcPr>
            <w:tcW w:w="10064" w:type="dxa"/>
            <w:gridSpan w:val="4"/>
          </w:tcPr>
          <w:p w14:paraId="06D09899" w14:textId="77777777" w:rsidR="0025569C" w:rsidRDefault="0025569C" w:rsidP="00BD0CFB">
            <w:r>
              <w:t>EXPORTED void SCM_runRestoreSystemContext (void)</w:t>
            </w:r>
          </w:p>
        </w:tc>
      </w:tr>
      <w:tr w:rsidR="0025569C" w14:paraId="2B58E3F2" w14:textId="77777777" w:rsidTr="00BD0CFB">
        <w:tc>
          <w:tcPr>
            <w:tcW w:w="10064" w:type="dxa"/>
            <w:gridSpan w:val="4"/>
            <w:shd w:val="clear" w:color="auto" w:fill="000080"/>
          </w:tcPr>
          <w:p w14:paraId="01F1911E" w14:textId="77777777" w:rsidR="0025569C" w:rsidRDefault="0025569C" w:rsidP="00BD0CFB">
            <w:r>
              <w:rPr>
                <w:b/>
              </w:rPr>
              <w:t>Parameters</w:t>
            </w:r>
          </w:p>
        </w:tc>
      </w:tr>
      <w:tr w:rsidR="0025569C" w14:paraId="4AED2195" w14:textId="77777777" w:rsidTr="00BD0CFB">
        <w:tc>
          <w:tcPr>
            <w:tcW w:w="10064" w:type="dxa"/>
            <w:gridSpan w:val="4"/>
          </w:tcPr>
          <w:p w14:paraId="0C2D8FAA" w14:textId="77777777" w:rsidR="0025569C" w:rsidRDefault="0025569C" w:rsidP="00BD0CFB">
            <w:r>
              <w:t>None</w:t>
            </w:r>
          </w:p>
        </w:tc>
      </w:tr>
      <w:tr w:rsidR="0025569C" w14:paraId="34869A04" w14:textId="77777777" w:rsidTr="00BD0CFB">
        <w:tc>
          <w:tcPr>
            <w:tcW w:w="10064" w:type="dxa"/>
            <w:gridSpan w:val="4"/>
            <w:shd w:val="clear" w:color="auto" w:fill="000080"/>
          </w:tcPr>
          <w:p w14:paraId="062E2D25" w14:textId="77777777" w:rsidR="0025569C" w:rsidRDefault="0025569C" w:rsidP="00BD0CFB">
            <w:r>
              <w:rPr>
                <w:b/>
              </w:rPr>
              <w:lastRenderedPageBreak/>
              <w:t>Exceptions</w:t>
            </w:r>
          </w:p>
        </w:tc>
      </w:tr>
      <w:tr w:rsidR="0025569C" w14:paraId="70B2E852" w14:textId="77777777" w:rsidTr="00BD0CFB">
        <w:tc>
          <w:tcPr>
            <w:tcW w:w="10064" w:type="dxa"/>
            <w:gridSpan w:val="4"/>
          </w:tcPr>
          <w:p w14:paraId="2ACF606C" w14:textId="77777777" w:rsidR="0025569C" w:rsidRDefault="0025569C" w:rsidP="00BD0CFB">
            <w:r>
              <w:t>None</w:t>
            </w:r>
          </w:p>
        </w:tc>
      </w:tr>
      <w:tr w:rsidR="0025569C" w14:paraId="5DCD70E2" w14:textId="77777777" w:rsidTr="00BD0CFB">
        <w:tc>
          <w:tcPr>
            <w:tcW w:w="10064" w:type="dxa"/>
            <w:gridSpan w:val="4"/>
            <w:shd w:val="clear" w:color="auto" w:fill="000080"/>
          </w:tcPr>
          <w:p w14:paraId="1A8790DF" w14:textId="77777777" w:rsidR="0025569C" w:rsidRDefault="0025569C" w:rsidP="00BD0CFB">
            <w:r>
              <w:rPr>
                <w:b/>
              </w:rPr>
              <w:t>Precondition</w:t>
            </w:r>
          </w:p>
        </w:tc>
      </w:tr>
      <w:tr w:rsidR="0025569C" w14:paraId="4FC2D285" w14:textId="77777777" w:rsidTr="00BD0CFB">
        <w:tc>
          <w:tcPr>
            <w:tcW w:w="10064" w:type="dxa"/>
            <w:gridSpan w:val="4"/>
          </w:tcPr>
          <w:p w14:paraId="2D707EF2" w14:textId="77777777" w:rsidR="0025569C" w:rsidRDefault="0025569C" w:rsidP="00BD0CFB">
            <w:r>
              <w:t>None</w:t>
            </w:r>
          </w:p>
        </w:tc>
      </w:tr>
      <w:tr w:rsidR="0025569C" w14:paraId="76BAB98E" w14:textId="77777777" w:rsidTr="00BD0CFB">
        <w:tc>
          <w:tcPr>
            <w:tcW w:w="10064" w:type="dxa"/>
            <w:gridSpan w:val="4"/>
            <w:shd w:val="clear" w:color="auto" w:fill="000080"/>
          </w:tcPr>
          <w:p w14:paraId="00131289" w14:textId="77777777" w:rsidR="0025569C" w:rsidRDefault="0025569C" w:rsidP="00BD0CFB">
            <w:r>
              <w:rPr>
                <w:b/>
              </w:rPr>
              <w:t>Postcondition</w:t>
            </w:r>
          </w:p>
        </w:tc>
      </w:tr>
      <w:tr w:rsidR="0025569C" w14:paraId="2431752F" w14:textId="77777777" w:rsidTr="00BD0CFB">
        <w:tc>
          <w:tcPr>
            <w:tcW w:w="10064" w:type="dxa"/>
            <w:gridSpan w:val="4"/>
          </w:tcPr>
          <w:p w14:paraId="746D67BB" w14:textId="77777777" w:rsidR="0025569C" w:rsidRDefault="0025569C" w:rsidP="00BD0CFB">
            <w:r>
              <w:t>None</w:t>
            </w:r>
          </w:p>
        </w:tc>
      </w:tr>
      <w:tr w:rsidR="0025569C" w14:paraId="1C276E53" w14:textId="77777777" w:rsidTr="00BD0CFB">
        <w:tc>
          <w:tcPr>
            <w:tcW w:w="10064" w:type="dxa"/>
            <w:gridSpan w:val="4"/>
            <w:shd w:val="clear" w:color="auto" w:fill="000080"/>
          </w:tcPr>
          <w:p w14:paraId="1869567B" w14:textId="77777777" w:rsidR="0025569C" w:rsidRDefault="0025569C" w:rsidP="00BD0CFB">
            <w:r>
              <w:rPr>
                <w:b/>
              </w:rPr>
              <w:t>Input parameters</w:t>
            </w:r>
          </w:p>
        </w:tc>
      </w:tr>
      <w:tr w:rsidR="0025569C" w14:paraId="10CE5C27" w14:textId="77777777" w:rsidTr="00BD0CFB">
        <w:tc>
          <w:tcPr>
            <w:tcW w:w="2516" w:type="dxa"/>
            <w:shd w:val="clear" w:color="auto" w:fill="C6D9F1"/>
          </w:tcPr>
          <w:p w14:paraId="2FC01E20" w14:textId="77777777" w:rsidR="0025569C" w:rsidRDefault="0025569C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78507F66" w14:textId="77777777" w:rsidR="0025569C" w:rsidRDefault="0025569C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3345AB9" w14:textId="77777777" w:rsidR="0025569C" w:rsidRDefault="0025569C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A894FFC" w14:textId="77777777" w:rsidR="0025569C" w:rsidRDefault="0025569C" w:rsidP="00BD0CFB">
            <w:r>
              <w:t>Range</w:t>
            </w:r>
          </w:p>
        </w:tc>
      </w:tr>
      <w:tr w:rsidR="0025569C" w14:paraId="1C661CF8" w14:textId="77777777" w:rsidTr="00BD0CFB">
        <w:tc>
          <w:tcPr>
            <w:tcW w:w="2516" w:type="dxa"/>
          </w:tcPr>
          <w:p w14:paraId="57B20355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6336B270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4468555E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719FD974" w14:textId="77777777" w:rsidR="0025569C" w:rsidRDefault="0025569C" w:rsidP="00BD0CFB">
            <w:r>
              <w:t>NA</w:t>
            </w:r>
          </w:p>
        </w:tc>
      </w:tr>
      <w:tr w:rsidR="0025569C" w14:paraId="7ACB3F52" w14:textId="77777777" w:rsidTr="00BD0CFB">
        <w:tc>
          <w:tcPr>
            <w:tcW w:w="10064" w:type="dxa"/>
            <w:gridSpan w:val="4"/>
            <w:shd w:val="clear" w:color="auto" w:fill="000080"/>
          </w:tcPr>
          <w:p w14:paraId="14722A3E" w14:textId="77777777" w:rsidR="0025569C" w:rsidRDefault="0025569C" w:rsidP="00BD0CFB">
            <w:r>
              <w:rPr>
                <w:b/>
              </w:rPr>
              <w:t>Output parameters</w:t>
            </w:r>
          </w:p>
        </w:tc>
      </w:tr>
      <w:tr w:rsidR="0025569C" w14:paraId="463A2B0D" w14:textId="77777777" w:rsidTr="00BD0CFB">
        <w:tc>
          <w:tcPr>
            <w:tcW w:w="2516" w:type="dxa"/>
            <w:shd w:val="clear" w:color="auto" w:fill="C6D9F1"/>
          </w:tcPr>
          <w:p w14:paraId="624932D6" w14:textId="77777777" w:rsidR="0025569C" w:rsidRDefault="0025569C" w:rsidP="00BD0CFB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D3013EF" w14:textId="77777777" w:rsidR="0025569C" w:rsidRDefault="0025569C" w:rsidP="00BD0CFB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87989A6" w14:textId="77777777" w:rsidR="0025569C" w:rsidRDefault="0025569C" w:rsidP="00BD0CFB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59A26644" w14:textId="77777777" w:rsidR="0025569C" w:rsidRDefault="0025569C" w:rsidP="00BD0CFB">
            <w:r>
              <w:t>Range</w:t>
            </w:r>
          </w:p>
        </w:tc>
      </w:tr>
      <w:tr w:rsidR="0025569C" w14:paraId="5F4F4F94" w14:textId="77777777" w:rsidTr="00BD0CFB">
        <w:tc>
          <w:tcPr>
            <w:tcW w:w="2516" w:type="dxa"/>
          </w:tcPr>
          <w:p w14:paraId="40925E3A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4A359C01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05AEB067" w14:textId="77777777" w:rsidR="0025569C" w:rsidRDefault="0025569C" w:rsidP="00BD0CFB">
            <w:r>
              <w:t>NA</w:t>
            </w:r>
          </w:p>
        </w:tc>
        <w:tc>
          <w:tcPr>
            <w:tcW w:w="2516" w:type="dxa"/>
          </w:tcPr>
          <w:p w14:paraId="19B21153" w14:textId="77777777" w:rsidR="0025569C" w:rsidRDefault="0025569C" w:rsidP="00BD0CFB">
            <w:r>
              <w:t>NA</w:t>
            </w:r>
          </w:p>
        </w:tc>
      </w:tr>
      <w:tr w:rsidR="0025569C" w14:paraId="7EE6EDD0" w14:textId="77777777" w:rsidTr="00BD0CFB">
        <w:tc>
          <w:tcPr>
            <w:tcW w:w="10064" w:type="dxa"/>
            <w:gridSpan w:val="4"/>
            <w:shd w:val="clear" w:color="auto" w:fill="000080"/>
          </w:tcPr>
          <w:p w14:paraId="00ACC3FA" w14:textId="77777777" w:rsidR="0025569C" w:rsidRDefault="0025569C" w:rsidP="00BD0CFB">
            <w:r>
              <w:rPr>
                <w:b/>
              </w:rPr>
              <w:t>Return value</w:t>
            </w:r>
          </w:p>
        </w:tc>
      </w:tr>
      <w:tr w:rsidR="0025569C" w14:paraId="1390D987" w14:textId="77777777" w:rsidTr="00BD0CFB">
        <w:tc>
          <w:tcPr>
            <w:tcW w:w="2516" w:type="dxa"/>
            <w:shd w:val="clear" w:color="auto" w:fill="C6D9F1"/>
          </w:tcPr>
          <w:p w14:paraId="7C3E33E7" w14:textId="77777777" w:rsidR="0025569C" w:rsidRDefault="0025569C" w:rsidP="00BD0CFB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95A2D82" w14:textId="77777777" w:rsidR="0025569C" w:rsidRDefault="0025569C" w:rsidP="00BD0CFB">
            <w:r>
              <w:t>Description</w:t>
            </w:r>
          </w:p>
        </w:tc>
      </w:tr>
      <w:tr w:rsidR="0025569C" w14:paraId="6B2D096D" w14:textId="77777777" w:rsidTr="00BD0CFB">
        <w:tc>
          <w:tcPr>
            <w:tcW w:w="2516" w:type="dxa"/>
          </w:tcPr>
          <w:p w14:paraId="36F5C8EA" w14:textId="77777777" w:rsidR="0025569C" w:rsidRDefault="0025569C" w:rsidP="00BD0CFB">
            <w:r>
              <w:t>NA</w:t>
            </w:r>
          </w:p>
        </w:tc>
        <w:tc>
          <w:tcPr>
            <w:tcW w:w="7548" w:type="dxa"/>
            <w:gridSpan w:val="3"/>
          </w:tcPr>
          <w:p w14:paraId="0E298DAE" w14:textId="77777777" w:rsidR="0025569C" w:rsidRDefault="0025569C" w:rsidP="00BD0CFB">
            <w:r>
              <w:t>None</w:t>
            </w:r>
          </w:p>
        </w:tc>
      </w:tr>
      <w:tr w:rsidR="0025569C" w14:paraId="690003D8" w14:textId="77777777" w:rsidTr="00BD0CFB">
        <w:tc>
          <w:tcPr>
            <w:tcW w:w="10064" w:type="dxa"/>
            <w:gridSpan w:val="4"/>
            <w:shd w:val="clear" w:color="auto" w:fill="000080"/>
          </w:tcPr>
          <w:p w14:paraId="39CF83CC" w14:textId="77777777" w:rsidR="0025569C" w:rsidRDefault="0025569C" w:rsidP="00BD0CFB">
            <w:r>
              <w:rPr>
                <w:b/>
              </w:rPr>
              <w:t>Dynamic aspect</w:t>
            </w:r>
          </w:p>
        </w:tc>
      </w:tr>
      <w:tr w:rsidR="0025569C" w14:paraId="5F57E4C7" w14:textId="77777777" w:rsidTr="00BD0CFB">
        <w:tc>
          <w:tcPr>
            <w:tcW w:w="2516" w:type="dxa"/>
            <w:shd w:val="clear" w:color="auto" w:fill="C6D9F1"/>
          </w:tcPr>
          <w:p w14:paraId="40A07466" w14:textId="77777777" w:rsidR="0025569C" w:rsidRDefault="0025569C" w:rsidP="00BD0CFB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69E3B5A" w14:textId="77777777" w:rsidR="0025569C" w:rsidRDefault="0025569C" w:rsidP="00BD0CFB">
            <w:r>
              <w:t>Description</w:t>
            </w:r>
          </w:p>
        </w:tc>
      </w:tr>
      <w:tr w:rsidR="0025569C" w14:paraId="6070C3D4" w14:textId="77777777" w:rsidTr="00BD0CFB">
        <w:tc>
          <w:tcPr>
            <w:tcW w:w="2516" w:type="dxa"/>
          </w:tcPr>
          <w:p w14:paraId="49F09483" w14:textId="77777777" w:rsidR="0025569C" w:rsidRDefault="0025569C" w:rsidP="00BD0CFB">
            <w:r>
              <w:t>*</w:t>
            </w:r>
          </w:p>
        </w:tc>
        <w:tc>
          <w:tcPr>
            <w:tcW w:w="7548" w:type="dxa"/>
            <w:gridSpan w:val="3"/>
          </w:tcPr>
          <w:p w14:paraId="2D7E46D9" w14:textId="77777777" w:rsidR="0025569C" w:rsidRDefault="0025569C" w:rsidP="00BD0CFB">
            <w:r>
              <w:t>*</w:t>
            </w:r>
          </w:p>
        </w:tc>
      </w:tr>
      <w:tr w:rsidR="0025569C" w14:paraId="115F6CD3" w14:textId="77777777" w:rsidTr="00BD0CFB">
        <w:tc>
          <w:tcPr>
            <w:tcW w:w="10064" w:type="dxa"/>
            <w:gridSpan w:val="4"/>
            <w:shd w:val="clear" w:color="auto" w:fill="000080"/>
          </w:tcPr>
          <w:p w14:paraId="6115836A" w14:textId="77777777" w:rsidR="0025569C" w:rsidRDefault="0025569C" w:rsidP="00BD0CFB">
            <w:r>
              <w:rPr>
                <w:b/>
              </w:rPr>
              <w:t>Static aspect</w:t>
            </w:r>
          </w:p>
        </w:tc>
      </w:tr>
      <w:tr w:rsidR="0025569C" w14:paraId="3C215594" w14:textId="77777777" w:rsidTr="00BD0CFB">
        <w:tc>
          <w:tcPr>
            <w:tcW w:w="10064" w:type="dxa"/>
            <w:gridSpan w:val="4"/>
          </w:tcPr>
          <w:p w14:paraId="14DEA309" w14:textId="77777777" w:rsidR="0025569C" w:rsidRDefault="0025569C" w:rsidP="00BD0CFB">
            <w:r>
              <w:t>*</w:t>
            </w:r>
          </w:p>
        </w:tc>
      </w:tr>
      <w:tr w:rsidR="0025569C" w14:paraId="66EE32D0" w14:textId="77777777" w:rsidTr="00BD0CFB">
        <w:tc>
          <w:tcPr>
            <w:tcW w:w="10064" w:type="dxa"/>
            <w:gridSpan w:val="4"/>
            <w:shd w:val="clear" w:color="auto" w:fill="000080"/>
          </w:tcPr>
          <w:p w14:paraId="65DCE947" w14:textId="77777777" w:rsidR="0025569C" w:rsidRDefault="0025569C" w:rsidP="00BD0CFB">
            <w:r>
              <w:rPr>
                <w:b/>
              </w:rPr>
              <w:t>Constrains</w:t>
            </w:r>
          </w:p>
        </w:tc>
      </w:tr>
      <w:tr w:rsidR="0025569C" w14:paraId="02A6B075" w14:textId="77777777" w:rsidTr="00BD0CFB">
        <w:tc>
          <w:tcPr>
            <w:tcW w:w="10064" w:type="dxa"/>
            <w:gridSpan w:val="4"/>
          </w:tcPr>
          <w:p w14:paraId="5B205696" w14:textId="77777777" w:rsidR="0025569C" w:rsidRDefault="0025569C" w:rsidP="00BD0CFB">
            <w:r>
              <w:t xml:space="preserve"> </w:t>
            </w:r>
          </w:p>
        </w:tc>
      </w:tr>
    </w:tbl>
    <w:p w14:paraId="1AAA5BE7" w14:textId="77777777" w:rsidR="00581F12" w:rsidRDefault="00905A20" w:rsidP="00581F12">
      <w:pPr>
        <w:keepNext/>
      </w:pPr>
      <w:r>
        <w:object w:dxaOrig="3551" w:dyaOrig="831" w14:anchorId="4018A81E">
          <v:shape id="_x0000_i1030" type="#_x0000_t75" style="width:180.3pt;height:43.2pt" o:ole="">
            <v:imagedata r:id="rId19" o:title=""/>
          </v:shape>
          <o:OLEObject Type="Embed" ProgID="Package" ShapeID="_x0000_i1030" DrawAspect="Content" ObjectID="_1754896717" r:id="rId20"/>
        </w:object>
      </w:r>
    </w:p>
    <w:p w14:paraId="195F7315" w14:textId="2385D325" w:rsidR="0025569C" w:rsidRPr="0025569C" w:rsidRDefault="00581F12" w:rsidP="00581F12">
      <w:pPr>
        <w:pStyle w:val="Caption"/>
      </w:pPr>
      <w:bookmarkStart w:id="24" w:name="_Toc144283674"/>
      <w:r>
        <w:t xml:space="preserve">Figure </w:t>
      </w:r>
      <w:fldSimple w:instr=" SEQ Figure \* ARABIC ">
        <w:r w:rsidR="007F237B">
          <w:rPr>
            <w:noProof/>
          </w:rPr>
          <w:t>6</w:t>
        </w:r>
      </w:fldSimple>
      <w:r>
        <w:t xml:space="preserve">: </w:t>
      </w:r>
      <w:r w:rsidRPr="007F6B89">
        <w:t>SCM_runRestoreSystemContext</w:t>
      </w:r>
      <w:bookmarkEnd w:id="24"/>
    </w:p>
    <w:p w14:paraId="1DF134E9" w14:textId="12266B4F" w:rsidR="006C1430" w:rsidRDefault="006C1430">
      <w:pPr>
        <w:pStyle w:val="Heading3"/>
      </w:pPr>
      <w:bookmarkStart w:id="25" w:name="_Toc144283706"/>
      <w:r w:rsidRPr="006C1430">
        <w:t>SCM_runWriteSystemContextShutdown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6C1430" w14:paraId="6FD7B41B" w14:textId="77777777" w:rsidTr="00867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2BBF9584" w14:textId="77777777" w:rsidR="006C1430" w:rsidRDefault="006C1430" w:rsidP="00867051">
            <w:r>
              <w:t>Object</w:t>
            </w:r>
          </w:p>
        </w:tc>
      </w:tr>
      <w:tr w:rsidR="006C1430" w14:paraId="4F984AD7" w14:textId="77777777" w:rsidTr="00867051">
        <w:tc>
          <w:tcPr>
            <w:tcW w:w="10064" w:type="dxa"/>
            <w:gridSpan w:val="4"/>
          </w:tcPr>
          <w:p w14:paraId="412550C4" w14:textId="77777777" w:rsidR="006C1430" w:rsidRDefault="006C1430" w:rsidP="00867051">
            <w:r>
              <w:t>Function called during shutdown phase by ESM.</w:t>
            </w:r>
          </w:p>
        </w:tc>
      </w:tr>
      <w:tr w:rsidR="006C1430" w14:paraId="4F21F2E3" w14:textId="77777777" w:rsidTr="00867051">
        <w:tc>
          <w:tcPr>
            <w:tcW w:w="10064" w:type="dxa"/>
            <w:gridSpan w:val="4"/>
            <w:shd w:val="clear" w:color="auto" w:fill="000080"/>
          </w:tcPr>
          <w:p w14:paraId="207BF991" w14:textId="77777777" w:rsidR="006C1430" w:rsidRDefault="006C1430" w:rsidP="00867051">
            <w:r>
              <w:rPr>
                <w:b/>
              </w:rPr>
              <w:t>Prototype</w:t>
            </w:r>
          </w:p>
        </w:tc>
      </w:tr>
      <w:tr w:rsidR="006C1430" w14:paraId="2EFF8E89" w14:textId="77777777" w:rsidTr="00867051">
        <w:tc>
          <w:tcPr>
            <w:tcW w:w="10064" w:type="dxa"/>
            <w:gridSpan w:val="4"/>
          </w:tcPr>
          <w:p w14:paraId="646FC5AE" w14:textId="77777777" w:rsidR="006C1430" w:rsidRDefault="006C1430" w:rsidP="00867051">
            <w:r>
              <w:t>EXPORTED void SCM_runWriteSystemContextShutdown (void)</w:t>
            </w:r>
          </w:p>
        </w:tc>
      </w:tr>
      <w:tr w:rsidR="006C1430" w14:paraId="6DB41E06" w14:textId="77777777" w:rsidTr="00867051">
        <w:tc>
          <w:tcPr>
            <w:tcW w:w="10064" w:type="dxa"/>
            <w:gridSpan w:val="4"/>
            <w:shd w:val="clear" w:color="auto" w:fill="000080"/>
          </w:tcPr>
          <w:p w14:paraId="1D0BEDF2" w14:textId="77777777" w:rsidR="006C1430" w:rsidRDefault="006C1430" w:rsidP="00867051">
            <w:r>
              <w:rPr>
                <w:b/>
              </w:rPr>
              <w:t>Parameters</w:t>
            </w:r>
          </w:p>
        </w:tc>
      </w:tr>
      <w:tr w:rsidR="006C1430" w14:paraId="7CFA877D" w14:textId="77777777" w:rsidTr="00867051">
        <w:tc>
          <w:tcPr>
            <w:tcW w:w="10064" w:type="dxa"/>
            <w:gridSpan w:val="4"/>
          </w:tcPr>
          <w:p w14:paraId="31F0C677" w14:textId="77777777" w:rsidR="006C1430" w:rsidRDefault="006C1430" w:rsidP="00867051">
            <w:r>
              <w:t>None</w:t>
            </w:r>
          </w:p>
        </w:tc>
      </w:tr>
      <w:tr w:rsidR="006C1430" w14:paraId="77C709A4" w14:textId="77777777" w:rsidTr="00867051">
        <w:tc>
          <w:tcPr>
            <w:tcW w:w="10064" w:type="dxa"/>
            <w:gridSpan w:val="4"/>
            <w:shd w:val="clear" w:color="auto" w:fill="000080"/>
          </w:tcPr>
          <w:p w14:paraId="322CB275" w14:textId="77777777" w:rsidR="006C1430" w:rsidRDefault="006C1430" w:rsidP="00867051">
            <w:r>
              <w:rPr>
                <w:b/>
              </w:rPr>
              <w:t>Exceptions</w:t>
            </w:r>
          </w:p>
        </w:tc>
      </w:tr>
      <w:tr w:rsidR="006C1430" w14:paraId="40FB520E" w14:textId="77777777" w:rsidTr="00867051">
        <w:tc>
          <w:tcPr>
            <w:tcW w:w="10064" w:type="dxa"/>
            <w:gridSpan w:val="4"/>
          </w:tcPr>
          <w:p w14:paraId="29C9E24C" w14:textId="77777777" w:rsidR="006C1430" w:rsidRDefault="006C1430" w:rsidP="00867051">
            <w:r>
              <w:t>None</w:t>
            </w:r>
          </w:p>
        </w:tc>
      </w:tr>
      <w:tr w:rsidR="006C1430" w14:paraId="64BB550A" w14:textId="77777777" w:rsidTr="00867051">
        <w:tc>
          <w:tcPr>
            <w:tcW w:w="10064" w:type="dxa"/>
            <w:gridSpan w:val="4"/>
            <w:shd w:val="clear" w:color="auto" w:fill="000080"/>
          </w:tcPr>
          <w:p w14:paraId="0487B1C4" w14:textId="77777777" w:rsidR="006C1430" w:rsidRDefault="006C1430" w:rsidP="00867051">
            <w:r>
              <w:rPr>
                <w:b/>
              </w:rPr>
              <w:t>Precondition</w:t>
            </w:r>
          </w:p>
        </w:tc>
      </w:tr>
      <w:tr w:rsidR="006C1430" w14:paraId="60596604" w14:textId="77777777" w:rsidTr="00867051">
        <w:tc>
          <w:tcPr>
            <w:tcW w:w="10064" w:type="dxa"/>
            <w:gridSpan w:val="4"/>
          </w:tcPr>
          <w:p w14:paraId="01BA3A40" w14:textId="77777777" w:rsidR="006C1430" w:rsidRDefault="006C1430" w:rsidP="00867051">
            <w:r>
              <w:t>None</w:t>
            </w:r>
          </w:p>
        </w:tc>
      </w:tr>
      <w:tr w:rsidR="006C1430" w14:paraId="30550E5C" w14:textId="77777777" w:rsidTr="00867051">
        <w:tc>
          <w:tcPr>
            <w:tcW w:w="10064" w:type="dxa"/>
            <w:gridSpan w:val="4"/>
            <w:shd w:val="clear" w:color="auto" w:fill="000080"/>
          </w:tcPr>
          <w:p w14:paraId="60AB8D35" w14:textId="77777777" w:rsidR="006C1430" w:rsidRDefault="006C1430" w:rsidP="00867051">
            <w:r>
              <w:rPr>
                <w:b/>
              </w:rPr>
              <w:t>Postcondition</w:t>
            </w:r>
          </w:p>
        </w:tc>
      </w:tr>
      <w:tr w:rsidR="006C1430" w14:paraId="163126BE" w14:textId="77777777" w:rsidTr="00867051">
        <w:tc>
          <w:tcPr>
            <w:tcW w:w="10064" w:type="dxa"/>
            <w:gridSpan w:val="4"/>
          </w:tcPr>
          <w:p w14:paraId="4A14ACAC" w14:textId="77777777" w:rsidR="006C1430" w:rsidRDefault="006C1430" w:rsidP="00867051">
            <w:r>
              <w:t>None</w:t>
            </w:r>
          </w:p>
        </w:tc>
      </w:tr>
      <w:tr w:rsidR="006C1430" w14:paraId="25758FD9" w14:textId="77777777" w:rsidTr="00867051">
        <w:tc>
          <w:tcPr>
            <w:tcW w:w="10064" w:type="dxa"/>
            <w:gridSpan w:val="4"/>
            <w:shd w:val="clear" w:color="auto" w:fill="000080"/>
          </w:tcPr>
          <w:p w14:paraId="76A7FBD8" w14:textId="77777777" w:rsidR="006C1430" w:rsidRDefault="006C1430" w:rsidP="00867051">
            <w:r>
              <w:rPr>
                <w:b/>
              </w:rPr>
              <w:t>Input parameters</w:t>
            </w:r>
          </w:p>
        </w:tc>
      </w:tr>
      <w:tr w:rsidR="006C1430" w14:paraId="09B80188" w14:textId="77777777" w:rsidTr="00867051">
        <w:tc>
          <w:tcPr>
            <w:tcW w:w="2516" w:type="dxa"/>
            <w:shd w:val="clear" w:color="auto" w:fill="C6D9F1"/>
          </w:tcPr>
          <w:p w14:paraId="2A1C2D68" w14:textId="77777777" w:rsidR="006C1430" w:rsidRDefault="006C1430" w:rsidP="00867051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606C3C1" w14:textId="77777777" w:rsidR="006C1430" w:rsidRDefault="006C1430" w:rsidP="00867051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C9075D8" w14:textId="77777777" w:rsidR="006C1430" w:rsidRDefault="006C1430" w:rsidP="00867051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D0591D1" w14:textId="77777777" w:rsidR="006C1430" w:rsidRDefault="006C1430" w:rsidP="00867051">
            <w:r>
              <w:t>Range</w:t>
            </w:r>
          </w:p>
        </w:tc>
      </w:tr>
      <w:tr w:rsidR="006C1430" w14:paraId="35736ADD" w14:textId="77777777" w:rsidTr="00867051">
        <w:tc>
          <w:tcPr>
            <w:tcW w:w="2516" w:type="dxa"/>
          </w:tcPr>
          <w:p w14:paraId="731F6298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16165729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721A6FC5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7B3EDB63" w14:textId="77777777" w:rsidR="006C1430" w:rsidRDefault="006C1430" w:rsidP="00867051">
            <w:r>
              <w:t>NA</w:t>
            </w:r>
          </w:p>
        </w:tc>
      </w:tr>
      <w:tr w:rsidR="006C1430" w14:paraId="0E1F0A33" w14:textId="77777777" w:rsidTr="00867051">
        <w:tc>
          <w:tcPr>
            <w:tcW w:w="10064" w:type="dxa"/>
            <w:gridSpan w:val="4"/>
            <w:shd w:val="clear" w:color="auto" w:fill="000080"/>
          </w:tcPr>
          <w:p w14:paraId="27D76A8A" w14:textId="77777777" w:rsidR="006C1430" w:rsidRDefault="006C1430" w:rsidP="00867051">
            <w:r>
              <w:rPr>
                <w:b/>
              </w:rPr>
              <w:t>Output parameters</w:t>
            </w:r>
          </w:p>
        </w:tc>
      </w:tr>
      <w:tr w:rsidR="006C1430" w14:paraId="14DEB51E" w14:textId="77777777" w:rsidTr="00867051">
        <w:tc>
          <w:tcPr>
            <w:tcW w:w="2516" w:type="dxa"/>
            <w:shd w:val="clear" w:color="auto" w:fill="C6D9F1"/>
          </w:tcPr>
          <w:p w14:paraId="57D706BD" w14:textId="77777777" w:rsidR="006C1430" w:rsidRDefault="006C1430" w:rsidP="00867051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6F2A740C" w14:textId="77777777" w:rsidR="006C1430" w:rsidRDefault="006C1430" w:rsidP="00867051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AB2E612" w14:textId="77777777" w:rsidR="006C1430" w:rsidRDefault="006C1430" w:rsidP="00867051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C31282A" w14:textId="77777777" w:rsidR="006C1430" w:rsidRDefault="006C1430" w:rsidP="00867051">
            <w:r>
              <w:t>Range</w:t>
            </w:r>
          </w:p>
        </w:tc>
      </w:tr>
      <w:tr w:rsidR="006C1430" w14:paraId="795C8849" w14:textId="77777777" w:rsidTr="00867051">
        <w:tc>
          <w:tcPr>
            <w:tcW w:w="2516" w:type="dxa"/>
          </w:tcPr>
          <w:p w14:paraId="3ED6FBEB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588B2CCD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6E42AAC8" w14:textId="77777777" w:rsidR="006C1430" w:rsidRDefault="006C1430" w:rsidP="00867051">
            <w:r>
              <w:t>NA</w:t>
            </w:r>
          </w:p>
        </w:tc>
        <w:tc>
          <w:tcPr>
            <w:tcW w:w="2516" w:type="dxa"/>
          </w:tcPr>
          <w:p w14:paraId="0E9EB398" w14:textId="77777777" w:rsidR="006C1430" w:rsidRDefault="006C1430" w:rsidP="00867051">
            <w:r>
              <w:t>NA</w:t>
            </w:r>
          </w:p>
        </w:tc>
      </w:tr>
      <w:tr w:rsidR="006C1430" w14:paraId="1139322A" w14:textId="77777777" w:rsidTr="00867051">
        <w:tc>
          <w:tcPr>
            <w:tcW w:w="10064" w:type="dxa"/>
            <w:gridSpan w:val="4"/>
            <w:shd w:val="clear" w:color="auto" w:fill="000080"/>
          </w:tcPr>
          <w:p w14:paraId="6DE54FF4" w14:textId="77777777" w:rsidR="006C1430" w:rsidRDefault="006C1430" w:rsidP="00867051">
            <w:r>
              <w:rPr>
                <w:b/>
              </w:rPr>
              <w:t>Return value</w:t>
            </w:r>
          </w:p>
        </w:tc>
      </w:tr>
      <w:tr w:rsidR="006C1430" w14:paraId="5840C8DB" w14:textId="77777777" w:rsidTr="00867051">
        <w:tc>
          <w:tcPr>
            <w:tcW w:w="2516" w:type="dxa"/>
            <w:shd w:val="clear" w:color="auto" w:fill="C6D9F1"/>
          </w:tcPr>
          <w:p w14:paraId="5A4625BC" w14:textId="77777777" w:rsidR="006C1430" w:rsidRDefault="006C1430" w:rsidP="00867051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50228B24" w14:textId="77777777" w:rsidR="006C1430" w:rsidRDefault="006C1430" w:rsidP="00867051">
            <w:r>
              <w:t>Description</w:t>
            </w:r>
          </w:p>
        </w:tc>
      </w:tr>
      <w:tr w:rsidR="006C1430" w14:paraId="120746CC" w14:textId="77777777" w:rsidTr="00867051">
        <w:tc>
          <w:tcPr>
            <w:tcW w:w="2516" w:type="dxa"/>
          </w:tcPr>
          <w:p w14:paraId="48665F29" w14:textId="77777777" w:rsidR="006C1430" w:rsidRDefault="006C1430" w:rsidP="00867051">
            <w:r>
              <w:t>NA</w:t>
            </w:r>
          </w:p>
        </w:tc>
        <w:tc>
          <w:tcPr>
            <w:tcW w:w="7548" w:type="dxa"/>
            <w:gridSpan w:val="3"/>
          </w:tcPr>
          <w:p w14:paraId="1A5D8D6D" w14:textId="77777777" w:rsidR="006C1430" w:rsidRDefault="006C1430" w:rsidP="00867051">
            <w:r>
              <w:t>None</w:t>
            </w:r>
          </w:p>
        </w:tc>
      </w:tr>
      <w:tr w:rsidR="006C1430" w14:paraId="27D083E8" w14:textId="77777777" w:rsidTr="00867051">
        <w:tc>
          <w:tcPr>
            <w:tcW w:w="10064" w:type="dxa"/>
            <w:gridSpan w:val="4"/>
            <w:shd w:val="clear" w:color="auto" w:fill="000080"/>
          </w:tcPr>
          <w:p w14:paraId="3C33BC6D" w14:textId="77777777" w:rsidR="006C1430" w:rsidRDefault="006C1430" w:rsidP="00867051">
            <w:r>
              <w:rPr>
                <w:b/>
              </w:rPr>
              <w:t>Dynamic aspect</w:t>
            </w:r>
          </w:p>
        </w:tc>
      </w:tr>
      <w:tr w:rsidR="006C1430" w14:paraId="6FAE8BB3" w14:textId="77777777" w:rsidTr="00867051">
        <w:tc>
          <w:tcPr>
            <w:tcW w:w="2516" w:type="dxa"/>
            <w:shd w:val="clear" w:color="auto" w:fill="C6D9F1"/>
          </w:tcPr>
          <w:p w14:paraId="05611AC0" w14:textId="77777777" w:rsidR="006C1430" w:rsidRDefault="006C1430" w:rsidP="00867051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94BE574" w14:textId="77777777" w:rsidR="006C1430" w:rsidRDefault="006C1430" w:rsidP="00867051">
            <w:r>
              <w:t>Description</w:t>
            </w:r>
          </w:p>
        </w:tc>
      </w:tr>
      <w:tr w:rsidR="006C1430" w14:paraId="171C3167" w14:textId="77777777" w:rsidTr="00867051">
        <w:tc>
          <w:tcPr>
            <w:tcW w:w="2516" w:type="dxa"/>
          </w:tcPr>
          <w:p w14:paraId="163235E9" w14:textId="77777777" w:rsidR="006C1430" w:rsidRDefault="006C1430" w:rsidP="00867051">
            <w:r>
              <w:t>*</w:t>
            </w:r>
          </w:p>
        </w:tc>
        <w:tc>
          <w:tcPr>
            <w:tcW w:w="7548" w:type="dxa"/>
            <w:gridSpan w:val="3"/>
          </w:tcPr>
          <w:p w14:paraId="1F4AE411" w14:textId="77777777" w:rsidR="006C1430" w:rsidRDefault="006C1430" w:rsidP="00867051">
            <w:r>
              <w:t>*</w:t>
            </w:r>
          </w:p>
        </w:tc>
      </w:tr>
      <w:tr w:rsidR="006C1430" w14:paraId="252D7C97" w14:textId="77777777" w:rsidTr="00867051">
        <w:tc>
          <w:tcPr>
            <w:tcW w:w="10064" w:type="dxa"/>
            <w:gridSpan w:val="4"/>
            <w:shd w:val="clear" w:color="auto" w:fill="000080"/>
          </w:tcPr>
          <w:p w14:paraId="2F9FEC00" w14:textId="77777777" w:rsidR="006C1430" w:rsidRDefault="006C1430" w:rsidP="00867051">
            <w:r>
              <w:rPr>
                <w:b/>
              </w:rPr>
              <w:lastRenderedPageBreak/>
              <w:t>Static aspect</w:t>
            </w:r>
          </w:p>
        </w:tc>
      </w:tr>
      <w:tr w:rsidR="006C1430" w14:paraId="01F68888" w14:textId="77777777" w:rsidTr="00867051">
        <w:tc>
          <w:tcPr>
            <w:tcW w:w="10064" w:type="dxa"/>
            <w:gridSpan w:val="4"/>
          </w:tcPr>
          <w:p w14:paraId="5D11765C" w14:textId="77777777" w:rsidR="006C1430" w:rsidRDefault="006C1430" w:rsidP="00867051">
            <w:r>
              <w:t>*</w:t>
            </w:r>
          </w:p>
        </w:tc>
      </w:tr>
      <w:tr w:rsidR="006C1430" w14:paraId="6679A0E0" w14:textId="77777777" w:rsidTr="00867051">
        <w:tc>
          <w:tcPr>
            <w:tcW w:w="10064" w:type="dxa"/>
            <w:gridSpan w:val="4"/>
            <w:shd w:val="clear" w:color="auto" w:fill="000080"/>
          </w:tcPr>
          <w:p w14:paraId="69E08C77" w14:textId="77777777" w:rsidR="006C1430" w:rsidRDefault="006C1430" w:rsidP="00867051">
            <w:r>
              <w:rPr>
                <w:b/>
              </w:rPr>
              <w:t>Constrains</w:t>
            </w:r>
          </w:p>
        </w:tc>
      </w:tr>
      <w:tr w:rsidR="006C1430" w14:paraId="00D9DE7E" w14:textId="77777777" w:rsidTr="00867051">
        <w:tc>
          <w:tcPr>
            <w:tcW w:w="10064" w:type="dxa"/>
            <w:gridSpan w:val="4"/>
          </w:tcPr>
          <w:p w14:paraId="631D9494" w14:textId="77777777" w:rsidR="006C1430" w:rsidRDefault="006C1430" w:rsidP="00867051">
            <w:r>
              <w:t xml:space="preserve"> </w:t>
            </w:r>
          </w:p>
        </w:tc>
      </w:tr>
    </w:tbl>
    <w:p w14:paraId="3D6E7FFB" w14:textId="77777777" w:rsidR="006C1430" w:rsidRPr="006C1430" w:rsidRDefault="006C1430" w:rsidP="006C1430"/>
    <w:p w14:paraId="454EFFED" w14:textId="77777777" w:rsidR="00581F12" w:rsidRDefault="006C1430" w:rsidP="00581F12">
      <w:pPr>
        <w:keepNext/>
      </w:pPr>
      <w:r>
        <w:object w:dxaOrig="4351" w:dyaOrig="831" w14:anchorId="65F3EE21">
          <v:shape id="_x0000_i1031" type="#_x0000_t75" style="width:3in;height:43.2pt" o:ole="">
            <v:imagedata r:id="rId21" o:title=""/>
          </v:shape>
          <o:OLEObject Type="Embed" ProgID="Package" ShapeID="_x0000_i1031" DrawAspect="Content" ObjectID="_1754896718" r:id="rId22"/>
        </w:object>
      </w:r>
    </w:p>
    <w:p w14:paraId="0CDBAFE8" w14:textId="62079BBB" w:rsidR="006C1430" w:rsidRPr="006C1430" w:rsidRDefault="00581F12" w:rsidP="00581F12">
      <w:pPr>
        <w:pStyle w:val="Caption"/>
      </w:pPr>
      <w:bookmarkStart w:id="26" w:name="_Toc144283675"/>
      <w:r>
        <w:t xml:space="preserve">Figure </w:t>
      </w:r>
      <w:fldSimple w:instr=" SEQ Figure \* ARABIC ">
        <w:r w:rsidR="007F237B">
          <w:rPr>
            <w:noProof/>
          </w:rPr>
          <w:t>7</w:t>
        </w:r>
      </w:fldSimple>
      <w:r>
        <w:t xml:space="preserve">: </w:t>
      </w:r>
      <w:r w:rsidRPr="00A36BE8">
        <w:t>SCM_runWriteSystemContextShutdown</w:t>
      </w:r>
      <w:bookmarkEnd w:id="26"/>
    </w:p>
    <w:p w14:paraId="7812C5CF" w14:textId="77777777" w:rsidR="009F6281" w:rsidRDefault="00DC72AF">
      <w:pPr>
        <w:pStyle w:val="Heading3"/>
      </w:pPr>
      <w:bookmarkStart w:id="27" w:name="_Toc144283707"/>
      <w:r>
        <w:t>SCM_CompareSystemContext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1D202089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033B8313" w14:textId="77777777" w:rsidR="009F6281" w:rsidRDefault="00DC72AF">
            <w:r>
              <w:t>Object</w:t>
            </w:r>
          </w:p>
        </w:tc>
      </w:tr>
      <w:tr w:rsidR="009F6281" w14:paraId="5A1A5031" w14:textId="77777777" w:rsidTr="009F6281">
        <w:tc>
          <w:tcPr>
            <w:tcW w:w="10064" w:type="dxa"/>
            <w:gridSpan w:val="4"/>
          </w:tcPr>
          <w:p w14:paraId="748CD6D3" w14:textId="77777777" w:rsidR="009F6281" w:rsidRDefault="00DC72AF">
            <w:r>
              <w:t>Function called to compare the the current systeme context index with the context index declared into a WMBA frame.</w:t>
            </w:r>
          </w:p>
        </w:tc>
      </w:tr>
      <w:tr w:rsidR="009F6281" w14:paraId="4D03FC0B" w14:textId="77777777" w:rsidTr="009F6281">
        <w:tc>
          <w:tcPr>
            <w:tcW w:w="10064" w:type="dxa"/>
            <w:gridSpan w:val="4"/>
            <w:shd w:val="clear" w:color="auto" w:fill="000080"/>
          </w:tcPr>
          <w:p w14:paraId="3E83453D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0280AD8A" w14:textId="77777777" w:rsidTr="009F6281">
        <w:tc>
          <w:tcPr>
            <w:tcW w:w="10064" w:type="dxa"/>
            <w:gridSpan w:val="4"/>
          </w:tcPr>
          <w:p w14:paraId="2CE90565" w14:textId="77777777" w:rsidR="009F6281" w:rsidRDefault="00DC72AF">
            <w:r>
              <w:t>EXPORTED boolean SCM_CompareSystemContext (uint8 IndexWriteBlock)</w:t>
            </w:r>
          </w:p>
        </w:tc>
      </w:tr>
      <w:tr w:rsidR="009F6281" w14:paraId="75B8B557" w14:textId="77777777" w:rsidTr="009F6281">
        <w:tc>
          <w:tcPr>
            <w:tcW w:w="10064" w:type="dxa"/>
            <w:gridSpan w:val="4"/>
            <w:shd w:val="clear" w:color="auto" w:fill="000080"/>
          </w:tcPr>
          <w:p w14:paraId="1D8E434D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28591077" w14:textId="77777777" w:rsidTr="009F6281">
        <w:tc>
          <w:tcPr>
            <w:tcW w:w="10064" w:type="dxa"/>
            <w:gridSpan w:val="4"/>
          </w:tcPr>
          <w:p w14:paraId="4A11CFAE" w14:textId="77777777" w:rsidR="009F6281" w:rsidRDefault="00DC72AF">
            <w:r>
              <w:t>IndexWriteBlock - Index of system contexty block given into the frame</w:t>
            </w:r>
          </w:p>
        </w:tc>
      </w:tr>
      <w:tr w:rsidR="009F6281" w14:paraId="61F546D2" w14:textId="77777777" w:rsidTr="009F6281">
        <w:tc>
          <w:tcPr>
            <w:tcW w:w="10064" w:type="dxa"/>
            <w:gridSpan w:val="4"/>
            <w:shd w:val="clear" w:color="auto" w:fill="000080"/>
          </w:tcPr>
          <w:p w14:paraId="7BD97F4A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4A70976E" w14:textId="77777777" w:rsidTr="009F6281">
        <w:tc>
          <w:tcPr>
            <w:tcW w:w="10064" w:type="dxa"/>
            <w:gridSpan w:val="4"/>
          </w:tcPr>
          <w:p w14:paraId="19AAD9C2" w14:textId="77777777" w:rsidR="009F6281" w:rsidRDefault="00DC72AF">
            <w:r>
              <w:t>None.</w:t>
            </w:r>
          </w:p>
        </w:tc>
      </w:tr>
      <w:tr w:rsidR="009F6281" w14:paraId="0BC2E998" w14:textId="77777777" w:rsidTr="009F6281">
        <w:tc>
          <w:tcPr>
            <w:tcW w:w="10064" w:type="dxa"/>
            <w:gridSpan w:val="4"/>
            <w:shd w:val="clear" w:color="auto" w:fill="000080"/>
          </w:tcPr>
          <w:p w14:paraId="5C6E3A64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3593718F" w14:textId="77777777" w:rsidTr="009F6281">
        <w:tc>
          <w:tcPr>
            <w:tcW w:w="10064" w:type="dxa"/>
            <w:gridSpan w:val="4"/>
          </w:tcPr>
          <w:p w14:paraId="4F8828D6" w14:textId="77777777" w:rsidR="009F6281" w:rsidRDefault="00DC72AF">
            <w:r>
              <w:t>None.</w:t>
            </w:r>
          </w:p>
        </w:tc>
      </w:tr>
      <w:tr w:rsidR="009F6281" w14:paraId="46AD22D0" w14:textId="77777777" w:rsidTr="009F6281">
        <w:tc>
          <w:tcPr>
            <w:tcW w:w="10064" w:type="dxa"/>
            <w:gridSpan w:val="4"/>
            <w:shd w:val="clear" w:color="auto" w:fill="000080"/>
          </w:tcPr>
          <w:p w14:paraId="7478504A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3365A71F" w14:textId="77777777" w:rsidTr="009F6281">
        <w:tc>
          <w:tcPr>
            <w:tcW w:w="10064" w:type="dxa"/>
            <w:gridSpan w:val="4"/>
          </w:tcPr>
          <w:p w14:paraId="7B1D702F" w14:textId="77777777" w:rsidR="009F6281" w:rsidRDefault="00DC72AF">
            <w:r>
              <w:t>None.</w:t>
            </w:r>
          </w:p>
        </w:tc>
      </w:tr>
      <w:tr w:rsidR="009F6281" w14:paraId="08F97DC7" w14:textId="77777777" w:rsidTr="009F6281">
        <w:tc>
          <w:tcPr>
            <w:tcW w:w="10064" w:type="dxa"/>
            <w:gridSpan w:val="4"/>
            <w:shd w:val="clear" w:color="auto" w:fill="000080"/>
          </w:tcPr>
          <w:p w14:paraId="5DC92767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0F443F61" w14:textId="77777777" w:rsidTr="009F6281">
        <w:tc>
          <w:tcPr>
            <w:tcW w:w="2516" w:type="dxa"/>
            <w:shd w:val="clear" w:color="auto" w:fill="C6D9F1"/>
          </w:tcPr>
          <w:p w14:paraId="665AE939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48B216CF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7321DAA3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4CD9E71" w14:textId="77777777" w:rsidR="009F6281" w:rsidRDefault="00DC72AF">
            <w:r>
              <w:t>Range</w:t>
            </w:r>
          </w:p>
        </w:tc>
      </w:tr>
      <w:tr w:rsidR="009F6281" w14:paraId="136524DF" w14:textId="77777777" w:rsidTr="009F6281">
        <w:tc>
          <w:tcPr>
            <w:tcW w:w="2516" w:type="dxa"/>
          </w:tcPr>
          <w:p w14:paraId="4840161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5D9D91B4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0EB9C8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69E1B838" w14:textId="77777777" w:rsidR="009F6281" w:rsidRDefault="00DC72AF">
            <w:r>
              <w:t>NA</w:t>
            </w:r>
          </w:p>
        </w:tc>
      </w:tr>
      <w:tr w:rsidR="009F6281" w14:paraId="19458990" w14:textId="77777777" w:rsidTr="009F6281">
        <w:tc>
          <w:tcPr>
            <w:tcW w:w="10064" w:type="dxa"/>
            <w:gridSpan w:val="4"/>
            <w:shd w:val="clear" w:color="auto" w:fill="000080"/>
          </w:tcPr>
          <w:p w14:paraId="2A444CDD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48FD9CC4" w14:textId="77777777" w:rsidTr="009F6281">
        <w:tc>
          <w:tcPr>
            <w:tcW w:w="2516" w:type="dxa"/>
            <w:shd w:val="clear" w:color="auto" w:fill="C6D9F1"/>
          </w:tcPr>
          <w:p w14:paraId="1BBB1389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72E9276A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7599F3A2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2E247DDF" w14:textId="77777777" w:rsidR="009F6281" w:rsidRDefault="00DC72AF">
            <w:r>
              <w:t>Range</w:t>
            </w:r>
          </w:p>
        </w:tc>
      </w:tr>
      <w:tr w:rsidR="009F6281" w14:paraId="44FA6928" w14:textId="77777777" w:rsidTr="009F6281">
        <w:tc>
          <w:tcPr>
            <w:tcW w:w="2516" w:type="dxa"/>
          </w:tcPr>
          <w:p w14:paraId="4473F35A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F4BAFF8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5AA82A2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7962238A" w14:textId="77777777" w:rsidR="009F6281" w:rsidRDefault="00DC72AF">
            <w:r>
              <w:t>NA</w:t>
            </w:r>
          </w:p>
        </w:tc>
      </w:tr>
      <w:tr w:rsidR="009F6281" w14:paraId="1C757391" w14:textId="77777777" w:rsidTr="009F6281">
        <w:tc>
          <w:tcPr>
            <w:tcW w:w="10064" w:type="dxa"/>
            <w:gridSpan w:val="4"/>
            <w:shd w:val="clear" w:color="auto" w:fill="000080"/>
          </w:tcPr>
          <w:p w14:paraId="55A0FF78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4BABF097" w14:textId="77777777" w:rsidTr="009F6281">
        <w:tc>
          <w:tcPr>
            <w:tcW w:w="2516" w:type="dxa"/>
            <w:shd w:val="clear" w:color="auto" w:fill="C6D9F1"/>
          </w:tcPr>
          <w:p w14:paraId="60DF3467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DEA2C21" w14:textId="77777777" w:rsidR="009F6281" w:rsidRDefault="00DC72AF">
            <w:r>
              <w:t>Description</w:t>
            </w:r>
          </w:p>
        </w:tc>
      </w:tr>
      <w:tr w:rsidR="009F6281" w14:paraId="18D29AF0" w14:textId="77777777" w:rsidTr="009F6281">
        <w:tc>
          <w:tcPr>
            <w:tcW w:w="2516" w:type="dxa"/>
          </w:tcPr>
          <w:p w14:paraId="1E399B69" w14:textId="77777777" w:rsidR="009F6281" w:rsidRDefault="00DC72AF">
            <w:r>
              <w:t>boolean</w:t>
            </w:r>
          </w:p>
        </w:tc>
        <w:tc>
          <w:tcPr>
            <w:tcW w:w="7548" w:type="dxa"/>
            <w:gridSpan w:val="3"/>
          </w:tcPr>
          <w:p w14:paraId="230BDAB8" w14:textId="77777777" w:rsidR="009F6281" w:rsidRDefault="00DC72AF">
            <w:r>
              <w:t>bCompareResult - True if it is the same index False if it is not the case</w:t>
            </w:r>
          </w:p>
        </w:tc>
      </w:tr>
      <w:tr w:rsidR="009F6281" w14:paraId="182AA8BF" w14:textId="77777777" w:rsidTr="009F6281">
        <w:tc>
          <w:tcPr>
            <w:tcW w:w="10064" w:type="dxa"/>
            <w:gridSpan w:val="4"/>
            <w:shd w:val="clear" w:color="auto" w:fill="000080"/>
          </w:tcPr>
          <w:p w14:paraId="628EB7B6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2ADA4FB2" w14:textId="77777777" w:rsidTr="009F6281">
        <w:tc>
          <w:tcPr>
            <w:tcW w:w="2516" w:type="dxa"/>
            <w:shd w:val="clear" w:color="auto" w:fill="C6D9F1"/>
          </w:tcPr>
          <w:p w14:paraId="379862E1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C16341E" w14:textId="77777777" w:rsidR="009F6281" w:rsidRDefault="00DC72AF">
            <w:r>
              <w:t>Description</w:t>
            </w:r>
          </w:p>
        </w:tc>
      </w:tr>
      <w:tr w:rsidR="009F6281" w14:paraId="5A165697" w14:textId="77777777" w:rsidTr="009F6281">
        <w:tc>
          <w:tcPr>
            <w:tcW w:w="2516" w:type="dxa"/>
          </w:tcPr>
          <w:p w14:paraId="14302F9E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179F6C9C" w14:textId="77777777" w:rsidR="009F6281" w:rsidRDefault="00DC72AF">
            <w:r>
              <w:t>*</w:t>
            </w:r>
          </w:p>
        </w:tc>
      </w:tr>
      <w:tr w:rsidR="009F6281" w14:paraId="20871B4F" w14:textId="77777777" w:rsidTr="009F6281">
        <w:tc>
          <w:tcPr>
            <w:tcW w:w="10064" w:type="dxa"/>
            <w:gridSpan w:val="4"/>
            <w:shd w:val="clear" w:color="auto" w:fill="000080"/>
          </w:tcPr>
          <w:p w14:paraId="2604C85B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08936175" w14:textId="77777777" w:rsidTr="009F6281">
        <w:tc>
          <w:tcPr>
            <w:tcW w:w="10064" w:type="dxa"/>
            <w:gridSpan w:val="4"/>
          </w:tcPr>
          <w:p w14:paraId="7A2F6DC7" w14:textId="77777777" w:rsidR="009F6281" w:rsidRDefault="00DC72AF">
            <w:r>
              <w:t>*</w:t>
            </w:r>
          </w:p>
        </w:tc>
      </w:tr>
      <w:tr w:rsidR="009F6281" w14:paraId="5DD9291C" w14:textId="77777777" w:rsidTr="009F6281">
        <w:tc>
          <w:tcPr>
            <w:tcW w:w="10064" w:type="dxa"/>
            <w:gridSpan w:val="4"/>
            <w:shd w:val="clear" w:color="auto" w:fill="000080"/>
          </w:tcPr>
          <w:p w14:paraId="190E8A37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136ABF24" w14:textId="77777777" w:rsidTr="009F6281">
        <w:tc>
          <w:tcPr>
            <w:tcW w:w="10064" w:type="dxa"/>
            <w:gridSpan w:val="4"/>
          </w:tcPr>
          <w:p w14:paraId="6F0AFBCC" w14:textId="77777777" w:rsidR="009F6281" w:rsidRDefault="00DC72AF">
            <w:r>
              <w:t xml:space="preserve"> </w:t>
            </w:r>
          </w:p>
        </w:tc>
      </w:tr>
    </w:tbl>
    <w:p w14:paraId="213E53E0" w14:textId="77777777" w:rsidR="00581F12" w:rsidRDefault="00DC72AF" w:rsidP="00581F12">
      <w:pPr>
        <w:keepNext/>
        <w:jc w:val="center"/>
      </w:pPr>
      <w:r>
        <w:object w:dxaOrig="7280" w:dyaOrig="5920" w14:anchorId="5A795A75">
          <v:shape id="_x0000_i1032" type="#_x0000_t75" style="width:367.5pt;height:294.25pt" o:ole="">
            <v:imagedata r:id="rId23" o:title=""/>
          </v:shape>
          <o:OLEObject Type="Embed" ProgID="PBrush" ShapeID="_x0000_i1032" DrawAspect="Content" ObjectID="_1754896719" r:id="rId24"/>
        </w:object>
      </w:r>
    </w:p>
    <w:p w14:paraId="321A259A" w14:textId="27BAAEB0" w:rsidR="009F6281" w:rsidRDefault="00581F12" w:rsidP="00581F12">
      <w:pPr>
        <w:pStyle w:val="Caption"/>
        <w:jc w:val="center"/>
      </w:pPr>
      <w:bookmarkStart w:id="28" w:name="_Toc144283676"/>
      <w:r>
        <w:t xml:space="preserve">Figure </w:t>
      </w:r>
      <w:fldSimple w:instr=" SEQ Figure \* ARABIC ">
        <w:r w:rsidR="007F237B">
          <w:rPr>
            <w:noProof/>
          </w:rPr>
          <w:t>8</w:t>
        </w:r>
      </w:fldSimple>
      <w:r>
        <w:t>:</w:t>
      </w:r>
      <w:r w:rsidRPr="00C83067">
        <w:t>SCM_CompareSystemContext</w:t>
      </w:r>
      <w:bookmarkEnd w:id="28"/>
    </w:p>
    <w:p w14:paraId="30214011" w14:textId="77777777" w:rsidR="009F6281" w:rsidRDefault="00DC72AF">
      <w:pPr>
        <w:pStyle w:val="Heading3"/>
      </w:pPr>
      <w:bookmarkStart w:id="29" w:name="_Toc144283708"/>
      <w:r>
        <w:t>SCM_ComputeSystemContextChecksum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4CED02AB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06A39738" w14:textId="77777777" w:rsidR="009F6281" w:rsidRDefault="00DC72AF">
            <w:r>
              <w:t>Object</w:t>
            </w:r>
          </w:p>
        </w:tc>
      </w:tr>
      <w:tr w:rsidR="009F6281" w14:paraId="0AFEB999" w14:textId="77777777" w:rsidTr="009F6281">
        <w:tc>
          <w:tcPr>
            <w:tcW w:w="10064" w:type="dxa"/>
            <w:gridSpan w:val="4"/>
          </w:tcPr>
          <w:p w14:paraId="3B8C289C" w14:textId="77777777" w:rsidR="009F6281" w:rsidRDefault="00DC72AF">
            <w:r>
              <w:t>This function is called to compute system context checksum.</w:t>
            </w:r>
          </w:p>
        </w:tc>
      </w:tr>
      <w:tr w:rsidR="009F6281" w14:paraId="7977C3BD" w14:textId="77777777" w:rsidTr="009F6281">
        <w:tc>
          <w:tcPr>
            <w:tcW w:w="10064" w:type="dxa"/>
            <w:gridSpan w:val="4"/>
            <w:shd w:val="clear" w:color="auto" w:fill="000080"/>
          </w:tcPr>
          <w:p w14:paraId="6922DCA6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5FAFB3CF" w14:textId="77777777" w:rsidTr="009F6281">
        <w:tc>
          <w:tcPr>
            <w:tcW w:w="10064" w:type="dxa"/>
            <w:gridSpan w:val="4"/>
          </w:tcPr>
          <w:p w14:paraId="029D1809" w14:textId="77777777" w:rsidR="009F6281" w:rsidRDefault="00DC72AF">
            <w:r>
              <w:t>EXPORTED uint8 SCM_ComputeSystemContextChecksum (const SCM_stSystemContextType *const pstSystemContext)</w:t>
            </w:r>
          </w:p>
        </w:tc>
      </w:tr>
      <w:tr w:rsidR="009F6281" w14:paraId="666EA58D" w14:textId="77777777" w:rsidTr="009F6281">
        <w:tc>
          <w:tcPr>
            <w:tcW w:w="10064" w:type="dxa"/>
            <w:gridSpan w:val="4"/>
            <w:shd w:val="clear" w:color="auto" w:fill="000080"/>
          </w:tcPr>
          <w:p w14:paraId="72920249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3AD5626A" w14:textId="77777777" w:rsidTr="009F6281">
        <w:tc>
          <w:tcPr>
            <w:tcW w:w="10064" w:type="dxa"/>
            <w:gridSpan w:val="4"/>
          </w:tcPr>
          <w:p w14:paraId="3DD1F5F4" w14:textId="77777777" w:rsidR="009F6281" w:rsidRDefault="00DC72AF">
            <w:r>
              <w:t>pstSystemContext - Pointer to the structure containing the data for which we need to compute a checksum.</w:t>
            </w:r>
          </w:p>
        </w:tc>
      </w:tr>
      <w:tr w:rsidR="009F6281" w14:paraId="103CB2AE" w14:textId="77777777" w:rsidTr="009F6281">
        <w:tc>
          <w:tcPr>
            <w:tcW w:w="10064" w:type="dxa"/>
            <w:gridSpan w:val="4"/>
            <w:shd w:val="clear" w:color="auto" w:fill="000080"/>
          </w:tcPr>
          <w:p w14:paraId="272D4F01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19A9BF78" w14:textId="77777777" w:rsidTr="009F6281">
        <w:tc>
          <w:tcPr>
            <w:tcW w:w="10064" w:type="dxa"/>
            <w:gridSpan w:val="4"/>
          </w:tcPr>
          <w:p w14:paraId="039F8479" w14:textId="77777777" w:rsidR="009F6281" w:rsidRDefault="00DC72AF">
            <w:r>
              <w:t>None.</w:t>
            </w:r>
          </w:p>
        </w:tc>
      </w:tr>
      <w:tr w:rsidR="009F6281" w14:paraId="0016A492" w14:textId="77777777" w:rsidTr="009F6281">
        <w:tc>
          <w:tcPr>
            <w:tcW w:w="10064" w:type="dxa"/>
            <w:gridSpan w:val="4"/>
            <w:shd w:val="clear" w:color="auto" w:fill="000080"/>
          </w:tcPr>
          <w:p w14:paraId="20232A33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3FCD873F" w14:textId="77777777" w:rsidTr="009F6281">
        <w:tc>
          <w:tcPr>
            <w:tcW w:w="10064" w:type="dxa"/>
            <w:gridSpan w:val="4"/>
          </w:tcPr>
          <w:p w14:paraId="7FB437CC" w14:textId="77777777" w:rsidR="009F6281" w:rsidRDefault="00DC72AF">
            <w:r>
              <w:t>None.</w:t>
            </w:r>
          </w:p>
        </w:tc>
      </w:tr>
      <w:tr w:rsidR="009F6281" w14:paraId="4C05F7BF" w14:textId="77777777" w:rsidTr="009F6281">
        <w:tc>
          <w:tcPr>
            <w:tcW w:w="10064" w:type="dxa"/>
            <w:gridSpan w:val="4"/>
            <w:shd w:val="clear" w:color="auto" w:fill="000080"/>
          </w:tcPr>
          <w:p w14:paraId="4ACA3FFF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02F55D6F" w14:textId="77777777" w:rsidTr="009F6281">
        <w:tc>
          <w:tcPr>
            <w:tcW w:w="10064" w:type="dxa"/>
            <w:gridSpan w:val="4"/>
          </w:tcPr>
          <w:p w14:paraId="1BFE39A0" w14:textId="77777777" w:rsidR="009F6281" w:rsidRDefault="00DC72AF">
            <w:r>
              <w:t>None.</w:t>
            </w:r>
          </w:p>
        </w:tc>
      </w:tr>
      <w:tr w:rsidR="009F6281" w14:paraId="2C361F56" w14:textId="77777777" w:rsidTr="009F6281">
        <w:tc>
          <w:tcPr>
            <w:tcW w:w="10064" w:type="dxa"/>
            <w:gridSpan w:val="4"/>
            <w:shd w:val="clear" w:color="auto" w:fill="000080"/>
          </w:tcPr>
          <w:p w14:paraId="1A0E288B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002774A1" w14:textId="77777777" w:rsidTr="009F6281">
        <w:tc>
          <w:tcPr>
            <w:tcW w:w="2516" w:type="dxa"/>
            <w:shd w:val="clear" w:color="auto" w:fill="C6D9F1"/>
          </w:tcPr>
          <w:p w14:paraId="335CF19F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FAE3044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87E4977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0FD52CE1" w14:textId="77777777" w:rsidR="009F6281" w:rsidRDefault="00DC72AF">
            <w:r>
              <w:t>Range</w:t>
            </w:r>
          </w:p>
        </w:tc>
      </w:tr>
      <w:tr w:rsidR="009F6281" w14:paraId="4FA92845" w14:textId="77777777" w:rsidTr="009F6281">
        <w:tc>
          <w:tcPr>
            <w:tcW w:w="2516" w:type="dxa"/>
          </w:tcPr>
          <w:p w14:paraId="04B20382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C3D3C7D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4465A58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6A04A7E0" w14:textId="77777777" w:rsidR="009F6281" w:rsidRDefault="00DC72AF">
            <w:r>
              <w:t>NA</w:t>
            </w:r>
          </w:p>
        </w:tc>
      </w:tr>
      <w:tr w:rsidR="009F6281" w14:paraId="2D5048B5" w14:textId="77777777" w:rsidTr="009F6281">
        <w:tc>
          <w:tcPr>
            <w:tcW w:w="10064" w:type="dxa"/>
            <w:gridSpan w:val="4"/>
            <w:shd w:val="clear" w:color="auto" w:fill="000080"/>
          </w:tcPr>
          <w:p w14:paraId="277ACE7D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24EEA343" w14:textId="77777777" w:rsidTr="009F6281">
        <w:tc>
          <w:tcPr>
            <w:tcW w:w="2516" w:type="dxa"/>
            <w:shd w:val="clear" w:color="auto" w:fill="C6D9F1"/>
          </w:tcPr>
          <w:p w14:paraId="7C02238A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791A5286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01DCE661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127EC8EB" w14:textId="77777777" w:rsidR="009F6281" w:rsidRDefault="00DC72AF">
            <w:r>
              <w:t>Range</w:t>
            </w:r>
          </w:p>
        </w:tc>
      </w:tr>
      <w:tr w:rsidR="009F6281" w14:paraId="7B333094" w14:textId="77777777" w:rsidTr="009F6281">
        <w:tc>
          <w:tcPr>
            <w:tcW w:w="2516" w:type="dxa"/>
          </w:tcPr>
          <w:p w14:paraId="71F9FB2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E261C9B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7243AC1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3EECCCB" w14:textId="77777777" w:rsidR="009F6281" w:rsidRDefault="00DC72AF">
            <w:r>
              <w:t>NA</w:t>
            </w:r>
          </w:p>
        </w:tc>
      </w:tr>
      <w:tr w:rsidR="009F6281" w14:paraId="053F6528" w14:textId="77777777" w:rsidTr="009F6281">
        <w:tc>
          <w:tcPr>
            <w:tcW w:w="10064" w:type="dxa"/>
            <w:gridSpan w:val="4"/>
            <w:shd w:val="clear" w:color="auto" w:fill="000080"/>
          </w:tcPr>
          <w:p w14:paraId="75DB9DBD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0A92F21B" w14:textId="77777777" w:rsidTr="009F6281">
        <w:tc>
          <w:tcPr>
            <w:tcW w:w="2516" w:type="dxa"/>
            <w:shd w:val="clear" w:color="auto" w:fill="C6D9F1"/>
          </w:tcPr>
          <w:p w14:paraId="6C186EFE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006700B6" w14:textId="77777777" w:rsidR="009F6281" w:rsidRDefault="00DC72AF">
            <w:r>
              <w:t>Description</w:t>
            </w:r>
          </w:p>
        </w:tc>
      </w:tr>
      <w:tr w:rsidR="009F6281" w14:paraId="6EAB1272" w14:textId="77777777" w:rsidTr="009F6281">
        <w:tc>
          <w:tcPr>
            <w:tcW w:w="2516" w:type="dxa"/>
          </w:tcPr>
          <w:p w14:paraId="425E9AD3" w14:textId="77777777" w:rsidR="009F6281" w:rsidRDefault="00DC72AF">
            <w:r>
              <w:t>uint8</w:t>
            </w:r>
          </w:p>
        </w:tc>
        <w:tc>
          <w:tcPr>
            <w:tcW w:w="7548" w:type="dxa"/>
            <w:gridSpan w:val="3"/>
          </w:tcPr>
          <w:p w14:paraId="42666E87" w14:textId="77777777" w:rsidR="009F6281" w:rsidRDefault="00DC72AF">
            <w:r>
              <w:t>u8ChkSum - hecksum value for the system context structure passed as argument.</w:t>
            </w:r>
          </w:p>
        </w:tc>
      </w:tr>
      <w:tr w:rsidR="009F6281" w14:paraId="0B8EB95B" w14:textId="77777777" w:rsidTr="009F6281">
        <w:tc>
          <w:tcPr>
            <w:tcW w:w="10064" w:type="dxa"/>
            <w:gridSpan w:val="4"/>
            <w:shd w:val="clear" w:color="auto" w:fill="000080"/>
          </w:tcPr>
          <w:p w14:paraId="33EFA4B6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48F3B60F" w14:textId="77777777" w:rsidTr="009F6281">
        <w:tc>
          <w:tcPr>
            <w:tcW w:w="2516" w:type="dxa"/>
            <w:shd w:val="clear" w:color="auto" w:fill="C6D9F1"/>
          </w:tcPr>
          <w:p w14:paraId="7D69865C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5454815D" w14:textId="77777777" w:rsidR="009F6281" w:rsidRDefault="00DC72AF">
            <w:r>
              <w:t>Description</w:t>
            </w:r>
          </w:p>
        </w:tc>
      </w:tr>
      <w:tr w:rsidR="009F6281" w14:paraId="1A65067F" w14:textId="77777777" w:rsidTr="009F6281">
        <w:tc>
          <w:tcPr>
            <w:tcW w:w="2516" w:type="dxa"/>
          </w:tcPr>
          <w:p w14:paraId="489C3F28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2D2FB5FA" w14:textId="77777777" w:rsidR="009F6281" w:rsidRDefault="00DC72AF">
            <w:r>
              <w:t>*</w:t>
            </w:r>
          </w:p>
        </w:tc>
      </w:tr>
      <w:tr w:rsidR="009F6281" w14:paraId="78548DDA" w14:textId="77777777" w:rsidTr="009F6281">
        <w:tc>
          <w:tcPr>
            <w:tcW w:w="10064" w:type="dxa"/>
            <w:gridSpan w:val="4"/>
            <w:shd w:val="clear" w:color="auto" w:fill="000080"/>
          </w:tcPr>
          <w:p w14:paraId="30B70556" w14:textId="77777777" w:rsidR="009F6281" w:rsidRDefault="00DC72AF">
            <w:r>
              <w:rPr>
                <w:b/>
              </w:rPr>
              <w:lastRenderedPageBreak/>
              <w:t>Static aspect</w:t>
            </w:r>
          </w:p>
        </w:tc>
      </w:tr>
      <w:tr w:rsidR="009F6281" w14:paraId="5CF55EC3" w14:textId="77777777" w:rsidTr="009F6281">
        <w:tc>
          <w:tcPr>
            <w:tcW w:w="10064" w:type="dxa"/>
            <w:gridSpan w:val="4"/>
          </w:tcPr>
          <w:p w14:paraId="5ED2EDB0" w14:textId="77777777" w:rsidR="009F6281" w:rsidRDefault="00DC72AF">
            <w:r>
              <w:t>*</w:t>
            </w:r>
          </w:p>
        </w:tc>
      </w:tr>
      <w:tr w:rsidR="009F6281" w14:paraId="020AA4A1" w14:textId="77777777" w:rsidTr="009F6281">
        <w:tc>
          <w:tcPr>
            <w:tcW w:w="10064" w:type="dxa"/>
            <w:gridSpan w:val="4"/>
            <w:shd w:val="clear" w:color="auto" w:fill="000080"/>
          </w:tcPr>
          <w:p w14:paraId="4C415946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41D18F34" w14:textId="77777777" w:rsidTr="009F6281">
        <w:tc>
          <w:tcPr>
            <w:tcW w:w="10064" w:type="dxa"/>
            <w:gridSpan w:val="4"/>
          </w:tcPr>
          <w:p w14:paraId="6D5A71ED" w14:textId="77777777" w:rsidR="009F6281" w:rsidRDefault="00DC72AF">
            <w:r>
              <w:t xml:space="preserve"> </w:t>
            </w:r>
          </w:p>
        </w:tc>
      </w:tr>
    </w:tbl>
    <w:p w14:paraId="6A6CC6D3" w14:textId="77777777" w:rsidR="00581F12" w:rsidRDefault="00DC72AF" w:rsidP="00581F12">
      <w:pPr>
        <w:keepNext/>
        <w:jc w:val="center"/>
      </w:pPr>
      <w:r>
        <w:object w:dxaOrig="12240" w:dyaOrig="10550" w14:anchorId="0DA74772">
          <v:shape id="_x0000_i1033" type="#_x0000_t75" style="width:612.3pt;height:525.3pt" o:ole="">
            <v:imagedata r:id="rId25" o:title=""/>
          </v:shape>
          <o:OLEObject Type="Embed" ProgID="PBrush" ShapeID="_x0000_i1033" DrawAspect="Content" ObjectID="_1754896720" r:id="rId26"/>
        </w:object>
      </w:r>
    </w:p>
    <w:p w14:paraId="18D75EB1" w14:textId="41DA53D0" w:rsidR="009F6281" w:rsidRDefault="00581F12" w:rsidP="00581F12">
      <w:pPr>
        <w:pStyle w:val="Caption"/>
        <w:jc w:val="center"/>
      </w:pPr>
      <w:bookmarkStart w:id="30" w:name="_Toc144283677"/>
      <w:r>
        <w:t xml:space="preserve">Figure </w:t>
      </w:r>
      <w:fldSimple w:instr=" SEQ Figure \* ARABIC ">
        <w:r w:rsidR="007F237B">
          <w:rPr>
            <w:noProof/>
          </w:rPr>
          <w:t>9</w:t>
        </w:r>
      </w:fldSimple>
      <w:r>
        <w:t xml:space="preserve">: </w:t>
      </w:r>
      <w:r w:rsidRPr="001C1EC6">
        <w:t>SCM_ComputeSystemContextChecksum</w:t>
      </w:r>
      <w:bookmarkEnd w:id="30"/>
    </w:p>
    <w:p w14:paraId="195870DD" w14:textId="77777777" w:rsidR="009F6281" w:rsidRDefault="00DC72AF">
      <w:pPr>
        <w:pStyle w:val="Heading3"/>
      </w:pPr>
      <w:bookmarkStart w:id="31" w:name="_Toc144283709"/>
      <w:r>
        <w:t>SCM_GetReleaseInterruptionFlags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0A1CFA32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70EE897A" w14:textId="77777777" w:rsidR="009F6281" w:rsidRDefault="00DC72AF">
            <w:r>
              <w:t>Object</w:t>
            </w:r>
          </w:p>
        </w:tc>
      </w:tr>
      <w:tr w:rsidR="009F6281" w14:paraId="4BA6412A" w14:textId="77777777" w:rsidTr="009F6281">
        <w:tc>
          <w:tcPr>
            <w:tcW w:w="10064" w:type="dxa"/>
            <w:gridSpan w:val="4"/>
          </w:tcPr>
          <w:p w14:paraId="14B700CC" w14:textId="77777777" w:rsidR="009F6281" w:rsidRDefault="00DC72AF">
            <w:r>
              <w:t>Specific function to retrieve all interruption flags from BFD release algo This function is hand coded without function pointers because the RTE macros generated by SystemDesk are *********** and can't be handled in a generic way.</w:t>
            </w:r>
          </w:p>
        </w:tc>
      </w:tr>
      <w:tr w:rsidR="009F6281" w14:paraId="6B708619" w14:textId="77777777" w:rsidTr="009F6281">
        <w:tc>
          <w:tcPr>
            <w:tcW w:w="10064" w:type="dxa"/>
            <w:gridSpan w:val="4"/>
            <w:shd w:val="clear" w:color="auto" w:fill="000080"/>
          </w:tcPr>
          <w:p w14:paraId="441EC4CB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4FC0D576" w14:textId="77777777" w:rsidTr="009F6281">
        <w:tc>
          <w:tcPr>
            <w:tcW w:w="10064" w:type="dxa"/>
            <w:gridSpan w:val="4"/>
          </w:tcPr>
          <w:p w14:paraId="56D54B91" w14:textId="77777777" w:rsidR="009F6281" w:rsidRDefault="00DC72AF">
            <w:r>
              <w:lastRenderedPageBreak/>
              <w:t>EXPORTED void SCM_GetReleaseInterruptionFlags (void)</w:t>
            </w:r>
          </w:p>
        </w:tc>
      </w:tr>
      <w:tr w:rsidR="009F6281" w14:paraId="6705D4AB" w14:textId="77777777" w:rsidTr="009F6281">
        <w:tc>
          <w:tcPr>
            <w:tcW w:w="10064" w:type="dxa"/>
            <w:gridSpan w:val="4"/>
            <w:shd w:val="clear" w:color="auto" w:fill="000080"/>
          </w:tcPr>
          <w:p w14:paraId="33C9FD43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10B0F90F" w14:textId="77777777" w:rsidTr="009F6281">
        <w:tc>
          <w:tcPr>
            <w:tcW w:w="10064" w:type="dxa"/>
            <w:gridSpan w:val="4"/>
          </w:tcPr>
          <w:p w14:paraId="65BCA273" w14:textId="77777777" w:rsidR="009F6281" w:rsidRDefault="00DC72AF">
            <w:r>
              <w:t>None.</w:t>
            </w:r>
          </w:p>
        </w:tc>
      </w:tr>
      <w:tr w:rsidR="009F6281" w14:paraId="35327427" w14:textId="77777777" w:rsidTr="009F6281">
        <w:tc>
          <w:tcPr>
            <w:tcW w:w="10064" w:type="dxa"/>
            <w:gridSpan w:val="4"/>
            <w:shd w:val="clear" w:color="auto" w:fill="000080"/>
          </w:tcPr>
          <w:p w14:paraId="704F81C6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471D610E" w14:textId="77777777" w:rsidTr="009F6281">
        <w:tc>
          <w:tcPr>
            <w:tcW w:w="10064" w:type="dxa"/>
            <w:gridSpan w:val="4"/>
          </w:tcPr>
          <w:p w14:paraId="6B9ED34F" w14:textId="77777777" w:rsidR="009F6281" w:rsidRDefault="00DC72AF">
            <w:r>
              <w:t>None.</w:t>
            </w:r>
          </w:p>
        </w:tc>
      </w:tr>
      <w:tr w:rsidR="009F6281" w14:paraId="0C697216" w14:textId="77777777" w:rsidTr="009F6281">
        <w:tc>
          <w:tcPr>
            <w:tcW w:w="10064" w:type="dxa"/>
            <w:gridSpan w:val="4"/>
            <w:shd w:val="clear" w:color="auto" w:fill="000080"/>
          </w:tcPr>
          <w:p w14:paraId="4D212A88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7424C4A1" w14:textId="77777777" w:rsidTr="009F6281">
        <w:tc>
          <w:tcPr>
            <w:tcW w:w="10064" w:type="dxa"/>
            <w:gridSpan w:val="4"/>
          </w:tcPr>
          <w:p w14:paraId="444A5ED4" w14:textId="77777777" w:rsidR="009F6281" w:rsidRDefault="00DC72AF">
            <w:r>
              <w:t>None.</w:t>
            </w:r>
          </w:p>
        </w:tc>
      </w:tr>
      <w:tr w:rsidR="009F6281" w14:paraId="079A8E3B" w14:textId="77777777" w:rsidTr="009F6281">
        <w:tc>
          <w:tcPr>
            <w:tcW w:w="10064" w:type="dxa"/>
            <w:gridSpan w:val="4"/>
            <w:shd w:val="clear" w:color="auto" w:fill="000080"/>
          </w:tcPr>
          <w:p w14:paraId="4198379E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28D10647" w14:textId="77777777" w:rsidTr="009F6281">
        <w:tc>
          <w:tcPr>
            <w:tcW w:w="10064" w:type="dxa"/>
            <w:gridSpan w:val="4"/>
          </w:tcPr>
          <w:p w14:paraId="4F4F1B24" w14:textId="77777777" w:rsidR="009F6281" w:rsidRDefault="00DC72AF">
            <w:r>
              <w:t>None.</w:t>
            </w:r>
          </w:p>
        </w:tc>
      </w:tr>
      <w:tr w:rsidR="009F6281" w14:paraId="4285C88A" w14:textId="77777777" w:rsidTr="009F6281">
        <w:tc>
          <w:tcPr>
            <w:tcW w:w="10064" w:type="dxa"/>
            <w:gridSpan w:val="4"/>
            <w:shd w:val="clear" w:color="auto" w:fill="000080"/>
          </w:tcPr>
          <w:p w14:paraId="75EA8F3B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6D43C7E5" w14:textId="77777777" w:rsidTr="009F6281">
        <w:tc>
          <w:tcPr>
            <w:tcW w:w="2516" w:type="dxa"/>
            <w:shd w:val="clear" w:color="auto" w:fill="C6D9F1"/>
          </w:tcPr>
          <w:p w14:paraId="216B2496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66748CA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3602CFF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BAB14A4" w14:textId="77777777" w:rsidR="009F6281" w:rsidRDefault="00DC72AF">
            <w:r>
              <w:t>Range</w:t>
            </w:r>
          </w:p>
        </w:tc>
      </w:tr>
      <w:tr w:rsidR="009F6281" w14:paraId="5ECF5891" w14:textId="77777777" w:rsidTr="009F6281">
        <w:tc>
          <w:tcPr>
            <w:tcW w:w="2516" w:type="dxa"/>
          </w:tcPr>
          <w:p w14:paraId="5C5880D2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4A52D008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66039147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1E950D9" w14:textId="77777777" w:rsidR="009F6281" w:rsidRDefault="00DC72AF">
            <w:r>
              <w:t>NA</w:t>
            </w:r>
          </w:p>
        </w:tc>
      </w:tr>
      <w:tr w:rsidR="009F6281" w14:paraId="4697682D" w14:textId="77777777" w:rsidTr="009F6281">
        <w:tc>
          <w:tcPr>
            <w:tcW w:w="10064" w:type="dxa"/>
            <w:gridSpan w:val="4"/>
            <w:shd w:val="clear" w:color="auto" w:fill="000080"/>
          </w:tcPr>
          <w:p w14:paraId="5385944E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070B115A" w14:textId="77777777" w:rsidTr="009F6281">
        <w:tc>
          <w:tcPr>
            <w:tcW w:w="2516" w:type="dxa"/>
            <w:shd w:val="clear" w:color="auto" w:fill="C6D9F1"/>
          </w:tcPr>
          <w:p w14:paraId="39845925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55CAF45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FBCA0D6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3273297B" w14:textId="77777777" w:rsidR="009F6281" w:rsidRDefault="00DC72AF">
            <w:r>
              <w:t>Range</w:t>
            </w:r>
          </w:p>
        </w:tc>
      </w:tr>
      <w:tr w:rsidR="009F6281" w14:paraId="39053D3D" w14:textId="77777777" w:rsidTr="009F6281">
        <w:tc>
          <w:tcPr>
            <w:tcW w:w="2516" w:type="dxa"/>
          </w:tcPr>
          <w:p w14:paraId="4EA56FFA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BC5B232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A5202FB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749105B" w14:textId="77777777" w:rsidR="009F6281" w:rsidRDefault="00DC72AF">
            <w:r>
              <w:t>NA</w:t>
            </w:r>
          </w:p>
        </w:tc>
      </w:tr>
      <w:tr w:rsidR="009F6281" w14:paraId="5AE1484F" w14:textId="77777777" w:rsidTr="009F6281">
        <w:tc>
          <w:tcPr>
            <w:tcW w:w="10064" w:type="dxa"/>
            <w:gridSpan w:val="4"/>
            <w:shd w:val="clear" w:color="auto" w:fill="000080"/>
          </w:tcPr>
          <w:p w14:paraId="190B2042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1A946E7E" w14:textId="77777777" w:rsidTr="009F6281">
        <w:tc>
          <w:tcPr>
            <w:tcW w:w="2516" w:type="dxa"/>
            <w:shd w:val="clear" w:color="auto" w:fill="C6D9F1"/>
          </w:tcPr>
          <w:p w14:paraId="0F9FF1B8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0608CC5B" w14:textId="77777777" w:rsidR="009F6281" w:rsidRDefault="00DC72AF">
            <w:r>
              <w:t>Description</w:t>
            </w:r>
          </w:p>
        </w:tc>
      </w:tr>
      <w:tr w:rsidR="009F6281" w14:paraId="75609553" w14:textId="77777777" w:rsidTr="009F6281">
        <w:tc>
          <w:tcPr>
            <w:tcW w:w="2516" w:type="dxa"/>
          </w:tcPr>
          <w:p w14:paraId="4B5F8A6D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2B4E4959" w14:textId="77777777" w:rsidR="009F6281" w:rsidRDefault="00DC72AF">
            <w:r>
              <w:t>None.</w:t>
            </w:r>
          </w:p>
        </w:tc>
      </w:tr>
      <w:tr w:rsidR="009F6281" w14:paraId="59727CF6" w14:textId="77777777" w:rsidTr="009F6281">
        <w:tc>
          <w:tcPr>
            <w:tcW w:w="10064" w:type="dxa"/>
            <w:gridSpan w:val="4"/>
            <w:shd w:val="clear" w:color="auto" w:fill="000080"/>
          </w:tcPr>
          <w:p w14:paraId="154D819F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2E5F3BB5" w14:textId="77777777" w:rsidTr="009F6281">
        <w:tc>
          <w:tcPr>
            <w:tcW w:w="2516" w:type="dxa"/>
            <w:shd w:val="clear" w:color="auto" w:fill="C6D9F1"/>
          </w:tcPr>
          <w:p w14:paraId="1830DF28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25EDC9B0" w14:textId="77777777" w:rsidR="009F6281" w:rsidRDefault="00DC72AF">
            <w:r>
              <w:t>Description</w:t>
            </w:r>
          </w:p>
        </w:tc>
      </w:tr>
      <w:tr w:rsidR="009F6281" w14:paraId="31E1152D" w14:textId="77777777" w:rsidTr="009F6281">
        <w:tc>
          <w:tcPr>
            <w:tcW w:w="2516" w:type="dxa"/>
          </w:tcPr>
          <w:p w14:paraId="16824F45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2027CC9B" w14:textId="77777777" w:rsidR="009F6281" w:rsidRDefault="00DC72AF">
            <w:r>
              <w:t>*</w:t>
            </w:r>
          </w:p>
        </w:tc>
      </w:tr>
      <w:tr w:rsidR="009F6281" w14:paraId="57848012" w14:textId="77777777" w:rsidTr="009F6281">
        <w:tc>
          <w:tcPr>
            <w:tcW w:w="10064" w:type="dxa"/>
            <w:gridSpan w:val="4"/>
            <w:shd w:val="clear" w:color="auto" w:fill="000080"/>
          </w:tcPr>
          <w:p w14:paraId="22F62209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491D0AE2" w14:textId="77777777" w:rsidTr="009F6281">
        <w:tc>
          <w:tcPr>
            <w:tcW w:w="10064" w:type="dxa"/>
            <w:gridSpan w:val="4"/>
          </w:tcPr>
          <w:p w14:paraId="11321359" w14:textId="77777777" w:rsidR="009F6281" w:rsidRDefault="00DC72AF">
            <w:r>
              <w:t>*</w:t>
            </w:r>
          </w:p>
        </w:tc>
      </w:tr>
      <w:tr w:rsidR="009F6281" w14:paraId="387F645A" w14:textId="77777777" w:rsidTr="009F6281">
        <w:tc>
          <w:tcPr>
            <w:tcW w:w="10064" w:type="dxa"/>
            <w:gridSpan w:val="4"/>
            <w:shd w:val="clear" w:color="auto" w:fill="000080"/>
          </w:tcPr>
          <w:p w14:paraId="7A3759DD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61DFD4F9" w14:textId="77777777" w:rsidTr="009F6281">
        <w:tc>
          <w:tcPr>
            <w:tcW w:w="10064" w:type="dxa"/>
            <w:gridSpan w:val="4"/>
          </w:tcPr>
          <w:p w14:paraId="0A39AE49" w14:textId="77777777" w:rsidR="009F6281" w:rsidRDefault="00DC72AF">
            <w:r>
              <w:t xml:space="preserve"> </w:t>
            </w:r>
          </w:p>
        </w:tc>
      </w:tr>
    </w:tbl>
    <w:p w14:paraId="4937C010" w14:textId="77777777" w:rsidR="00581F12" w:rsidRDefault="00DC72AF" w:rsidP="00581F12">
      <w:pPr>
        <w:keepNext/>
        <w:jc w:val="center"/>
      </w:pPr>
      <w:r>
        <w:object w:dxaOrig="7370" w:dyaOrig="3870" w14:anchorId="44EFC014">
          <v:shape id="_x0000_i1034" type="#_x0000_t75" style="width:366.9pt;height:194.7pt" o:ole="">
            <v:imagedata r:id="rId27" o:title=""/>
          </v:shape>
          <o:OLEObject Type="Embed" ProgID="PBrush" ShapeID="_x0000_i1034" DrawAspect="Content" ObjectID="_1754896721" r:id="rId28"/>
        </w:object>
      </w:r>
    </w:p>
    <w:p w14:paraId="365B426A" w14:textId="1309D4B6" w:rsidR="009F6281" w:rsidRDefault="00581F12" w:rsidP="00581F12">
      <w:pPr>
        <w:pStyle w:val="Caption"/>
        <w:jc w:val="center"/>
      </w:pPr>
      <w:bookmarkStart w:id="32" w:name="_Toc144283678"/>
      <w:r>
        <w:t xml:space="preserve">Figure </w:t>
      </w:r>
      <w:fldSimple w:instr=" SEQ Figure \* ARABIC ">
        <w:r w:rsidR="007F237B">
          <w:rPr>
            <w:noProof/>
          </w:rPr>
          <w:t>10</w:t>
        </w:r>
      </w:fldSimple>
      <w:r>
        <w:t xml:space="preserve">: </w:t>
      </w:r>
      <w:r w:rsidRPr="00782A0D">
        <w:t>SCM_GetReleaseInterruptionFlags</w:t>
      </w:r>
      <w:bookmarkEnd w:id="32"/>
    </w:p>
    <w:p w14:paraId="660FB7FE" w14:textId="77777777" w:rsidR="009F6281" w:rsidRDefault="00DC72AF">
      <w:pPr>
        <w:pStyle w:val="Heading3"/>
      </w:pPr>
      <w:bookmarkStart w:id="33" w:name="_Toc144283710"/>
      <w:r>
        <w:t>SCM_PrepareSystemContextStorage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553E8759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0412832A" w14:textId="77777777" w:rsidR="009F6281" w:rsidRDefault="00DC72AF">
            <w:r>
              <w:t>Object</w:t>
            </w:r>
          </w:p>
        </w:tc>
      </w:tr>
      <w:tr w:rsidR="009F6281" w14:paraId="26F87E7A" w14:textId="77777777" w:rsidTr="009F6281">
        <w:tc>
          <w:tcPr>
            <w:tcW w:w="10064" w:type="dxa"/>
            <w:gridSpan w:val="4"/>
          </w:tcPr>
          <w:p w14:paraId="5ADB37CC" w14:textId="77777777" w:rsidR="009F6281" w:rsidRDefault="00DC72AF">
            <w:r>
              <w:t>Specific function to prepare the E2P blocks before a write operation.</w:t>
            </w:r>
          </w:p>
        </w:tc>
      </w:tr>
      <w:tr w:rsidR="009F6281" w14:paraId="2389AA56" w14:textId="77777777" w:rsidTr="009F6281">
        <w:tc>
          <w:tcPr>
            <w:tcW w:w="10064" w:type="dxa"/>
            <w:gridSpan w:val="4"/>
            <w:shd w:val="clear" w:color="auto" w:fill="000080"/>
          </w:tcPr>
          <w:p w14:paraId="2618E158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23B449F4" w14:textId="77777777" w:rsidTr="009F6281">
        <w:tc>
          <w:tcPr>
            <w:tcW w:w="10064" w:type="dxa"/>
            <w:gridSpan w:val="4"/>
          </w:tcPr>
          <w:p w14:paraId="73587603" w14:textId="77777777" w:rsidR="009F6281" w:rsidRDefault="00DC72AF">
            <w:r>
              <w:t>EXPORTED void SCM_PrepareSystemContextStorage (void)</w:t>
            </w:r>
          </w:p>
        </w:tc>
      </w:tr>
      <w:tr w:rsidR="009F6281" w14:paraId="65701658" w14:textId="77777777" w:rsidTr="009F6281">
        <w:tc>
          <w:tcPr>
            <w:tcW w:w="10064" w:type="dxa"/>
            <w:gridSpan w:val="4"/>
            <w:shd w:val="clear" w:color="auto" w:fill="000080"/>
          </w:tcPr>
          <w:p w14:paraId="5685C8AA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23D9B7F9" w14:textId="77777777" w:rsidTr="009F6281">
        <w:tc>
          <w:tcPr>
            <w:tcW w:w="10064" w:type="dxa"/>
            <w:gridSpan w:val="4"/>
          </w:tcPr>
          <w:p w14:paraId="18162016" w14:textId="77777777" w:rsidR="009F6281" w:rsidRDefault="00DC72AF">
            <w:r>
              <w:t>None.</w:t>
            </w:r>
          </w:p>
        </w:tc>
      </w:tr>
      <w:tr w:rsidR="009F6281" w14:paraId="54E79C57" w14:textId="77777777" w:rsidTr="009F6281">
        <w:tc>
          <w:tcPr>
            <w:tcW w:w="10064" w:type="dxa"/>
            <w:gridSpan w:val="4"/>
            <w:shd w:val="clear" w:color="auto" w:fill="000080"/>
          </w:tcPr>
          <w:p w14:paraId="727385F9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569BE154" w14:textId="77777777" w:rsidTr="009F6281">
        <w:tc>
          <w:tcPr>
            <w:tcW w:w="10064" w:type="dxa"/>
            <w:gridSpan w:val="4"/>
          </w:tcPr>
          <w:p w14:paraId="54658B3F" w14:textId="77777777" w:rsidR="009F6281" w:rsidRDefault="00DC72AF">
            <w:r>
              <w:t>None.</w:t>
            </w:r>
          </w:p>
        </w:tc>
      </w:tr>
      <w:tr w:rsidR="009F6281" w14:paraId="2E7E8D79" w14:textId="77777777" w:rsidTr="009F6281">
        <w:tc>
          <w:tcPr>
            <w:tcW w:w="10064" w:type="dxa"/>
            <w:gridSpan w:val="4"/>
            <w:shd w:val="clear" w:color="auto" w:fill="000080"/>
          </w:tcPr>
          <w:p w14:paraId="35202D81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2FD6D6C9" w14:textId="77777777" w:rsidTr="009F6281">
        <w:tc>
          <w:tcPr>
            <w:tcW w:w="10064" w:type="dxa"/>
            <w:gridSpan w:val="4"/>
          </w:tcPr>
          <w:p w14:paraId="48062C1B" w14:textId="77777777" w:rsidR="009F6281" w:rsidRDefault="00DC72AF">
            <w:r>
              <w:lastRenderedPageBreak/>
              <w:t>None.</w:t>
            </w:r>
          </w:p>
        </w:tc>
      </w:tr>
      <w:tr w:rsidR="009F6281" w14:paraId="2D1B4C11" w14:textId="77777777" w:rsidTr="009F6281">
        <w:tc>
          <w:tcPr>
            <w:tcW w:w="10064" w:type="dxa"/>
            <w:gridSpan w:val="4"/>
            <w:shd w:val="clear" w:color="auto" w:fill="000080"/>
          </w:tcPr>
          <w:p w14:paraId="5FFAA1BA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7A3254B7" w14:textId="77777777" w:rsidTr="009F6281">
        <w:tc>
          <w:tcPr>
            <w:tcW w:w="10064" w:type="dxa"/>
            <w:gridSpan w:val="4"/>
          </w:tcPr>
          <w:p w14:paraId="0B41E672" w14:textId="77777777" w:rsidR="009F6281" w:rsidRDefault="00DC72AF">
            <w:r>
              <w:t>None.</w:t>
            </w:r>
          </w:p>
        </w:tc>
      </w:tr>
      <w:tr w:rsidR="009F6281" w14:paraId="3BA31B23" w14:textId="77777777" w:rsidTr="009F6281">
        <w:tc>
          <w:tcPr>
            <w:tcW w:w="10064" w:type="dxa"/>
            <w:gridSpan w:val="4"/>
            <w:shd w:val="clear" w:color="auto" w:fill="000080"/>
          </w:tcPr>
          <w:p w14:paraId="77E8DE3F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2D22391E" w14:textId="77777777" w:rsidTr="009F6281">
        <w:tc>
          <w:tcPr>
            <w:tcW w:w="2516" w:type="dxa"/>
            <w:shd w:val="clear" w:color="auto" w:fill="C6D9F1"/>
          </w:tcPr>
          <w:p w14:paraId="7B54D81E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0F3DEE7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6BAFBE4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E5E279A" w14:textId="77777777" w:rsidR="009F6281" w:rsidRDefault="00DC72AF">
            <w:r>
              <w:t>Range</w:t>
            </w:r>
          </w:p>
        </w:tc>
      </w:tr>
      <w:tr w:rsidR="009F6281" w14:paraId="240D8C45" w14:textId="77777777" w:rsidTr="009F6281">
        <w:tc>
          <w:tcPr>
            <w:tcW w:w="2516" w:type="dxa"/>
          </w:tcPr>
          <w:p w14:paraId="14F60101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C913351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96A8DDB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77D0E5D1" w14:textId="77777777" w:rsidR="009F6281" w:rsidRDefault="00DC72AF">
            <w:r>
              <w:t>NA</w:t>
            </w:r>
          </w:p>
        </w:tc>
      </w:tr>
      <w:tr w:rsidR="009F6281" w14:paraId="26703551" w14:textId="77777777" w:rsidTr="009F6281">
        <w:tc>
          <w:tcPr>
            <w:tcW w:w="10064" w:type="dxa"/>
            <w:gridSpan w:val="4"/>
            <w:shd w:val="clear" w:color="auto" w:fill="000080"/>
          </w:tcPr>
          <w:p w14:paraId="36CB0AF5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149046E4" w14:textId="77777777" w:rsidTr="009F6281">
        <w:tc>
          <w:tcPr>
            <w:tcW w:w="2516" w:type="dxa"/>
            <w:shd w:val="clear" w:color="auto" w:fill="C6D9F1"/>
          </w:tcPr>
          <w:p w14:paraId="39BA35E0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37B196DC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2F55083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081E7C39" w14:textId="77777777" w:rsidR="009F6281" w:rsidRDefault="00DC72AF">
            <w:r>
              <w:t>Range</w:t>
            </w:r>
          </w:p>
        </w:tc>
      </w:tr>
      <w:tr w:rsidR="009F6281" w14:paraId="35101086" w14:textId="77777777" w:rsidTr="009F6281">
        <w:tc>
          <w:tcPr>
            <w:tcW w:w="2516" w:type="dxa"/>
          </w:tcPr>
          <w:p w14:paraId="7DFC446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51DA4B96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E929DAC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9B7A3B5" w14:textId="77777777" w:rsidR="009F6281" w:rsidRDefault="00DC72AF">
            <w:r>
              <w:t>NA</w:t>
            </w:r>
          </w:p>
        </w:tc>
      </w:tr>
      <w:tr w:rsidR="009F6281" w14:paraId="4F19E303" w14:textId="77777777" w:rsidTr="009F6281">
        <w:tc>
          <w:tcPr>
            <w:tcW w:w="10064" w:type="dxa"/>
            <w:gridSpan w:val="4"/>
            <w:shd w:val="clear" w:color="auto" w:fill="000080"/>
          </w:tcPr>
          <w:p w14:paraId="4456C03E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7560B5C4" w14:textId="77777777" w:rsidTr="009F6281">
        <w:tc>
          <w:tcPr>
            <w:tcW w:w="2516" w:type="dxa"/>
            <w:shd w:val="clear" w:color="auto" w:fill="C6D9F1"/>
          </w:tcPr>
          <w:p w14:paraId="2F26D7C9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003110DE" w14:textId="77777777" w:rsidR="009F6281" w:rsidRDefault="00DC72AF">
            <w:r>
              <w:t>Description</w:t>
            </w:r>
          </w:p>
        </w:tc>
      </w:tr>
      <w:tr w:rsidR="009F6281" w14:paraId="09EC2997" w14:textId="77777777" w:rsidTr="009F6281">
        <w:tc>
          <w:tcPr>
            <w:tcW w:w="2516" w:type="dxa"/>
          </w:tcPr>
          <w:p w14:paraId="1A2A04FC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590E053F" w14:textId="77777777" w:rsidR="009F6281" w:rsidRDefault="00DC72AF">
            <w:r>
              <w:t>None.</w:t>
            </w:r>
          </w:p>
        </w:tc>
      </w:tr>
      <w:tr w:rsidR="009F6281" w14:paraId="735729AF" w14:textId="77777777" w:rsidTr="009F6281">
        <w:tc>
          <w:tcPr>
            <w:tcW w:w="10064" w:type="dxa"/>
            <w:gridSpan w:val="4"/>
            <w:shd w:val="clear" w:color="auto" w:fill="000080"/>
          </w:tcPr>
          <w:p w14:paraId="44044851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55A371D6" w14:textId="77777777" w:rsidTr="009F6281">
        <w:tc>
          <w:tcPr>
            <w:tcW w:w="2516" w:type="dxa"/>
            <w:shd w:val="clear" w:color="auto" w:fill="C6D9F1"/>
          </w:tcPr>
          <w:p w14:paraId="71E70BBE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7BA6AE3" w14:textId="77777777" w:rsidR="009F6281" w:rsidRDefault="00DC72AF">
            <w:r>
              <w:t>Description</w:t>
            </w:r>
          </w:p>
        </w:tc>
      </w:tr>
      <w:tr w:rsidR="009F6281" w14:paraId="31A65CA6" w14:textId="77777777" w:rsidTr="009F6281">
        <w:tc>
          <w:tcPr>
            <w:tcW w:w="2516" w:type="dxa"/>
          </w:tcPr>
          <w:p w14:paraId="7A5303BE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5DC38A88" w14:textId="77777777" w:rsidR="009F6281" w:rsidRDefault="00DC72AF">
            <w:r>
              <w:t>*</w:t>
            </w:r>
          </w:p>
        </w:tc>
      </w:tr>
      <w:tr w:rsidR="009F6281" w14:paraId="7F18F736" w14:textId="77777777" w:rsidTr="009F6281">
        <w:tc>
          <w:tcPr>
            <w:tcW w:w="10064" w:type="dxa"/>
            <w:gridSpan w:val="4"/>
            <w:shd w:val="clear" w:color="auto" w:fill="000080"/>
          </w:tcPr>
          <w:p w14:paraId="563D0C98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13040D2F" w14:textId="77777777" w:rsidTr="009F6281">
        <w:tc>
          <w:tcPr>
            <w:tcW w:w="10064" w:type="dxa"/>
            <w:gridSpan w:val="4"/>
          </w:tcPr>
          <w:p w14:paraId="7BD0C435" w14:textId="77777777" w:rsidR="009F6281" w:rsidRDefault="00DC72AF">
            <w:r>
              <w:t>*</w:t>
            </w:r>
          </w:p>
        </w:tc>
      </w:tr>
      <w:tr w:rsidR="009F6281" w14:paraId="7DED3208" w14:textId="77777777" w:rsidTr="009F6281">
        <w:tc>
          <w:tcPr>
            <w:tcW w:w="10064" w:type="dxa"/>
            <w:gridSpan w:val="4"/>
            <w:shd w:val="clear" w:color="auto" w:fill="000080"/>
          </w:tcPr>
          <w:p w14:paraId="1D7A7528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52A4B2F1" w14:textId="77777777" w:rsidTr="009F6281">
        <w:tc>
          <w:tcPr>
            <w:tcW w:w="10064" w:type="dxa"/>
            <w:gridSpan w:val="4"/>
          </w:tcPr>
          <w:p w14:paraId="0FA54715" w14:textId="77777777" w:rsidR="009F6281" w:rsidRDefault="00DC72AF">
            <w:r>
              <w:t xml:space="preserve"> </w:t>
            </w:r>
          </w:p>
        </w:tc>
      </w:tr>
    </w:tbl>
    <w:p w14:paraId="6BB456AC" w14:textId="77777777" w:rsidR="00581F12" w:rsidRDefault="00DC72AF" w:rsidP="00581F12">
      <w:pPr>
        <w:keepNext/>
        <w:jc w:val="center"/>
      </w:pPr>
      <w:r>
        <w:object w:dxaOrig="6470" w:dyaOrig="3320" w14:anchorId="43B66A3C">
          <v:shape id="_x0000_i1035" type="#_x0000_t75" style="width:324.3pt;height:165.9pt" o:ole="">
            <v:imagedata r:id="rId29" o:title=""/>
          </v:shape>
          <o:OLEObject Type="Embed" ProgID="PBrush" ShapeID="_x0000_i1035" DrawAspect="Content" ObjectID="_1754896722" r:id="rId30"/>
        </w:object>
      </w:r>
    </w:p>
    <w:p w14:paraId="07DC3B6E" w14:textId="37B12B8D" w:rsidR="009F6281" w:rsidRDefault="00581F12" w:rsidP="00581F12">
      <w:pPr>
        <w:pStyle w:val="Caption"/>
        <w:jc w:val="center"/>
      </w:pPr>
      <w:bookmarkStart w:id="34" w:name="_Toc144283679"/>
      <w:r>
        <w:t xml:space="preserve">Figure </w:t>
      </w:r>
      <w:fldSimple w:instr=" SEQ Figure \* ARABIC ">
        <w:r w:rsidR="007F237B">
          <w:rPr>
            <w:noProof/>
          </w:rPr>
          <w:t>11</w:t>
        </w:r>
      </w:fldSimple>
      <w:r>
        <w:t xml:space="preserve">: </w:t>
      </w:r>
      <w:r w:rsidRPr="00DF4BD3">
        <w:t>SCM_PrepareSystemContextStorage</w:t>
      </w:r>
      <w:bookmarkEnd w:id="34"/>
    </w:p>
    <w:p w14:paraId="26E09047" w14:textId="77777777" w:rsidR="009F6281" w:rsidRDefault="00DC72AF">
      <w:pPr>
        <w:pStyle w:val="Heading3"/>
      </w:pPr>
      <w:bookmarkStart w:id="35" w:name="_Toc144283711"/>
      <w:r>
        <w:t>SCM_RecoverSystemContext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2CBD757A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100BB8CE" w14:textId="77777777" w:rsidR="009F6281" w:rsidRDefault="00DC72AF">
            <w:r>
              <w:t>Object</w:t>
            </w:r>
          </w:p>
        </w:tc>
      </w:tr>
      <w:tr w:rsidR="009F6281" w14:paraId="5EB5B765" w14:textId="77777777" w:rsidTr="009F6281">
        <w:tc>
          <w:tcPr>
            <w:tcW w:w="10064" w:type="dxa"/>
            <w:gridSpan w:val="4"/>
          </w:tcPr>
          <w:p w14:paraId="7B509D76" w14:textId="77777777" w:rsidR="009F6281" w:rsidRDefault="00DC72AF">
            <w:r>
              <w:t>Specific function to recover System Context and select the more recent one. Callback function provided to the rest of the application to get the KL30 loss status.</w:t>
            </w:r>
          </w:p>
        </w:tc>
      </w:tr>
      <w:tr w:rsidR="009F6281" w14:paraId="2A6163BC" w14:textId="77777777" w:rsidTr="009F6281">
        <w:tc>
          <w:tcPr>
            <w:tcW w:w="10064" w:type="dxa"/>
            <w:gridSpan w:val="4"/>
            <w:shd w:val="clear" w:color="auto" w:fill="000080"/>
          </w:tcPr>
          <w:p w14:paraId="7C497D85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15F5A139" w14:textId="77777777" w:rsidTr="009F6281">
        <w:tc>
          <w:tcPr>
            <w:tcW w:w="10064" w:type="dxa"/>
            <w:gridSpan w:val="4"/>
          </w:tcPr>
          <w:p w14:paraId="753BE60E" w14:textId="77777777" w:rsidR="009F6281" w:rsidRDefault="00DC72AF">
            <w:r>
              <w:t>EXPORTED void SCM_RecoverSystemContext (void)</w:t>
            </w:r>
          </w:p>
        </w:tc>
      </w:tr>
      <w:tr w:rsidR="009F6281" w14:paraId="4E2AC693" w14:textId="77777777" w:rsidTr="009F6281">
        <w:tc>
          <w:tcPr>
            <w:tcW w:w="10064" w:type="dxa"/>
            <w:gridSpan w:val="4"/>
            <w:shd w:val="clear" w:color="auto" w:fill="000080"/>
          </w:tcPr>
          <w:p w14:paraId="0B36BE2F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502523A1" w14:textId="77777777" w:rsidTr="009F6281">
        <w:tc>
          <w:tcPr>
            <w:tcW w:w="10064" w:type="dxa"/>
            <w:gridSpan w:val="4"/>
          </w:tcPr>
          <w:p w14:paraId="5A10C367" w14:textId="77777777" w:rsidR="009F6281" w:rsidRDefault="00DC72AF">
            <w:r>
              <w:t>None.</w:t>
            </w:r>
          </w:p>
        </w:tc>
      </w:tr>
      <w:tr w:rsidR="009F6281" w14:paraId="696A37C6" w14:textId="77777777" w:rsidTr="009F6281">
        <w:tc>
          <w:tcPr>
            <w:tcW w:w="10064" w:type="dxa"/>
            <w:gridSpan w:val="4"/>
            <w:shd w:val="clear" w:color="auto" w:fill="000080"/>
          </w:tcPr>
          <w:p w14:paraId="3BD4AFD4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02240E31" w14:textId="77777777" w:rsidTr="009F6281">
        <w:tc>
          <w:tcPr>
            <w:tcW w:w="10064" w:type="dxa"/>
            <w:gridSpan w:val="4"/>
          </w:tcPr>
          <w:p w14:paraId="2AEA8604" w14:textId="77777777" w:rsidR="009F6281" w:rsidRDefault="00DC72AF">
            <w:r>
              <w:t>None.</w:t>
            </w:r>
          </w:p>
        </w:tc>
      </w:tr>
      <w:tr w:rsidR="009F6281" w14:paraId="269895A5" w14:textId="77777777" w:rsidTr="009F6281">
        <w:tc>
          <w:tcPr>
            <w:tcW w:w="10064" w:type="dxa"/>
            <w:gridSpan w:val="4"/>
            <w:shd w:val="clear" w:color="auto" w:fill="000080"/>
          </w:tcPr>
          <w:p w14:paraId="3C410CE6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29549B22" w14:textId="77777777" w:rsidTr="009F6281">
        <w:tc>
          <w:tcPr>
            <w:tcW w:w="10064" w:type="dxa"/>
            <w:gridSpan w:val="4"/>
          </w:tcPr>
          <w:p w14:paraId="46B1AD5D" w14:textId="77777777" w:rsidR="009F6281" w:rsidRDefault="00DC72AF">
            <w:r>
              <w:t>None.</w:t>
            </w:r>
          </w:p>
        </w:tc>
      </w:tr>
      <w:tr w:rsidR="009F6281" w14:paraId="2736FF6F" w14:textId="77777777" w:rsidTr="009F6281">
        <w:tc>
          <w:tcPr>
            <w:tcW w:w="10064" w:type="dxa"/>
            <w:gridSpan w:val="4"/>
            <w:shd w:val="clear" w:color="auto" w:fill="000080"/>
          </w:tcPr>
          <w:p w14:paraId="2DD032BB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7907526C" w14:textId="77777777" w:rsidTr="009F6281">
        <w:tc>
          <w:tcPr>
            <w:tcW w:w="10064" w:type="dxa"/>
            <w:gridSpan w:val="4"/>
          </w:tcPr>
          <w:p w14:paraId="03F21474" w14:textId="77777777" w:rsidR="009F6281" w:rsidRDefault="00DC72AF">
            <w:r>
              <w:t>None.</w:t>
            </w:r>
          </w:p>
        </w:tc>
      </w:tr>
      <w:tr w:rsidR="009F6281" w14:paraId="623DDA93" w14:textId="77777777" w:rsidTr="009F6281">
        <w:tc>
          <w:tcPr>
            <w:tcW w:w="10064" w:type="dxa"/>
            <w:gridSpan w:val="4"/>
            <w:shd w:val="clear" w:color="auto" w:fill="000080"/>
          </w:tcPr>
          <w:p w14:paraId="28F1E07D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02646075" w14:textId="77777777" w:rsidTr="009F6281">
        <w:tc>
          <w:tcPr>
            <w:tcW w:w="2516" w:type="dxa"/>
            <w:shd w:val="clear" w:color="auto" w:fill="C6D9F1"/>
          </w:tcPr>
          <w:p w14:paraId="79F717F5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75F1B0D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69D7DBE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52EDA875" w14:textId="77777777" w:rsidR="009F6281" w:rsidRDefault="00DC72AF">
            <w:r>
              <w:t>Range</w:t>
            </w:r>
          </w:p>
        </w:tc>
      </w:tr>
      <w:tr w:rsidR="009F6281" w14:paraId="5BF18541" w14:textId="77777777" w:rsidTr="009F6281">
        <w:tc>
          <w:tcPr>
            <w:tcW w:w="2516" w:type="dxa"/>
          </w:tcPr>
          <w:p w14:paraId="5FD514B6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C886A68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6866CB8E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4A9BF421" w14:textId="77777777" w:rsidR="009F6281" w:rsidRDefault="00DC72AF">
            <w:r>
              <w:t>NA</w:t>
            </w:r>
          </w:p>
        </w:tc>
      </w:tr>
      <w:tr w:rsidR="009F6281" w14:paraId="0BCB2B0F" w14:textId="77777777" w:rsidTr="009F6281">
        <w:tc>
          <w:tcPr>
            <w:tcW w:w="10064" w:type="dxa"/>
            <w:gridSpan w:val="4"/>
            <w:shd w:val="clear" w:color="auto" w:fill="000080"/>
          </w:tcPr>
          <w:p w14:paraId="5B9204B3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1FC4014E" w14:textId="77777777" w:rsidTr="009F6281">
        <w:tc>
          <w:tcPr>
            <w:tcW w:w="2516" w:type="dxa"/>
            <w:shd w:val="clear" w:color="auto" w:fill="C6D9F1"/>
          </w:tcPr>
          <w:p w14:paraId="0C3FA4BC" w14:textId="77777777" w:rsidR="009F6281" w:rsidRDefault="00DC72AF">
            <w:r>
              <w:lastRenderedPageBreak/>
              <w:t>Name</w:t>
            </w:r>
          </w:p>
        </w:tc>
        <w:tc>
          <w:tcPr>
            <w:tcW w:w="2516" w:type="dxa"/>
            <w:shd w:val="clear" w:color="auto" w:fill="C6D9F1"/>
          </w:tcPr>
          <w:p w14:paraId="009F8250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0256EB84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5B95E020" w14:textId="77777777" w:rsidR="009F6281" w:rsidRDefault="00DC72AF">
            <w:r>
              <w:t>Range</w:t>
            </w:r>
          </w:p>
        </w:tc>
      </w:tr>
      <w:tr w:rsidR="009F6281" w14:paraId="05FD0C46" w14:textId="77777777" w:rsidTr="009F6281">
        <w:tc>
          <w:tcPr>
            <w:tcW w:w="2516" w:type="dxa"/>
          </w:tcPr>
          <w:p w14:paraId="3D72D81D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79D9B503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002242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5D32EEB9" w14:textId="77777777" w:rsidR="009F6281" w:rsidRDefault="00DC72AF">
            <w:r>
              <w:t>NA</w:t>
            </w:r>
          </w:p>
        </w:tc>
      </w:tr>
      <w:tr w:rsidR="009F6281" w14:paraId="5AF64C98" w14:textId="77777777" w:rsidTr="009F6281">
        <w:tc>
          <w:tcPr>
            <w:tcW w:w="10064" w:type="dxa"/>
            <w:gridSpan w:val="4"/>
            <w:shd w:val="clear" w:color="auto" w:fill="000080"/>
          </w:tcPr>
          <w:p w14:paraId="57CC7D78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16976218" w14:textId="77777777" w:rsidTr="009F6281">
        <w:tc>
          <w:tcPr>
            <w:tcW w:w="2516" w:type="dxa"/>
            <w:shd w:val="clear" w:color="auto" w:fill="C6D9F1"/>
          </w:tcPr>
          <w:p w14:paraId="35E5418E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3710B25D" w14:textId="77777777" w:rsidR="009F6281" w:rsidRDefault="00DC72AF">
            <w:r>
              <w:t>Description</w:t>
            </w:r>
          </w:p>
        </w:tc>
      </w:tr>
      <w:tr w:rsidR="009F6281" w14:paraId="62962E47" w14:textId="77777777" w:rsidTr="009F6281">
        <w:tc>
          <w:tcPr>
            <w:tcW w:w="2516" w:type="dxa"/>
          </w:tcPr>
          <w:p w14:paraId="489AF10F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7B1EAB15" w14:textId="77777777" w:rsidR="009F6281" w:rsidRDefault="00DC72AF">
            <w:r>
              <w:t>None.</w:t>
            </w:r>
          </w:p>
        </w:tc>
      </w:tr>
      <w:tr w:rsidR="009F6281" w14:paraId="09C817C4" w14:textId="77777777" w:rsidTr="009F6281">
        <w:tc>
          <w:tcPr>
            <w:tcW w:w="10064" w:type="dxa"/>
            <w:gridSpan w:val="4"/>
            <w:shd w:val="clear" w:color="auto" w:fill="000080"/>
          </w:tcPr>
          <w:p w14:paraId="367A3821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47D11E18" w14:textId="77777777" w:rsidTr="009F6281">
        <w:tc>
          <w:tcPr>
            <w:tcW w:w="2516" w:type="dxa"/>
            <w:shd w:val="clear" w:color="auto" w:fill="C6D9F1"/>
          </w:tcPr>
          <w:p w14:paraId="5C448282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B4F99EE" w14:textId="77777777" w:rsidR="009F6281" w:rsidRDefault="00DC72AF">
            <w:r>
              <w:t>Description</w:t>
            </w:r>
          </w:p>
        </w:tc>
      </w:tr>
      <w:tr w:rsidR="009F6281" w14:paraId="6291EF14" w14:textId="77777777" w:rsidTr="009F6281">
        <w:tc>
          <w:tcPr>
            <w:tcW w:w="2516" w:type="dxa"/>
          </w:tcPr>
          <w:p w14:paraId="3C7C685E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0BBCBC56" w14:textId="77777777" w:rsidR="009F6281" w:rsidRDefault="00DC72AF">
            <w:r>
              <w:t>*</w:t>
            </w:r>
          </w:p>
        </w:tc>
      </w:tr>
      <w:tr w:rsidR="009F6281" w14:paraId="416BA74D" w14:textId="77777777" w:rsidTr="009F6281">
        <w:tc>
          <w:tcPr>
            <w:tcW w:w="10064" w:type="dxa"/>
            <w:gridSpan w:val="4"/>
            <w:shd w:val="clear" w:color="auto" w:fill="000080"/>
          </w:tcPr>
          <w:p w14:paraId="138DC92E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04513ECE" w14:textId="77777777" w:rsidTr="009F6281">
        <w:tc>
          <w:tcPr>
            <w:tcW w:w="10064" w:type="dxa"/>
            <w:gridSpan w:val="4"/>
          </w:tcPr>
          <w:p w14:paraId="59FE1AA6" w14:textId="77777777" w:rsidR="009F6281" w:rsidRDefault="00DC72AF">
            <w:r>
              <w:t>*</w:t>
            </w:r>
          </w:p>
        </w:tc>
      </w:tr>
      <w:tr w:rsidR="009F6281" w14:paraId="123F85B4" w14:textId="77777777" w:rsidTr="009F6281">
        <w:tc>
          <w:tcPr>
            <w:tcW w:w="10064" w:type="dxa"/>
            <w:gridSpan w:val="4"/>
            <w:shd w:val="clear" w:color="auto" w:fill="000080"/>
          </w:tcPr>
          <w:p w14:paraId="3BE318E9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50EDB6C9" w14:textId="77777777" w:rsidTr="009F6281">
        <w:tc>
          <w:tcPr>
            <w:tcW w:w="10064" w:type="dxa"/>
            <w:gridSpan w:val="4"/>
          </w:tcPr>
          <w:p w14:paraId="29F902D0" w14:textId="77777777" w:rsidR="009F6281" w:rsidRDefault="00DC72AF">
            <w:r>
              <w:t xml:space="preserve"> </w:t>
            </w:r>
          </w:p>
        </w:tc>
      </w:tr>
    </w:tbl>
    <w:p w14:paraId="2770080F" w14:textId="77777777" w:rsidR="00581F12" w:rsidRDefault="00912F74" w:rsidP="00581F12">
      <w:pPr>
        <w:keepNext/>
        <w:jc w:val="center"/>
      </w:pPr>
      <w:r>
        <w:object w:dxaOrig="5030" w:dyaOrig="830" w14:anchorId="7E009734">
          <v:shape id="_x0000_i1036" type="#_x0000_t75" style="width:252.3pt;height:43.2pt" o:ole="">
            <v:imagedata r:id="rId31" o:title=""/>
          </v:shape>
          <o:OLEObject Type="Embed" ProgID="Package" ShapeID="_x0000_i1036" DrawAspect="Content" ObjectID="_1754896723" r:id="rId32"/>
        </w:object>
      </w:r>
    </w:p>
    <w:p w14:paraId="2E064E52" w14:textId="7CBF1A42" w:rsidR="009F6281" w:rsidRDefault="00581F12" w:rsidP="00581F12">
      <w:pPr>
        <w:pStyle w:val="Caption"/>
        <w:jc w:val="center"/>
      </w:pPr>
      <w:bookmarkStart w:id="36" w:name="_Toc144283680"/>
      <w:r>
        <w:t xml:space="preserve">Figure </w:t>
      </w:r>
      <w:fldSimple w:instr=" SEQ Figure \* ARABIC ">
        <w:r w:rsidR="007F237B">
          <w:rPr>
            <w:noProof/>
          </w:rPr>
          <w:t>12</w:t>
        </w:r>
      </w:fldSimple>
      <w:r>
        <w:t xml:space="preserve">: </w:t>
      </w:r>
      <w:r w:rsidRPr="00BF1D37">
        <w:t>SCM_RecoverSystemContext</w:t>
      </w:r>
      <w:bookmarkEnd w:id="36"/>
    </w:p>
    <w:p w14:paraId="42F7694B" w14:textId="77777777" w:rsidR="009F6281" w:rsidRDefault="00DC72AF">
      <w:pPr>
        <w:pStyle w:val="Heading3"/>
      </w:pPr>
      <w:bookmarkStart w:id="37" w:name="_Toc144283712"/>
      <w:r>
        <w:t>scm_RecoverSystemContextContent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1B17BD1F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288F435B" w14:textId="77777777" w:rsidR="009F6281" w:rsidRDefault="00DC72AF">
            <w:r>
              <w:t>Object</w:t>
            </w:r>
          </w:p>
        </w:tc>
      </w:tr>
      <w:tr w:rsidR="009F6281" w14:paraId="55F6FBB2" w14:textId="77777777" w:rsidTr="009F6281">
        <w:tc>
          <w:tcPr>
            <w:tcW w:w="10064" w:type="dxa"/>
            <w:gridSpan w:val="4"/>
          </w:tcPr>
          <w:p w14:paraId="78BF178A" w14:textId="77777777" w:rsidR="009F6281" w:rsidRDefault="00DC72AF">
            <w:r>
              <w:t>The goal of this private function is to perform a read operation on a System context block in E2P during Init sequence This function shall not be called if the NV stack is already running !!!!</w:t>
            </w:r>
          </w:p>
        </w:tc>
      </w:tr>
      <w:tr w:rsidR="009F6281" w14:paraId="75CCF72A" w14:textId="77777777" w:rsidTr="009F6281">
        <w:tc>
          <w:tcPr>
            <w:tcW w:w="10064" w:type="dxa"/>
            <w:gridSpan w:val="4"/>
            <w:shd w:val="clear" w:color="auto" w:fill="000080"/>
          </w:tcPr>
          <w:p w14:paraId="7F22D186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6677BB07" w14:textId="77777777" w:rsidTr="009F6281">
        <w:tc>
          <w:tcPr>
            <w:tcW w:w="10064" w:type="dxa"/>
            <w:gridSpan w:val="4"/>
          </w:tcPr>
          <w:p w14:paraId="5332FF44" w14:textId="77777777" w:rsidR="009F6281" w:rsidRDefault="00DC72AF">
            <w:r>
              <w:t>LOCAL void scm_RecoverSystemContextContent (const uint8 cu8ScIndex, SCM_stSystemContextType *const pstSystContext)</w:t>
            </w:r>
          </w:p>
        </w:tc>
      </w:tr>
      <w:tr w:rsidR="009F6281" w14:paraId="6022E254" w14:textId="77777777" w:rsidTr="009F6281">
        <w:tc>
          <w:tcPr>
            <w:tcW w:w="10064" w:type="dxa"/>
            <w:gridSpan w:val="4"/>
            <w:shd w:val="clear" w:color="auto" w:fill="000080"/>
          </w:tcPr>
          <w:p w14:paraId="1A4EE7E4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16D3589A" w14:textId="77777777" w:rsidTr="009F6281">
        <w:tc>
          <w:tcPr>
            <w:tcW w:w="10064" w:type="dxa"/>
            <w:gridSpan w:val="4"/>
          </w:tcPr>
          <w:p w14:paraId="35519BD0" w14:textId="77777777" w:rsidR="009F6281" w:rsidRDefault="00DC72AF">
            <w:r>
              <w:t>cu8ScIndex - Block Identifier value that will be read during function execution pstSystContext - Pointer used as an output parameter to store the system context data</w:t>
            </w:r>
          </w:p>
        </w:tc>
      </w:tr>
      <w:tr w:rsidR="009F6281" w14:paraId="6252069F" w14:textId="77777777" w:rsidTr="009F6281">
        <w:tc>
          <w:tcPr>
            <w:tcW w:w="10064" w:type="dxa"/>
            <w:gridSpan w:val="4"/>
            <w:shd w:val="clear" w:color="auto" w:fill="000080"/>
          </w:tcPr>
          <w:p w14:paraId="44FABDD9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2560C474" w14:textId="77777777" w:rsidTr="009F6281">
        <w:tc>
          <w:tcPr>
            <w:tcW w:w="10064" w:type="dxa"/>
            <w:gridSpan w:val="4"/>
          </w:tcPr>
          <w:p w14:paraId="7FD4E4F7" w14:textId="77777777" w:rsidR="009F6281" w:rsidRDefault="00DC72AF">
            <w:r>
              <w:t>None.</w:t>
            </w:r>
          </w:p>
        </w:tc>
      </w:tr>
      <w:tr w:rsidR="009F6281" w14:paraId="7519DED2" w14:textId="77777777" w:rsidTr="009F6281">
        <w:tc>
          <w:tcPr>
            <w:tcW w:w="10064" w:type="dxa"/>
            <w:gridSpan w:val="4"/>
            <w:shd w:val="clear" w:color="auto" w:fill="000080"/>
          </w:tcPr>
          <w:p w14:paraId="0C5D5F33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40975628" w14:textId="77777777" w:rsidTr="009F6281">
        <w:tc>
          <w:tcPr>
            <w:tcW w:w="10064" w:type="dxa"/>
            <w:gridSpan w:val="4"/>
          </w:tcPr>
          <w:p w14:paraId="7C862070" w14:textId="77777777" w:rsidR="009F6281" w:rsidRDefault="00DC72AF">
            <w:r>
              <w:t>None.</w:t>
            </w:r>
          </w:p>
        </w:tc>
      </w:tr>
      <w:tr w:rsidR="009F6281" w14:paraId="5A81B318" w14:textId="77777777" w:rsidTr="009F6281">
        <w:tc>
          <w:tcPr>
            <w:tcW w:w="10064" w:type="dxa"/>
            <w:gridSpan w:val="4"/>
            <w:shd w:val="clear" w:color="auto" w:fill="000080"/>
          </w:tcPr>
          <w:p w14:paraId="08D124E9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3FDEAACB" w14:textId="77777777" w:rsidTr="009F6281">
        <w:tc>
          <w:tcPr>
            <w:tcW w:w="10064" w:type="dxa"/>
            <w:gridSpan w:val="4"/>
          </w:tcPr>
          <w:p w14:paraId="3CC07F41" w14:textId="77777777" w:rsidR="009F6281" w:rsidRDefault="00DC72AF">
            <w:r>
              <w:t>None.</w:t>
            </w:r>
          </w:p>
        </w:tc>
      </w:tr>
      <w:tr w:rsidR="009F6281" w14:paraId="446C22CE" w14:textId="77777777" w:rsidTr="009F6281">
        <w:tc>
          <w:tcPr>
            <w:tcW w:w="10064" w:type="dxa"/>
            <w:gridSpan w:val="4"/>
            <w:shd w:val="clear" w:color="auto" w:fill="000080"/>
          </w:tcPr>
          <w:p w14:paraId="5C4B00D7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58F317FE" w14:textId="77777777" w:rsidTr="009F6281">
        <w:tc>
          <w:tcPr>
            <w:tcW w:w="2516" w:type="dxa"/>
            <w:shd w:val="clear" w:color="auto" w:fill="C6D9F1"/>
          </w:tcPr>
          <w:p w14:paraId="0380057E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615F5F47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2D722F4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32649D4B" w14:textId="77777777" w:rsidR="009F6281" w:rsidRDefault="00DC72AF">
            <w:r>
              <w:t>Range</w:t>
            </w:r>
          </w:p>
        </w:tc>
      </w:tr>
      <w:tr w:rsidR="009F6281" w14:paraId="1D89A5A4" w14:textId="77777777" w:rsidTr="009F6281">
        <w:tc>
          <w:tcPr>
            <w:tcW w:w="2516" w:type="dxa"/>
          </w:tcPr>
          <w:p w14:paraId="00EC4BA3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41E4FF6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9EE3623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629F8A4D" w14:textId="77777777" w:rsidR="009F6281" w:rsidRDefault="00DC72AF">
            <w:r>
              <w:t>NA</w:t>
            </w:r>
          </w:p>
        </w:tc>
      </w:tr>
      <w:tr w:rsidR="009F6281" w14:paraId="6C1E1636" w14:textId="77777777" w:rsidTr="009F6281">
        <w:tc>
          <w:tcPr>
            <w:tcW w:w="10064" w:type="dxa"/>
            <w:gridSpan w:val="4"/>
            <w:shd w:val="clear" w:color="auto" w:fill="000080"/>
          </w:tcPr>
          <w:p w14:paraId="44A43F52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3E235100" w14:textId="77777777" w:rsidTr="009F6281">
        <w:tc>
          <w:tcPr>
            <w:tcW w:w="2516" w:type="dxa"/>
            <w:shd w:val="clear" w:color="auto" w:fill="C6D9F1"/>
          </w:tcPr>
          <w:p w14:paraId="59470542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4A1A7B2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8AB0EAA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55E4FAB" w14:textId="77777777" w:rsidR="009F6281" w:rsidRDefault="00DC72AF">
            <w:r>
              <w:t>Range</w:t>
            </w:r>
          </w:p>
        </w:tc>
      </w:tr>
      <w:tr w:rsidR="009F6281" w14:paraId="22D5C687" w14:textId="77777777" w:rsidTr="009F6281">
        <w:tc>
          <w:tcPr>
            <w:tcW w:w="2516" w:type="dxa"/>
          </w:tcPr>
          <w:p w14:paraId="6BE74CD5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37B6D6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5121FE16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01D65C4" w14:textId="77777777" w:rsidR="009F6281" w:rsidRDefault="00DC72AF">
            <w:r>
              <w:t>NA</w:t>
            </w:r>
          </w:p>
        </w:tc>
      </w:tr>
      <w:tr w:rsidR="009F6281" w14:paraId="44685E56" w14:textId="77777777" w:rsidTr="009F6281">
        <w:tc>
          <w:tcPr>
            <w:tcW w:w="10064" w:type="dxa"/>
            <w:gridSpan w:val="4"/>
            <w:shd w:val="clear" w:color="auto" w:fill="000080"/>
          </w:tcPr>
          <w:p w14:paraId="7E2DF6F7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74AE3D93" w14:textId="77777777" w:rsidTr="009F6281">
        <w:tc>
          <w:tcPr>
            <w:tcW w:w="2516" w:type="dxa"/>
            <w:shd w:val="clear" w:color="auto" w:fill="C6D9F1"/>
          </w:tcPr>
          <w:p w14:paraId="72F7E5C7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2B36E9A6" w14:textId="77777777" w:rsidR="009F6281" w:rsidRDefault="00DC72AF">
            <w:r>
              <w:t>Description</w:t>
            </w:r>
          </w:p>
        </w:tc>
      </w:tr>
      <w:tr w:rsidR="009F6281" w14:paraId="39E2643A" w14:textId="77777777" w:rsidTr="009F6281">
        <w:tc>
          <w:tcPr>
            <w:tcW w:w="2516" w:type="dxa"/>
          </w:tcPr>
          <w:p w14:paraId="5B7D1A0D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695D430E" w14:textId="77777777" w:rsidR="009F6281" w:rsidRDefault="00DC72AF">
            <w:r>
              <w:t>None.</w:t>
            </w:r>
          </w:p>
        </w:tc>
      </w:tr>
      <w:tr w:rsidR="009F6281" w14:paraId="5472C094" w14:textId="77777777" w:rsidTr="009F6281">
        <w:tc>
          <w:tcPr>
            <w:tcW w:w="10064" w:type="dxa"/>
            <w:gridSpan w:val="4"/>
            <w:shd w:val="clear" w:color="auto" w:fill="000080"/>
          </w:tcPr>
          <w:p w14:paraId="3D2BCD60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52702D93" w14:textId="77777777" w:rsidTr="009F6281">
        <w:tc>
          <w:tcPr>
            <w:tcW w:w="2516" w:type="dxa"/>
            <w:shd w:val="clear" w:color="auto" w:fill="C6D9F1"/>
          </w:tcPr>
          <w:p w14:paraId="5152CC66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0784EB3" w14:textId="77777777" w:rsidR="009F6281" w:rsidRDefault="00DC72AF">
            <w:r>
              <w:t>Description</w:t>
            </w:r>
          </w:p>
        </w:tc>
      </w:tr>
      <w:tr w:rsidR="009F6281" w14:paraId="7FC5B766" w14:textId="77777777" w:rsidTr="009F6281">
        <w:tc>
          <w:tcPr>
            <w:tcW w:w="2516" w:type="dxa"/>
          </w:tcPr>
          <w:p w14:paraId="349146AE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445158BA" w14:textId="77777777" w:rsidR="009F6281" w:rsidRDefault="00DC72AF">
            <w:r>
              <w:t>*</w:t>
            </w:r>
          </w:p>
        </w:tc>
      </w:tr>
      <w:tr w:rsidR="009F6281" w14:paraId="7C5F74B7" w14:textId="77777777" w:rsidTr="009F6281">
        <w:tc>
          <w:tcPr>
            <w:tcW w:w="10064" w:type="dxa"/>
            <w:gridSpan w:val="4"/>
            <w:shd w:val="clear" w:color="auto" w:fill="000080"/>
          </w:tcPr>
          <w:p w14:paraId="5F19D078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238B85E0" w14:textId="77777777" w:rsidTr="009F6281">
        <w:tc>
          <w:tcPr>
            <w:tcW w:w="10064" w:type="dxa"/>
            <w:gridSpan w:val="4"/>
          </w:tcPr>
          <w:p w14:paraId="750D8A9C" w14:textId="77777777" w:rsidR="009F6281" w:rsidRDefault="00DC72AF">
            <w:r>
              <w:t>*</w:t>
            </w:r>
          </w:p>
        </w:tc>
      </w:tr>
      <w:tr w:rsidR="009F6281" w14:paraId="7E211A3E" w14:textId="77777777" w:rsidTr="009F6281">
        <w:tc>
          <w:tcPr>
            <w:tcW w:w="10064" w:type="dxa"/>
            <w:gridSpan w:val="4"/>
            <w:shd w:val="clear" w:color="auto" w:fill="000080"/>
          </w:tcPr>
          <w:p w14:paraId="3A9B97F3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1F503E9D" w14:textId="77777777" w:rsidTr="009F6281">
        <w:tc>
          <w:tcPr>
            <w:tcW w:w="10064" w:type="dxa"/>
            <w:gridSpan w:val="4"/>
          </w:tcPr>
          <w:p w14:paraId="56F8BBFA" w14:textId="77777777" w:rsidR="009F6281" w:rsidRDefault="00DC72AF">
            <w:r>
              <w:t xml:space="preserve"> </w:t>
            </w:r>
          </w:p>
        </w:tc>
      </w:tr>
    </w:tbl>
    <w:p w14:paraId="21BA6BA7" w14:textId="77777777" w:rsidR="00581F12" w:rsidRDefault="00912F74" w:rsidP="00581F12">
      <w:pPr>
        <w:keepNext/>
        <w:jc w:val="center"/>
      </w:pPr>
      <w:r>
        <w:object w:dxaOrig="5760" w:dyaOrig="830" w14:anchorId="015E6EBC">
          <v:shape id="_x0000_i1037" type="#_x0000_t75" style="width:4in;height:43.2pt" o:ole="">
            <v:imagedata r:id="rId33" o:title=""/>
          </v:shape>
          <o:OLEObject Type="Embed" ProgID="Package" ShapeID="_x0000_i1037" DrawAspect="Content" ObjectID="_1754896724" r:id="rId34"/>
        </w:object>
      </w:r>
    </w:p>
    <w:p w14:paraId="6F138318" w14:textId="451401FE" w:rsidR="009F6281" w:rsidRDefault="00581F12" w:rsidP="00581F12">
      <w:pPr>
        <w:pStyle w:val="Caption"/>
        <w:jc w:val="center"/>
      </w:pPr>
      <w:bookmarkStart w:id="38" w:name="_Toc144283681"/>
      <w:r>
        <w:t xml:space="preserve">Figure </w:t>
      </w:r>
      <w:fldSimple w:instr=" SEQ Figure \* ARABIC ">
        <w:r w:rsidR="007F237B">
          <w:rPr>
            <w:noProof/>
          </w:rPr>
          <w:t>13</w:t>
        </w:r>
      </w:fldSimple>
      <w:r>
        <w:t xml:space="preserve">: </w:t>
      </w:r>
      <w:r w:rsidRPr="00386AF2">
        <w:t>scm_RecoverSystemContextContent</w:t>
      </w:r>
      <w:bookmarkEnd w:id="38"/>
    </w:p>
    <w:p w14:paraId="5A991F10" w14:textId="77777777" w:rsidR="009F6281" w:rsidRDefault="00DC72AF">
      <w:pPr>
        <w:pStyle w:val="Heading3"/>
      </w:pPr>
      <w:bookmarkStart w:id="39" w:name="_Toc144283713"/>
      <w:r>
        <w:t>SCM_runKL30bgSupervision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01B31784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3F497FA8" w14:textId="77777777" w:rsidR="009F6281" w:rsidRDefault="00DC72AF">
            <w:r>
              <w:t>Object</w:t>
            </w:r>
          </w:p>
        </w:tc>
      </w:tr>
      <w:tr w:rsidR="009F6281" w14:paraId="0067B8C2" w14:textId="77777777" w:rsidTr="009F6281">
        <w:tc>
          <w:tcPr>
            <w:tcW w:w="10064" w:type="dxa"/>
            <w:gridSpan w:val="4"/>
          </w:tcPr>
          <w:p w14:paraId="4E99E15E" w14:textId="77777777" w:rsidR="009F6281" w:rsidRDefault="00DC72AF">
            <w:r>
              <w:t>Function call under ADC interrupt context to check the battery loss hysteresis.</w:t>
            </w:r>
          </w:p>
        </w:tc>
      </w:tr>
      <w:tr w:rsidR="009F6281" w14:paraId="585691A6" w14:textId="77777777" w:rsidTr="009F6281">
        <w:tc>
          <w:tcPr>
            <w:tcW w:w="10064" w:type="dxa"/>
            <w:gridSpan w:val="4"/>
            <w:shd w:val="clear" w:color="auto" w:fill="000080"/>
          </w:tcPr>
          <w:p w14:paraId="26279A48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09027E9A" w14:textId="77777777" w:rsidTr="009F6281">
        <w:tc>
          <w:tcPr>
            <w:tcW w:w="10064" w:type="dxa"/>
            <w:gridSpan w:val="4"/>
          </w:tcPr>
          <w:p w14:paraId="0C1E7F33" w14:textId="77777777" w:rsidR="009F6281" w:rsidRDefault="00DC72AF">
            <w:r>
              <w:t>EXPORTED void SCM_runKL30bgSupervision (u16SampledSignalType u16KL30bgLevel)</w:t>
            </w:r>
          </w:p>
        </w:tc>
      </w:tr>
      <w:tr w:rsidR="009F6281" w14:paraId="3589B869" w14:textId="77777777" w:rsidTr="009F6281">
        <w:tc>
          <w:tcPr>
            <w:tcW w:w="10064" w:type="dxa"/>
            <w:gridSpan w:val="4"/>
            <w:shd w:val="clear" w:color="auto" w:fill="000080"/>
          </w:tcPr>
          <w:p w14:paraId="3FBFA0D4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31A0833A" w14:textId="77777777" w:rsidTr="009F6281">
        <w:tc>
          <w:tcPr>
            <w:tcW w:w="10064" w:type="dxa"/>
            <w:gridSpan w:val="4"/>
          </w:tcPr>
          <w:p w14:paraId="7F747459" w14:textId="77777777" w:rsidR="009F6281" w:rsidRDefault="00DC72AF">
            <w:r>
              <w:t>u16KL30bgAdcLevel - Logic Supply level directly read from ADC peripheral without rescaling.</w:t>
            </w:r>
          </w:p>
        </w:tc>
      </w:tr>
      <w:tr w:rsidR="009F6281" w14:paraId="586DC2A0" w14:textId="77777777" w:rsidTr="009F6281">
        <w:tc>
          <w:tcPr>
            <w:tcW w:w="10064" w:type="dxa"/>
            <w:gridSpan w:val="4"/>
            <w:shd w:val="clear" w:color="auto" w:fill="000080"/>
          </w:tcPr>
          <w:p w14:paraId="75D71C83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27791E4B" w14:textId="77777777" w:rsidTr="009F6281">
        <w:tc>
          <w:tcPr>
            <w:tcW w:w="10064" w:type="dxa"/>
            <w:gridSpan w:val="4"/>
          </w:tcPr>
          <w:p w14:paraId="05D069D7" w14:textId="77777777" w:rsidR="009F6281" w:rsidRDefault="00DC72AF">
            <w:r>
              <w:t>None.</w:t>
            </w:r>
          </w:p>
        </w:tc>
      </w:tr>
      <w:tr w:rsidR="009F6281" w14:paraId="51A144DA" w14:textId="77777777" w:rsidTr="009F6281">
        <w:tc>
          <w:tcPr>
            <w:tcW w:w="10064" w:type="dxa"/>
            <w:gridSpan w:val="4"/>
            <w:shd w:val="clear" w:color="auto" w:fill="000080"/>
          </w:tcPr>
          <w:p w14:paraId="6C8BFE22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21F0BFDF" w14:textId="77777777" w:rsidTr="009F6281">
        <w:tc>
          <w:tcPr>
            <w:tcW w:w="10064" w:type="dxa"/>
            <w:gridSpan w:val="4"/>
          </w:tcPr>
          <w:p w14:paraId="32DB4B9E" w14:textId="77777777" w:rsidR="009F6281" w:rsidRDefault="00DC72AF">
            <w:r>
              <w:t>None.</w:t>
            </w:r>
          </w:p>
        </w:tc>
      </w:tr>
      <w:tr w:rsidR="009F6281" w14:paraId="395D1310" w14:textId="77777777" w:rsidTr="009F6281">
        <w:tc>
          <w:tcPr>
            <w:tcW w:w="10064" w:type="dxa"/>
            <w:gridSpan w:val="4"/>
            <w:shd w:val="clear" w:color="auto" w:fill="000080"/>
          </w:tcPr>
          <w:p w14:paraId="2BFD8ED4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20612F23" w14:textId="77777777" w:rsidTr="009F6281">
        <w:tc>
          <w:tcPr>
            <w:tcW w:w="10064" w:type="dxa"/>
            <w:gridSpan w:val="4"/>
          </w:tcPr>
          <w:p w14:paraId="42B1218E" w14:textId="77777777" w:rsidR="009F6281" w:rsidRDefault="00DC72AF">
            <w:r>
              <w:t>None.</w:t>
            </w:r>
          </w:p>
        </w:tc>
      </w:tr>
      <w:tr w:rsidR="009F6281" w14:paraId="59352713" w14:textId="77777777" w:rsidTr="009F6281">
        <w:tc>
          <w:tcPr>
            <w:tcW w:w="10064" w:type="dxa"/>
            <w:gridSpan w:val="4"/>
            <w:shd w:val="clear" w:color="auto" w:fill="000080"/>
          </w:tcPr>
          <w:p w14:paraId="4B5A106E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0872F134" w14:textId="77777777" w:rsidTr="009F6281">
        <w:tc>
          <w:tcPr>
            <w:tcW w:w="2516" w:type="dxa"/>
            <w:shd w:val="clear" w:color="auto" w:fill="C6D9F1"/>
          </w:tcPr>
          <w:p w14:paraId="6728D8F2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5179BF9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5C7740E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1FBBF356" w14:textId="77777777" w:rsidR="009F6281" w:rsidRDefault="00DC72AF">
            <w:r>
              <w:t>Range</w:t>
            </w:r>
          </w:p>
        </w:tc>
      </w:tr>
      <w:tr w:rsidR="009F6281" w14:paraId="7D724C18" w14:textId="77777777" w:rsidTr="009F6281">
        <w:tc>
          <w:tcPr>
            <w:tcW w:w="2516" w:type="dxa"/>
          </w:tcPr>
          <w:p w14:paraId="3C9C0BE4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498105EA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75CCC4E9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4BAB15DB" w14:textId="77777777" w:rsidR="009F6281" w:rsidRDefault="00DC72AF">
            <w:r>
              <w:t>NA</w:t>
            </w:r>
          </w:p>
        </w:tc>
      </w:tr>
      <w:tr w:rsidR="009F6281" w14:paraId="7BFA2F8B" w14:textId="77777777" w:rsidTr="009F6281">
        <w:tc>
          <w:tcPr>
            <w:tcW w:w="10064" w:type="dxa"/>
            <w:gridSpan w:val="4"/>
            <w:shd w:val="clear" w:color="auto" w:fill="000080"/>
          </w:tcPr>
          <w:p w14:paraId="24DE373F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5E0A5E4C" w14:textId="77777777" w:rsidTr="009F6281">
        <w:tc>
          <w:tcPr>
            <w:tcW w:w="2516" w:type="dxa"/>
            <w:shd w:val="clear" w:color="auto" w:fill="C6D9F1"/>
          </w:tcPr>
          <w:p w14:paraId="47FEE886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92B2E6E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8A0EBF5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4088E01C" w14:textId="77777777" w:rsidR="009F6281" w:rsidRDefault="00DC72AF">
            <w:r>
              <w:t>Range</w:t>
            </w:r>
          </w:p>
        </w:tc>
      </w:tr>
      <w:tr w:rsidR="009F6281" w14:paraId="004453E8" w14:textId="77777777" w:rsidTr="009F6281">
        <w:tc>
          <w:tcPr>
            <w:tcW w:w="2516" w:type="dxa"/>
          </w:tcPr>
          <w:p w14:paraId="4ED0786E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EA8E03D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FAF5A8E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2531BD9F" w14:textId="77777777" w:rsidR="009F6281" w:rsidRDefault="00DC72AF">
            <w:r>
              <w:t>NA</w:t>
            </w:r>
          </w:p>
        </w:tc>
      </w:tr>
      <w:tr w:rsidR="009F6281" w14:paraId="1C6B59BA" w14:textId="77777777" w:rsidTr="009F6281">
        <w:tc>
          <w:tcPr>
            <w:tcW w:w="10064" w:type="dxa"/>
            <w:gridSpan w:val="4"/>
            <w:shd w:val="clear" w:color="auto" w:fill="000080"/>
          </w:tcPr>
          <w:p w14:paraId="5853A846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49533BF3" w14:textId="77777777" w:rsidTr="009F6281">
        <w:tc>
          <w:tcPr>
            <w:tcW w:w="2516" w:type="dxa"/>
            <w:shd w:val="clear" w:color="auto" w:fill="C6D9F1"/>
          </w:tcPr>
          <w:p w14:paraId="5D5E03B1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AC0964F" w14:textId="77777777" w:rsidR="009F6281" w:rsidRDefault="00DC72AF">
            <w:r>
              <w:t>Description</w:t>
            </w:r>
          </w:p>
        </w:tc>
      </w:tr>
      <w:tr w:rsidR="009F6281" w14:paraId="3FCFDC5F" w14:textId="77777777" w:rsidTr="009F6281">
        <w:tc>
          <w:tcPr>
            <w:tcW w:w="2516" w:type="dxa"/>
          </w:tcPr>
          <w:p w14:paraId="192FBECF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57B7C365" w14:textId="77777777" w:rsidR="009F6281" w:rsidRDefault="00DC72AF">
            <w:r>
              <w:t>None.</w:t>
            </w:r>
          </w:p>
        </w:tc>
      </w:tr>
      <w:tr w:rsidR="009F6281" w14:paraId="2E19D9C1" w14:textId="77777777" w:rsidTr="009F6281">
        <w:tc>
          <w:tcPr>
            <w:tcW w:w="10064" w:type="dxa"/>
            <w:gridSpan w:val="4"/>
            <w:shd w:val="clear" w:color="auto" w:fill="000080"/>
          </w:tcPr>
          <w:p w14:paraId="24460AD2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3DAD80DF" w14:textId="77777777" w:rsidTr="009F6281">
        <w:tc>
          <w:tcPr>
            <w:tcW w:w="2516" w:type="dxa"/>
            <w:shd w:val="clear" w:color="auto" w:fill="C6D9F1"/>
          </w:tcPr>
          <w:p w14:paraId="30C3952F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5A3EFE45" w14:textId="77777777" w:rsidR="009F6281" w:rsidRDefault="00DC72AF">
            <w:r>
              <w:t>Description</w:t>
            </w:r>
          </w:p>
        </w:tc>
      </w:tr>
      <w:tr w:rsidR="009F6281" w14:paraId="2753791A" w14:textId="77777777" w:rsidTr="009F6281">
        <w:tc>
          <w:tcPr>
            <w:tcW w:w="2516" w:type="dxa"/>
          </w:tcPr>
          <w:p w14:paraId="4435C2C1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5D7D347D" w14:textId="77777777" w:rsidR="009F6281" w:rsidRDefault="00DC72AF">
            <w:r>
              <w:t>*</w:t>
            </w:r>
          </w:p>
        </w:tc>
      </w:tr>
      <w:tr w:rsidR="009F6281" w14:paraId="31162C58" w14:textId="77777777" w:rsidTr="009F6281">
        <w:tc>
          <w:tcPr>
            <w:tcW w:w="10064" w:type="dxa"/>
            <w:gridSpan w:val="4"/>
            <w:shd w:val="clear" w:color="auto" w:fill="000080"/>
          </w:tcPr>
          <w:p w14:paraId="48599E2E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0C015D37" w14:textId="77777777" w:rsidTr="009F6281">
        <w:tc>
          <w:tcPr>
            <w:tcW w:w="10064" w:type="dxa"/>
            <w:gridSpan w:val="4"/>
          </w:tcPr>
          <w:p w14:paraId="3AAFF972" w14:textId="77777777" w:rsidR="009F6281" w:rsidRDefault="00DC72AF">
            <w:r>
              <w:t>*</w:t>
            </w:r>
          </w:p>
        </w:tc>
      </w:tr>
      <w:tr w:rsidR="009F6281" w14:paraId="5D945F2F" w14:textId="77777777" w:rsidTr="009F6281">
        <w:tc>
          <w:tcPr>
            <w:tcW w:w="10064" w:type="dxa"/>
            <w:gridSpan w:val="4"/>
            <w:shd w:val="clear" w:color="auto" w:fill="000080"/>
          </w:tcPr>
          <w:p w14:paraId="2B61AF71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4E5E3A14" w14:textId="77777777" w:rsidTr="009F6281">
        <w:tc>
          <w:tcPr>
            <w:tcW w:w="10064" w:type="dxa"/>
            <w:gridSpan w:val="4"/>
          </w:tcPr>
          <w:p w14:paraId="201485D0" w14:textId="77777777" w:rsidR="009F6281" w:rsidRDefault="00DC72AF">
            <w:r>
              <w:t xml:space="preserve"> </w:t>
            </w:r>
          </w:p>
        </w:tc>
      </w:tr>
    </w:tbl>
    <w:p w14:paraId="0290F738" w14:textId="77777777" w:rsidR="00581F12" w:rsidRDefault="00912F74" w:rsidP="00581F12">
      <w:pPr>
        <w:keepNext/>
        <w:jc w:val="center"/>
      </w:pPr>
      <w:r>
        <w:object w:dxaOrig="5010" w:dyaOrig="830" w14:anchorId="343B85E6">
          <v:shape id="_x0000_i1038" type="#_x0000_t75" style="width:252.3pt;height:43.2pt" o:ole="">
            <v:imagedata r:id="rId35" o:title=""/>
          </v:shape>
          <o:OLEObject Type="Embed" ProgID="Package" ShapeID="_x0000_i1038" DrawAspect="Content" ObjectID="_1754896725" r:id="rId36"/>
        </w:object>
      </w:r>
    </w:p>
    <w:p w14:paraId="29911413" w14:textId="1E5FD01C" w:rsidR="009F6281" w:rsidRDefault="00581F12" w:rsidP="00581F12">
      <w:pPr>
        <w:pStyle w:val="Caption"/>
        <w:jc w:val="center"/>
      </w:pPr>
      <w:bookmarkStart w:id="40" w:name="_Toc144283682"/>
      <w:r>
        <w:t xml:space="preserve">Figure </w:t>
      </w:r>
      <w:fldSimple w:instr=" SEQ Figure \* ARABIC ">
        <w:r w:rsidR="007F237B">
          <w:rPr>
            <w:noProof/>
          </w:rPr>
          <w:t>14</w:t>
        </w:r>
      </w:fldSimple>
      <w:r>
        <w:t xml:space="preserve">: </w:t>
      </w:r>
      <w:r w:rsidRPr="00F06F97">
        <w:t>SCM_runKL30bgSupervision</w:t>
      </w:r>
      <w:bookmarkEnd w:id="40"/>
    </w:p>
    <w:p w14:paraId="3DBBF6F7" w14:textId="77777777" w:rsidR="009F6281" w:rsidRDefault="00DC72AF">
      <w:pPr>
        <w:pStyle w:val="Heading3"/>
      </w:pPr>
      <w:bookmarkStart w:id="41" w:name="_Toc144283714"/>
      <w:r>
        <w:t>SCM_StoreSystemContext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3"/>
        <w:gridCol w:w="2459"/>
        <w:gridCol w:w="2479"/>
        <w:gridCol w:w="2464"/>
      </w:tblGrid>
      <w:tr w:rsidR="009F6281" w14:paraId="2C28CBBA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6EFE484E" w14:textId="77777777" w:rsidR="009F6281" w:rsidRDefault="00DC72AF">
            <w:r>
              <w:t>Object</w:t>
            </w:r>
          </w:p>
        </w:tc>
      </w:tr>
      <w:tr w:rsidR="009F6281" w14:paraId="41B1B7EC" w14:textId="77777777" w:rsidTr="009F6281">
        <w:tc>
          <w:tcPr>
            <w:tcW w:w="10064" w:type="dxa"/>
            <w:gridSpan w:val="4"/>
          </w:tcPr>
          <w:p w14:paraId="341C6DEC" w14:textId="77777777" w:rsidR="009F6281" w:rsidRDefault="00DC72AF">
            <w:r>
              <w:t>This function is called to manage the system context write operation.</w:t>
            </w:r>
          </w:p>
        </w:tc>
      </w:tr>
      <w:tr w:rsidR="009F6281" w14:paraId="759CC143" w14:textId="77777777" w:rsidTr="009F6281">
        <w:tc>
          <w:tcPr>
            <w:tcW w:w="10064" w:type="dxa"/>
            <w:gridSpan w:val="4"/>
            <w:shd w:val="clear" w:color="auto" w:fill="000080"/>
          </w:tcPr>
          <w:p w14:paraId="59E9B39F" w14:textId="77777777" w:rsidR="009F6281" w:rsidRDefault="00DC72AF">
            <w:r>
              <w:rPr>
                <w:b/>
              </w:rPr>
              <w:t>Prototype</w:t>
            </w:r>
          </w:p>
        </w:tc>
      </w:tr>
      <w:tr w:rsidR="009F6281" w14:paraId="6C95F362" w14:textId="77777777" w:rsidTr="009F6281">
        <w:tc>
          <w:tcPr>
            <w:tcW w:w="10064" w:type="dxa"/>
            <w:gridSpan w:val="4"/>
          </w:tcPr>
          <w:p w14:paraId="19AF13C4" w14:textId="77777777" w:rsidR="009F6281" w:rsidRDefault="00DC72AF">
            <w:r>
              <w:t>EXPORTED void SCM_StoreSystemContext (void)</w:t>
            </w:r>
          </w:p>
        </w:tc>
      </w:tr>
      <w:tr w:rsidR="009F6281" w14:paraId="50A24DD3" w14:textId="77777777" w:rsidTr="009F6281">
        <w:tc>
          <w:tcPr>
            <w:tcW w:w="10064" w:type="dxa"/>
            <w:gridSpan w:val="4"/>
            <w:shd w:val="clear" w:color="auto" w:fill="000080"/>
          </w:tcPr>
          <w:p w14:paraId="4FA6E4BF" w14:textId="77777777" w:rsidR="009F6281" w:rsidRDefault="00DC72AF">
            <w:r>
              <w:rPr>
                <w:b/>
              </w:rPr>
              <w:t>Parameters</w:t>
            </w:r>
          </w:p>
        </w:tc>
      </w:tr>
      <w:tr w:rsidR="009F6281" w14:paraId="2AC0508A" w14:textId="77777777" w:rsidTr="009F6281">
        <w:tc>
          <w:tcPr>
            <w:tcW w:w="10064" w:type="dxa"/>
            <w:gridSpan w:val="4"/>
          </w:tcPr>
          <w:p w14:paraId="7D907AB4" w14:textId="77777777" w:rsidR="009F6281" w:rsidRDefault="00DC72AF">
            <w:r>
              <w:t>None.</w:t>
            </w:r>
          </w:p>
        </w:tc>
      </w:tr>
      <w:tr w:rsidR="009F6281" w14:paraId="2B314BE0" w14:textId="77777777" w:rsidTr="009F6281">
        <w:tc>
          <w:tcPr>
            <w:tcW w:w="10064" w:type="dxa"/>
            <w:gridSpan w:val="4"/>
            <w:shd w:val="clear" w:color="auto" w:fill="000080"/>
          </w:tcPr>
          <w:p w14:paraId="2EDE8F6E" w14:textId="77777777" w:rsidR="009F6281" w:rsidRDefault="00DC72AF">
            <w:r>
              <w:rPr>
                <w:b/>
              </w:rPr>
              <w:t>Exceptions</w:t>
            </w:r>
          </w:p>
        </w:tc>
      </w:tr>
      <w:tr w:rsidR="009F6281" w14:paraId="1D80045A" w14:textId="77777777" w:rsidTr="009F6281">
        <w:tc>
          <w:tcPr>
            <w:tcW w:w="10064" w:type="dxa"/>
            <w:gridSpan w:val="4"/>
          </w:tcPr>
          <w:p w14:paraId="1D388CD8" w14:textId="77777777" w:rsidR="009F6281" w:rsidRDefault="00DC72AF">
            <w:r>
              <w:t>None.</w:t>
            </w:r>
          </w:p>
        </w:tc>
      </w:tr>
      <w:tr w:rsidR="009F6281" w14:paraId="7FBDB730" w14:textId="77777777" w:rsidTr="009F6281">
        <w:tc>
          <w:tcPr>
            <w:tcW w:w="10064" w:type="dxa"/>
            <w:gridSpan w:val="4"/>
            <w:shd w:val="clear" w:color="auto" w:fill="000080"/>
          </w:tcPr>
          <w:p w14:paraId="5333A7EB" w14:textId="77777777" w:rsidR="009F6281" w:rsidRDefault="00DC72AF">
            <w:r>
              <w:rPr>
                <w:b/>
              </w:rPr>
              <w:t>Precondition</w:t>
            </w:r>
          </w:p>
        </w:tc>
      </w:tr>
      <w:tr w:rsidR="009F6281" w14:paraId="539D7AAC" w14:textId="77777777" w:rsidTr="009F6281">
        <w:tc>
          <w:tcPr>
            <w:tcW w:w="10064" w:type="dxa"/>
            <w:gridSpan w:val="4"/>
          </w:tcPr>
          <w:p w14:paraId="2C299DF5" w14:textId="77777777" w:rsidR="009F6281" w:rsidRDefault="00DC72AF">
            <w:r>
              <w:t>None.</w:t>
            </w:r>
          </w:p>
        </w:tc>
      </w:tr>
      <w:tr w:rsidR="009F6281" w14:paraId="24E2BCF4" w14:textId="77777777" w:rsidTr="009F6281">
        <w:tc>
          <w:tcPr>
            <w:tcW w:w="10064" w:type="dxa"/>
            <w:gridSpan w:val="4"/>
            <w:shd w:val="clear" w:color="auto" w:fill="000080"/>
          </w:tcPr>
          <w:p w14:paraId="5B77FAF0" w14:textId="77777777" w:rsidR="009F6281" w:rsidRDefault="00DC72AF">
            <w:r>
              <w:rPr>
                <w:b/>
              </w:rPr>
              <w:t>Postcondition</w:t>
            </w:r>
          </w:p>
        </w:tc>
      </w:tr>
      <w:tr w:rsidR="009F6281" w14:paraId="6E86D689" w14:textId="77777777" w:rsidTr="009F6281">
        <w:tc>
          <w:tcPr>
            <w:tcW w:w="10064" w:type="dxa"/>
            <w:gridSpan w:val="4"/>
          </w:tcPr>
          <w:p w14:paraId="2977A878" w14:textId="77777777" w:rsidR="009F6281" w:rsidRDefault="00DC72AF">
            <w:r>
              <w:lastRenderedPageBreak/>
              <w:t>None.</w:t>
            </w:r>
          </w:p>
        </w:tc>
      </w:tr>
      <w:tr w:rsidR="009F6281" w14:paraId="6EB64E3C" w14:textId="77777777" w:rsidTr="009F6281">
        <w:tc>
          <w:tcPr>
            <w:tcW w:w="10064" w:type="dxa"/>
            <w:gridSpan w:val="4"/>
            <w:shd w:val="clear" w:color="auto" w:fill="000080"/>
          </w:tcPr>
          <w:p w14:paraId="45E148E5" w14:textId="77777777" w:rsidR="009F6281" w:rsidRDefault="00DC72AF">
            <w:r>
              <w:rPr>
                <w:b/>
              </w:rPr>
              <w:t>Input parameters</w:t>
            </w:r>
          </w:p>
        </w:tc>
      </w:tr>
      <w:tr w:rsidR="009F6281" w14:paraId="259899E2" w14:textId="77777777" w:rsidTr="009F6281">
        <w:tc>
          <w:tcPr>
            <w:tcW w:w="2516" w:type="dxa"/>
            <w:shd w:val="clear" w:color="auto" w:fill="C6D9F1"/>
          </w:tcPr>
          <w:p w14:paraId="62E433DA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67A62D4D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D24CD85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37ED4C65" w14:textId="77777777" w:rsidR="009F6281" w:rsidRDefault="00DC72AF">
            <w:r>
              <w:t>Range</w:t>
            </w:r>
          </w:p>
        </w:tc>
      </w:tr>
      <w:tr w:rsidR="009F6281" w14:paraId="0745BF3B" w14:textId="77777777" w:rsidTr="009F6281">
        <w:tc>
          <w:tcPr>
            <w:tcW w:w="2516" w:type="dxa"/>
          </w:tcPr>
          <w:p w14:paraId="6A5428BF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9AC29B0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CC819E9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4396B25F" w14:textId="77777777" w:rsidR="009F6281" w:rsidRDefault="00DC72AF">
            <w:r>
              <w:t>NA</w:t>
            </w:r>
          </w:p>
        </w:tc>
      </w:tr>
      <w:tr w:rsidR="009F6281" w14:paraId="59A0D12D" w14:textId="77777777" w:rsidTr="009F6281">
        <w:tc>
          <w:tcPr>
            <w:tcW w:w="10064" w:type="dxa"/>
            <w:gridSpan w:val="4"/>
            <w:shd w:val="clear" w:color="auto" w:fill="000080"/>
          </w:tcPr>
          <w:p w14:paraId="19C5F04F" w14:textId="77777777" w:rsidR="009F6281" w:rsidRDefault="00DC72AF">
            <w:r>
              <w:rPr>
                <w:b/>
              </w:rPr>
              <w:t>Output parameters</w:t>
            </w:r>
          </w:p>
        </w:tc>
      </w:tr>
      <w:tr w:rsidR="009F6281" w14:paraId="2A1998F2" w14:textId="77777777" w:rsidTr="009F6281">
        <w:tc>
          <w:tcPr>
            <w:tcW w:w="2516" w:type="dxa"/>
            <w:shd w:val="clear" w:color="auto" w:fill="C6D9F1"/>
          </w:tcPr>
          <w:p w14:paraId="09859A52" w14:textId="77777777" w:rsidR="009F6281" w:rsidRDefault="00DC72A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657DEFA3" w14:textId="77777777" w:rsidR="009F6281" w:rsidRDefault="00DC72A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B5F34BB" w14:textId="77777777" w:rsidR="009F6281" w:rsidRDefault="00DC72A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E76AEB7" w14:textId="77777777" w:rsidR="009F6281" w:rsidRDefault="00DC72AF">
            <w:r>
              <w:t>Range</w:t>
            </w:r>
          </w:p>
        </w:tc>
      </w:tr>
      <w:tr w:rsidR="009F6281" w14:paraId="6F34F28C" w14:textId="77777777" w:rsidTr="009F6281">
        <w:tc>
          <w:tcPr>
            <w:tcW w:w="2516" w:type="dxa"/>
          </w:tcPr>
          <w:p w14:paraId="330D3622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1CE2955D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3B88D08D" w14:textId="77777777" w:rsidR="009F6281" w:rsidRDefault="00DC72AF">
            <w:r>
              <w:t>NA</w:t>
            </w:r>
          </w:p>
        </w:tc>
        <w:tc>
          <w:tcPr>
            <w:tcW w:w="2516" w:type="dxa"/>
          </w:tcPr>
          <w:p w14:paraId="0AB57ACE" w14:textId="77777777" w:rsidR="009F6281" w:rsidRDefault="00DC72AF">
            <w:r>
              <w:t>NA</w:t>
            </w:r>
          </w:p>
        </w:tc>
      </w:tr>
      <w:tr w:rsidR="009F6281" w14:paraId="72DD76E9" w14:textId="77777777" w:rsidTr="009F6281">
        <w:tc>
          <w:tcPr>
            <w:tcW w:w="10064" w:type="dxa"/>
            <w:gridSpan w:val="4"/>
            <w:shd w:val="clear" w:color="auto" w:fill="000080"/>
          </w:tcPr>
          <w:p w14:paraId="5D49CA29" w14:textId="77777777" w:rsidR="009F6281" w:rsidRDefault="00DC72AF">
            <w:r>
              <w:rPr>
                <w:b/>
              </w:rPr>
              <w:t>Return value</w:t>
            </w:r>
          </w:p>
        </w:tc>
      </w:tr>
      <w:tr w:rsidR="009F6281" w14:paraId="63497B08" w14:textId="77777777" w:rsidTr="009F6281">
        <w:tc>
          <w:tcPr>
            <w:tcW w:w="2516" w:type="dxa"/>
            <w:shd w:val="clear" w:color="auto" w:fill="C6D9F1"/>
          </w:tcPr>
          <w:p w14:paraId="3527B7B0" w14:textId="77777777" w:rsidR="009F6281" w:rsidRDefault="00DC72A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FBEBC45" w14:textId="77777777" w:rsidR="009F6281" w:rsidRDefault="00DC72AF">
            <w:r>
              <w:t>Description</w:t>
            </w:r>
          </w:p>
        </w:tc>
      </w:tr>
      <w:tr w:rsidR="009F6281" w14:paraId="30F61710" w14:textId="77777777" w:rsidTr="009F6281">
        <w:tc>
          <w:tcPr>
            <w:tcW w:w="2516" w:type="dxa"/>
          </w:tcPr>
          <w:p w14:paraId="1501C530" w14:textId="77777777" w:rsidR="009F6281" w:rsidRDefault="00DC72AF">
            <w:r>
              <w:t>NA</w:t>
            </w:r>
          </w:p>
        </w:tc>
        <w:tc>
          <w:tcPr>
            <w:tcW w:w="7548" w:type="dxa"/>
            <w:gridSpan w:val="3"/>
          </w:tcPr>
          <w:p w14:paraId="7FF68FC3" w14:textId="77777777" w:rsidR="009F6281" w:rsidRDefault="00DC72AF">
            <w:r>
              <w:t>None.</w:t>
            </w:r>
          </w:p>
        </w:tc>
      </w:tr>
      <w:tr w:rsidR="009F6281" w14:paraId="7BD54EFE" w14:textId="77777777" w:rsidTr="009F6281">
        <w:tc>
          <w:tcPr>
            <w:tcW w:w="10064" w:type="dxa"/>
            <w:gridSpan w:val="4"/>
            <w:shd w:val="clear" w:color="auto" w:fill="000080"/>
          </w:tcPr>
          <w:p w14:paraId="6BDF97F4" w14:textId="77777777" w:rsidR="009F6281" w:rsidRDefault="00DC72AF">
            <w:r>
              <w:rPr>
                <w:b/>
              </w:rPr>
              <w:t>Dynamic aspect</w:t>
            </w:r>
          </w:p>
        </w:tc>
      </w:tr>
      <w:tr w:rsidR="009F6281" w14:paraId="676C2C67" w14:textId="77777777" w:rsidTr="009F6281">
        <w:tc>
          <w:tcPr>
            <w:tcW w:w="2516" w:type="dxa"/>
            <w:shd w:val="clear" w:color="auto" w:fill="C6D9F1"/>
          </w:tcPr>
          <w:p w14:paraId="41446115" w14:textId="77777777" w:rsidR="009F6281" w:rsidRDefault="00DC72A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74D3160" w14:textId="77777777" w:rsidR="009F6281" w:rsidRDefault="00DC72AF">
            <w:r>
              <w:t>Description</w:t>
            </w:r>
          </w:p>
        </w:tc>
      </w:tr>
      <w:tr w:rsidR="009F6281" w14:paraId="2C4745D7" w14:textId="77777777" w:rsidTr="009F6281">
        <w:tc>
          <w:tcPr>
            <w:tcW w:w="2516" w:type="dxa"/>
          </w:tcPr>
          <w:p w14:paraId="3BF0676D" w14:textId="77777777" w:rsidR="009F6281" w:rsidRDefault="00DC72AF">
            <w:r>
              <w:t>*</w:t>
            </w:r>
          </w:p>
        </w:tc>
        <w:tc>
          <w:tcPr>
            <w:tcW w:w="7548" w:type="dxa"/>
            <w:gridSpan w:val="3"/>
          </w:tcPr>
          <w:p w14:paraId="10BC8BAE" w14:textId="77777777" w:rsidR="009F6281" w:rsidRDefault="00DC72AF">
            <w:r>
              <w:t>*</w:t>
            </w:r>
          </w:p>
        </w:tc>
      </w:tr>
      <w:tr w:rsidR="009F6281" w14:paraId="031A07D9" w14:textId="77777777" w:rsidTr="009F6281">
        <w:tc>
          <w:tcPr>
            <w:tcW w:w="10064" w:type="dxa"/>
            <w:gridSpan w:val="4"/>
            <w:shd w:val="clear" w:color="auto" w:fill="000080"/>
          </w:tcPr>
          <w:p w14:paraId="454F025A" w14:textId="77777777" w:rsidR="009F6281" w:rsidRDefault="00DC72AF">
            <w:r>
              <w:rPr>
                <w:b/>
              </w:rPr>
              <w:t>Static aspect</w:t>
            </w:r>
          </w:p>
        </w:tc>
      </w:tr>
      <w:tr w:rsidR="009F6281" w14:paraId="0ECFB221" w14:textId="77777777" w:rsidTr="009F6281">
        <w:tc>
          <w:tcPr>
            <w:tcW w:w="10064" w:type="dxa"/>
            <w:gridSpan w:val="4"/>
          </w:tcPr>
          <w:p w14:paraId="18ABB872" w14:textId="77777777" w:rsidR="009F6281" w:rsidRDefault="00DC72AF">
            <w:r>
              <w:t>*</w:t>
            </w:r>
          </w:p>
        </w:tc>
      </w:tr>
      <w:tr w:rsidR="009F6281" w14:paraId="5573CF0A" w14:textId="77777777" w:rsidTr="009F6281">
        <w:tc>
          <w:tcPr>
            <w:tcW w:w="10064" w:type="dxa"/>
            <w:gridSpan w:val="4"/>
            <w:shd w:val="clear" w:color="auto" w:fill="000080"/>
          </w:tcPr>
          <w:p w14:paraId="50F155C2" w14:textId="77777777" w:rsidR="009F6281" w:rsidRDefault="00DC72AF">
            <w:r>
              <w:rPr>
                <w:b/>
              </w:rPr>
              <w:t>Constrains</w:t>
            </w:r>
          </w:p>
        </w:tc>
      </w:tr>
      <w:tr w:rsidR="009F6281" w14:paraId="191811F6" w14:textId="77777777" w:rsidTr="009F6281">
        <w:tc>
          <w:tcPr>
            <w:tcW w:w="10064" w:type="dxa"/>
            <w:gridSpan w:val="4"/>
          </w:tcPr>
          <w:p w14:paraId="56DA8B1F" w14:textId="77777777" w:rsidR="009F6281" w:rsidRDefault="00DC72AF">
            <w:r>
              <w:t xml:space="preserve"> </w:t>
            </w:r>
          </w:p>
        </w:tc>
      </w:tr>
    </w:tbl>
    <w:p w14:paraId="52C709AE" w14:textId="77777777" w:rsidR="00581F12" w:rsidRDefault="00912F74" w:rsidP="00581F12">
      <w:pPr>
        <w:keepNext/>
        <w:jc w:val="center"/>
      </w:pPr>
      <w:r>
        <w:object w:dxaOrig="4770" w:dyaOrig="830" w14:anchorId="0773DFB3">
          <v:shape id="_x0000_i1039" type="#_x0000_t75" style="width:237.3pt;height:43.2pt" o:ole="">
            <v:imagedata r:id="rId37" o:title=""/>
          </v:shape>
          <o:OLEObject Type="Embed" ProgID="Package" ShapeID="_x0000_i1039" DrawAspect="Content" ObjectID="_1754896726" r:id="rId38"/>
        </w:object>
      </w:r>
    </w:p>
    <w:p w14:paraId="7E8DDE4F" w14:textId="3AD10B54" w:rsidR="009F6281" w:rsidRDefault="00581F12" w:rsidP="00581F12">
      <w:pPr>
        <w:pStyle w:val="Caption"/>
        <w:jc w:val="center"/>
      </w:pPr>
      <w:bookmarkStart w:id="42" w:name="_Toc144283683"/>
      <w:r>
        <w:t xml:space="preserve">Figure </w:t>
      </w:r>
      <w:fldSimple w:instr=" SEQ Figure \* ARABIC ">
        <w:r w:rsidR="007F237B">
          <w:rPr>
            <w:noProof/>
          </w:rPr>
          <w:t>15</w:t>
        </w:r>
      </w:fldSimple>
      <w:r>
        <w:t>:</w:t>
      </w:r>
      <w:r w:rsidRPr="00737D65">
        <w:t>SCM_StoreSystemContext</w:t>
      </w:r>
      <w:bookmarkEnd w:id="42"/>
    </w:p>
    <w:p w14:paraId="239687D8" w14:textId="77777777" w:rsidR="009F6281" w:rsidRDefault="00DC72AF">
      <w:pPr>
        <w:pStyle w:val="Heading2"/>
      </w:pPr>
      <w:bookmarkStart w:id="43" w:name="_Toc144283715"/>
      <w:r>
        <w:t>Variabiles</w:t>
      </w:r>
      <w:bookmarkEnd w:id="43"/>
    </w:p>
    <w:p w14:paraId="60E628C8" w14:textId="0FDF2908" w:rsidR="009F6281" w:rsidRDefault="001D35DB">
      <w:pPr>
        <w:pStyle w:val="Heading3"/>
      </w:pPr>
      <w:bookmarkStart w:id="44" w:name="_Toc144283716"/>
      <w:r w:rsidRPr="001D35DB">
        <w:t>SCM_u8LastInterruptedCycleNumber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1"/>
        <w:gridCol w:w="3278"/>
      </w:tblGrid>
      <w:tr w:rsidR="009F6281" w14:paraId="305F1A71" w14:textId="77777777" w:rsidTr="00C12B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06" w:type="dxa"/>
          </w:tcPr>
          <w:p w14:paraId="78B76D26" w14:textId="77777777" w:rsidR="009F6281" w:rsidRDefault="00DC72AF">
            <w:r>
              <w:t>Type</w:t>
            </w:r>
          </w:p>
        </w:tc>
        <w:tc>
          <w:tcPr>
            <w:tcW w:w="3301" w:type="dxa"/>
          </w:tcPr>
          <w:p w14:paraId="2FE34B9C" w14:textId="77777777" w:rsidR="009F6281" w:rsidRDefault="00DC72AF">
            <w:r>
              <w:t>Value</w:t>
            </w:r>
          </w:p>
        </w:tc>
        <w:tc>
          <w:tcPr>
            <w:tcW w:w="3278" w:type="dxa"/>
          </w:tcPr>
          <w:p w14:paraId="3DD85C70" w14:textId="77777777" w:rsidR="009F6281" w:rsidRDefault="009F6281"/>
        </w:tc>
      </w:tr>
      <w:tr w:rsidR="009F6281" w14:paraId="650CCC7A" w14:textId="77777777" w:rsidTr="00C12B77">
        <w:tc>
          <w:tcPr>
            <w:tcW w:w="3306" w:type="dxa"/>
          </w:tcPr>
          <w:p w14:paraId="4B862E27" w14:textId="77777777" w:rsidR="009F6281" w:rsidRDefault="00DC72AF">
            <w:r>
              <w:t xml:space="preserve"> uint8</w:t>
            </w:r>
          </w:p>
        </w:tc>
        <w:tc>
          <w:tcPr>
            <w:tcW w:w="6579" w:type="dxa"/>
            <w:gridSpan w:val="2"/>
          </w:tcPr>
          <w:p w14:paraId="75A5647B" w14:textId="77777777" w:rsidR="009F6281" w:rsidRDefault="00DC72AF">
            <w:r>
              <w:t>NA</w:t>
            </w:r>
          </w:p>
        </w:tc>
      </w:tr>
      <w:tr w:rsidR="009F6281" w14:paraId="124FF9FC" w14:textId="77777777" w:rsidTr="00C12B77">
        <w:tc>
          <w:tcPr>
            <w:tcW w:w="9885" w:type="dxa"/>
            <w:gridSpan w:val="3"/>
            <w:shd w:val="clear" w:color="auto" w:fill="000080"/>
          </w:tcPr>
          <w:p w14:paraId="370D3FA9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2BC0BE75" w14:textId="77777777" w:rsidTr="00C12B77">
        <w:tc>
          <w:tcPr>
            <w:tcW w:w="9885" w:type="dxa"/>
            <w:gridSpan w:val="3"/>
          </w:tcPr>
          <w:p w14:paraId="2135E5E1" w14:textId="77777777" w:rsidR="009F6281" w:rsidRDefault="00DC72AF">
            <w:r>
              <w:t>Buffer for system context in order to know what belt function Id shall be stored in NVM during shutdown.</w:t>
            </w:r>
          </w:p>
        </w:tc>
      </w:tr>
      <w:tr w:rsidR="009F6281" w14:paraId="5F1FD717" w14:textId="77777777" w:rsidTr="00C12B77">
        <w:tc>
          <w:tcPr>
            <w:tcW w:w="9885" w:type="dxa"/>
            <w:gridSpan w:val="3"/>
            <w:shd w:val="clear" w:color="auto" w:fill="000080"/>
          </w:tcPr>
          <w:p w14:paraId="1C57608E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76EE703A" w14:textId="77777777" w:rsidTr="00C12B77">
        <w:tc>
          <w:tcPr>
            <w:tcW w:w="9885" w:type="dxa"/>
            <w:gridSpan w:val="3"/>
          </w:tcPr>
          <w:p w14:paraId="638B6D56" w14:textId="4DCE081A" w:rsidR="009F6281" w:rsidRDefault="00DC72AF">
            <w:r>
              <w:t>uint8 SCM_u8LastInterruptedCycleNumber</w:t>
            </w:r>
          </w:p>
        </w:tc>
      </w:tr>
      <w:tr w:rsidR="009F6281" w14:paraId="252D0048" w14:textId="77777777" w:rsidTr="00C12B77">
        <w:tc>
          <w:tcPr>
            <w:tcW w:w="9885" w:type="dxa"/>
            <w:gridSpan w:val="3"/>
            <w:shd w:val="clear" w:color="auto" w:fill="000080"/>
          </w:tcPr>
          <w:p w14:paraId="3454682B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5A370E83" w14:textId="77777777" w:rsidTr="00C12B77">
        <w:tc>
          <w:tcPr>
            <w:tcW w:w="9885" w:type="dxa"/>
            <w:gridSpan w:val="3"/>
          </w:tcPr>
          <w:p w14:paraId="4A7088A5" w14:textId="77777777" w:rsidR="009F6281" w:rsidRDefault="00DC72AF">
            <w:r>
              <w:t>None.</w:t>
            </w:r>
          </w:p>
        </w:tc>
      </w:tr>
    </w:tbl>
    <w:p w14:paraId="0D349900" w14:textId="25268650" w:rsidR="009F6281" w:rsidRDefault="00C12B77">
      <w:pPr>
        <w:pStyle w:val="Heading3"/>
      </w:pPr>
      <w:bookmarkStart w:id="45" w:name="_Toc144283717"/>
      <w:r w:rsidRPr="00C12B77">
        <w:t>SCM_u8LastInterruptedCycleNumber_Mirror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1"/>
        <w:gridCol w:w="3278"/>
      </w:tblGrid>
      <w:tr w:rsidR="00C12B77" w14:paraId="1A7852DA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06" w:type="dxa"/>
          </w:tcPr>
          <w:p w14:paraId="2357AEE4" w14:textId="77777777" w:rsidR="00C12B77" w:rsidRDefault="00C12B77" w:rsidP="00B40121">
            <w:r>
              <w:t>Type</w:t>
            </w:r>
          </w:p>
        </w:tc>
        <w:tc>
          <w:tcPr>
            <w:tcW w:w="3301" w:type="dxa"/>
          </w:tcPr>
          <w:p w14:paraId="75DD3352" w14:textId="77777777" w:rsidR="00C12B77" w:rsidRDefault="00C12B77" w:rsidP="00B40121">
            <w:r>
              <w:t>Value</w:t>
            </w:r>
          </w:p>
        </w:tc>
        <w:tc>
          <w:tcPr>
            <w:tcW w:w="3278" w:type="dxa"/>
          </w:tcPr>
          <w:p w14:paraId="4206D078" w14:textId="77777777" w:rsidR="00C12B77" w:rsidRDefault="00C12B77" w:rsidP="00B40121"/>
        </w:tc>
      </w:tr>
      <w:tr w:rsidR="00C12B77" w14:paraId="06553C7C" w14:textId="77777777" w:rsidTr="00B40121">
        <w:tc>
          <w:tcPr>
            <w:tcW w:w="3306" w:type="dxa"/>
          </w:tcPr>
          <w:p w14:paraId="150F4512" w14:textId="77777777" w:rsidR="00C12B77" w:rsidRDefault="00C12B77" w:rsidP="00B40121">
            <w:r>
              <w:t xml:space="preserve"> uint8</w:t>
            </w:r>
          </w:p>
        </w:tc>
        <w:tc>
          <w:tcPr>
            <w:tcW w:w="6579" w:type="dxa"/>
            <w:gridSpan w:val="2"/>
          </w:tcPr>
          <w:p w14:paraId="05D98F25" w14:textId="77777777" w:rsidR="00C12B77" w:rsidRDefault="00C12B77" w:rsidP="00B40121">
            <w:r>
              <w:t>NA</w:t>
            </w:r>
          </w:p>
        </w:tc>
      </w:tr>
      <w:tr w:rsidR="00C12B77" w14:paraId="46B08FF8" w14:textId="77777777" w:rsidTr="00B40121">
        <w:tc>
          <w:tcPr>
            <w:tcW w:w="9885" w:type="dxa"/>
            <w:gridSpan w:val="3"/>
            <w:shd w:val="clear" w:color="auto" w:fill="000080"/>
          </w:tcPr>
          <w:p w14:paraId="0EFE23D0" w14:textId="77777777" w:rsidR="00C12B77" w:rsidRDefault="00C12B77" w:rsidP="00B40121">
            <w:r>
              <w:rPr>
                <w:b/>
              </w:rPr>
              <w:t>Description</w:t>
            </w:r>
          </w:p>
        </w:tc>
      </w:tr>
      <w:tr w:rsidR="00C12B77" w14:paraId="746E3B94" w14:textId="77777777" w:rsidTr="00B40121">
        <w:tc>
          <w:tcPr>
            <w:tcW w:w="9885" w:type="dxa"/>
            <w:gridSpan w:val="3"/>
          </w:tcPr>
          <w:p w14:paraId="7E8FF9C7" w14:textId="4AAE13B9" w:rsidR="00C12B77" w:rsidRDefault="00231C6C" w:rsidP="00B40121">
            <w:r>
              <w:rPr>
                <w:rFonts w:ascii="Consolas" w:hAnsi="Consolas" w:cs="Consolas"/>
                <w:color w:val="3F5FBF"/>
                <w:sz w:val="20"/>
                <w:szCs w:val="20"/>
                <w:shd w:val="clear" w:color="auto" w:fill="E8F2FE"/>
              </w:rPr>
              <w:t>Mirror data to validate data integrity</w:t>
            </w:r>
            <w:r w:rsidRPr="00231C6C">
              <w:rPr>
                <w:rFonts w:ascii="Consolas" w:hAnsi="Consolas" w:cs="Consolas"/>
                <w:color w:val="3F5FBF"/>
                <w:sz w:val="20"/>
                <w:szCs w:val="20"/>
                <w:shd w:val="clear" w:color="auto" w:fill="E8F2FE"/>
              </w:rPr>
              <w:t>Mirror data to validate data integrity</w:t>
            </w:r>
          </w:p>
        </w:tc>
      </w:tr>
      <w:tr w:rsidR="00C12B77" w14:paraId="0038AE0D" w14:textId="77777777" w:rsidTr="00B40121">
        <w:tc>
          <w:tcPr>
            <w:tcW w:w="9885" w:type="dxa"/>
            <w:gridSpan w:val="3"/>
            <w:shd w:val="clear" w:color="auto" w:fill="000080"/>
          </w:tcPr>
          <w:p w14:paraId="43F0995F" w14:textId="77777777" w:rsidR="00C12B77" w:rsidRDefault="00C12B77" w:rsidP="00B40121">
            <w:r>
              <w:rPr>
                <w:b/>
              </w:rPr>
              <w:t>Definition</w:t>
            </w:r>
          </w:p>
        </w:tc>
      </w:tr>
      <w:tr w:rsidR="00C12B77" w14:paraId="74E16C9A" w14:textId="77777777" w:rsidTr="00B40121">
        <w:tc>
          <w:tcPr>
            <w:tcW w:w="9885" w:type="dxa"/>
            <w:gridSpan w:val="3"/>
          </w:tcPr>
          <w:p w14:paraId="1979E8B7" w14:textId="66A53865" w:rsidR="00C12B77" w:rsidRDefault="00C12B77" w:rsidP="00B40121">
            <w:r w:rsidRPr="00C12B77">
              <w:t>uint8 SCM_u8LastInterruptedCycleNumber_Mirror</w:t>
            </w:r>
          </w:p>
        </w:tc>
      </w:tr>
      <w:tr w:rsidR="00C12B77" w14:paraId="148EE1C2" w14:textId="77777777" w:rsidTr="00B40121">
        <w:tc>
          <w:tcPr>
            <w:tcW w:w="9885" w:type="dxa"/>
            <w:gridSpan w:val="3"/>
            <w:shd w:val="clear" w:color="auto" w:fill="000080"/>
          </w:tcPr>
          <w:p w14:paraId="07103A07" w14:textId="77777777" w:rsidR="00C12B77" w:rsidRDefault="00C12B77" w:rsidP="00B40121">
            <w:r>
              <w:rPr>
                <w:b/>
              </w:rPr>
              <w:t>Remarks</w:t>
            </w:r>
          </w:p>
        </w:tc>
      </w:tr>
      <w:tr w:rsidR="00C12B77" w14:paraId="2B8300D7" w14:textId="77777777" w:rsidTr="00B40121">
        <w:tc>
          <w:tcPr>
            <w:tcW w:w="9885" w:type="dxa"/>
            <w:gridSpan w:val="3"/>
          </w:tcPr>
          <w:p w14:paraId="48778054" w14:textId="77777777" w:rsidR="00C12B77" w:rsidRDefault="00C12B77" w:rsidP="00B40121">
            <w:r>
              <w:t>None.</w:t>
            </w:r>
          </w:p>
        </w:tc>
      </w:tr>
    </w:tbl>
    <w:p w14:paraId="439479C5" w14:textId="77777777" w:rsidR="00C12B77" w:rsidRPr="00C12B77" w:rsidRDefault="00C12B77" w:rsidP="00C12B77"/>
    <w:p w14:paraId="0309D5A3" w14:textId="77777777" w:rsidR="009F6281" w:rsidRDefault="00DC72AF">
      <w:pPr>
        <w:pStyle w:val="Heading3"/>
      </w:pPr>
      <w:bookmarkStart w:id="46" w:name="_Toc144283718"/>
      <w:r>
        <w:t>scm_b8NeedSystemContextToBeKeptForCycle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3308"/>
        <w:gridCol w:w="3273"/>
      </w:tblGrid>
      <w:tr w:rsidR="009F6281" w14:paraId="3BA5E4C7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2B5587C3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0B460A81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190DA5FF" w14:textId="77777777" w:rsidR="009F6281" w:rsidRDefault="009F6281"/>
        </w:tc>
      </w:tr>
      <w:tr w:rsidR="009F6281" w14:paraId="31F49553" w14:textId="77777777" w:rsidTr="009F6281">
        <w:tc>
          <w:tcPr>
            <w:tcW w:w="3355" w:type="dxa"/>
          </w:tcPr>
          <w:p w14:paraId="66468886" w14:textId="77777777" w:rsidR="009F6281" w:rsidRDefault="00DC72AF">
            <w:r>
              <w:t xml:space="preserve"> uint8</w:t>
            </w:r>
          </w:p>
        </w:tc>
        <w:tc>
          <w:tcPr>
            <w:tcW w:w="6710" w:type="dxa"/>
            <w:gridSpan w:val="2"/>
          </w:tcPr>
          <w:p w14:paraId="3AF05B8A" w14:textId="77777777" w:rsidR="009F6281" w:rsidRDefault="00DC72AF">
            <w:r>
              <w:t xml:space="preserve"> KU8_FALSE</w:t>
            </w:r>
          </w:p>
        </w:tc>
      </w:tr>
      <w:tr w:rsidR="009F6281" w14:paraId="290ED1C9" w14:textId="77777777" w:rsidTr="009F6281">
        <w:tc>
          <w:tcPr>
            <w:tcW w:w="10065" w:type="dxa"/>
            <w:gridSpan w:val="3"/>
            <w:shd w:val="clear" w:color="auto" w:fill="000080"/>
          </w:tcPr>
          <w:p w14:paraId="0F1162FA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738F3CDD" w14:textId="77777777" w:rsidTr="009F6281">
        <w:tc>
          <w:tcPr>
            <w:tcW w:w="10065" w:type="dxa"/>
            <w:gridSpan w:val="3"/>
          </w:tcPr>
          <w:p w14:paraId="3892D201" w14:textId="77777777" w:rsidR="009F6281" w:rsidRDefault="00DC72AF">
            <w:r>
              <w:lastRenderedPageBreak/>
              <w:t>Indicates if system context needs to be saved.</w:t>
            </w:r>
          </w:p>
        </w:tc>
      </w:tr>
      <w:tr w:rsidR="009F6281" w14:paraId="0EF4932B" w14:textId="77777777" w:rsidTr="009F6281">
        <w:tc>
          <w:tcPr>
            <w:tcW w:w="10065" w:type="dxa"/>
            <w:gridSpan w:val="3"/>
            <w:shd w:val="clear" w:color="auto" w:fill="000080"/>
          </w:tcPr>
          <w:p w14:paraId="591ED595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43D50F78" w14:textId="77777777" w:rsidTr="009F6281">
        <w:tc>
          <w:tcPr>
            <w:tcW w:w="10065" w:type="dxa"/>
            <w:gridSpan w:val="3"/>
          </w:tcPr>
          <w:p w14:paraId="57BE8A86" w14:textId="77777777" w:rsidR="009F6281" w:rsidRDefault="00DC72AF">
            <w:r>
              <w:t>LOCAL uint8 scm_b8NeedSystemContextToBeKeptForCycle = KU8_FALSE</w:t>
            </w:r>
          </w:p>
        </w:tc>
      </w:tr>
      <w:tr w:rsidR="009F6281" w14:paraId="49B1EBD4" w14:textId="77777777" w:rsidTr="009F6281">
        <w:tc>
          <w:tcPr>
            <w:tcW w:w="10065" w:type="dxa"/>
            <w:gridSpan w:val="3"/>
            <w:shd w:val="clear" w:color="auto" w:fill="000080"/>
          </w:tcPr>
          <w:p w14:paraId="5FBF51CC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2940871E" w14:textId="77777777" w:rsidTr="009F6281">
        <w:tc>
          <w:tcPr>
            <w:tcW w:w="10065" w:type="dxa"/>
            <w:gridSpan w:val="3"/>
          </w:tcPr>
          <w:p w14:paraId="49B1135C" w14:textId="77777777" w:rsidR="009F6281" w:rsidRDefault="00DC72AF">
            <w:r>
              <w:t>None.</w:t>
            </w:r>
          </w:p>
        </w:tc>
      </w:tr>
    </w:tbl>
    <w:p w14:paraId="2B8C4372" w14:textId="77777777" w:rsidR="009F6281" w:rsidRDefault="00DC72AF">
      <w:pPr>
        <w:pStyle w:val="Heading3"/>
      </w:pPr>
      <w:bookmarkStart w:id="47" w:name="_Toc144283719"/>
      <w:r>
        <w:t>SCM_b8ReleaseHasToBeTriggered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9"/>
        <w:gridCol w:w="3306"/>
        <w:gridCol w:w="3280"/>
      </w:tblGrid>
      <w:tr w:rsidR="009F6281" w14:paraId="0F682EF7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3F043312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1F281E65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6122CEE6" w14:textId="77777777" w:rsidR="009F6281" w:rsidRDefault="009F6281"/>
        </w:tc>
      </w:tr>
      <w:tr w:rsidR="009F6281" w14:paraId="03578D0E" w14:textId="77777777" w:rsidTr="009F6281">
        <w:tc>
          <w:tcPr>
            <w:tcW w:w="3355" w:type="dxa"/>
          </w:tcPr>
          <w:p w14:paraId="2ADE724E" w14:textId="77777777" w:rsidR="009F6281" w:rsidRDefault="00DC72AF">
            <w:r>
              <w:t xml:space="preserve"> uint8</w:t>
            </w:r>
          </w:p>
        </w:tc>
        <w:tc>
          <w:tcPr>
            <w:tcW w:w="6710" w:type="dxa"/>
            <w:gridSpan w:val="2"/>
          </w:tcPr>
          <w:p w14:paraId="32D3D322" w14:textId="77777777" w:rsidR="009F6281" w:rsidRDefault="00DC72AF">
            <w:r>
              <w:t xml:space="preserve"> KU8_FALSE</w:t>
            </w:r>
          </w:p>
        </w:tc>
      </w:tr>
      <w:tr w:rsidR="009F6281" w14:paraId="19B4FF10" w14:textId="77777777" w:rsidTr="009F6281">
        <w:tc>
          <w:tcPr>
            <w:tcW w:w="10065" w:type="dxa"/>
            <w:gridSpan w:val="3"/>
            <w:shd w:val="clear" w:color="auto" w:fill="000080"/>
          </w:tcPr>
          <w:p w14:paraId="50CB136C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3E52CCED" w14:textId="77777777" w:rsidTr="009F6281">
        <w:tc>
          <w:tcPr>
            <w:tcW w:w="10065" w:type="dxa"/>
            <w:gridSpan w:val="3"/>
          </w:tcPr>
          <w:p w14:paraId="4FA9C0B5" w14:textId="77777777" w:rsidR="009F6281" w:rsidRDefault="00DC72AF">
            <w:r>
              <w:t>Data to know if a Release has to be triggered.</w:t>
            </w:r>
          </w:p>
        </w:tc>
      </w:tr>
      <w:tr w:rsidR="009F6281" w14:paraId="6B2C3502" w14:textId="77777777" w:rsidTr="009F6281">
        <w:tc>
          <w:tcPr>
            <w:tcW w:w="10065" w:type="dxa"/>
            <w:gridSpan w:val="3"/>
            <w:shd w:val="clear" w:color="auto" w:fill="000080"/>
          </w:tcPr>
          <w:p w14:paraId="098C6C87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37A30925" w14:textId="77777777" w:rsidTr="009F6281">
        <w:tc>
          <w:tcPr>
            <w:tcW w:w="10065" w:type="dxa"/>
            <w:gridSpan w:val="3"/>
          </w:tcPr>
          <w:p w14:paraId="19FA6FE3" w14:textId="77777777" w:rsidR="009F6281" w:rsidRDefault="00DC72AF">
            <w:r>
              <w:t>EXPORTED uint8 SCM_b8ReleaseHasToBeTriggered = KU8_FALSE</w:t>
            </w:r>
          </w:p>
        </w:tc>
      </w:tr>
      <w:tr w:rsidR="009F6281" w14:paraId="6C2123B8" w14:textId="77777777" w:rsidTr="009F6281">
        <w:tc>
          <w:tcPr>
            <w:tcW w:w="10065" w:type="dxa"/>
            <w:gridSpan w:val="3"/>
            <w:shd w:val="clear" w:color="auto" w:fill="000080"/>
          </w:tcPr>
          <w:p w14:paraId="04A29455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75630398" w14:textId="77777777" w:rsidTr="009F6281">
        <w:tc>
          <w:tcPr>
            <w:tcW w:w="10065" w:type="dxa"/>
            <w:gridSpan w:val="3"/>
          </w:tcPr>
          <w:p w14:paraId="4E643571" w14:textId="77777777" w:rsidR="009F6281" w:rsidRDefault="00DC72AF">
            <w:r>
              <w:t>None.</w:t>
            </w:r>
          </w:p>
        </w:tc>
      </w:tr>
    </w:tbl>
    <w:p w14:paraId="728DCC5C" w14:textId="77777777" w:rsidR="009F6281" w:rsidRDefault="00DC72AF">
      <w:pPr>
        <w:pStyle w:val="Heading3"/>
      </w:pPr>
      <w:bookmarkStart w:id="48" w:name="_Toc144283720"/>
      <w:r>
        <w:t>scm_bIsSystemContextReallocationRequested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0"/>
        <w:gridCol w:w="3304"/>
        <w:gridCol w:w="3271"/>
      </w:tblGrid>
      <w:tr w:rsidR="009F6281" w14:paraId="1598A33E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44E5E639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42BDFBD6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0D732680" w14:textId="77777777" w:rsidR="009F6281" w:rsidRDefault="009F6281"/>
        </w:tc>
      </w:tr>
      <w:tr w:rsidR="009F6281" w14:paraId="1E04B904" w14:textId="77777777" w:rsidTr="009F6281">
        <w:tc>
          <w:tcPr>
            <w:tcW w:w="3355" w:type="dxa"/>
          </w:tcPr>
          <w:p w14:paraId="1BBB317B" w14:textId="77777777" w:rsidR="009F6281" w:rsidRDefault="00DC72AF">
            <w:r>
              <w:t xml:space="preserve"> boolean</w:t>
            </w:r>
          </w:p>
        </w:tc>
        <w:tc>
          <w:tcPr>
            <w:tcW w:w="6710" w:type="dxa"/>
            <w:gridSpan w:val="2"/>
          </w:tcPr>
          <w:p w14:paraId="7765F8BF" w14:textId="77777777" w:rsidR="009F6281" w:rsidRDefault="00DC72AF">
            <w:r>
              <w:t xml:space="preserve"> KU8_FALSE</w:t>
            </w:r>
          </w:p>
        </w:tc>
      </w:tr>
      <w:tr w:rsidR="009F6281" w14:paraId="7EFBC918" w14:textId="77777777" w:rsidTr="009F6281">
        <w:tc>
          <w:tcPr>
            <w:tcW w:w="10065" w:type="dxa"/>
            <w:gridSpan w:val="3"/>
            <w:shd w:val="clear" w:color="auto" w:fill="000080"/>
          </w:tcPr>
          <w:p w14:paraId="363A8B39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72F48E77" w14:textId="77777777" w:rsidTr="009F6281">
        <w:tc>
          <w:tcPr>
            <w:tcW w:w="10065" w:type="dxa"/>
            <w:gridSpan w:val="3"/>
          </w:tcPr>
          <w:p w14:paraId="1C5E9130" w14:textId="77777777" w:rsidR="009F6281" w:rsidRDefault="00DC72AF">
            <w:r>
              <w:t>Boolean set to TRUE when the battery level is OK after a battery loss situation.</w:t>
            </w:r>
          </w:p>
        </w:tc>
      </w:tr>
      <w:tr w:rsidR="009F6281" w14:paraId="4683D8A1" w14:textId="77777777" w:rsidTr="009F6281">
        <w:tc>
          <w:tcPr>
            <w:tcW w:w="10065" w:type="dxa"/>
            <w:gridSpan w:val="3"/>
            <w:shd w:val="clear" w:color="auto" w:fill="000080"/>
          </w:tcPr>
          <w:p w14:paraId="2B0A55A1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520DE1C3" w14:textId="77777777" w:rsidTr="009F6281">
        <w:tc>
          <w:tcPr>
            <w:tcW w:w="10065" w:type="dxa"/>
            <w:gridSpan w:val="3"/>
          </w:tcPr>
          <w:p w14:paraId="4B1A7BD8" w14:textId="77777777" w:rsidR="009F6281" w:rsidRDefault="00DC72AF">
            <w:r>
              <w:t>LOCAL boolean scm_bIsSystemContextReallocationRequested = KU8_FALSE</w:t>
            </w:r>
          </w:p>
        </w:tc>
      </w:tr>
      <w:tr w:rsidR="009F6281" w14:paraId="451AE0FE" w14:textId="77777777" w:rsidTr="009F6281">
        <w:tc>
          <w:tcPr>
            <w:tcW w:w="10065" w:type="dxa"/>
            <w:gridSpan w:val="3"/>
            <w:shd w:val="clear" w:color="auto" w:fill="000080"/>
          </w:tcPr>
          <w:p w14:paraId="799ADCF0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44A38DC2" w14:textId="77777777" w:rsidTr="009F6281">
        <w:tc>
          <w:tcPr>
            <w:tcW w:w="10065" w:type="dxa"/>
            <w:gridSpan w:val="3"/>
          </w:tcPr>
          <w:p w14:paraId="33364937" w14:textId="77777777" w:rsidR="009F6281" w:rsidRDefault="00DC72AF">
            <w:r>
              <w:t>None.</w:t>
            </w:r>
          </w:p>
        </w:tc>
      </w:tr>
    </w:tbl>
    <w:p w14:paraId="51822FF4" w14:textId="77777777" w:rsidR="009F6281" w:rsidRDefault="00DC72AF">
      <w:pPr>
        <w:pStyle w:val="Heading3"/>
      </w:pPr>
      <w:bookmarkStart w:id="49" w:name="_Toc144283721"/>
      <w:r>
        <w:t>scm_bIsSystemContextShutdownStored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3"/>
        <w:gridCol w:w="3276"/>
      </w:tblGrid>
      <w:tr w:rsidR="009F6281" w14:paraId="206FD33B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0A7693BD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020E62F3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7CF6BAF9" w14:textId="77777777" w:rsidR="009F6281" w:rsidRDefault="009F6281"/>
        </w:tc>
      </w:tr>
      <w:tr w:rsidR="009F6281" w14:paraId="35C423B7" w14:textId="77777777" w:rsidTr="009F6281">
        <w:tc>
          <w:tcPr>
            <w:tcW w:w="3355" w:type="dxa"/>
          </w:tcPr>
          <w:p w14:paraId="7D0730B5" w14:textId="77777777" w:rsidR="009F6281" w:rsidRDefault="00DC72AF">
            <w:r>
              <w:t xml:space="preserve"> boolean</w:t>
            </w:r>
          </w:p>
        </w:tc>
        <w:tc>
          <w:tcPr>
            <w:tcW w:w="6710" w:type="dxa"/>
            <w:gridSpan w:val="2"/>
          </w:tcPr>
          <w:p w14:paraId="17E48B63" w14:textId="77777777" w:rsidR="009F6281" w:rsidRDefault="00DC72AF">
            <w:r>
              <w:t xml:space="preserve"> KU8_FALSE</w:t>
            </w:r>
          </w:p>
        </w:tc>
      </w:tr>
      <w:tr w:rsidR="009F6281" w14:paraId="14682ACD" w14:textId="77777777" w:rsidTr="009F6281">
        <w:tc>
          <w:tcPr>
            <w:tcW w:w="10065" w:type="dxa"/>
            <w:gridSpan w:val="3"/>
            <w:shd w:val="clear" w:color="auto" w:fill="000080"/>
          </w:tcPr>
          <w:p w14:paraId="409AF9A6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3016E444" w14:textId="77777777" w:rsidTr="009F6281">
        <w:tc>
          <w:tcPr>
            <w:tcW w:w="10065" w:type="dxa"/>
            <w:gridSpan w:val="3"/>
          </w:tcPr>
          <w:p w14:paraId="7B3EB79C" w14:textId="77777777" w:rsidR="009F6281" w:rsidRDefault="00DC72AF">
            <w:r>
              <w:t>Boolean write in shutdown in order to perform only one time the saving of System context.</w:t>
            </w:r>
          </w:p>
        </w:tc>
      </w:tr>
      <w:tr w:rsidR="009F6281" w14:paraId="230CC360" w14:textId="77777777" w:rsidTr="009F6281">
        <w:tc>
          <w:tcPr>
            <w:tcW w:w="10065" w:type="dxa"/>
            <w:gridSpan w:val="3"/>
            <w:shd w:val="clear" w:color="auto" w:fill="000080"/>
          </w:tcPr>
          <w:p w14:paraId="793FE3A2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6B2539D8" w14:textId="77777777" w:rsidTr="009F6281">
        <w:tc>
          <w:tcPr>
            <w:tcW w:w="10065" w:type="dxa"/>
            <w:gridSpan w:val="3"/>
          </w:tcPr>
          <w:p w14:paraId="3BB007BA" w14:textId="77777777" w:rsidR="009F6281" w:rsidRDefault="00DC72AF">
            <w:r>
              <w:t>LOCAL boolean scm_bIsSystemContextShutdownStored = KU8_FALSE</w:t>
            </w:r>
          </w:p>
        </w:tc>
      </w:tr>
      <w:tr w:rsidR="009F6281" w14:paraId="542775CE" w14:textId="77777777" w:rsidTr="009F6281">
        <w:tc>
          <w:tcPr>
            <w:tcW w:w="10065" w:type="dxa"/>
            <w:gridSpan w:val="3"/>
            <w:shd w:val="clear" w:color="auto" w:fill="000080"/>
          </w:tcPr>
          <w:p w14:paraId="0E28F40E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79973248" w14:textId="77777777" w:rsidTr="009F6281">
        <w:tc>
          <w:tcPr>
            <w:tcW w:w="10065" w:type="dxa"/>
            <w:gridSpan w:val="3"/>
          </w:tcPr>
          <w:p w14:paraId="08DF4CEF" w14:textId="77777777" w:rsidR="009F6281" w:rsidRDefault="00DC72AF">
            <w:r>
              <w:t>None.</w:t>
            </w:r>
          </w:p>
        </w:tc>
      </w:tr>
    </w:tbl>
    <w:p w14:paraId="3870DC9B" w14:textId="77777777" w:rsidR="009F6281" w:rsidRDefault="00DC72AF">
      <w:pPr>
        <w:pStyle w:val="Heading3"/>
      </w:pPr>
      <w:bookmarkStart w:id="50" w:name="_Toc144283722"/>
      <w:r>
        <w:t>SCM_bIsSystemContextStorageRequested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7"/>
        <w:gridCol w:w="3304"/>
        <w:gridCol w:w="3274"/>
      </w:tblGrid>
      <w:tr w:rsidR="009F6281" w14:paraId="51CAC23E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5CCC083D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1A64F583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2E2B64E7" w14:textId="77777777" w:rsidR="009F6281" w:rsidRDefault="009F6281"/>
        </w:tc>
      </w:tr>
      <w:tr w:rsidR="009F6281" w14:paraId="445CFCA3" w14:textId="77777777" w:rsidTr="009F6281">
        <w:tc>
          <w:tcPr>
            <w:tcW w:w="3355" w:type="dxa"/>
          </w:tcPr>
          <w:p w14:paraId="6A8A9392" w14:textId="77777777" w:rsidR="009F6281" w:rsidRDefault="00DC72AF">
            <w:r>
              <w:t xml:space="preserve"> boolean</w:t>
            </w:r>
          </w:p>
        </w:tc>
        <w:tc>
          <w:tcPr>
            <w:tcW w:w="6710" w:type="dxa"/>
            <w:gridSpan w:val="2"/>
          </w:tcPr>
          <w:p w14:paraId="614C3A14" w14:textId="77777777" w:rsidR="009F6281" w:rsidRDefault="00DC72AF">
            <w:r>
              <w:t xml:space="preserve"> KU8_FALSE</w:t>
            </w:r>
          </w:p>
        </w:tc>
      </w:tr>
      <w:tr w:rsidR="009F6281" w14:paraId="58DDDE7D" w14:textId="77777777" w:rsidTr="009F6281">
        <w:tc>
          <w:tcPr>
            <w:tcW w:w="10065" w:type="dxa"/>
            <w:gridSpan w:val="3"/>
            <w:shd w:val="clear" w:color="auto" w:fill="000080"/>
          </w:tcPr>
          <w:p w14:paraId="3E54DE38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5AACF916" w14:textId="77777777" w:rsidTr="009F6281">
        <w:tc>
          <w:tcPr>
            <w:tcW w:w="10065" w:type="dxa"/>
            <w:gridSpan w:val="3"/>
          </w:tcPr>
          <w:p w14:paraId="52AD3A93" w14:textId="77777777" w:rsidR="009F6281" w:rsidRDefault="00DC72AF">
            <w:r>
              <w:t>Boolean set to TRUE when a battery loss is detected.</w:t>
            </w:r>
          </w:p>
        </w:tc>
      </w:tr>
      <w:tr w:rsidR="009F6281" w14:paraId="01EA9208" w14:textId="77777777" w:rsidTr="009F6281">
        <w:tc>
          <w:tcPr>
            <w:tcW w:w="10065" w:type="dxa"/>
            <w:gridSpan w:val="3"/>
            <w:shd w:val="clear" w:color="auto" w:fill="000080"/>
          </w:tcPr>
          <w:p w14:paraId="38DC991C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1926751A" w14:textId="77777777" w:rsidTr="009F6281">
        <w:tc>
          <w:tcPr>
            <w:tcW w:w="10065" w:type="dxa"/>
            <w:gridSpan w:val="3"/>
          </w:tcPr>
          <w:p w14:paraId="1EF0DBA1" w14:textId="77777777" w:rsidR="009F6281" w:rsidRDefault="00DC72AF">
            <w:r>
              <w:t>EXPORTED boolean SCM_bIsSystemContextStorageRequested = KU8_FALSE</w:t>
            </w:r>
          </w:p>
        </w:tc>
      </w:tr>
      <w:tr w:rsidR="009F6281" w14:paraId="57542DA5" w14:textId="77777777" w:rsidTr="009F6281">
        <w:tc>
          <w:tcPr>
            <w:tcW w:w="10065" w:type="dxa"/>
            <w:gridSpan w:val="3"/>
            <w:shd w:val="clear" w:color="auto" w:fill="000080"/>
          </w:tcPr>
          <w:p w14:paraId="7367271B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557200A3" w14:textId="77777777" w:rsidTr="009F6281">
        <w:tc>
          <w:tcPr>
            <w:tcW w:w="10065" w:type="dxa"/>
            <w:gridSpan w:val="3"/>
          </w:tcPr>
          <w:p w14:paraId="5367F014" w14:textId="77777777" w:rsidR="009F6281" w:rsidRDefault="00DC72AF">
            <w:r>
              <w:t>None.</w:t>
            </w:r>
          </w:p>
        </w:tc>
      </w:tr>
    </w:tbl>
    <w:p w14:paraId="118F5119" w14:textId="77777777" w:rsidR="009F6281" w:rsidRDefault="00DC72AF">
      <w:pPr>
        <w:pStyle w:val="Heading3"/>
      </w:pPr>
      <w:bookmarkStart w:id="51" w:name="_Toc144283723"/>
      <w:r>
        <w:t>SCM_ENTER_CRITICAL_SECTION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6"/>
        <w:gridCol w:w="3301"/>
        <w:gridCol w:w="3278"/>
      </w:tblGrid>
      <w:tr w:rsidR="009F6281" w14:paraId="4CD4AE93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4226E46E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69161A36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0FF88A0C" w14:textId="77777777" w:rsidR="009F6281" w:rsidRDefault="009F6281"/>
        </w:tc>
      </w:tr>
      <w:tr w:rsidR="009F6281" w14:paraId="10D2D741" w14:textId="77777777" w:rsidTr="009F6281">
        <w:tc>
          <w:tcPr>
            <w:tcW w:w="3355" w:type="dxa"/>
          </w:tcPr>
          <w:p w14:paraId="163A0A6E" w14:textId="77777777" w:rsidR="009F6281" w:rsidRDefault="009F6281"/>
        </w:tc>
        <w:tc>
          <w:tcPr>
            <w:tcW w:w="6710" w:type="dxa"/>
            <w:gridSpan w:val="2"/>
          </w:tcPr>
          <w:p w14:paraId="4BAEED4F" w14:textId="77777777" w:rsidR="009F6281" w:rsidRDefault="00DC72AF">
            <w:r>
              <w:t>NA</w:t>
            </w:r>
          </w:p>
        </w:tc>
      </w:tr>
      <w:tr w:rsidR="009F6281" w14:paraId="0E6B5E38" w14:textId="77777777" w:rsidTr="009F6281">
        <w:tc>
          <w:tcPr>
            <w:tcW w:w="10065" w:type="dxa"/>
            <w:gridSpan w:val="3"/>
            <w:shd w:val="clear" w:color="auto" w:fill="000080"/>
          </w:tcPr>
          <w:p w14:paraId="03988D24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4EBB52E3" w14:textId="77777777" w:rsidTr="009F6281">
        <w:tc>
          <w:tcPr>
            <w:tcW w:w="10065" w:type="dxa"/>
            <w:gridSpan w:val="3"/>
          </w:tcPr>
          <w:p w14:paraId="480A5067" w14:textId="77777777" w:rsidR="009F6281" w:rsidRDefault="00DC72AF">
            <w:r>
              <w:t>This variable is used to ...</w:t>
            </w:r>
          </w:p>
        </w:tc>
      </w:tr>
      <w:tr w:rsidR="009F6281" w14:paraId="3CB032FD" w14:textId="77777777" w:rsidTr="009F6281">
        <w:tc>
          <w:tcPr>
            <w:tcW w:w="10065" w:type="dxa"/>
            <w:gridSpan w:val="3"/>
            <w:shd w:val="clear" w:color="auto" w:fill="000080"/>
          </w:tcPr>
          <w:p w14:paraId="0367B5A5" w14:textId="77777777" w:rsidR="009F6281" w:rsidRDefault="00DC72AF">
            <w:r>
              <w:rPr>
                <w:b/>
              </w:rPr>
              <w:lastRenderedPageBreak/>
              <w:t>Definition</w:t>
            </w:r>
          </w:p>
        </w:tc>
      </w:tr>
      <w:tr w:rsidR="009F6281" w14:paraId="0E0A3938" w14:textId="77777777" w:rsidTr="009F6281">
        <w:tc>
          <w:tcPr>
            <w:tcW w:w="10065" w:type="dxa"/>
            <w:gridSpan w:val="3"/>
          </w:tcPr>
          <w:p w14:paraId="4EA0E8A7" w14:textId="77777777" w:rsidR="009F6281" w:rsidRDefault="00DC72AF">
            <w:r>
              <w:t>SCM_ENTER_CRITICAL_SECTION</w:t>
            </w:r>
          </w:p>
        </w:tc>
      </w:tr>
    </w:tbl>
    <w:p w14:paraId="3941D80F" w14:textId="77777777" w:rsidR="009F6281" w:rsidRDefault="00DC72AF">
      <w:pPr>
        <w:pStyle w:val="Heading3"/>
      </w:pPr>
      <w:bookmarkStart w:id="52" w:name="_Toc144283724"/>
      <w:r>
        <w:t>SCM_u32OldSystemTime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7"/>
        <w:gridCol w:w="3304"/>
        <w:gridCol w:w="3284"/>
      </w:tblGrid>
      <w:tr w:rsidR="009F6281" w14:paraId="6DF3357D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2E0A9290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66A5735B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74474A1D" w14:textId="77777777" w:rsidR="009F6281" w:rsidRDefault="009F6281"/>
        </w:tc>
      </w:tr>
      <w:tr w:rsidR="009F6281" w14:paraId="4F0364DC" w14:textId="77777777" w:rsidTr="009F6281">
        <w:tc>
          <w:tcPr>
            <w:tcW w:w="3355" w:type="dxa"/>
          </w:tcPr>
          <w:p w14:paraId="2657FF76" w14:textId="77777777" w:rsidR="009F6281" w:rsidRDefault="00DC72AF">
            <w:r>
              <w:t xml:space="preserve"> uint32</w:t>
            </w:r>
          </w:p>
        </w:tc>
        <w:tc>
          <w:tcPr>
            <w:tcW w:w="6710" w:type="dxa"/>
            <w:gridSpan w:val="2"/>
          </w:tcPr>
          <w:p w14:paraId="18F01FDF" w14:textId="77777777" w:rsidR="009F6281" w:rsidRDefault="00DC72AF">
            <w:r>
              <w:t xml:space="preserve"> KU32_ZERO</w:t>
            </w:r>
          </w:p>
        </w:tc>
      </w:tr>
      <w:tr w:rsidR="009F6281" w14:paraId="6E18FE19" w14:textId="77777777" w:rsidTr="009F6281">
        <w:tc>
          <w:tcPr>
            <w:tcW w:w="10065" w:type="dxa"/>
            <w:gridSpan w:val="3"/>
            <w:shd w:val="clear" w:color="auto" w:fill="000080"/>
          </w:tcPr>
          <w:p w14:paraId="50412443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4EB60C6E" w14:textId="77777777" w:rsidTr="009F6281">
        <w:tc>
          <w:tcPr>
            <w:tcW w:w="10065" w:type="dxa"/>
            <w:gridSpan w:val="3"/>
          </w:tcPr>
          <w:p w14:paraId="4FD8E42A" w14:textId="77777777" w:rsidR="009F6281" w:rsidRDefault="00DC72AF">
            <w:r>
              <w:t>Data to store the last System Time used for the last System Context telegram.</w:t>
            </w:r>
          </w:p>
        </w:tc>
      </w:tr>
      <w:tr w:rsidR="009F6281" w14:paraId="753A4E4A" w14:textId="77777777" w:rsidTr="009F6281">
        <w:tc>
          <w:tcPr>
            <w:tcW w:w="10065" w:type="dxa"/>
            <w:gridSpan w:val="3"/>
            <w:shd w:val="clear" w:color="auto" w:fill="000080"/>
          </w:tcPr>
          <w:p w14:paraId="3907A463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4FD6C875" w14:textId="77777777" w:rsidTr="009F6281">
        <w:tc>
          <w:tcPr>
            <w:tcW w:w="10065" w:type="dxa"/>
            <w:gridSpan w:val="3"/>
          </w:tcPr>
          <w:p w14:paraId="58DA7567" w14:textId="77777777" w:rsidR="009F6281" w:rsidRDefault="00DC72AF">
            <w:r>
              <w:t>EXPORTED uint32 SCM_u32OldSystemTime = KU32_ZERO</w:t>
            </w:r>
          </w:p>
        </w:tc>
      </w:tr>
      <w:tr w:rsidR="009F6281" w14:paraId="73702751" w14:textId="77777777" w:rsidTr="009F6281">
        <w:tc>
          <w:tcPr>
            <w:tcW w:w="10065" w:type="dxa"/>
            <w:gridSpan w:val="3"/>
            <w:shd w:val="clear" w:color="auto" w:fill="000080"/>
          </w:tcPr>
          <w:p w14:paraId="7DD51AC0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343EABAC" w14:textId="77777777" w:rsidTr="009F6281">
        <w:tc>
          <w:tcPr>
            <w:tcW w:w="10065" w:type="dxa"/>
            <w:gridSpan w:val="3"/>
          </w:tcPr>
          <w:p w14:paraId="30A13A19" w14:textId="77777777" w:rsidR="009F6281" w:rsidRDefault="00DC72AF">
            <w:r>
              <w:t>None.</w:t>
            </w:r>
          </w:p>
        </w:tc>
      </w:tr>
    </w:tbl>
    <w:p w14:paraId="634CB01C" w14:textId="77777777" w:rsidR="009F6281" w:rsidRDefault="00DC72AF">
      <w:pPr>
        <w:pStyle w:val="Heading3"/>
      </w:pPr>
      <w:bookmarkStart w:id="53" w:name="_Toc144283725"/>
      <w:r>
        <w:t>scm_u8ExecutedCycleMemory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2"/>
        <w:gridCol w:w="3295"/>
        <w:gridCol w:w="3268"/>
      </w:tblGrid>
      <w:tr w:rsidR="009F6281" w14:paraId="2D4C1E8E" w14:textId="77777777" w:rsidTr="00B06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22" w:type="dxa"/>
          </w:tcPr>
          <w:p w14:paraId="100D1F15" w14:textId="77777777" w:rsidR="009F6281" w:rsidRDefault="00DC72AF">
            <w:r>
              <w:t>Type</w:t>
            </w:r>
          </w:p>
        </w:tc>
        <w:tc>
          <w:tcPr>
            <w:tcW w:w="3295" w:type="dxa"/>
          </w:tcPr>
          <w:p w14:paraId="626E143C" w14:textId="77777777" w:rsidR="009F6281" w:rsidRDefault="00DC72AF">
            <w:r>
              <w:t>Value</w:t>
            </w:r>
          </w:p>
        </w:tc>
        <w:tc>
          <w:tcPr>
            <w:tcW w:w="3268" w:type="dxa"/>
          </w:tcPr>
          <w:p w14:paraId="340B3710" w14:textId="77777777" w:rsidR="009F6281" w:rsidRDefault="009F6281"/>
        </w:tc>
      </w:tr>
      <w:tr w:rsidR="009F6281" w14:paraId="1D585CD4" w14:textId="77777777" w:rsidTr="00B0699B">
        <w:tc>
          <w:tcPr>
            <w:tcW w:w="3322" w:type="dxa"/>
          </w:tcPr>
          <w:p w14:paraId="5C3CFAD6" w14:textId="77777777" w:rsidR="009F6281" w:rsidRDefault="00DC72AF">
            <w:r>
              <w:t xml:space="preserve"> u8CycleNumberType</w:t>
            </w:r>
          </w:p>
        </w:tc>
        <w:tc>
          <w:tcPr>
            <w:tcW w:w="6563" w:type="dxa"/>
            <w:gridSpan w:val="2"/>
          </w:tcPr>
          <w:p w14:paraId="2A6FC7FF" w14:textId="77777777" w:rsidR="009F6281" w:rsidRDefault="00DC72AF">
            <w:r>
              <w:t xml:space="preserve"> KU8_NO_CYCLE</w:t>
            </w:r>
          </w:p>
        </w:tc>
      </w:tr>
      <w:tr w:rsidR="009F6281" w14:paraId="7EB6E3B1" w14:textId="77777777" w:rsidTr="00B0699B">
        <w:tc>
          <w:tcPr>
            <w:tcW w:w="9885" w:type="dxa"/>
            <w:gridSpan w:val="3"/>
            <w:shd w:val="clear" w:color="auto" w:fill="000080"/>
          </w:tcPr>
          <w:p w14:paraId="61EDE6AA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35D43818" w14:textId="77777777" w:rsidTr="00B0699B">
        <w:tc>
          <w:tcPr>
            <w:tcW w:w="9885" w:type="dxa"/>
            <w:gridSpan w:val="3"/>
          </w:tcPr>
          <w:p w14:paraId="4949F8A2" w14:textId="77777777" w:rsidR="009F6281" w:rsidRDefault="00DC72AF">
            <w:r>
              <w:t>Previous Executed cycle.Only used by SCM_runMonitoreExecutedCycle.</w:t>
            </w:r>
          </w:p>
        </w:tc>
      </w:tr>
      <w:tr w:rsidR="009F6281" w14:paraId="162B6DB9" w14:textId="77777777" w:rsidTr="00B0699B">
        <w:tc>
          <w:tcPr>
            <w:tcW w:w="9885" w:type="dxa"/>
            <w:gridSpan w:val="3"/>
            <w:shd w:val="clear" w:color="auto" w:fill="000080"/>
          </w:tcPr>
          <w:p w14:paraId="2978B102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46FF1340" w14:textId="77777777" w:rsidTr="00B0699B">
        <w:tc>
          <w:tcPr>
            <w:tcW w:w="9885" w:type="dxa"/>
            <w:gridSpan w:val="3"/>
          </w:tcPr>
          <w:p w14:paraId="1B1D1D70" w14:textId="77777777" w:rsidR="009F6281" w:rsidRDefault="00DC72AF">
            <w:r>
              <w:t>LOCAL u8CycleNumberType scm_u8ExecutedCycleMemory = KU8_NO_CYCLE</w:t>
            </w:r>
          </w:p>
        </w:tc>
      </w:tr>
      <w:tr w:rsidR="009F6281" w14:paraId="02EB604D" w14:textId="77777777" w:rsidTr="00B0699B">
        <w:tc>
          <w:tcPr>
            <w:tcW w:w="9885" w:type="dxa"/>
            <w:gridSpan w:val="3"/>
            <w:shd w:val="clear" w:color="auto" w:fill="000080"/>
          </w:tcPr>
          <w:p w14:paraId="4292559E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39F9955C" w14:textId="77777777" w:rsidTr="00B0699B">
        <w:tc>
          <w:tcPr>
            <w:tcW w:w="9885" w:type="dxa"/>
            <w:gridSpan w:val="3"/>
          </w:tcPr>
          <w:p w14:paraId="1ADA0B8B" w14:textId="77777777" w:rsidR="009F6281" w:rsidRDefault="00DC72AF">
            <w:r>
              <w:t>None.</w:t>
            </w:r>
          </w:p>
        </w:tc>
      </w:tr>
    </w:tbl>
    <w:p w14:paraId="36E3CE4D" w14:textId="4DCD1025" w:rsidR="009F6281" w:rsidRDefault="00B0699B">
      <w:pPr>
        <w:pStyle w:val="Heading3"/>
      </w:pPr>
      <w:bookmarkStart w:id="54" w:name="_Toc144283726"/>
      <w:r w:rsidRPr="00B0699B">
        <w:t>SCM_au8AbortionFlagsArray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5"/>
        <w:gridCol w:w="3306"/>
        <w:gridCol w:w="3244"/>
      </w:tblGrid>
      <w:tr w:rsidR="009F6281" w14:paraId="7E4F39D7" w14:textId="77777777" w:rsidTr="0067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35" w:type="dxa"/>
          </w:tcPr>
          <w:p w14:paraId="5C6E3EAE" w14:textId="77777777" w:rsidR="009F6281" w:rsidRDefault="00DC72AF">
            <w:r>
              <w:t>Type</w:t>
            </w:r>
          </w:p>
        </w:tc>
        <w:tc>
          <w:tcPr>
            <w:tcW w:w="3306" w:type="dxa"/>
          </w:tcPr>
          <w:p w14:paraId="0C6789D5" w14:textId="77777777" w:rsidR="009F6281" w:rsidRDefault="00DC72AF">
            <w:r>
              <w:t>Value</w:t>
            </w:r>
          </w:p>
        </w:tc>
        <w:tc>
          <w:tcPr>
            <w:tcW w:w="3244" w:type="dxa"/>
          </w:tcPr>
          <w:p w14:paraId="7B1F6413" w14:textId="77777777" w:rsidR="009F6281" w:rsidRDefault="009F6281"/>
        </w:tc>
      </w:tr>
      <w:tr w:rsidR="009F6281" w14:paraId="392DC15C" w14:textId="77777777" w:rsidTr="00673D19">
        <w:tc>
          <w:tcPr>
            <w:tcW w:w="3335" w:type="dxa"/>
          </w:tcPr>
          <w:p w14:paraId="406AE092" w14:textId="77777777" w:rsidR="009F6281" w:rsidRDefault="00DC72AF">
            <w:r>
              <w:t xml:space="preserve"> uint8</w:t>
            </w:r>
          </w:p>
        </w:tc>
        <w:tc>
          <w:tcPr>
            <w:tcW w:w="6550" w:type="dxa"/>
            <w:gridSpan w:val="2"/>
          </w:tcPr>
          <w:p w14:paraId="5F36176E" w14:textId="77777777" w:rsidR="009F6281" w:rsidRDefault="00DC72AF">
            <w:r>
              <w:t>NA</w:t>
            </w:r>
          </w:p>
        </w:tc>
      </w:tr>
      <w:tr w:rsidR="009F6281" w14:paraId="12F820AC" w14:textId="77777777" w:rsidTr="00673D19">
        <w:tc>
          <w:tcPr>
            <w:tcW w:w="9885" w:type="dxa"/>
            <w:gridSpan w:val="3"/>
            <w:shd w:val="clear" w:color="auto" w:fill="000080"/>
          </w:tcPr>
          <w:p w14:paraId="2B5FBD91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21BE0D9C" w14:textId="77777777" w:rsidTr="00673D19">
        <w:tc>
          <w:tcPr>
            <w:tcW w:w="9885" w:type="dxa"/>
            <w:gridSpan w:val="3"/>
          </w:tcPr>
          <w:p w14:paraId="540A146A" w14:textId="77777777" w:rsidR="009F6281" w:rsidRDefault="00DC72AF">
            <w:r>
              <w:t>Abortion flags for Release cycles.</w:t>
            </w:r>
          </w:p>
        </w:tc>
      </w:tr>
      <w:tr w:rsidR="009F6281" w14:paraId="585ABE66" w14:textId="77777777" w:rsidTr="00673D19">
        <w:tc>
          <w:tcPr>
            <w:tcW w:w="9885" w:type="dxa"/>
            <w:gridSpan w:val="3"/>
            <w:shd w:val="clear" w:color="auto" w:fill="000080"/>
          </w:tcPr>
          <w:p w14:paraId="131CF11E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436B4EAC" w14:textId="77777777" w:rsidTr="00673D19">
        <w:tc>
          <w:tcPr>
            <w:tcW w:w="9885" w:type="dxa"/>
            <w:gridSpan w:val="3"/>
          </w:tcPr>
          <w:p w14:paraId="2C47393B" w14:textId="246DC83C" w:rsidR="009F6281" w:rsidRDefault="00DC72AF">
            <w:r>
              <w:t>uint8 SCM_au8AbortionFlagsArray[SCM_KU8_NUMBER_OF_RELEASE]</w:t>
            </w:r>
          </w:p>
        </w:tc>
      </w:tr>
      <w:tr w:rsidR="009F6281" w14:paraId="0B3F3C48" w14:textId="77777777" w:rsidTr="00673D19">
        <w:tc>
          <w:tcPr>
            <w:tcW w:w="9885" w:type="dxa"/>
            <w:gridSpan w:val="3"/>
            <w:shd w:val="clear" w:color="auto" w:fill="000080"/>
          </w:tcPr>
          <w:p w14:paraId="06B5E5D8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34FFF69D" w14:textId="77777777" w:rsidTr="00673D19">
        <w:tc>
          <w:tcPr>
            <w:tcW w:w="9885" w:type="dxa"/>
            <w:gridSpan w:val="3"/>
          </w:tcPr>
          <w:p w14:paraId="13F83B19" w14:textId="77777777" w:rsidR="009F6281" w:rsidRDefault="00DC72AF">
            <w:r>
              <w:t>None.</w:t>
            </w:r>
          </w:p>
        </w:tc>
      </w:tr>
    </w:tbl>
    <w:p w14:paraId="5AA4B847" w14:textId="57FF67E7" w:rsidR="009F6281" w:rsidRDefault="00673D19">
      <w:pPr>
        <w:pStyle w:val="Heading3"/>
      </w:pPr>
      <w:bookmarkStart w:id="55" w:name="_Toc144283727"/>
      <w:r w:rsidRPr="00673D19">
        <w:t>scm_kau8ProductionCycleIdList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5"/>
        <w:gridCol w:w="3347"/>
        <w:gridCol w:w="3183"/>
      </w:tblGrid>
      <w:tr w:rsidR="009F6281" w14:paraId="6E591AF9" w14:textId="77777777" w:rsidTr="00D445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7C3E746D" w14:textId="77777777" w:rsidR="009F6281" w:rsidRDefault="00DC72AF">
            <w:r>
              <w:t>Type</w:t>
            </w:r>
          </w:p>
        </w:tc>
        <w:tc>
          <w:tcPr>
            <w:tcW w:w="3347" w:type="dxa"/>
          </w:tcPr>
          <w:p w14:paraId="03056460" w14:textId="77777777" w:rsidR="009F6281" w:rsidRDefault="00DC72AF">
            <w:r>
              <w:t>Value</w:t>
            </w:r>
          </w:p>
        </w:tc>
        <w:tc>
          <w:tcPr>
            <w:tcW w:w="3183" w:type="dxa"/>
          </w:tcPr>
          <w:p w14:paraId="00E86436" w14:textId="77777777" w:rsidR="009F6281" w:rsidRDefault="009F6281"/>
        </w:tc>
      </w:tr>
      <w:tr w:rsidR="009F6281" w14:paraId="5F6F7B7D" w14:textId="77777777" w:rsidTr="00D445E6">
        <w:tc>
          <w:tcPr>
            <w:tcW w:w="3355" w:type="dxa"/>
          </w:tcPr>
          <w:p w14:paraId="6B6CAB80" w14:textId="77777777" w:rsidR="009F6281" w:rsidRDefault="00DC72AF">
            <w:r>
              <w:t>const u8CycleNumberType</w:t>
            </w:r>
          </w:p>
        </w:tc>
        <w:tc>
          <w:tcPr>
            <w:tcW w:w="6530" w:type="dxa"/>
            <w:gridSpan w:val="2"/>
          </w:tcPr>
          <w:p w14:paraId="42FC2DA2" w14:textId="77777777" w:rsidR="009F6281" w:rsidRDefault="00DC72AF">
            <w:r>
              <w:t>NA</w:t>
            </w:r>
          </w:p>
        </w:tc>
      </w:tr>
      <w:tr w:rsidR="009F6281" w14:paraId="27DBB339" w14:textId="77777777" w:rsidTr="00D445E6">
        <w:tc>
          <w:tcPr>
            <w:tcW w:w="9885" w:type="dxa"/>
            <w:gridSpan w:val="3"/>
            <w:shd w:val="clear" w:color="auto" w:fill="000080"/>
          </w:tcPr>
          <w:p w14:paraId="52E149DE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2A01100F" w14:textId="77777777" w:rsidTr="00D445E6">
        <w:tc>
          <w:tcPr>
            <w:tcW w:w="9885" w:type="dxa"/>
            <w:gridSpan w:val="3"/>
          </w:tcPr>
          <w:p w14:paraId="327768ED" w14:textId="77777777" w:rsidR="009F6281" w:rsidRDefault="00DC72AF">
            <w:r>
              <w:t>Production cycles.</w:t>
            </w:r>
          </w:p>
        </w:tc>
      </w:tr>
      <w:tr w:rsidR="009F6281" w14:paraId="5F7CBE3C" w14:textId="77777777" w:rsidTr="00D445E6">
        <w:tc>
          <w:tcPr>
            <w:tcW w:w="9885" w:type="dxa"/>
            <w:gridSpan w:val="3"/>
            <w:shd w:val="clear" w:color="auto" w:fill="000080"/>
          </w:tcPr>
          <w:p w14:paraId="05D1DFA0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08122FE4" w14:textId="77777777" w:rsidTr="00D445E6">
        <w:tc>
          <w:tcPr>
            <w:tcW w:w="9885" w:type="dxa"/>
            <w:gridSpan w:val="3"/>
          </w:tcPr>
          <w:p w14:paraId="4F9AFE14" w14:textId="77777777" w:rsidR="009F6281" w:rsidRDefault="00DC72AF">
            <w:r>
              <w:t>const u8CycleNumberType scm_kau8ProductionCycleIdList[SCM_KU8_NUMBER_OF_PRODUCTION_CYCLE]</w:t>
            </w:r>
          </w:p>
        </w:tc>
      </w:tr>
      <w:tr w:rsidR="009F6281" w14:paraId="46C78F95" w14:textId="77777777" w:rsidTr="00D445E6">
        <w:tc>
          <w:tcPr>
            <w:tcW w:w="9885" w:type="dxa"/>
            <w:gridSpan w:val="3"/>
            <w:shd w:val="clear" w:color="auto" w:fill="000080"/>
          </w:tcPr>
          <w:p w14:paraId="3CC40383" w14:textId="77777777" w:rsidR="009F6281" w:rsidRDefault="00DC72AF">
            <w:r>
              <w:rPr>
                <w:b/>
              </w:rPr>
              <w:t>= {</w:t>
            </w:r>
          </w:p>
        </w:tc>
      </w:tr>
      <w:tr w:rsidR="009F6281" w14:paraId="47400365" w14:textId="77777777" w:rsidTr="00D445E6">
        <w:tc>
          <w:tcPr>
            <w:tcW w:w="9885" w:type="dxa"/>
            <w:gridSpan w:val="3"/>
          </w:tcPr>
          <w:p w14:paraId="70DC1C8B" w14:textId="77777777" w:rsidR="009F6281" w:rsidRDefault="00DC72AF">
            <w:r>
              <w:t>19u , 20u</w:t>
            </w:r>
          </w:p>
        </w:tc>
      </w:tr>
      <w:tr w:rsidR="009F6281" w14:paraId="0E10045B" w14:textId="77777777" w:rsidTr="00D445E6">
        <w:tc>
          <w:tcPr>
            <w:tcW w:w="9885" w:type="dxa"/>
            <w:gridSpan w:val="3"/>
            <w:shd w:val="clear" w:color="auto" w:fill="000080"/>
          </w:tcPr>
          <w:p w14:paraId="7DCF201D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35AD3F10" w14:textId="77777777" w:rsidTr="00D445E6">
        <w:tc>
          <w:tcPr>
            <w:tcW w:w="9885" w:type="dxa"/>
            <w:gridSpan w:val="3"/>
          </w:tcPr>
          <w:p w14:paraId="1783C870" w14:textId="77777777" w:rsidR="009F6281" w:rsidRDefault="00DC72AF">
            <w:r>
              <w:t>None.</w:t>
            </w:r>
          </w:p>
        </w:tc>
      </w:tr>
    </w:tbl>
    <w:p w14:paraId="52592280" w14:textId="729C11CF" w:rsidR="009F6281" w:rsidRDefault="00D445E6">
      <w:pPr>
        <w:pStyle w:val="Heading3"/>
      </w:pPr>
      <w:bookmarkStart w:id="56" w:name="_Toc144283728"/>
      <w:r w:rsidRPr="00D445E6">
        <w:t>scm_kau8ReleaseIdList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5"/>
        <w:gridCol w:w="3286"/>
        <w:gridCol w:w="3244"/>
      </w:tblGrid>
      <w:tr w:rsidR="009F6281" w14:paraId="7B291B4C" w14:textId="77777777" w:rsidTr="00997D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408D7299" w14:textId="77777777" w:rsidR="009F6281" w:rsidRDefault="00DC72AF">
            <w:r>
              <w:t>Type</w:t>
            </w:r>
          </w:p>
        </w:tc>
        <w:tc>
          <w:tcPr>
            <w:tcW w:w="3286" w:type="dxa"/>
          </w:tcPr>
          <w:p w14:paraId="0D723938" w14:textId="77777777" w:rsidR="009F6281" w:rsidRDefault="00DC72AF">
            <w:r>
              <w:t>Value</w:t>
            </w:r>
          </w:p>
        </w:tc>
        <w:tc>
          <w:tcPr>
            <w:tcW w:w="3244" w:type="dxa"/>
          </w:tcPr>
          <w:p w14:paraId="7209C074" w14:textId="77777777" w:rsidR="009F6281" w:rsidRDefault="009F6281"/>
        </w:tc>
      </w:tr>
      <w:tr w:rsidR="009F6281" w14:paraId="079B7E19" w14:textId="77777777" w:rsidTr="00997DCE">
        <w:tc>
          <w:tcPr>
            <w:tcW w:w="3355" w:type="dxa"/>
          </w:tcPr>
          <w:p w14:paraId="730927DF" w14:textId="77777777" w:rsidR="009F6281" w:rsidRDefault="00DC72AF">
            <w:r>
              <w:t>const u8CycleNumberType</w:t>
            </w:r>
          </w:p>
        </w:tc>
        <w:tc>
          <w:tcPr>
            <w:tcW w:w="6530" w:type="dxa"/>
            <w:gridSpan w:val="2"/>
          </w:tcPr>
          <w:p w14:paraId="414B7A31" w14:textId="77777777" w:rsidR="009F6281" w:rsidRDefault="00DC72AF">
            <w:r>
              <w:t>NA</w:t>
            </w:r>
          </w:p>
        </w:tc>
      </w:tr>
      <w:tr w:rsidR="009F6281" w14:paraId="2A2060BB" w14:textId="77777777" w:rsidTr="00997DCE">
        <w:tc>
          <w:tcPr>
            <w:tcW w:w="9885" w:type="dxa"/>
            <w:gridSpan w:val="3"/>
            <w:shd w:val="clear" w:color="auto" w:fill="000080"/>
          </w:tcPr>
          <w:p w14:paraId="734145D1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24466228" w14:textId="77777777" w:rsidTr="00997DCE">
        <w:tc>
          <w:tcPr>
            <w:tcW w:w="9885" w:type="dxa"/>
            <w:gridSpan w:val="3"/>
          </w:tcPr>
          <w:p w14:paraId="372BBEE0" w14:textId="77777777" w:rsidR="009F6281" w:rsidRDefault="00DC72AF">
            <w:r>
              <w:t>Release belt function position in the cycle library.</w:t>
            </w:r>
          </w:p>
        </w:tc>
      </w:tr>
      <w:tr w:rsidR="009F6281" w14:paraId="4878E809" w14:textId="77777777" w:rsidTr="00997DCE">
        <w:tc>
          <w:tcPr>
            <w:tcW w:w="9885" w:type="dxa"/>
            <w:gridSpan w:val="3"/>
            <w:shd w:val="clear" w:color="auto" w:fill="000080"/>
          </w:tcPr>
          <w:p w14:paraId="3B3056A6" w14:textId="77777777" w:rsidR="009F6281" w:rsidRDefault="00DC72AF">
            <w:r>
              <w:rPr>
                <w:b/>
              </w:rPr>
              <w:lastRenderedPageBreak/>
              <w:t>Definition</w:t>
            </w:r>
          </w:p>
        </w:tc>
      </w:tr>
      <w:tr w:rsidR="009F6281" w14:paraId="4B7AC46F" w14:textId="77777777" w:rsidTr="00997DCE">
        <w:tc>
          <w:tcPr>
            <w:tcW w:w="9885" w:type="dxa"/>
            <w:gridSpan w:val="3"/>
          </w:tcPr>
          <w:p w14:paraId="616A70EB" w14:textId="77777777" w:rsidR="009F6281" w:rsidRDefault="00DC72AF">
            <w:r>
              <w:t>const u8CycleNumberType scm_kau8ReleaseIdList[SCM_KU8_NUMBER_OF_RELEASE]</w:t>
            </w:r>
          </w:p>
        </w:tc>
      </w:tr>
      <w:tr w:rsidR="009F6281" w14:paraId="74F8E791" w14:textId="77777777" w:rsidTr="00997DCE">
        <w:tc>
          <w:tcPr>
            <w:tcW w:w="9885" w:type="dxa"/>
            <w:gridSpan w:val="3"/>
            <w:shd w:val="clear" w:color="auto" w:fill="000080"/>
          </w:tcPr>
          <w:p w14:paraId="3FCEA0BA" w14:textId="77777777" w:rsidR="009F6281" w:rsidRDefault="00DC72AF">
            <w:r>
              <w:rPr>
                <w:b/>
              </w:rPr>
              <w:t>= {</w:t>
            </w:r>
          </w:p>
        </w:tc>
      </w:tr>
      <w:tr w:rsidR="009F6281" w14:paraId="120CF2BB" w14:textId="77777777" w:rsidTr="00997DCE">
        <w:tc>
          <w:tcPr>
            <w:tcW w:w="9885" w:type="dxa"/>
            <w:gridSpan w:val="3"/>
          </w:tcPr>
          <w:p w14:paraId="0BD8AA61" w14:textId="77777777" w:rsidR="009F6281" w:rsidRDefault="00DC72AF">
            <w:r>
              <w:t>15u , 16u , 17u , 18u</w:t>
            </w:r>
          </w:p>
        </w:tc>
      </w:tr>
      <w:tr w:rsidR="009F6281" w14:paraId="4B9C770D" w14:textId="77777777" w:rsidTr="00997DCE">
        <w:tc>
          <w:tcPr>
            <w:tcW w:w="9885" w:type="dxa"/>
            <w:gridSpan w:val="3"/>
            <w:shd w:val="clear" w:color="auto" w:fill="000080"/>
          </w:tcPr>
          <w:p w14:paraId="15C898D9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4D45480F" w14:textId="77777777" w:rsidTr="00997DCE">
        <w:tc>
          <w:tcPr>
            <w:tcW w:w="9885" w:type="dxa"/>
            <w:gridSpan w:val="3"/>
          </w:tcPr>
          <w:p w14:paraId="4C900CBB" w14:textId="77777777" w:rsidR="009F6281" w:rsidRDefault="00DC72AF">
            <w:r>
              <w:t>None.</w:t>
            </w:r>
          </w:p>
        </w:tc>
      </w:tr>
    </w:tbl>
    <w:p w14:paraId="75EA5764" w14:textId="7F21D6E7" w:rsidR="009F6281" w:rsidRDefault="00997DCE">
      <w:pPr>
        <w:pStyle w:val="Heading3"/>
      </w:pPr>
      <w:bookmarkStart w:id="57" w:name="_Toc144283729"/>
      <w:r w:rsidRPr="00997DCE">
        <w:t>scm_kstDefautSystemContextValue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3279"/>
        <w:gridCol w:w="3262"/>
      </w:tblGrid>
      <w:tr w:rsidR="009F6281" w14:paraId="74B6F9DA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3A277F67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184F77CC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3BB39DBC" w14:textId="77777777" w:rsidR="009F6281" w:rsidRDefault="009F6281"/>
        </w:tc>
      </w:tr>
      <w:tr w:rsidR="009F6281" w14:paraId="16C9A571" w14:textId="77777777" w:rsidTr="009F6281">
        <w:tc>
          <w:tcPr>
            <w:tcW w:w="3355" w:type="dxa"/>
          </w:tcPr>
          <w:p w14:paraId="2A9C281E" w14:textId="77777777" w:rsidR="009F6281" w:rsidRDefault="00DC72AF">
            <w:r>
              <w:t>const SCM_stSystemContextType</w:t>
            </w:r>
          </w:p>
        </w:tc>
        <w:tc>
          <w:tcPr>
            <w:tcW w:w="6710" w:type="dxa"/>
            <w:gridSpan w:val="2"/>
          </w:tcPr>
          <w:p w14:paraId="43BBCD8E" w14:textId="77777777" w:rsidR="009F6281" w:rsidRDefault="00DC72AF">
            <w:r>
              <w:t>NA</w:t>
            </w:r>
          </w:p>
        </w:tc>
      </w:tr>
      <w:tr w:rsidR="009F6281" w14:paraId="3BE31362" w14:textId="77777777" w:rsidTr="009F6281">
        <w:tc>
          <w:tcPr>
            <w:tcW w:w="10065" w:type="dxa"/>
            <w:gridSpan w:val="3"/>
            <w:shd w:val="clear" w:color="auto" w:fill="000080"/>
          </w:tcPr>
          <w:p w14:paraId="50DCA642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6288E7ED" w14:textId="77777777" w:rsidTr="009F6281">
        <w:tc>
          <w:tcPr>
            <w:tcW w:w="10065" w:type="dxa"/>
            <w:gridSpan w:val="3"/>
          </w:tcPr>
          <w:p w14:paraId="116B758A" w14:textId="77777777" w:rsidR="009F6281" w:rsidRDefault="00DC72AF">
            <w:r>
              <w:t>Default value for system Context in case of recovery error.</w:t>
            </w:r>
          </w:p>
        </w:tc>
      </w:tr>
      <w:tr w:rsidR="009F6281" w14:paraId="76870398" w14:textId="77777777" w:rsidTr="009F6281">
        <w:tc>
          <w:tcPr>
            <w:tcW w:w="10065" w:type="dxa"/>
            <w:gridSpan w:val="3"/>
            <w:shd w:val="clear" w:color="auto" w:fill="000080"/>
          </w:tcPr>
          <w:p w14:paraId="3936632A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3D5DCF55" w14:textId="77777777" w:rsidTr="009F6281">
        <w:tc>
          <w:tcPr>
            <w:tcW w:w="10065" w:type="dxa"/>
            <w:gridSpan w:val="3"/>
          </w:tcPr>
          <w:p w14:paraId="34A1C70B" w14:textId="77777777" w:rsidR="009F6281" w:rsidRDefault="00DC72AF">
            <w:r>
              <w:t>const SCM_stSystemContextType scm_kstDefautSystemContextValue</w:t>
            </w:r>
          </w:p>
        </w:tc>
      </w:tr>
      <w:tr w:rsidR="009F6281" w14:paraId="1F639E57" w14:textId="77777777" w:rsidTr="009F6281">
        <w:tc>
          <w:tcPr>
            <w:tcW w:w="10065" w:type="dxa"/>
            <w:gridSpan w:val="3"/>
            <w:shd w:val="clear" w:color="auto" w:fill="000080"/>
          </w:tcPr>
          <w:p w14:paraId="52E7BDA7" w14:textId="77777777" w:rsidR="009F6281" w:rsidRDefault="00DC72AF">
            <w:r>
              <w:rPr>
                <w:b/>
              </w:rPr>
              <w:t>= {</w:t>
            </w:r>
          </w:p>
        </w:tc>
      </w:tr>
      <w:tr w:rsidR="009F6281" w14:paraId="59F57B8C" w14:textId="77777777" w:rsidTr="009F6281">
        <w:tc>
          <w:tcPr>
            <w:tcW w:w="10065" w:type="dxa"/>
            <w:gridSpan w:val="3"/>
          </w:tcPr>
          <w:p w14:paraId="4BBE2DF2" w14:textId="77777777" w:rsidR="009F6281" w:rsidRDefault="00DC72AF">
            <w:r>
              <w:t>0u , 0u , B_FALSE , KU8_NO_CYCLE , B_FALSE , KU8_MAX</w:t>
            </w:r>
          </w:p>
        </w:tc>
      </w:tr>
      <w:tr w:rsidR="009F6281" w14:paraId="20D4C06A" w14:textId="77777777" w:rsidTr="009F6281">
        <w:tc>
          <w:tcPr>
            <w:tcW w:w="10065" w:type="dxa"/>
            <w:gridSpan w:val="3"/>
            <w:shd w:val="clear" w:color="auto" w:fill="000080"/>
          </w:tcPr>
          <w:p w14:paraId="39919382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4D57C0E1" w14:textId="77777777" w:rsidTr="009F6281">
        <w:tc>
          <w:tcPr>
            <w:tcW w:w="10065" w:type="dxa"/>
            <w:gridSpan w:val="3"/>
          </w:tcPr>
          <w:p w14:paraId="1CE66259" w14:textId="77777777" w:rsidR="009F6281" w:rsidRDefault="00DC72AF">
            <w:r>
              <w:t>None.</w:t>
            </w:r>
          </w:p>
        </w:tc>
      </w:tr>
    </w:tbl>
    <w:p w14:paraId="3A8F5BB1" w14:textId="77777777" w:rsidR="009F6281" w:rsidRDefault="00DC72AF">
      <w:pPr>
        <w:pStyle w:val="Heading3"/>
      </w:pPr>
      <w:bookmarkStart w:id="58" w:name="_Toc144283730"/>
      <w:r>
        <w:t>SCM_stSystemContextType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3279"/>
        <w:gridCol w:w="3262"/>
      </w:tblGrid>
      <w:tr w:rsidR="009F6281" w14:paraId="747A0756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28BD7AFB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0823B552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5CEFBEDD" w14:textId="77777777" w:rsidR="009F6281" w:rsidRDefault="009F6281"/>
        </w:tc>
      </w:tr>
      <w:tr w:rsidR="009F6281" w14:paraId="75259B08" w14:textId="77777777" w:rsidTr="009F6281">
        <w:tc>
          <w:tcPr>
            <w:tcW w:w="3355" w:type="dxa"/>
          </w:tcPr>
          <w:p w14:paraId="08787365" w14:textId="77777777" w:rsidR="009F6281" w:rsidRDefault="00DC72AF">
            <w:r>
              <w:t xml:space="preserve"> SCM_stSystemContextType</w:t>
            </w:r>
          </w:p>
        </w:tc>
        <w:tc>
          <w:tcPr>
            <w:tcW w:w="6710" w:type="dxa"/>
            <w:gridSpan w:val="2"/>
          </w:tcPr>
          <w:p w14:paraId="0FEF94A1" w14:textId="77777777" w:rsidR="009F6281" w:rsidRDefault="00DC72AF">
            <w:r>
              <w:t>NA</w:t>
            </w:r>
          </w:p>
        </w:tc>
      </w:tr>
      <w:tr w:rsidR="009F6281" w14:paraId="6F1A2E66" w14:textId="77777777" w:rsidTr="009F6281">
        <w:tc>
          <w:tcPr>
            <w:tcW w:w="10065" w:type="dxa"/>
            <w:gridSpan w:val="3"/>
            <w:shd w:val="clear" w:color="auto" w:fill="000080"/>
          </w:tcPr>
          <w:p w14:paraId="3EB98B1A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0492A886" w14:textId="77777777" w:rsidTr="009F6281">
        <w:tc>
          <w:tcPr>
            <w:tcW w:w="10065" w:type="dxa"/>
            <w:gridSpan w:val="3"/>
          </w:tcPr>
          <w:p w14:paraId="5A72E39B" w14:textId="71E0519D" w:rsidR="009F6281" w:rsidRDefault="00440D18">
            <w:r w:rsidRPr="00440D18">
              <w:t>Variable used to store the current system context</w:t>
            </w:r>
          </w:p>
        </w:tc>
      </w:tr>
      <w:tr w:rsidR="009F6281" w14:paraId="08CB00DA" w14:textId="77777777" w:rsidTr="009F6281">
        <w:tc>
          <w:tcPr>
            <w:tcW w:w="10065" w:type="dxa"/>
            <w:gridSpan w:val="3"/>
            <w:shd w:val="clear" w:color="auto" w:fill="000080"/>
          </w:tcPr>
          <w:p w14:paraId="0957CFC9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7FFDFB5D" w14:textId="77777777" w:rsidTr="009F6281">
        <w:tc>
          <w:tcPr>
            <w:tcW w:w="10065" w:type="dxa"/>
            <w:gridSpan w:val="3"/>
          </w:tcPr>
          <w:p w14:paraId="6EEC72D3" w14:textId="77777777" w:rsidR="009F6281" w:rsidRDefault="00DC72AF">
            <w:r>
              <w:t>EXPORTED SCM_stSystemContextType SCM_stCurrentSystemContextContent</w:t>
            </w:r>
          </w:p>
        </w:tc>
      </w:tr>
    </w:tbl>
    <w:p w14:paraId="4DA12295" w14:textId="77777777" w:rsidR="009F6281" w:rsidRDefault="00DC72AF">
      <w:pPr>
        <w:pStyle w:val="Heading3"/>
      </w:pPr>
      <w:bookmarkStart w:id="59" w:name="_Toc144283731"/>
      <w:r>
        <w:t>scm_u16BatteryHysteresisThrs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9"/>
        <w:gridCol w:w="3304"/>
        <w:gridCol w:w="3282"/>
      </w:tblGrid>
      <w:tr w:rsidR="009F6281" w14:paraId="2BEB183D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39B89B73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7A306523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2DA4F22B" w14:textId="77777777" w:rsidR="009F6281" w:rsidRDefault="009F6281"/>
        </w:tc>
      </w:tr>
      <w:tr w:rsidR="009F6281" w14:paraId="058947E8" w14:textId="77777777" w:rsidTr="009F6281">
        <w:tc>
          <w:tcPr>
            <w:tcW w:w="3355" w:type="dxa"/>
          </w:tcPr>
          <w:p w14:paraId="750DB3F9" w14:textId="77777777" w:rsidR="009F6281" w:rsidRDefault="00DC72AF">
            <w:r>
              <w:t xml:space="preserve"> uint16</w:t>
            </w:r>
          </w:p>
        </w:tc>
        <w:tc>
          <w:tcPr>
            <w:tcW w:w="6710" w:type="dxa"/>
            <w:gridSpan w:val="2"/>
          </w:tcPr>
          <w:p w14:paraId="29BE532A" w14:textId="77777777" w:rsidR="009F6281" w:rsidRDefault="00DC72AF">
            <w:r>
              <w:t xml:space="preserve"> KU16_ZERO</w:t>
            </w:r>
          </w:p>
        </w:tc>
      </w:tr>
      <w:tr w:rsidR="009F6281" w14:paraId="300F97A0" w14:textId="77777777" w:rsidTr="009F6281">
        <w:tc>
          <w:tcPr>
            <w:tcW w:w="10065" w:type="dxa"/>
            <w:gridSpan w:val="3"/>
            <w:shd w:val="clear" w:color="auto" w:fill="000080"/>
          </w:tcPr>
          <w:p w14:paraId="7E9833FE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577D4150" w14:textId="77777777" w:rsidTr="009F6281">
        <w:tc>
          <w:tcPr>
            <w:tcW w:w="10065" w:type="dxa"/>
            <w:gridSpan w:val="3"/>
          </w:tcPr>
          <w:p w14:paraId="6138B4CF" w14:textId="77777777" w:rsidR="009F6281" w:rsidRDefault="00DC72AF">
            <w:r>
              <w:t>Local variable which holds the treshold for battery loss.</w:t>
            </w:r>
          </w:p>
        </w:tc>
      </w:tr>
      <w:tr w:rsidR="009F6281" w14:paraId="4FCF0E3D" w14:textId="77777777" w:rsidTr="009F6281">
        <w:tc>
          <w:tcPr>
            <w:tcW w:w="10065" w:type="dxa"/>
            <w:gridSpan w:val="3"/>
            <w:shd w:val="clear" w:color="auto" w:fill="000080"/>
          </w:tcPr>
          <w:p w14:paraId="7B3F8B47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3163761E" w14:textId="77777777" w:rsidTr="009F6281">
        <w:tc>
          <w:tcPr>
            <w:tcW w:w="10065" w:type="dxa"/>
            <w:gridSpan w:val="3"/>
          </w:tcPr>
          <w:p w14:paraId="55622648" w14:textId="77777777" w:rsidR="009F6281" w:rsidRDefault="00DC72AF">
            <w:r>
              <w:t>LOCAL uint16 scm_u16BatteryHysteresisThrs = KU16_ZERO</w:t>
            </w:r>
          </w:p>
        </w:tc>
      </w:tr>
      <w:tr w:rsidR="009F6281" w14:paraId="41741113" w14:textId="77777777" w:rsidTr="009F6281">
        <w:tc>
          <w:tcPr>
            <w:tcW w:w="10065" w:type="dxa"/>
            <w:gridSpan w:val="3"/>
            <w:shd w:val="clear" w:color="auto" w:fill="000080"/>
          </w:tcPr>
          <w:p w14:paraId="4FB72E32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09503E2E" w14:textId="77777777" w:rsidTr="009F6281">
        <w:tc>
          <w:tcPr>
            <w:tcW w:w="10065" w:type="dxa"/>
            <w:gridSpan w:val="3"/>
          </w:tcPr>
          <w:p w14:paraId="1CBFE8BC" w14:textId="77777777" w:rsidR="009F6281" w:rsidRDefault="00DC72AF">
            <w:r>
              <w:t>None.</w:t>
            </w:r>
          </w:p>
        </w:tc>
      </w:tr>
    </w:tbl>
    <w:p w14:paraId="666E21EE" w14:textId="77777777" w:rsidR="009F6281" w:rsidRDefault="00DC72AF">
      <w:pPr>
        <w:pStyle w:val="Heading3"/>
      </w:pPr>
      <w:bookmarkStart w:id="60" w:name="_Toc144283732"/>
      <w:r>
        <w:t>scm_u8IndexCurrentSystemContext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301"/>
        <w:gridCol w:w="3279"/>
      </w:tblGrid>
      <w:tr w:rsidR="009F6281" w14:paraId="37CA5456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2A18A2A5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0E245F19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2460FCAE" w14:textId="77777777" w:rsidR="009F6281" w:rsidRDefault="009F6281"/>
        </w:tc>
      </w:tr>
      <w:tr w:rsidR="009F6281" w14:paraId="2D593D80" w14:textId="77777777" w:rsidTr="009F6281">
        <w:tc>
          <w:tcPr>
            <w:tcW w:w="3355" w:type="dxa"/>
          </w:tcPr>
          <w:p w14:paraId="681238C3" w14:textId="77777777" w:rsidR="009F6281" w:rsidRDefault="00DC72AF">
            <w:r>
              <w:t xml:space="preserve"> uint8</w:t>
            </w:r>
          </w:p>
        </w:tc>
        <w:tc>
          <w:tcPr>
            <w:tcW w:w="6710" w:type="dxa"/>
            <w:gridSpan w:val="2"/>
          </w:tcPr>
          <w:p w14:paraId="1E1882A9" w14:textId="77777777" w:rsidR="009F6281" w:rsidRDefault="00DC72AF">
            <w:r>
              <w:t>NA</w:t>
            </w:r>
          </w:p>
        </w:tc>
      </w:tr>
      <w:tr w:rsidR="009F6281" w14:paraId="34CD81E3" w14:textId="77777777" w:rsidTr="009F6281">
        <w:tc>
          <w:tcPr>
            <w:tcW w:w="10065" w:type="dxa"/>
            <w:gridSpan w:val="3"/>
            <w:shd w:val="clear" w:color="auto" w:fill="000080"/>
          </w:tcPr>
          <w:p w14:paraId="53992281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58662227" w14:textId="77777777" w:rsidTr="009F6281">
        <w:tc>
          <w:tcPr>
            <w:tcW w:w="10065" w:type="dxa"/>
            <w:gridSpan w:val="3"/>
          </w:tcPr>
          <w:p w14:paraId="4AFC9ED5" w14:textId="77777777" w:rsidR="009F6281" w:rsidRDefault="00DC72AF">
            <w:r>
              <w:t>Local variable which indicates which NvM block of system context is currently used.</w:t>
            </w:r>
          </w:p>
        </w:tc>
      </w:tr>
      <w:tr w:rsidR="009F6281" w14:paraId="6374C712" w14:textId="77777777" w:rsidTr="009F6281">
        <w:tc>
          <w:tcPr>
            <w:tcW w:w="10065" w:type="dxa"/>
            <w:gridSpan w:val="3"/>
            <w:shd w:val="clear" w:color="auto" w:fill="000080"/>
          </w:tcPr>
          <w:p w14:paraId="613904AA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081B53C6" w14:textId="77777777" w:rsidTr="009F6281">
        <w:tc>
          <w:tcPr>
            <w:tcW w:w="10065" w:type="dxa"/>
            <w:gridSpan w:val="3"/>
          </w:tcPr>
          <w:p w14:paraId="1205EB2A" w14:textId="77777777" w:rsidR="009F6281" w:rsidRDefault="00DC72AF">
            <w:r>
              <w:t>LOCAL uint8 scm_u8IndexCurrentSystemContext</w:t>
            </w:r>
          </w:p>
        </w:tc>
      </w:tr>
      <w:tr w:rsidR="009F6281" w14:paraId="3833EE07" w14:textId="77777777" w:rsidTr="009F6281">
        <w:tc>
          <w:tcPr>
            <w:tcW w:w="10065" w:type="dxa"/>
            <w:gridSpan w:val="3"/>
            <w:shd w:val="clear" w:color="auto" w:fill="000080"/>
          </w:tcPr>
          <w:p w14:paraId="1B69782C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0552951C" w14:textId="77777777" w:rsidTr="009F6281">
        <w:tc>
          <w:tcPr>
            <w:tcW w:w="10065" w:type="dxa"/>
            <w:gridSpan w:val="3"/>
          </w:tcPr>
          <w:p w14:paraId="3B3F454E" w14:textId="77777777" w:rsidR="009F6281" w:rsidRDefault="00DC72AF">
            <w:r>
              <w:t>None.</w:t>
            </w:r>
          </w:p>
        </w:tc>
      </w:tr>
    </w:tbl>
    <w:p w14:paraId="4C2F097F" w14:textId="77777777" w:rsidR="009F6281" w:rsidRDefault="00DC72AF">
      <w:pPr>
        <w:pStyle w:val="Heading3"/>
      </w:pPr>
      <w:bookmarkStart w:id="61" w:name="_Toc144283733"/>
      <w:r>
        <w:t>scm_u8LastPreparedIndex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8"/>
        <w:gridCol w:w="3303"/>
        <w:gridCol w:w="3284"/>
      </w:tblGrid>
      <w:tr w:rsidR="009F6281" w14:paraId="72057E64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438C1B10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70F70B0D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506FF48C" w14:textId="77777777" w:rsidR="009F6281" w:rsidRDefault="009F6281"/>
        </w:tc>
      </w:tr>
      <w:tr w:rsidR="009F6281" w14:paraId="30CAFE40" w14:textId="77777777" w:rsidTr="009F6281">
        <w:tc>
          <w:tcPr>
            <w:tcW w:w="3355" w:type="dxa"/>
          </w:tcPr>
          <w:p w14:paraId="57CEB2DF" w14:textId="77777777" w:rsidR="009F6281" w:rsidRDefault="00DC72AF">
            <w:r>
              <w:t xml:space="preserve"> uint8</w:t>
            </w:r>
          </w:p>
        </w:tc>
        <w:tc>
          <w:tcPr>
            <w:tcW w:w="6710" w:type="dxa"/>
            <w:gridSpan w:val="2"/>
          </w:tcPr>
          <w:p w14:paraId="2FB0E842" w14:textId="77777777" w:rsidR="009F6281" w:rsidRDefault="00DC72AF">
            <w:r>
              <w:t xml:space="preserve"> KU8_ZERO</w:t>
            </w:r>
          </w:p>
        </w:tc>
      </w:tr>
      <w:tr w:rsidR="009F6281" w14:paraId="72AEA403" w14:textId="77777777" w:rsidTr="009F6281">
        <w:tc>
          <w:tcPr>
            <w:tcW w:w="10065" w:type="dxa"/>
            <w:gridSpan w:val="3"/>
            <w:shd w:val="clear" w:color="auto" w:fill="000080"/>
          </w:tcPr>
          <w:p w14:paraId="7688A1A8" w14:textId="77777777" w:rsidR="009F6281" w:rsidRDefault="00DC72AF">
            <w:r>
              <w:rPr>
                <w:b/>
              </w:rPr>
              <w:lastRenderedPageBreak/>
              <w:t>Description</w:t>
            </w:r>
          </w:p>
        </w:tc>
      </w:tr>
      <w:tr w:rsidR="009F6281" w14:paraId="42962D22" w14:textId="77777777" w:rsidTr="009F6281">
        <w:tc>
          <w:tcPr>
            <w:tcW w:w="10065" w:type="dxa"/>
            <w:gridSpan w:val="3"/>
          </w:tcPr>
          <w:p w14:paraId="30D6FC34" w14:textId="77777777" w:rsidR="009F6281" w:rsidRDefault="00DC72AF">
            <w:r>
              <w:t>Local variable which indicates which NvM block of system context was last used.</w:t>
            </w:r>
          </w:p>
        </w:tc>
      </w:tr>
      <w:tr w:rsidR="009F6281" w14:paraId="550C03F2" w14:textId="77777777" w:rsidTr="009F6281">
        <w:tc>
          <w:tcPr>
            <w:tcW w:w="10065" w:type="dxa"/>
            <w:gridSpan w:val="3"/>
            <w:shd w:val="clear" w:color="auto" w:fill="000080"/>
          </w:tcPr>
          <w:p w14:paraId="164E4DD1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2944F2A8" w14:textId="77777777" w:rsidTr="009F6281">
        <w:tc>
          <w:tcPr>
            <w:tcW w:w="10065" w:type="dxa"/>
            <w:gridSpan w:val="3"/>
          </w:tcPr>
          <w:p w14:paraId="49003D85" w14:textId="77777777" w:rsidR="009F6281" w:rsidRDefault="00DC72AF">
            <w:r>
              <w:t>LOCAL uint8 scm_u8LastPreparedIndex = KU8_ZERO</w:t>
            </w:r>
          </w:p>
        </w:tc>
      </w:tr>
      <w:tr w:rsidR="009F6281" w14:paraId="7558B317" w14:textId="77777777" w:rsidTr="009F6281">
        <w:tc>
          <w:tcPr>
            <w:tcW w:w="10065" w:type="dxa"/>
            <w:gridSpan w:val="3"/>
            <w:shd w:val="clear" w:color="auto" w:fill="000080"/>
          </w:tcPr>
          <w:p w14:paraId="551DDA9E" w14:textId="77777777" w:rsidR="009F6281" w:rsidRDefault="00DC72AF">
            <w:r>
              <w:rPr>
                <w:b/>
              </w:rPr>
              <w:t>Remarks</w:t>
            </w:r>
          </w:p>
        </w:tc>
      </w:tr>
      <w:tr w:rsidR="009F6281" w14:paraId="0C351BBD" w14:textId="77777777" w:rsidTr="009F6281">
        <w:tc>
          <w:tcPr>
            <w:tcW w:w="10065" w:type="dxa"/>
            <w:gridSpan w:val="3"/>
          </w:tcPr>
          <w:p w14:paraId="66DB756F" w14:textId="77777777" w:rsidR="009F6281" w:rsidRDefault="00DC72AF">
            <w:r>
              <w:t>None.</w:t>
            </w:r>
          </w:p>
        </w:tc>
      </w:tr>
    </w:tbl>
    <w:p w14:paraId="6C75D12A" w14:textId="77777777" w:rsidR="009F6281" w:rsidRDefault="00DC72AF">
      <w:pPr>
        <w:pStyle w:val="Heading3"/>
      </w:pPr>
      <w:bookmarkStart w:id="62" w:name="_Toc144283734"/>
      <w:r>
        <w:t>SCM_u8SystemContextReallocationStatus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2"/>
        <w:gridCol w:w="3329"/>
        <w:gridCol w:w="3284"/>
      </w:tblGrid>
      <w:tr w:rsidR="009F6281" w14:paraId="2225187B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7EE6183D" w14:textId="77777777" w:rsidR="009F6281" w:rsidRDefault="00DC72AF">
            <w:r>
              <w:t>Type</w:t>
            </w:r>
          </w:p>
        </w:tc>
        <w:tc>
          <w:tcPr>
            <w:tcW w:w="3355" w:type="dxa"/>
          </w:tcPr>
          <w:p w14:paraId="5C3CD039" w14:textId="77777777" w:rsidR="009F6281" w:rsidRDefault="00DC72AF">
            <w:r>
              <w:t>Value</w:t>
            </w:r>
          </w:p>
        </w:tc>
        <w:tc>
          <w:tcPr>
            <w:tcW w:w="3355" w:type="dxa"/>
          </w:tcPr>
          <w:p w14:paraId="240D027C" w14:textId="77777777" w:rsidR="009F6281" w:rsidRDefault="009F6281"/>
        </w:tc>
      </w:tr>
      <w:tr w:rsidR="009F6281" w14:paraId="0DA8C3A2" w14:textId="77777777" w:rsidTr="009F6281">
        <w:tc>
          <w:tcPr>
            <w:tcW w:w="3355" w:type="dxa"/>
          </w:tcPr>
          <w:p w14:paraId="0428DA77" w14:textId="77777777" w:rsidR="009F6281" w:rsidRDefault="00DC72AF">
            <w:r>
              <w:t xml:space="preserve"> uint8</w:t>
            </w:r>
          </w:p>
        </w:tc>
        <w:tc>
          <w:tcPr>
            <w:tcW w:w="6710" w:type="dxa"/>
            <w:gridSpan w:val="2"/>
          </w:tcPr>
          <w:p w14:paraId="2E51A80D" w14:textId="77777777" w:rsidR="009F6281" w:rsidRDefault="00DC72AF">
            <w:r>
              <w:t xml:space="preserve"> KU8_REALLOCATION_FINISHED</w:t>
            </w:r>
          </w:p>
        </w:tc>
      </w:tr>
      <w:tr w:rsidR="009F6281" w14:paraId="419846A6" w14:textId="77777777" w:rsidTr="009F6281">
        <w:tc>
          <w:tcPr>
            <w:tcW w:w="10065" w:type="dxa"/>
            <w:gridSpan w:val="3"/>
            <w:shd w:val="clear" w:color="auto" w:fill="000080"/>
          </w:tcPr>
          <w:p w14:paraId="1E65C737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34B1A6DE" w14:textId="77777777" w:rsidTr="009F6281">
        <w:tc>
          <w:tcPr>
            <w:tcW w:w="10065" w:type="dxa"/>
            <w:gridSpan w:val="3"/>
          </w:tcPr>
          <w:p w14:paraId="09DB1497" w14:textId="5D2ECFBA" w:rsidR="009F6281" w:rsidRDefault="0064732D">
            <w:r w:rsidRPr="0064732D">
              <w:t>Variable used to store system context reallocation status</w:t>
            </w:r>
          </w:p>
        </w:tc>
      </w:tr>
      <w:tr w:rsidR="009F6281" w14:paraId="34832767" w14:textId="77777777" w:rsidTr="009F6281">
        <w:tc>
          <w:tcPr>
            <w:tcW w:w="10065" w:type="dxa"/>
            <w:gridSpan w:val="3"/>
            <w:shd w:val="clear" w:color="auto" w:fill="000080"/>
          </w:tcPr>
          <w:p w14:paraId="1E5B6D77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4C9F14AD" w14:textId="77777777" w:rsidTr="009F6281">
        <w:tc>
          <w:tcPr>
            <w:tcW w:w="10065" w:type="dxa"/>
            <w:gridSpan w:val="3"/>
          </w:tcPr>
          <w:p w14:paraId="268B6499" w14:textId="77777777" w:rsidR="009F6281" w:rsidRDefault="00DC72AF">
            <w:r>
              <w:t>EXPORTED uint8 SCM_u8SystemContextReallocationStatus = KU8_REALLOCATION_FINISHED</w:t>
            </w:r>
          </w:p>
        </w:tc>
      </w:tr>
    </w:tbl>
    <w:p w14:paraId="0DE91B8D" w14:textId="77777777" w:rsidR="009F6281" w:rsidRDefault="00DC72AF">
      <w:r>
        <w:t xml:space="preserve"> </w:t>
      </w:r>
    </w:p>
    <w:p w14:paraId="42D29683" w14:textId="77777777" w:rsidR="009F6281" w:rsidRDefault="00DC72AF">
      <w:pPr>
        <w:pStyle w:val="Heading2"/>
      </w:pPr>
      <w:bookmarkStart w:id="63" w:name="_Toc144283735"/>
      <w:r>
        <w:t>Macros</w:t>
      </w:r>
      <w:bookmarkEnd w:id="63"/>
    </w:p>
    <w:p w14:paraId="23E4F276" w14:textId="77777777" w:rsidR="009F6281" w:rsidRDefault="00DC72AF">
      <w:pPr>
        <w:pStyle w:val="Heading3"/>
      </w:pPr>
      <w:bookmarkStart w:id="64" w:name="_Toc144283736"/>
      <w:r>
        <w:t>KU32_DELAY_SYSTEM_CONTEXT_STORAGE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0"/>
        <w:gridCol w:w="3255"/>
      </w:tblGrid>
      <w:tr w:rsidR="009F6281" w14:paraId="7774E7E3" w14:textId="77777777" w:rsidTr="009F62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21366EAA" w14:textId="77777777" w:rsidR="009F6281" w:rsidRDefault="00DC72AF">
            <w:bookmarkStart w:id="65" w:name="_Hlk143858763"/>
            <w:r>
              <w:t>Name</w:t>
            </w:r>
          </w:p>
        </w:tc>
        <w:tc>
          <w:tcPr>
            <w:tcW w:w="3355" w:type="dxa"/>
          </w:tcPr>
          <w:p w14:paraId="40402269" w14:textId="77777777" w:rsidR="009F6281" w:rsidRDefault="00DC72AF">
            <w:r>
              <w:t>Value</w:t>
            </w:r>
          </w:p>
        </w:tc>
      </w:tr>
      <w:tr w:rsidR="009F6281" w14:paraId="3F7AB55D" w14:textId="77777777" w:rsidTr="009F6281">
        <w:tc>
          <w:tcPr>
            <w:tcW w:w="6710" w:type="dxa"/>
          </w:tcPr>
          <w:p w14:paraId="5AF0F62F" w14:textId="77777777" w:rsidR="009F6281" w:rsidRDefault="00DC72AF">
            <w:r>
              <w:t>KU32_DELAY_SYSTEM_CONTEXT_STORAGE</w:t>
            </w:r>
          </w:p>
        </w:tc>
        <w:tc>
          <w:tcPr>
            <w:tcW w:w="3355" w:type="dxa"/>
          </w:tcPr>
          <w:p w14:paraId="692159B0" w14:textId="77777777" w:rsidR="009F6281" w:rsidRDefault="00DC72AF">
            <w:r>
              <w:t>((uint32)1)</w:t>
            </w:r>
          </w:p>
        </w:tc>
      </w:tr>
      <w:tr w:rsidR="009F6281" w14:paraId="699797CF" w14:textId="77777777" w:rsidTr="009F6281">
        <w:tc>
          <w:tcPr>
            <w:tcW w:w="10065" w:type="dxa"/>
            <w:gridSpan w:val="2"/>
            <w:shd w:val="clear" w:color="auto" w:fill="000080"/>
          </w:tcPr>
          <w:p w14:paraId="618C975C" w14:textId="77777777" w:rsidR="009F6281" w:rsidRDefault="00DC72AF">
            <w:r>
              <w:rPr>
                <w:b/>
              </w:rPr>
              <w:t>Definition</w:t>
            </w:r>
          </w:p>
        </w:tc>
      </w:tr>
      <w:tr w:rsidR="009F6281" w14:paraId="7CC63331" w14:textId="77777777" w:rsidTr="009F6281">
        <w:tc>
          <w:tcPr>
            <w:tcW w:w="10065" w:type="dxa"/>
            <w:gridSpan w:val="2"/>
          </w:tcPr>
          <w:p w14:paraId="77A7D5E9" w14:textId="77777777" w:rsidR="009F6281" w:rsidRDefault="00DC72AF">
            <w:r>
              <w:t>#define KU32_DELAY_SYSTEM_CONTEXT_STORAGE ((uint32)1)</w:t>
            </w:r>
          </w:p>
        </w:tc>
      </w:tr>
      <w:tr w:rsidR="009F6281" w14:paraId="4EF3F90A" w14:textId="77777777" w:rsidTr="009F6281">
        <w:tc>
          <w:tcPr>
            <w:tcW w:w="10065" w:type="dxa"/>
            <w:gridSpan w:val="2"/>
            <w:shd w:val="clear" w:color="auto" w:fill="000080"/>
          </w:tcPr>
          <w:p w14:paraId="5AA6E033" w14:textId="77777777" w:rsidR="009F6281" w:rsidRDefault="00DC72AF">
            <w:r>
              <w:rPr>
                <w:b/>
              </w:rPr>
              <w:t>Description</w:t>
            </w:r>
          </w:p>
        </w:tc>
      </w:tr>
      <w:tr w:rsidR="009F6281" w14:paraId="7686CBC0" w14:textId="77777777" w:rsidTr="009F6281">
        <w:tc>
          <w:tcPr>
            <w:tcW w:w="10065" w:type="dxa"/>
            <w:gridSpan w:val="2"/>
          </w:tcPr>
          <w:p w14:paraId="00A5DFC9" w14:textId="4811F968" w:rsidR="009F6281" w:rsidRDefault="00FE6087">
            <w:r w:rsidRPr="00FE6087">
              <w:t>Value for system context storage delay</w:t>
            </w:r>
          </w:p>
        </w:tc>
      </w:tr>
    </w:tbl>
    <w:bookmarkEnd w:id="65"/>
    <w:p w14:paraId="2C438BA0" w14:textId="77777777" w:rsidR="009F6281" w:rsidRDefault="00DC72AF">
      <w:r>
        <w:t xml:space="preserve"> </w:t>
      </w:r>
    </w:p>
    <w:p w14:paraId="4497E252" w14:textId="7A9CE169" w:rsidR="00F73539" w:rsidRDefault="00F73539">
      <w:pPr>
        <w:pStyle w:val="Heading3"/>
      </w:pPr>
      <w:bookmarkStart w:id="66" w:name="_Toc144283737"/>
      <w:r w:rsidRPr="00F73539">
        <w:t>KU32_KL30_MUL_FACTOR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0"/>
        <w:gridCol w:w="3295"/>
      </w:tblGrid>
      <w:tr w:rsidR="00F73539" w14:paraId="6C6C06BC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53A9176B" w14:textId="77777777" w:rsidR="00F73539" w:rsidRDefault="00F73539" w:rsidP="00B40121">
            <w:r>
              <w:t>Name</w:t>
            </w:r>
          </w:p>
        </w:tc>
        <w:tc>
          <w:tcPr>
            <w:tcW w:w="3355" w:type="dxa"/>
          </w:tcPr>
          <w:p w14:paraId="18F43A44" w14:textId="77777777" w:rsidR="00F73539" w:rsidRDefault="00F73539" w:rsidP="00B40121">
            <w:r>
              <w:t>Value</w:t>
            </w:r>
          </w:p>
        </w:tc>
      </w:tr>
      <w:tr w:rsidR="00F73539" w14:paraId="356B172E" w14:textId="77777777" w:rsidTr="00B40121">
        <w:tc>
          <w:tcPr>
            <w:tcW w:w="6710" w:type="dxa"/>
          </w:tcPr>
          <w:p w14:paraId="074B57CE" w14:textId="27D6D5C0" w:rsidR="00F73539" w:rsidRDefault="00F73539" w:rsidP="00B40121">
            <w:r w:rsidRPr="00F73539">
              <w:t>KU32_KL30_MUL_FACTOR</w:t>
            </w:r>
          </w:p>
        </w:tc>
        <w:tc>
          <w:tcPr>
            <w:tcW w:w="3355" w:type="dxa"/>
          </w:tcPr>
          <w:p w14:paraId="707436E6" w14:textId="467259B8" w:rsidR="00F73539" w:rsidRDefault="00F73539" w:rsidP="00B40121">
            <w:r w:rsidRPr="00F73539">
              <w:t>((uint32)6 * (uint32)5000)</w:t>
            </w:r>
          </w:p>
        </w:tc>
      </w:tr>
      <w:tr w:rsidR="00F73539" w14:paraId="0AF677DD" w14:textId="77777777" w:rsidTr="00B40121">
        <w:tc>
          <w:tcPr>
            <w:tcW w:w="10065" w:type="dxa"/>
            <w:gridSpan w:val="2"/>
            <w:shd w:val="clear" w:color="auto" w:fill="000080"/>
          </w:tcPr>
          <w:p w14:paraId="686522D7" w14:textId="77777777" w:rsidR="00F73539" w:rsidRDefault="00F73539" w:rsidP="00B40121">
            <w:r>
              <w:rPr>
                <w:b/>
              </w:rPr>
              <w:t>Definition</w:t>
            </w:r>
          </w:p>
        </w:tc>
      </w:tr>
      <w:tr w:rsidR="00F73539" w14:paraId="204ABC80" w14:textId="77777777" w:rsidTr="00B40121">
        <w:tc>
          <w:tcPr>
            <w:tcW w:w="10065" w:type="dxa"/>
            <w:gridSpan w:val="2"/>
          </w:tcPr>
          <w:p w14:paraId="2C610006" w14:textId="1F65AF1E" w:rsidR="00F73539" w:rsidRDefault="00F73539" w:rsidP="00B40121">
            <w:r w:rsidRPr="00F73539">
              <w:t>#define KU32_KL30_MUL_FACTOR                    ((uint32)6 * (uint32)5000)</w:t>
            </w:r>
          </w:p>
        </w:tc>
      </w:tr>
      <w:tr w:rsidR="00F73539" w14:paraId="7E1690EF" w14:textId="77777777" w:rsidTr="00B40121">
        <w:tc>
          <w:tcPr>
            <w:tcW w:w="10065" w:type="dxa"/>
            <w:gridSpan w:val="2"/>
            <w:shd w:val="clear" w:color="auto" w:fill="000080"/>
          </w:tcPr>
          <w:p w14:paraId="6E2E3790" w14:textId="77777777" w:rsidR="00F73539" w:rsidRDefault="00F73539" w:rsidP="00B40121">
            <w:r>
              <w:rPr>
                <w:b/>
              </w:rPr>
              <w:t>Description</w:t>
            </w:r>
          </w:p>
        </w:tc>
      </w:tr>
      <w:tr w:rsidR="00F73539" w14:paraId="543B4B41" w14:textId="77777777" w:rsidTr="00B40121">
        <w:tc>
          <w:tcPr>
            <w:tcW w:w="10065" w:type="dxa"/>
            <w:gridSpan w:val="2"/>
          </w:tcPr>
          <w:p w14:paraId="42C32A51" w14:textId="09BB4A63" w:rsidR="00F73539" w:rsidRDefault="00F73539" w:rsidP="00B40121">
            <w:r w:rsidRPr="00F73539">
              <w:t>KL30 &amp; KL30bg multiply factor to be applied on voltage threshold parameters to convert from mV into 10 bits ADC raw format.</w:t>
            </w:r>
          </w:p>
        </w:tc>
      </w:tr>
    </w:tbl>
    <w:p w14:paraId="2EBC1D15" w14:textId="77777777" w:rsidR="00F73539" w:rsidRPr="00F73539" w:rsidRDefault="00F73539" w:rsidP="00F73539"/>
    <w:p w14:paraId="71217088" w14:textId="4C17E7CA" w:rsidR="00F73539" w:rsidRDefault="00F73539">
      <w:pPr>
        <w:pStyle w:val="Heading3"/>
      </w:pPr>
      <w:bookmarkStart w:id="67" w:name="_Toc144283738"/>
      <w:r w:rsidRPr="00F73539">
        <w:t>KU32_KL30_DIV_FACTOR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8"/>
        <w:gridCol w:w="3287"/>
      </w:tblGrid>
      <w:tr w:rsidR="00F73539" w14:paraId="5B8621D6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5767671F" w14:textId="77777777" w:rsidR="00F73539" w:rsidRDefault="00F73539" w:rsidP="00B40121">
            <w:r>
              <w:t>Name</w:t>
            </w:r>
          </w:p>
        </w:tc>
        <w:tc>
          <w:tcPr>
            <w:tcW w:w="3355" w:type="dxa"/>
          </w:tcPr>
          <w:p w14:paraId="34EBF797" w14:textId="77777777" w:rsidR="00F73539" w:rsidRDefault="00F73539" w:rsidP="00B40121">
            <w:r>
              <w:t>Value</w:t>
            </w:r>
          </w:p>
        </w:tc>
      </w:tr>
      <w:tr w:rsidR="00F73539" w14:paraId="29765258" w14:textId="77777777" w:rsidTr="00B40121">
        <w:tc>
          <w:tcPr>
            <w:tcW w:w="6710" w:type="dxa"/>
          </w:tcPr>
          <w:p w14:paraId="43CD019B" w14:textId="4D3D8507" w:rsidR="00F73539" w:rsidRDefault="00F73539" w:rsidP="00B40121">
            <w:r w:rsidRPr="00F73539">
              <w:t>KU32_KL30_DIV_FACTOR</w:t>
            </w:r>
          </w:p>
        </w:tc>
        <w:tc>
          <w:tcPr>
            <w:tcW w:w="3355" w:type="dxa"/>
          </w:tcPr>
          <w:p w14:paraId="2AC3829C" w14:textId="6D86D6BE" w:rsidR="00F73539" w:rsidRDefault="00F73539" w:rsidP="00B40121">
            <w:r w:rsidRPr="00F73539">
              <w:t>((uint32) 1024)</w:t>
            </w:r>
          </w:p>
        </w:tc>
      </w:tr>
      <w:tr w:rsidR="00F73539" w14:paraId="672B2096" w14:textId="77777777" w:rsidTr="00B40121">
        <w:tc>
          <w:tcPr>
            <w:tcW w:w="10065" w:type="dxa"/>
            <w:gridSpan w:val="2"/>
            <w:shd w:val="clear" w:color="auto" w:fill="000080"/>
          </w:tcPr>
          <w:p w14:paraId="3B41D23C" w14:textId="77777777" w:rsidR="00F73539" w:rsidRDefault="00F73539" w:rsidP="00B40121">
            <w:r>
              <w:rPr>
                <w:b/>
              </w:rPr>
              <w:t>Definition</w:t>
            </w:r>
          </w:p>
        </w:tc>
      </w:tr>
      <w:tr w:rsidR="00F73539" w14:paraId="6E4A8262" w14:textId="77777777" w:rsidTr="00B40121">
        <w:tc>
          <w:tcPr>
            <w:tcW w:w="10065" w:type="dxa"/>
            <w:gridSpan w:val="2"/>
          </w:tcPr>
          <w:p w14:paraId="7C8DFDB2" w14:textId="0729DC66" w:rsidR="00F73539" w:rsidRDefault="00F73539" w:rsidP="00B40121">
            <w:r w:rsidRPr="00F73539">
              <w:t>#define KU32_KL30_DIV_FACTOR                    ((uint32) 1024)</w:t>
            </w:r>
          </w:p>
        </w:tc>
      </w:tr>
      <w:tr w:rsidR="00F73539" w14:paraId="262A728E" w14:textId="77777777" w:rsidTr="00B40121">
        <w:tc>
          <w:tcPr>
            <w:tcW w:w="10065" w:type="dxa"/>
            <w:gridSpan w:val="2"/>
            <w:shd w:val="clear" w:color="auto" w:fill="000080"/>
          </w:tcPr>
          <w:p w14:paraId="3B78D905" w14:textId="77777777" w:rsidR="00F73539" w:rsidRDefault="00F73539" w:rsidP="00B40121">
            <w:r>
              <w:rPr>
                <w:b/>
              </w:rPr>
              <w:t>Description</w:t>
            </w:r>
          </w:p>
        </w:tc>
      </w:tr>
      <w:tr w:rsidR="00F73539" w14:paraId="5E7CF918" w14:textId="77777777" w:rsidTr="00B40121">
        <w:tc>
          <w:tcPr>
            <w:tcW w:w="10065" w:type="dxa"/>
            <w:gridSpan w:val="2"/>
          </w:tcPr>
          <w:p w14:paraId="45796DFA" w14:textId="51F4DBA3" w:rsidR="00F73539" w:rsidRDefault="00F73539" w:rsidP="00B40121">
            <w:r w:rsidRPr="00F73539">
              <w:t>KL30 &amp; KL30bg divide factor to be applied on voltage threshold parameters to convert from mV into 10 bits ADC raw format.</w:t>
            </w:r>
          </w:p>
        </w:tc>
      </w:tr>
    </w:tbl>
    <w:p w14:paraId="7E066BED" w14:textId="77777777" w:rsidR="00F73539" w:rsidRPr="00F73539" w:rsidRDefault="00F73539" w:rsidP="00F73539"/>
    <w:p w14:paraId="229D1A6A" w14:textId="05E1B6DC" w:rsidR="00583A63" w:rsidRDefault="00583A63">
      <w:pPr>
        <w:pStyle w:val="Heading3"/>
      </w:pPr>
      <w:bookmarkStart w:id="68" w:name="_Toc144283739"/>
      <w:r w:rsidRPr="00583A63">
        <w:t>KU8_SYSTEM_CONTEXT_BLOCK_ID_0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1"/>
        <w:gridCol w:w="3264"/>
      </w:tblGrid>
      <w:tr w:rsidR="00EB1D1F" w14:paraId="5A7E2D68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57B2DA14" w14:textId="77777777" w:rsidR="00EB1D1F" w:rsidRDefault="00EB1D1F" w:rsidP="00B40121">
            <w:r>
              <w:t>Name</w:t>
            </w:r>
          </w:p>
        </w:tc>
        <w:tc>
          <w:tcPr>
            <w:tcW w:w="3355" w:type="dxa"/>
          </w:tcPr>
          <w:p w14:paraId="03652662" w14:textId="77777777" w:rsidR="00EB1D1F" w:rsidRDefault="00EB1D1F" w:rsidP="00B40121">
            <w:r>
              <w:t>Value</w:t>
            </w:r>
          </w:p>
        </w:tc>
      </w:tr>
      <w:tr w:rsidR="00EB1D1F" w14:paraId="72DC770D" w14:textId="77777777" w:rsidTr="00B40121">
        <w:tc>
          <w:tcPr>
            <w:tcW w:w="6710" w:type="dxa"/>
          </w:tcPr>
          <w:p w14:paraId="35A0C446" w14:textId="3B16741E" w:rsidR="00EB1D1F" w:rsidRDefault="00EB1D1F" w:rsidP="00B40121">
            <w:r w:rsidRPr="00EB1D1F">
              <w:t>KU8_SYSTEM_CONTEXT_BLOCK_ID_0</w:t>
            </w:r>
          </w:p>
        </w:tc>
        <w:tc>
          <w:tcPr>
            <w:tcW w:w="3355" w:type="dxa"/>
          </w:tcPr>
          <w:p w14:paraId="739694EE" w14:textId="4E795DC7" w:rsidR="00EB1D1F" w:rsidRDefault="00EB1D1F" w:rsidP="00B40121">
            <w:r w:rsidRPr="00EB1D1F">
              <w:t>((uint8) 0)</w:t>
            </w:r>
          </w:p>
        </w:tc>
      </w:tr>
      <w:tr w:rsidR="00EB1D1F" w14:paraId="6442260C" w14:textId="77777777" w:rsidTr="00B40121">
        <w:tc>
          <w:tcPr>
            <w:tcW w:w="10065" w:type="dxa"/>
            <w:gridSpan w:val="2"/>
            <w:shd w:val="clear" w:color="auto" w:fill="000080"/>
          </w:tcPr>
          <w:p w14:paraId="0ED03306" w14:textId="77777777" w:rsidR="00EB1D1F" w:rsidRDefault="00EB1D1F" w:rsidP="00B40121">
            <w:r>
              <w:rPr>
                <w:b/>
              </w:rPr>
              <w:lastRenderedPageBreak/>
              <w:t>Definition</w:t>
            </w:r>
          </w:p>
        </w:tc>
      </w:tr>
      <w:tr w:rsidR="00EB1D1F" w14:paraId="090200E9" w14:textId="77777777" w:rsidTr="00B40121">
        <w:tc>
          <w:tcPr>
            <w:tcW w:w="10065" w:type="dxa"/>
            <w:gridSpan w:val="2"/>
          </w:tcPr>
          <w:p w14:paraId="58BA9564" w14:textId="40E9C523" w:rsidR="00EB1D1F" w:rsidRDefault="00EB1D1F" w:rsidP="00B40121">
            <w:r w:rsidRPr="00EB1D1F">
              <w:t>#define KU8_SYSTEM_CONTEXT_BLOCK_ID_0           ((uint8) 0)</w:t>
            </w:r>
          </w:p>
        </w:tc>
      </w:tr>
      <w:tr w:rsidR="00EB1D1F" w14:paraId="1BB1226D" w14:textId="77777777" w:rsidTr="00B40121">
        <w:tc>
          <w:tcPr>
            <w:tcW w:w="10065" w:type="dxa"/>
            <w:gridSpan w:val="2"/>
            <w:shd w:val="clear" w:color="auto" w:fill="000080"/>
          </w:tcPr>
          <w:p w14:paraId="2CE9AD7B" w14:textId="77777777" w:rsidR="00EB1D1F" w:rsidRDefault="00EB1D1F" w:rsidP="00B40121">
            <w:r>
              <w:rPr>
                <w:b/>
              </w:rPr>
              <w:t>Description</w:t>
            </w:r>
          </w:p>
        </w:tc>
      </w:tr>
      <w:tr w:rsidR="00EB1D1F" w14:paraId="25EEC3C6" w14:textId="77777777" w:rsidTr="00B40121">
        <w:tc>
          <w:tcPr>
            <w:tcW w:w="10065" w:type="dxa"/>
            <w:gridSpan w:val="2"/>
          </w:tcPr>
          <w:p w14:paraId="758261CC" w14:textId="37F05E2D" w:rsidR="00EB1D1F" w:rsidRDefault="00EB1D1F" w:rsidP="00B40121">
            <w:r w:rsidRPr="00EB1D1F">
              <w:t>System context blocks ID 0</w:t>
            </w:r>
          </w:p>
        </w:tc>
      </w:tr>
    </w:tbl>
    <w:p w14:paraId="4E2E0CEE" w14:textId="77777777" w:rsidR="00EB1D1F" w:rsidRPr="00EB1D1F" w:rsidRDefault="00EB1D1F" w:rsidP="00EB1D1F"/>
    <w:p w14:paraId="40EEB65A" w14:textId="2C59E16D" w:rsidR="00610097" w:rsidRDefault="00610097">
      <w:pPr>
        <w:pStyle w:val="Heading3"/>
      </w:pPr>
      <w:bookmarkStart w:id="69" w:name="_Toc144283740"/>
      <w:r w:rsidRPr="00610097">
        <w:t>KU8_SYSTEM_CONTEXT_BLOCK_ID_1</w:t>
      </w:r>
      <w:bookmarkEnd w:id="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1"/>
        <w:gridCol w:w="3264"/>
      </w:tblGrid>
      <w:tr w:rsidR="00610097" w14:paraId="0FA69139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035E9B31" w14:textId="77777777" w:rsidR="00610097" w:rsidRDefault="00610097" w:rsidP="00B40121">
            <w:r>
              <w:t>Name</w:t>
            </w:r>
          </w:p>
        </w:tc>
        <w:tc>
          <w:tcPr>
            <w:tcW w:w="3355" w:type="dxa"/>
          </w:tcPr>
          <w:p w14:paraId="5F74672A" w14:textId="77777777" w:rsidR="00610097" w:rsidRDefault="00610097" w:rsidP="00B40121">
            <w:r>
              <w:t>Value</w:t>
            </w:r>
          </w:p>
        </w:tc>
      </w:tr>
      <w:tr w:rsidR="00610097" w14:paraId="67154721" w14:textId="77777777" w:rsidTr="00B40121">
        <w:tc>
          <w:tcPr>
            <w:tcW w:w="6710" w:type="dxa"/>
          </w:tcPr>
          <w:p w14:paraId="041DFED1" w14:textId="554BBB31" w:rsidR="00610097" w:rsidRDefault="00610097" w:rsidP="00B40121">
            <w:r w:rsidRPr="00EB1D1F">
              <w:t>KU8_SYSTEM_CONTEXT_BLOCK_ID_</w:t>
            </w:r>
            <w:r>
              <w:t>1</w:t>
            </w:r>
          </w:p>
        </w:tc>
        <w:tc>
          <w:tcPr>
            <w:tcW w:w="3355" w:type="dxa"/>
          </w:tcPr>
          <w:p w14:paraId="0DC559DE" w14:textId="5B59764E" w:rsidR="00610097" w:rsidRDefault="00610097" w:rsidP="00B40121">
            <w:r w:rsidRPr="00EB1D1F">
              <w:t xml:space="preserve">((uint8) </w:t>
            </w:r>
            <w:r>
              <w:t>1</w:t>
            </w:r>
            <w:r w:rsidRPr="00EB1D1F">
              <w:t>)</w:t>
            </w:r>
          </w:p>
        </w:tc>
      </w:tr>
      <w:tr w:rsidR="00610097" w14:paraId="345DA3BF" w14:textId="77777777" w:rsidTr="00B40121">
        <w:tc>
          <w:tcPr>
            <w:tcW w:w="10065" w:type="dxa"/>
            <w:gridSpan w:val="2"/>
            <w:shd w:val="clear" w:color="auto" w:fill="000080"/>
          </w:tcPr>
          <w:p w14:paraId="3656A0A5" w14:textId="77777777" w:rsidR="00610097" w:rsidRDefault="00610097" w:rsidP="00B40121">
            <w:r>
              <w:rPr>
                <w:b/>
              </w:rPr>
              <w:t>Definition</w:t>
            </w:r>
          </w:p>
        </w:tc>
      </w:tr>
      <w:tr w:rsidR="00610097" w14:paraId="7C7CD84D" w14:textId="77777777" w:rsidTr="00B40121">
        <w:tc>
          <w:tcPr>
            <w:tcW w:w="10065" w:type="dxa"/>
            <w:gridSpan w:val="2"/>
          </w:tcPr>
          <w:p w14:paraId="075FAD02" w14:textId="608CA9F2" w:rsidR="00610097" w:rsidRDefault="00610097" w:rsidP="00B40121">
            <w:r w:rsidRPr="00EB1D1F">
              <w:t>#define KU8_SYSTEM_CONTEXT_BLOCK_ID_</w:t>
            </w:r>
            <w:r>
              <w:t>1</w:t>
            </w:r>
            <w:r w:rsidRPr="00EB1D1F">
              <w:t xml:space="preserve">           ((uint8) </w:t>
            </w:r>
            <w:r>
              <w:t>1</w:t>
            </w:r>
            <w:r w:rsidRPr="00EB1D1F">
              <w:t>)</w:t>
            </w:r>
          </w:p>
        </w:tc>
      </w:tr>
      <w:tr w:rsidR="00610097" w14:paraId="26B5842A" w14:textId="77777777" w:rsidTr="00B40121">
        <w:tc>
          <w:tcPr>
            <w:tcW w:w="10065" w:type="dxa"/>
            <w:gridSpan w:val="2"/>
            <w:shd w:val="clear" w:color="auto" w:fill="000080"/>
          </w:tcPr>
          <w:p w14:paraId="5C82F31D" w14:textId="77777777" w:rsidR="00610097" w:rsidRDefault="00610097" w:rsidP="00B40121">
            <w:r>
              <w:rPr>
                <w:b/>
              </w:rPr>
              <w:t>Description</w:t>
            </w:r>
          </w:p>
        </w:tc>
      </w:tr>
      <w:tr w:rsidR="00610097" w14:paraId="2B284982" w14:textId="77777777" w:rsidTr="00B40121">
        <w:tc>
          <w:tcPr>
            <w:tcW w:w="10065" w:type="dxa"/>
            <w:gridSpan w:val="2"/>
          </w:tcPr>
          <w:p w14:paraId="1C9C16ED" w14:textId="51507BDF" w:rsidR="00610097" w:rsidRDefault="00610097" w:rsidP="00B40121">
            <w:r w:rsidRPr="00EB1D1F">
              <w:t xml:space="preserve">System context blocks ID </w:t>
            </w:r>
            <w:r>
              <w:t>1</w:t>
            </w:r>
          </w:p>
        </w:tc>
      </w:tr>
    </w:tbl>
    <w:p w14:paraId="4D6A557E" w14:textId="77777777" w:rsidR="00610097" w:rsidRPr="00610097" w:rsidRDefault="00610097" w:rsidP="00610097"/>
    <w:p w14:paraId="22F1F7E6" w14:textId="32DF6CB0" w:rsidR="00AD1A71" w:rsidRDefault="00AD1A71">
      <w:pPr>
        <w:pStyle w:val="Heading3"/>
      </w:pPr>
      <w:bookmarkStart w:id="70" w:name="_Toc144283741"/>
      <w:r w:rsidRPr="00AD1A71">
        <w:t>KU8_SYSTEM_CONTEXT_BLOCK_ID_2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1"/>
        <w:gridCol w:w="3264"/>
      </w:tblGrid>
      <w:tr w:rsidR="00AD1A71" w14:paraId="485039EA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14606FC6" w14:textId="77777777" w:rsidR="00AD1A71" w:rsidRDefault="00AD1A71" w:rsidP="00B40121">
            <w:r>
              <w:t>Name</w:t>
            </w:r>
          </w:p>
        </w:tc>
        <w:tc>
          <w:tcPr>
            <w:tcW w:w="3355" w:type="dxa"/>
          </w:tcPr>
          <w:p w14:paraId="52ACC00B" w14:textId="77777777" w:rsidR="00AD1A71" w:rsidRDefault="00AD1A71" w:rsidP="00B40121">
            <w:r>
              <w:t>Value</w:t>
            </w:r>
          </w:p>
        </w:tc>
      </w:tr>
      <w:tr w:rsidR="00AD1A71" w14:paraId="1272EAC4" w14:textId="77777777" w:rsidTr="00B40121">
        <w:tc>
          <w:tcPr>
            <w:tcW w:w="6710" w:type="dxa"/>
          </w:tcPr>
          <w:p w14:paraId="48CAB0A1" w14:textId="1C6303DC" w:rsidR="00AD1A71" w:rsidRDefault="00AD1A71" w:rsidP="00B40121">
            <w:r w:rsidRPr="00EB1D1F">
              <w:t>KU8_SYSTEM_CONTEXT_BLOCK_ID_</w:t>
            </w:r>
            <w:r>
              <w:t>2</w:t>
            </w:r>
          </w:p>
        </w:tc>
        <w:tc>
          <w:tcPr>
            <w:tcW w:w="3355" w:type="dxa"/>
          </w:tcPr>
          <w:p w14:paraId="22E6FC89" w14:textId="654B2F38" w:rsidR="00AD1A71" w:rsidRDefault="00AD1A71" w:rsidP="00B40121">
            <w:r w:rsidRPr="00EB1D1F">
              <w:t xml:space="preserve">((uint8) </w:t>
            </w:r>
            <w:r>
              <w:t>2</w:t>
            </w:r>
            <w:r w:rsidRPr="00EB1D1F">
              <w:t>)</w:t>
            </w:r>
          </w:p>
        </w:tc>
      </w:tr>
      <w:tr w:rsidR="00AD1A71" w14:paraId="206D9084" w14:textId="77777777" w:rsidTr="00B40121">
        <w:tc>
          <w:tcPr>
            <w:tcW w:w="10065" w:type="dxa"/>
            <w:gridSpan w:val="2"/>
            <w:shd w:val="clear" w:color="auto" w:fill="000080"/>
          </w:tcPr>
          <w:p w14:paraId="5DA51042" w14:textId="77777777" w:rsidR="00AD1A71" w:rsidRDefault="00AD1A71" w:rsidP="00B40121">
            <w:r>
              <w:rPr>
                <w:b/>
              </w:rPr>
              <w:t>Definition</w:t>
            </w:r>
          </w:p>
        </w:tc>
      </w:tr>
      <w:tr w:rsidR="00AD1A71" w14:paraId="1362170A" w14:textId="77777777" w:rsidTr="00B40121">
        <w:tc>
          <w:tcPr>
            <w:tcW w:w="10065" w:type="dxa"/>
            <w:gridSpan w:val="2"/>
          </w:tcPr>
          <w:p w14:paraId="264DD7F2" w14:textId="40C9A04D" w:rsidR="00AD1A71" w:rsidRDefault="00AD1A71" w:rsidP="00B40121">
            <w:r w:rsidRPr="00EB1D1F">
              <w:t>#define KU8_SYSTEM_CONTEXT_BLOCK_ID_</w:t>
            </w:r>
            <w:r>
              <w:t>2</w:t>
            </w:r>
            <w:r w:rsidRPr="00EB1D1F">
              <w:t xml:space="preserve">           ((uint8) </w:t>
            </w:r>
            <w:r>
              <w:t>2</w:t>
            </w:r>
            <w:r w:rsidRPr="00EB1D1F">
              <w:t>)</w:t>
            </w:r>
          </w:p>
        </w:tc>
      </w:tr>
      <w:tr w:rsidR="00AD1A71" w14:paraId="5712769C" w14:textId="77777777" w:rsidTr="00B40121">
        <w:tc>
          <w:tcPr>
            <w:tcW w:w="10065" w:type="dxa"/>
            <w:gridSpan w:val="2"/>
            <w:shd w:val="clear" w:color="auto" w:fill="000080"/>
          </w:tcPr>
          <w:p w14:paraId="351A8FFC" w14:textId="77777777" w:rsidR="00AD1A71" w:rsidRDefault="00AD1A71" w:rsidP="00B40121">
            <w:r>
              <w:rPr>
                <w:b/>
              </w:rPr>
              <w:t>Description</w:t>
            </w:r>
          </w:p>
        </w:tc>
      </w:tr>
      <w:tr w:rsidR="00AD1A71" w14:paraId="623FB737" w14:textId="77777777" w:rsidTr="00B40121">
        <w:tc>
          <w:tcPr>
            <w:tcW w:w="10065" w:type="dxa"/>
            <w:gridSpan w:val="2"/>
          </w:tcPr>
          <w:p w14:paraId="7A5D241F" w14:textId="2D227D79" w:rsidR="00AD1A71" w:rsidRDefault="00AD1A71" w:rsidP="00B40121">
            <w:r w:rsidRPr="00EB1D1F">
              <w:t xml:space="preserve">System context blocks ID </w:t>
            </w:r>
            <w:r>
              <w:t>2</w:t>
            </w:r>
          </w:p>
        </w:tc>
      </w:tr>
    </w:tbl>
    <w:p w14:paraId="2E47D26D" w14:textId="77777777" w:rsidR="00AD1A71" w:rsidRPr="00AD1A71" w:rsidRDefault="00AD1A71" w:rsidP="00AD1A71"/>
    <w:p w14:paraId="5C48F658" w14:textId="01F29B0B" w:rsidR="004431F9" w:rsidRDefault="004431F9">
      <w:pPr>
        <w:pStyle w:val="Heading3"/>
      </w:pPr>
      <w:bookmarkStart w:id="71" w:name="_Toc144283742"/>
      <w:bookmarkStart w:id="72" w:name="_Toc127529686"/>
      <w:r w:rsidRPr="004431F9">
        <w:t>CAL_SCM_CYCLE_PRIORITY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3"/>
        <w:gridCol w:w="3342"/>
      </w:tblGrid>
      <w:tr w:rsidR="004431F9" w14:paraId="7B24C595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4D4B23EF" w14:textId="77777777" w:rsidR="004431F9" w:rsidRDefault="004431F9" w:rsidP="00B40121">
            <w:r>
              <w:t>Name</w:t>
            </w:r>
          </w:p>
        </w:tc>
        <w:tc>
          <w:tcPr>
            <w:tcW w:w="3355" w:type="dxa"/>
          </w:tcPr>
          <w:p w14:paraId="56AE6350" w14:textId="77777777" w:rsidR="004431F9" w:rsidRDefault="004431F9" w:rsidP="00B40121">
            <w:r>
              <w:t>Value</w:t>
            </w:r>
          </w:p>
        </w:tc>
      </w:tr>
      <w:tr w:rsidR="004431F9" w14:paraId="1A12D27A" w14:textId="77777777" w:rsidTr="00B40121">
        <w:tc>
          <w:tcPr>
            <w:tcW w:w="6710" w:type="dxa"/>
          </w:tcPr>
          <w:p w14:paraId="4CBCD6F2" w14:textId="19045FB8" w:rsidR="004431F9" w:rsidRDefault="004431F9" w:rsidP="00B40121">
            <w:r w:rsidRPr="004431F9">
              <w:t>CAL_SCM_CYCLE_PRIORITY</w:t>
            </w:r>
          </w:p>
        </w:tc>
        <w:tc>
          <w:tcPr>
            <w:tcW w:w="3355" w:type="dxa"/>
          </w:tcPr>
          <w:p w14:paraId="038ED876" w14:textId="1A64DD9C" w:rsidR="004431F9" w:rsidRDefault="004431F9" w:rsidP="00B40121">
            <w:r w:rsidRPr="004431F9">
              <w:t>(NVP_au8BeltFctPriorities[x])</w:t>
            </w:r>
          </w:p>
        </w:tc>
      </w:tr>
      <w:tr w:rsidR="004431F9" w14:paraId="1E9B8573" w14:textId="77777777" w:rsidTr="00B40121">
        <w:tc>
          <w:tcPr>
            <w:tcW w:w="10065" w:type="dxa"/>
            <w:gridSpan w:val="2"/>
            <w:shd w:val="clear" w:color="auto" w:fill="000080"/>
          </w:tcPr>
          <w:p w14:paraId="5F216138" w14:textId="77777777" w:rsidR="004431F9" w:rsidRDefault="004431F9" w:rsidP="00B40121">
            <w:r>
              <w:rPr>
                <w:b/>
              </w:rPr>
              <w:t>Definition</w:t>
            </w:r>
          </w:p>
        </w:tc>
      </w:tr>
      <w:tr w:rsidR="004431F9" w14:paraId="7E99A2CB" w14:textId="77777777" w:rsidTr="00B40121">
        <w:tc>
          <w:tcPr>
            <w:tcW w:w="10065" w:type="dxa"/>
            <w:gridSpan w:val="2"/>
          </w:tcPr>
          <w:p w14:paraId="4F5B5A07" w14:textId="2D51137E" w:rsidR="004431F9" w:rsidRDefault="004431F9" w:rsidP="00B40121">
            <w:r w:rsidRPr="004431F9">
              <w:t>CAL_SCM_CYCLE_PRIORITY(x)                  (NVP_au8BeltFctPriorities[x])</w:t>
            </w:r>
          </w:p>
        </w:tc>
      </w:tr>
      <w:tr w:rsidR="004431F9" w14:paraId="1D470AB3" w14:textId="77777777" w:rsidTr="00B40121">
        <w:tc>
          <w:tcPr>
            <w:tcW w:w="10065" w:type="dxa"/>
            <w:gridSpan w:val="2"/>
            <w:shd w:val="clear" w:color="auto" w:fill="000080"/>
          </w:tcPr>
          <w:p w14:paraId="6707474C" w14:textId="35B3C3AE" w:rsidR="004431F9" w:rsidRDefault="004431F9" w:rsidP="00B40121"/>
        </w:tc>
      </w:tr>
      <w:tr w:rsidR="004431F9" w14:paraId="3CE47EE3" w14:textId="77777777" w:rsidTr="00B40121">
        <w:tc>
          <w:tcPr>
            <w:tcW w:w="10065" w:type="dxa"/>
            <w:gridSpan w:val="2"/>
          </w:tcPr>
          <w:p w14:paraId="49723192" w14:textId="1073983E" w:rsidR="004431F9" w:rsidRDefault="004431F9" w:rsidP="00B40121">
            <w:r>
              <w:t>Priority level for cycles</w:t>
            </w:r>
          </w:p>
        </w:tc>
      </w:tr>
    </w:tbl>
    <w:p w14:paraId="4121EB42" w14:textId="77777777" w:rsidR="004431F9" w:rsidRPr="004431F9" w:rsidRDefault="004431F9" w:rsidP="004431F9"/>
    <w:p w14:paraId="310A2639" w14:textId="175842B4" w:rsidR="00DE2C7F" w:rsidRDefault="00DE2C7F">
      <w:pPr>
        <w:pStyle w:val="Heading2"/>
      </w:pPr>
      <w:bookmarkStart w:id="73" w:name="_Toc144283743"/>
      <w:r>
        <w:t>Types</w:t>
      </w:r>
      <w:bookmarkEnd w:id="72"/>
      <w:bookmarkEnd w:id="73"/>
    </w:p>
    <w:p w14:paraId="36481194" w14:textId="24E4432D" w:rsidR="00DE2C7F" w:rsidRDefault="00DE2C7F" w:rsidP="00DE2C7F">
      <w:pPr>
        <w:pStyle w:val="Heading3"/>
      </w:pPr>
      <w:bookmarkStart w:id="74" w:name="_Toc144283744"/>
      <w:r w:rsidRPr="00DE2C7F">
        <w:t>SCM_stSystemContextType</w:t>
      </w:r>
      <w:bookmarkEnd w:id="74"/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2160"/>
        <w:gridCol w:w="3690"/>
      </w:tblGrid>
      <w:tr w:rsidR="00DE2C7F" w:rsidRPr="004F4083" w14:paraId="3F4B9510" w14:textId="77777777" w:rsidTr="00B40121">
        <w:tc>
          <w:tcPr>
            <w:tcW w:w="4320" w:type="dxa"/>
            <w:tcBorders>
              <w:bottom w:val="single" w:sz="4" w:space="0" w:color="auto"/>
            </w:tcBorders>
            <w:shd w:val="clear" w:color="auto" w:fill="000080"/>
          </w:tcPr>
          <w:p w14:paraId="2FFF3F09" w14:textId="7777777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auto" w:fill="000080"/>
          </w:tcPr>
          <w:p w14:paraId="6E22059F" w14:textId="7777777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shd w:val="clear" w:color="auto" w:fill="000080"/>
          </w:tcPr>
          <w:p w14:paraId="2A3E9E4C" w14:textId="7777777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4F4083">
              <w:rPr>
                <w:rFonts w:ascii="Arial" w:hAnsi="Arial" w:cs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DE2C7F" w:rsidRPr="004F4083" w14:paraId="33167DBD" w14:textId="77777777" w:rsidTr="00B40121">
        <w:trPr>
          <w:trHeight w:val="250"/>
        </w:trPr>
        <w:tc>
          <w:tcPr>
            <w:tcW w:w="4320" w:type="dxa"/>
            <w:shd w:val="clear" w:color="auto" w:fill="auto"/>
          </w:tcPr>
          <w:p w14:paraId="51A25D47" w14:textId="7D83CBAE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DE2C7F">
              <w:t>u32StoreSystemTime</w:t>
            </w:r>
          </w:p>
        </w:tc>
        <w:tc>
          <w:tcPr>
            <w:tcW w:w="2160" w:type="dxa"/>
            <w:shd w:val="clear" w:color="auto" w:fill="auto"/>
          </w:tcPr>
          <w:p w14:paraId="5CE15E28" w14:textId="685D7CC1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DE2C7F">
              <w:t>uint32</w:t>
            </w:r>
          </w:p>
        </w:tc>
        <w:tc>
          <w:tcPr>
            <w:tcW w:w="3690" w:type="dxa"/>
            <w:shd w:val="clear" w:color="auto" w:fill="auto"/>
          </w:tcPr>
          <w:p w14:paraId="4CE61DEA" w14:textId="37929E68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System Time</w:t>
            </w:r>
          </w:p>
        </w:tc>
      </w:tr>
      <w:tr w:rsidR="00DE2C7F" w:rsidRPr="004F4083" w14:paraId="08D44A12" w14:textId="77777777" w:rsidTr="00B40121">
        <w:tc>
          <w:tcPr>
            <w:tcW w:w="4320" w:type="dxa"/>
            <w:shd w:val="clear" w:color="auto" w:fill="auto"/>
          </w:tcPr>
          <w:p w14:paraId="00E28C70" w14:textId="76B9797E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DE2C7F">
              <w:t>u32StoreDeficiencyLevel</w:t>
            </w:r>
          </w:p>
        </w:tc>
        <w:tc>
          <w:tcPr>
            <w:tcW w:w="2160" w:type="dxa"/>
            <w:shd w:val="clear" w:color="auto" w:fill="auto"/>
          </w:tcPr>
          <w:p w14:paraId="0E3250D3" w14:textId="6F8FFD3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DE2C7F">
              <w:t>uint32</w:t>
            </w:r>
          </w:p>
        </w:tc>
        <w:tc>
          <w:tcPr>
            <w:tcW w:w="3690" w:type="dxa"/>
            <w:shd w:val="clear" w:color="auto" w:fill="auto"/>
          </w:tcPr>
          <w:p w14:paraId="3B53619B" w14:textId="0BF81110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 xml:space="preserve">Deficiency level </w:t>
            </w:r>
          </w:p>
        </w:tc>
      </w:tr>
      <w:tr w:rsidR="00DE2C7F" w:rsidRPr="004F4083" w14:paraId="59578074" w14:textId="77777777" w:rsidTr="00B40121">
        <w:tc>
          <w:tcPr>
            <w:tcW w:w="4320" w:type="dxa"/>
            <w:shd w:val="clear" w:color="auto" w:fill="auto"/>
          </w:tcPr>
          <w:p w14:paraId="532A4CBC" w14:textId="06649503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b8StoreKL30Lost</w:t>
            </w:r>
          </w:p>
        </w:tc>
        <w:tc>
          <w:tcPr>
            <w:tcW w:w="2160" w:type="dxa"/>
            <w:shd w:val="clear" w:color="auto" w:fill="auto"/>
          </w:tcPr>
          <w:p w14:paraId="18CEAAFB" w14:textId="06371725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uint8</w:t>
            </w:r>
          </w:p>
        </w:tc>
        <w:tc>
          <w:tcPr>
            <w:tcW w:w="3690" w:type="dxa"/>
            <w:shd w:val="clear" w:color="auto" w:fill="auto"/>
          </w:tcPr>
          <w:p w14:paraId="4B821B20" w14:textId="758AC442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KL30 battery loss</w:t>
            </w:r>
          </w:p>
        </w:tc>
      </w:tr>
      <w:tr w:rsidR="00DE2C7F" w:rsidRPr="004F4083" w14:paraId="577CDFE3" w14:textId="77777777" w:rsidTr="00B40121">
        <w:tc>
          <w:tcPr>
            <w:tcW w:w="4320" w:type="dxa"/>
            <w:shd w:val="clear" w:color="auto" w:fill="auto"/>
          </w:tcPr>
          <w:p w14:paraId="0CE7B637" w14:textId="63872946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u8StoreExecutedCycle</w:t>
            </w:r>
          </w:p>
        </w:tc>
        <w:tc>
          <w:tcPr>
            <w:tcW w:w="2160" w:type="dxa"/>
            <w:shd w:val="clear" w:color="auto" w:fill="auto"/>
          </w:tcPr>
          <w:p w14:paraId="304607D1" w14:textId="233E0657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uint8</w:t>
            </w:r>
          </w:p>
        </w:tc>
        <w:tc>
          <w:tcPr>
            <w:tcW w:w="3690" w:type="dxa"/>
            <w:shd w:val="clear" w:color="auto" w:fill="auto"/>
          </w:tcPr>
          <w:p w14:paraId="09A69A5F" w14:textId="09A01B83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Executed Cycle</w:t>
            </w:r>
          </w:p>
        </w:tc>
      </w:tr>
      <w:tr w:rsidR="00DE2C7F" w:rsidRPr="004F4083" w14:paraId="08C0EACB" w14:textId="77777777" w:rsidTr="00B40121">
        <w:tc>
          <w:tcPr>
            <w:tcW w:w="4320" w:type="dxa"/>
            <w:shd w:val="clear" w:color="auto" w:fill="auto"/>
          </w:tcPr>
          <w:p w14:paraId="6CA5FC33" w14:textId="23CB1C7E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u8CPLstatus</w:t>
            </w:r>
          </w:p>
        </w:tc>
        <w:tc>
          <w:tcPr>
            <w:tcW w:w="2160" w:type="dxa"/>
            <w:shd w:val="clear" w:color="auto" w:fill="auto"/>
          </w:tcPr>
          <w:p w14:paraId="36C93095" w14:textId="7777777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88201F">
              <w:t>uint16</w:t>
            </w:r>
          </w:p>
        </w:tc>
        <w:tc>
          <w:tcPr>
            <w:tcW w:w="3690" w:type="dxa"/>
            <w:shd w:val="clear" w:color="auto" w:fill="auto"/>
          </w:tcPr>
          <w:p w14:paraId="5F5987F0" w14:textId="72BF085B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CPL Status</w:t>
            </w:r>
          </w:p>
        </w:tc>
      </w:tr>
      <w:tr w:rsidR="00DE2C7F" w:rsidRPr="004F4083" w14:paraId="247A3CD9" w14:textId="77777777" w:rsidTr="00B40121">
        <w:tc>
          <w:tcPr>
            <w:tcW w:w="4320" w:type="dxa"/>
            <w:shd w:val="clear" w:color="auto" w:fill="auto"/>
          </w:tcPr>
          <w:p w14:paraId="6BFC10BC" w14:textId="2A2AF591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F71822">
              <w:t>u8StoreSystemContextChecksum</w:t>
            </w:r>
          </w:p>
        </w:tc>
        <w:tc>
          <w:tcPr>
            <w:tcW w:w="2160" w:type="dxa"/>
            <w:shd w:val="clear" w:color="auto" w:fill="auto"/>
          </w:tcPr>
          <w:p w14:paraId="401AF5D5" w14:textId="77777777" w:rsidR="00DE2C7F" w:rsidRPr="004F4083" w:rsidRDefault="00DE2C7F" w:rsidP="00B40121">
            <w:pPr>
              <w:spacing w:after="0" w:afterAutospacing="1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88201F">
              <w:t>uint8</w:t>
            </w:r>
          </w:p>
        </w:tc>
        <w:tc>
          <w:tcPr>
            <w:tcW w:w="3690" w:type="dxa"/>
            <w:shd w:val="clear" w:color="auto" w:fill="auto"/>
          </w:tcPr>
          <w:p w14:paraId="6555B7D4" w14:textId="10EA667F" w:rsidR="00DE2C7F" w:rsidRPr="004F4083" w:rsidRDefault="00F71822" w:rsidP="00B40121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t>System Context Chesksum</w:t>
            </w:r>
          </w:p>
        </w:tc>
      </w:tr>
    </w:tbl>
    <w:p w14:paraId="6EC5A95D" w14:textId="77777777" w:rsidR="00DE2C7F" w:rsidRPr="00DE2C7F" w:rsidRDefault="00DE2C7F" w:rsidP="00DE2C7F"/>
    <w:p w14:paraId="338CCC1D" w14:textId="50410D9C" w:rsidR="00776AD5" w:rsidRDefault="00776AD5">
      <w:pPr>
        <w:pStyle w:val="Heading2"/>
      </w:pPr>
      <w:bookmarkStart w:id="75" w:name="_Toc127529702"/>
      <w:bookmarkStart w:id="76" w:name="_Toc144283745"/>
      <w:r>
        <w:t>Constants</w:t>
      </w:r>
      <w:bookmarkEnd w:id="75"/>
      <w:bookmarkEnd w:id="76"/>
    </w:p>
    <w:p w14:paraId="6AB564C7" w14:textId="60F06653" w:rsidR="00DC595E" w:rsidRDefault="00DC595E" w:rsidP="00DC595E">
      <w:pPr>
        <w:pStyle w:val="Heading3"/>
      </w:pPr>
      <w:bookmarkStart w:id="77" w:name="_Toc144283746"/>
      <w:r w:rsidRPr="00DC595E">
        <w:t>KU8_SYSTEM_CONTEXT_SIZE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1"/>
        <w:gridCol w:w="3774"/>
      </w:tblGrid>
      <w:tr w:rsidR="00DC595E" w14:paraId="2A139DA1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47BE9496" w14:textId="77777777" w:rsidR="00DC595E" w:rsidRDefault="00DC595E" w:rsidP="00B40121">
            <w:r>
              <w:t>Name</w:t>
            </w:r>
          </w:p>
        </w:tc>
        <w:tc>
          <w:tcPr>
            <w:tcW w:w="3355" w:type="dxa"/>
          </w:tcPr>
          <w:p w14:paraId="75571D80" w14:textId="77777777" w:rsidR="00DC595E" w:rsidRDefault="00DC595E" w:rsidP="00B40121">
            <w:r>
              <w:t>Value</w:t>
            </w:r>
          </w:p>
        </w:tc>
      </w:tr>
      <w:tr w:rsidR="00DC595E" w14:paraId="5BF9D571" w14:textId="77777777" w:rsidTr="00B40121">
        <w:tc>
          <w:tcPr>
            <w:tcW w:w="6710" w:type="dxa"/>
          </w:tcPr>
          <w:p w14:paraId="4D92F324" w14:textId="79AD3D76" w:rsidR="00DC595E" w:rsidRDefault="00DC595E" w:rsidP="00B40121">
            <w:r w:rsidRPr="00DC595E">
              <w:lastRenderedPageBreak/>
              <w:t>KU8_SYSTEM_CONTEXT_SIZE</w:t>
            </w:r>
          </w:p>
        </w:tc>
        <w:tc>
          <w:tcPr>
            <w:tcW w:w="3355" w:type="dxa"/>
          </w:tcPr>
          <w:p w14:paraId="19869B20" w14:textId="350EBAA1" w:rsidR="00DC595E" w:rsidRDefault="00DC595E" w:rsidP="00B40121">
            <w:r w:rsidRPr="00DC595E">
              <w:t>((uint8) sizeof(SCM_stSystemContextType))</w:t>
            </w:r>
          </w:p>
        </w:tc>
      </w:tr>
      <w:tr w:rsidR="00DC595E" w14:paraId="787B1A92" w14:textId="77777777" w:rsidTr="00B40121">
        <w:tc>
          <w:tcPr>
            <w:tcW w:w="10065" w:type="dxa"/>
            <w:gridSpan w:val="2"/>
            <w:shd w:val="clear" w:color="auto" w:fill="000080"/>
          </w:tcPr>
          <w:p w14:paraId="1A7E4072" w14:textId="77777777" w:rsidR="00DC595E" w:rsidRDefault="00DC595E" w:rsidP="00B40121">
            <w:r>
              <w:rPr>
                <w:b/>
              </w:rPr>
              <w:t>Definition</w:t>
            </w:r>
          </w:p>
        </w:tc>
      </w:tr>
      <w:tr w:rsidR="00DC595E" w14:paraId="03047A3D" w14:textId="77777777" w:rsidTr="00B40121">
        <w:tc>
          <w:tcPr>
            <w:tcW w:w="10065" w:type="dxa"/>
            <w:gridSpan w:val="2"/>
          </w:tcPr>
          <w:p w14:paraId="25B745FB" w14:textId="3A759CDF" w:rsidR="00DC595E" w:rsidRDefault="00DC595E" w:rsidP="00B40121">
            <w:r w:rsidRPr="00DC595E">
              <w:t>#define KU8_SYSTEM_CONTEXT_SIZE                    ((uint8) sizeof(SCM_stSystemContextType))</w:t>
            </w:r>
          </w:p>
        </w:tc>
      </w:tr>
      <w:tr w:rsidR="00DC595E" w14:paraId="64ADABB4" w14:textId="77777777" w:rsidTr="00B40121">
        <w:tc>
          <w:tcPr>
            <w:tcW w:w="10065" w:type="dxa"/>
            <w:gridSpan w:val="2"/>
            <w:shd w:val="clear" w:color="auto" w:fill="000080"/>
          </w:tcPr>
          <w:p w14:paraId="5DD237A5" w14:textId="77777777" w:rsidR="00DC595E" w:rsidRDefault="00DC595E" w:rsidP="00B40121"/>
        </w:tc>
      </w:tr>
      <w:tr w:rsidR="00DC595E" w14:paraId="3D597200" w14:textId="77777777" w:rsidTr="00B40121">
        <w:tc>
          <w:tcPr>
            <w:tcW w:w="10065" w:type="dxa"/>
            <w:gridSpan w:val="2"/>
          </w:tcPr>
          <w:p w14:paraId="75A10569" w14:textId="0670ACEF" w:rsidR="00DC595E" w:rsidRDefault="00DC595E" w:rsidP="00B40121">
            <w:r>
              <w:t>System context size</w:t>
            </w:r>
          </w:p>
        </w:tc>
      </w:tr>
    </w:tbl>
    <w:p w14:paraId="365721F5" w14:textId="77777777" w:rsidR="00DC595E" w:rsidRPr="00DC595E" w:rsidRDefault="00DC595E" w:rsidP="00DC595E"/>
    <w:p w14:paraId="2BA7041F" w14:textId="5932F049" w:rsidR="00DC595E" w:rsidRDefault="00460D90">
      <w:pPr>
        <w:pStyle w:val="Heading3"/>
      </w:pPr>
      <w:bookmarkStart w:id="78" w:name="_Toc144283747"/>
      <w:r w:rsidRPr="00460D90">
        <w:t>KU8_MAX_SYSTEM_CONTEXT_SUBBLOCKS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6"/>
        <w:gridCol w:w="3249"/>
      </w:tblGrid>
      <w:tr w:rsidR="00460D90" w14:paraId="40C4D45F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05274808" w14:textId="77777777" w:rsidR="00460D90" w:rsidRDefault="00460D90" w:rsidP="00B40121">
            <w:r>
              <w:t>Name</w:t>
            </w:r>
          </w:p>
        </w:tc>
        <w:tc>
          <w:tcPr>
            <w:tcW w:w="3355" w:type="dxa"/>
          </w:tcPr>
          <w:p w14:paraId="4F02FD86" w14:textId="77777777" w:rsidR="00460D90" w:rsidRDefault="00460D90" w:rsidP="00B40121">
            <w:r>
              <w:t>Value</w:t>
            </w:r>
          </w:p>
        </w:tc>
      </w:tr>
      <w:tr w:rsidR="00460D90" w14:paraId="367F30AF" w14:textId="77777777" w:rsidTr="00B40121">
        <w:tc>
          <w:tcPr>
            <w:tcW w:w="6710" w:type="dxa"/>
          </w:tcPr>
          <w:p w14:paraId="5A14206B" w14:textId="4FEC0E8B" w:rsidR="00460D90" w:rsidRDefault="00D2690B" w:rsidP="00B40121">
            <w:r w:rsidRPr="00D2690B">
              <w:t>KU8_MAX_SYSTEM_CONTEXT_SUBBLOCKS</w:t>
            </w:r>
          </w:p>
        </w:tc>
        <w:tc>
          <w:tcPr>
            <w:tcW w:w="3355" w:type="dxa"/>
          </w:tcPr>
          <w:p w14:paraId="512C95E4" w14:textId="580869E1" w:rsidR="00460D90" w:rsidRDefault="00460D90" w:rsidP="00B40121">
            <w:r>
              <w:t>3</w:t>
            </w:r>
          </w:p>
        </w:tc>
      </w:tr>
      <w:tr w:rsidR="00460D90" w14:paraId="427C2D10" w14:textId="77777777" w:rsidTr="00B40121">
        <w:tc>
          <w:tcPr>
            <w:tcW w:w="10065" w:type="dxa"/>
            <w:gridSpan w:val="2"/>
            <w:shd w:val="clear" w:color="auto" w:fill="000080"/>
          </w:tcPr>
          <w:p w14:paraId="487B6FC8" w14:textId="77777777" w:rsidR="00460D90" w:rsidRDefault="00460D90" w:rsidP="00B40121">
            <w:r>
              <w:rPr>
                <w:b/>
              </w:rPr>
              <w:t>Definition</w:t>
            </w:r>
          </w:p>
        </w:tc>
      </w:tr>
      <w:tr w:rsidR="00460D90" w14:paraId="2785878C" w14:textId="77777777" w:rsidTr="00B40121">
        <w:tc>
          <w:tcPr>
            <w:tcW w:w="10065" w:type="dxa"/>
            <w:gridSpan w:val="2"/>
          </w:tcPr>
          <w:p w14:paraId="30D99DBF" w14:textId="499F99A8" w:rsidR="00460D90" w:rsidRDefault="00460D90" w:rsidP="00B40121">
            <w:r w:rsidRPr="00460D90">
              <w:t>#define KU8_MAX_SYSTEM_CONTEXT_SUBBLOCKS           ((uint8) 3)</w:t>
            </w:r>
          </w:p>
        </w:tc>
      </w:tr>
      <w:tr w:rsidR="00460D90" w14:paraId="4F99FCA6" w14:textId="77777777" w:rsidTr="00B40121">
        <w:tc>
          <w:tcPr>
            <w:tcW w:w="10065" w:type="dxa"/>
            <w:gridSpan w:val="2"/>
            <w:shd w:val="clear" w:color="auto" w:fill="000080"/>
          </w:tcPr>
          <w:p w14:paraId="48ADD38F" w14:textId="77777777" w:rsidR="00460D90" w:rsidRDefault="00460D90" w:rsidP="00B40121"/>
        </w:tc>
      </w:tr>
      <w:tr w:rsidR="00460D90" w14:paraId="4694B13F" w14:textId="77777777" w:rsidTr="00B40121">
        <w:tc>
          <w:tcPr>
            <w:tcW w:w="10065" w:type="dxa"/>
            <w:gridSpan w:val="2"/>
          </w:tcPr>
          <w:p w14:paraId="617E5521" w14:textId="06624237" w:rsidR="00460D90" w:rsidRDefault="00460D90" w:rsidP="00B40121">
            <w:r w:rsidRPr="00460D90">
              <w:t>Number of System Context blocks configured in NVM</w:t>
            </w:r>
          </w:p>
        </w:tc>
      </w:tr>
    </w:tbl>
    <w:p w14:paraId="5599B7A6" w14:textId="77777777" w:rsidR="00460D90" w:rsidRPr="00460D90" w:rsidRDefault="00460D90" w:rsidP="00460D90"/>
    <w:p w14:paraId="1B38FD79" w14:textId="4193699C" w:rsidR="00845AAF" w:rsidRDefault="00845AAF">
      <w:pPr>
        <w:pStyle w:val="Heading3"/>
      </w:pPr>
      <w:bookmarkStart w:id="79" w:name="_Toc144283748"/>
      <w:r w:rsidRPr="00845AAF">
        <w:t>KU8_REALLOCATION_NEEDED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0"/>
        <w:gridCol w:w="3275"/>
      </w:tblGrid>
      <w:tr w:rsidR="00845AAF" w14:paraId="790A379F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4ED47D1B" w14:textId="77777777" w:rsidR="00845AAF" w:rsidRDefault="00845AAF" w:rsidP="00B40121">
            <w:r>
              <w:t>Name</w:t>
            </w:r>
          </w:p>
        </w:tc>
        <w:tc>
          <w:tcPr>
            <w:tcW w:w="3355" w:type="dxa"/>
          </w:tcPr>
          <w:p w14:paraId="48D04595" w14:textId="77777777" w:rsidR="00845AAF" w:rsidRDefault="00845AAF" w:rsidP="00B40121">
            <w:r>
              <w:t>Value</w:t>
            </w:r>
          </w:p>
        </w:tc>
      </w:tr>
      <w:tr w:rsidR="00845AAF" w14:paraId="77C38292" w14:textId="77777777" w:rsidTr="00B40121">
        <w:tc>
          <w:tcPr>
            <w:tcW w:w="6710" w:type="dxa"/>
          </w:tcPr>
          <w:p w14:paraId="1804CE71" w14:textId="4E2BA58A" w:rsidR="00845AAF" w:rsidRDefault="00845AAF" w:rsidP="00B40121">
            <w:r w:rsidRPr="00845AAF">
              <w:t>KU8_REALLOCATION_NEEDED</w:t>
            </w:r>
          </w:p>
        </w:tc>
        <w:tc>
          <w:tcPr>
            <w:tcW w:w="3355" w:type="dxa"/>
          </w:tcPr>
          <w:p w14:paraId="0B708C50" w14:textId="282FA1DD" w:rsidR="00845AAF" w:rsidRDefault="00845AAF" w:rsidP="00B40121">
            <w:r>
              <w:t>0</w:t>
            </w:r>
          </w:p>
        </w:tc>
      </w:tr>
      <w:tr w:rsidR="00845AAF" w14:paraId="7F80C3D7" w14:textId="77777777" w:rsidTr="00B40121">
        <w:tc>
          <w:tcPr>
            <w:tcW w:w="10065" w:type="dxa"/>
            <w:gridSpan w:val="2"/>
            <w:shd w:val="clear" w:color="auto" w:fill="000080"/>
          </w:tcPr>
          <w:p w14:paraId="22750D02" w14:textId="77777777" w:rsidR="00845AAF" w:rsidRDefault="00845AAF" w:rsidP="00B40121">
            <w:r>
              <w:rPr>
                <w:b/>
              </w:rPr>
              <w:t>Definition</w:t>
            </w:r>
          </w:p>
        </w:tc>
      </w:tr>
      <w:tr w:rsidR="00845AAF" w14:paraId="577C172D" w14:textId="77777777" w:rsidTr="00B40121">
        <w:tc>
          <w:tcPr>
            <w:tcW w:w="10065" w:type="dxa"/>
            <w:gridSpan w:val="2"/>
          </w:tcPr>
          <w:p w14:paraId="09E5FF34" w14:textId="7E1149F3" w:rsidR="00845AAF" w:rsidRDefault="00845AAF" w:rsidP="00B40121">
            <w:r w:rsidRPr="00845AAF">
              <w:t>#define KU8_REALLOCATION_NEEDED                    ((uint8) 0)</w:t>
            </w:r>
          </w:p>
        </w:tc>
      </w:tr>
      <w:tr w:rsidR="00845AAF" w14:paraId="50A6E48C" w14:textId="77777777" w:rsidTr="00B40121">
        <w:tc>
          <w:tcPr>
            <w:tcW w:w="10065" w:type="dxa"/>
            <w:gridSpan w:val="2"/>
            <w:shd w:val="clear" w:color="auto" w:fill="000080"/>
          </w:tcPr>
          <w:p w14:paraId="4E91F668" w14:textId="77777777" w:rsidR="00845AAF" w:rsidRDefault="00845AAF" w:rsidP="00B40121"/>
        </w:tc>
      </w:tr>
      <w:tr w:rsidR="00845AAF" w14:paraId="2365F442" w14:textId="77777777" w:rsidTr="00B40121">
        <w:tc>
          <w:tcPr>
            <w:tcW w:w="10065" w:type="dxa"/>
            <w:gridSpan w:val="2"/>
          </w:tcPr>
          <w:p w14:paraId="2D9AB6DC" w14:textId="47612E64" w:rsidR="00845AAF" w:rsidRDefault="00D11F14" w:rsidP="00B40121">
            <w:r>
              <w:t>Value to indicate system context reallocation is needed</w:t>
            </w:r>
          </w:p>
        </w:tc>
      </w:tr>
    </w:tbl>
    <w:p w14:paraId="4ACDA8E0" w14:textId="77777777" w:rsidR="00845AAF" w:rsidRPr="00845AAF" w:rsidRDefault="00845AAF" w:rsidP="00845AAF"/>
    <w:p w14:paraId="6958DE00" w14:textId="3C526197" w:rsidR="00AA5415" w:rsidRDefault="00AA5415">
      <w:pPr>
        <w:pStyle w:val="Heading3"/>
      </w:pPr>
      <w:bookmarkStart w:id="80" w:name="_Toc144283749"/>
      <w:r w:rsidRPr="00AA5415">
        <w:t>KU8_REALLOCATION_STARTED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1"/>
        <w:gridCol w:w="3274"/>
      </w:tblGrid>
      <w:tr w:rsidR="00AA5415" w14:paraId="7352E54F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7290F125" w14:textId="77777777" w:rsidR="00AA5415" w:rsidRDefault="00AA5415" w:rsidP="00B40121">
            <w:r>
              <w:t>Name</w:t>
            </w:r>
          </w:p>
        </w:tc>
        <w:tc>
          <w:tcPr>
            <w:tcW w:w="3355" w:type="dxa"/>
          </w:tcPr>
          <w:p w14:paraId="3D80052A" w14:textId="77777777" w:rsidR="00AA5415" w:rsidRDefault="00AA5415" w:rsidP="00B40121">
            <w:r>
              <w:t>Value</w:t>
            </w:r>
          </w:p>
        </w:tc>
      </w:tr>
      <w:tr w:rsidR="00AA5415" w14:paraId="06EA246A" w14:textId="77777777" w:rsidTr="00B40121">
        <w:tc>
          <w:tcPr>
            <w:tcW w:w="6710" w:type="dxa"/>
          </w:tcPr>
          <w:p w14:paraId="4E340BB9" w14:textId="7BB42554" w:rsidR="00AA5415" w:rsidRDefault="00AA5415" w:rsidP="00B40121">
            <w:r w:rsidRPr="00AA5415">
              <w:t>KU8_REALLOCATION_STARTED</w:t>
            </w:r>
          </w:p>
        </w:tc>
        <w:tc>
          <w:tcPr>
            <w:tcW w:w="3355" w:type="dxa"/>
          </w:tcPr>
          <w:p w14:paraId="3DB29425" w14:textId="710879C0" w:rsidR="00AA5415" w:rsidRDefault="00AA5415" w:rsidP="00B40121">
            <w:r>
              <w:t>1</w:t>
            </w:r>
          </w:p>
        </w:tc>
      </w:tr>
      <w:tr w:rsidR="00AA5415" w14:paraId="59003B83" w14:textId="77777777" w:rsidTr="00B40121">
        <w:tc>
          <w:tcPr>
            <w:tcW w:w="10065" w:type="dxa"/>
            <w:gridSpan w:val="2"/>
            <w:shd w:val="clear" w:color="auto" w:fill="000080"/>
          </w:tcPr>
          <w:p w14:paraId="5F83A93C" w14:textId="77777777" w:rsidR="00AA5415" w:rsidRDefault="00AA5415" w:rsidP="00B40121">
            <w:r>
              <w:rPr>
                <w:b/>
              </w:rPr>
              <w:t>Definition</w:t>
            </w:r>
          </w:p>
        </w:tc>
      </w:tr>
      <w:tr w:rsidR="00AA5415" w14:paraId="5A454B7E" w14:textId="77777777" w:rsidTr="00B40121">
        <w:tc>
          <w:tcPr>
            <w:tcW w:w="10065" w:type="dxa"/>
            <w:gridSpan w:val="2"/>
          </w:tcPr>
          <w:p w14:paraId="78F7ECD3" w14:textId="063CE12A" w:rsidR="00AA5415" w:rsidRDefault="00AA5415" w:rsidP="00B40121">
            <w:r w:rsidRPr="00845AAF">
              <w:t>#define KU8_REALLOCATION_</w:t>
            </w:r>
            <w:r>
              <w:t>STARTED</w:t>
            </w:r>
            <w:r w:rsidRPr="00845AAF">
              <w:t xml:space="preserve">                    ((uint8) </w:t>
            </w:r>
            <w:r>
              <w:t>1</w:t>
            </w:r>
            <w:r w:rsidRPr="00845AAF">
              <w:t>)</w:t>
            </w:r>
          </w:p>
        </w:tc>
      </w:tr>
      <w:tr w:rsidR="00AA5415" w14:paraId="2C6485FB" w14:textId="77777777" w:rsidTr="00B40121">
        <w:tc>
          <w:tcPr>
            <w:tcW w:w="10065" w:type="dxa"/>
            <w:gridSpan w:val="2"/>
            <w:shd w:val="clear" w:color="auto" w:fill="000080"/>
          </w:tcPr>
          <w:p w14:paraId="2F6E0FE5" w14:textId="77777777" w:rsidR="00AA5415" w:rsidRDefault="00AA5415" w:rsidP="00B40121"/>
        </w:tc>
      </w:tr>
      <w:tr w:rsidR="00AA5415" w14:paraId="432DC241" w14:textId="77777777" w:rsidTr="00B40121">
        <w:tc>
          <w:tcPr>
            <w:tcW w:w="10065" w:type="dxa"/>
            <w:gridSpan w:val="2"/>
          </w:tcPr>
          <w:p w14:paraId="2774B418" w14:textId="265D2E30" w:rsidR="00AA5415" w:rsidRDefault="00D11F14" w:rsidP="00B40121">
            <w:r>
              <w:t>Value to indicate system context reallocation is started</w:t>
            </w:r>
          </w:p>
        </w:tc>
      </w:tr>
    </w:tbl>
    <w:p w14:paraId="253B64A6" w14:textId="77777777" w:rsidR="00AA5415" w:rsidRPr="00AA5415" w:rsidRDefault="00AA5415" w:rsidP="00AA5415"/>
    <w:p w14:paraId="40C229DB" w14:textId="6F264487" w:rsidR="004A31FC" w:rsidRDefault="004A31FC">
      <w:pPr>
        <w:pStyle w:val="Heading3"/>
      </w:pPr>
      <w:bookmarkStart w:id="81" w:name="_Toc144283750"/>
      <w:r w:rsidRPr="004A31FC">
        <w:t>KU8_REALLOCATION_FINISHED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9"/>
        <w:gridCol w:w="3286"/>
      </w:tblGrid>
      <w:tr w:rsidR="004A31FC" w14:paraId="27B5AD4F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0C4E61AF" w14:textId="77777777" w:rsidR="004A31FC" w:rsidRDefault="004A31FC" w:rsidP="00B40121">
            <w:r>
              <w:t>Name</w:t>
            </w:r>
          </w:p>
        </w:tc>
        <w:tc>
          <w:tcPr>
            <w:tcW w:w="3355" w:type="dxa"/>
          </w:tcPr>
          <w:p w14:paraId="36063896" w14:textId="77777777" w:rsidR="004A31FC" w:rsidRDefault="004A31FC" w:rsidP="00B40121">
            <w:r>
              <w:t>Value</w:t>
            </w:r>
          </w:p>
        </w:tc>
      </w:tr>
      <w:tr w:rsidR="004A31FC" w14:paraId="3C4B140C" w14:textId="77777777" w:rsidTr="00B40121">
        <w:tc>
          <w:tcPr>
            <w:tcW w:w="6710" w:type="dxa"/>
          </w:tcPr>
          <w:p w14:paraId="7FC668DE" w14:textId="29143805" w:rsidR="004A31FC" w:rsidRDefault="004A31FC" w:rsidP="00B40121">
            <w:r w:rsidRPr="00AA5415">
              <w:t>KU8_REALLOCATION_</w:t>
            </w:r>
            <w:r w:rsidRPr="004A31FC">
              <w:t xml:space="preserve"> FINISHED</w:t>
            </w:r>
          </w:p>
        </w:tc>
        <w:tc>
          <w:tcPr>
            <w:tcW w:w="3355" w:type="dxa"/>
          </w:tcPr>
          <w:p w14:paraId="79B1FD30" w14:textId="3C5F9570" w:rsidR="004A31FC" w:rsidRDefault="004A31FC" w:rsidP="00B40121">
            <w:r>
              <w:t>2</w:t>
            </w:r>
          </w:p>
        </w:tc>
      </w:tr>
      <w:tr w:rsidR="004A31FC" w14:paraId="4BA20522" w14:textId="77777777" w:rsidTr="00B40121">
        <w:tc>
          <w:tcPr>
            <w:tcW w:w="10065" w:type="dxa"/>
            <w:gridSpan w:val="2"/>
            <w:shd w:val="clear" w:color="auto" w:fill="000080"/>
          </w:tcPr>
          <w:p w14:paraId="274CE2B5" w14:textId="77777777" w:rsidR="004A31FC" w:rsidRDefault="004A31FC" w:rsidP="00B40121">
            <w:r>
              <w:rPr>
                <w:b/>
              </w:rPr>
              <w:t>Definition</w:t>
            </w:r>
          </w:p>
        </w:tc>
      </w:tr>
      <w:tr w:rsidR="004A31FC" w14:paraId="53DF5252" w14:textId="77777777" w:rsidTr="00B40121">
        <w:tc>
          <w:tcPr>
            <w:tcW w:w="10065" w:type="dxa"/>
            <w:gridSpan w:val="2"/>
          </w:tcPr>
          <w:p w14:paraId="21ABB8DA" w14:textId="1E16191E" w:rsidR="004A31FC" w:rsidRDefault="004A31FC" w:rsidP="00B40121">
            <w:r w:rsidRPr="00845AAF">
              <w:t>#define KU8_REALLOCATION_</w:t>
            </w:r>
            <w:r w:rsidRPr="004A31FC">
              <w:t xml:space="preserve"> FINISHED</w:t>
            </w:r>
            <w:r w:rsidRPr="00845AAF">
              <w:t xml:space="preserve">                    ((uint8) </w:t>
            </w:r>
            <w:r>
              <w:t>2</w:t>
            </w:r>
            <w:r w:rsidRPr="00845AAF">
              <w:t>)</w:t>
            </w:r>
          </w:p>
        </w:tc>
      </w:tr>
      <w:tr w:rsidR="004A31FC" w14:paraId="15461794" w14:textId="77777777" w:rsidTr="00B40121">
        <w:tc>
          <w:tcPr>
            <w:tcW w:w="10065" w:type="dxa"/>
            <w:gridSpan w:val="2"/>
            <w:shd w:val="clear" w:color="auto" w:fill="000080"/>
          </w:tcPr>
          <w:p w14:paraId="3965E670" w14:textId="77777777" w:rsidR="004A31FC" w:rsidRDefault="004A31FC" w:rsidP="00B40121"/>
        </w:tc>
      </w:tr>
      <w:tr w:rsidR="004A31FC" w14:paraId="41E59448" w14:textId="77777777" w:rsidTr="00B40121">
        <w:tc>
          <w:tcPr>
            <w:tcW w:w="10065" w:type="dxa"/>
            <w:gridSpan w:val="2"/>
          </w:tcPr>
          <w:p w14:paraId="3D0347C8" w14:textId="6EBF22D3" w:rsidR="004A31FC" w:rsidRDefault="00D11F14" w:rsidP="00B40121">
            <w:r w:rsidRPr="00D11F14">
              <w:t xml:space="preserve">Value to indicate system context reallocation is </w:t>
            </w:r>
            <w:r>
              <w:t>finished</w:t>
            </w:r>
          </w:p>
        </w:tc>
      </w:tr>
    </w:tbl>
    <w:p w14:paraId="2D96C69E" w14:textId="77777777" w:rsidR="004A31FC" w:rsidRPr="004A31FC" w:rsidRDefault="004A31FC" w:rsidP="004A31FC"/>
    <w:p w14:paraId="7C63A5D1" w14:textId="4CF53A8D" w:rsidR="00430C0D" w:rsidRDefault="00430C0D">
      <w:pPr>
        <w:pStyle w:val="Heading3"/>
      </w:pPr>
      <w:bookmarkStart w:id="82" w:name="_Toc144283751"/>
      <w:r w:rsidRPr="00430C0D">
        <w:t>SCM_KU8_NUMBER_OF_RELEASE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6"/>
        <w:gridCol w:w="3269"/>
      </w:tblGrid>
      <w:tr w:rsidR="00430C0D" w14:paraId="6B82153C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4C2CB4C7" w14:textId="77777777" w:rsidR="00430C0D" w:rsidRDefault="00430C0D" w:rsidP="00B40121">
            <w:r>
              <w:t>Name</w:t>
            </w:r>
          </w:p>
        </w:tc>
        <w:tc>
          <w:tcPr>
            <w:tcW w:w="3355" w:type="dxa"/>
          </w:tcPr>
          <w:p w14:paraId="6A2012E7" w14:textId="77777777" w:rsidR="00430C0D" w:rsidRDefault="00430C0D" w:rsidP="00B40121">
            <w:r>
              <w:t>Value</w:t>
            </w:r>
          </w:p>
        </w:tc>
      </w:tr>
      <w:tr w:rsidR="00430C0D" w14:paraId="658408EC" w14:textId="77777777" w:rsidTr="00B40121">
        <w:tc>
          <w:tcPr>
            <w:tcW w:w="6710" w:type="dxa"/>
          </w:tcPr>
          <w:p w14:paraId="78759F85" w14:textId="1DEAD9BF" w:rsidR="00430C0D" w:rsidRDefault="00430C0D" w:rsidP="00B40121">
            <w:r w:rsidRPr="00430C0D">
              <w:t>SCM_KU8_NUMBER_OF_RELEASE</w:t>
            </w:r>
          </w:p>
        </w:tc>
        <w:tc>
          <w:tcPr>
            <w:tcW w:w="3355" w:type="dxa"/>
          </w:tcPr>
          <w:p w14:paraId="5375B3EA" w14:textId="63A13C16" w:rsidR="00430C0D" w:rsidRDefault="00430C0D" w:rsidP="00B40121">
            <w:r>
              <w:t>4</w:t>
            </w:r>
          </w:p>
        </w:tc>
      </w:tr>
      <w:tr w:rsidR="00430C0D" w14:paraId="4E990B94" w14:textId="77777777" w:rsidTr="00B40121">
        <w:tc>
          <w:tcPr>
            <w:tcW w:w="10065" w:type="dxa"/>
            <w:gridSpan w:val="2"/>
            <w:shd w:val="clear" w:color="auto" w:fill="000080"/>
          </w:tcPr>
          <w:p w14:paraId="15573BAD" w14:textId="77777777" w:rsidR="00430C0D" w:rsidRDefault="00430C0D" w:rsidP="00B40121">
            <w:r>
              <w:rPr>
                <w:b/>
              </w:rPr>
              <w:t>Definition</w:t>
            </w:r>
          </w:p>
        </w:tc>
      </w:tr>
      <w:tr w:rsidR="00430C0D" w14:paraId="107E2D83" w14:textId="77777777" w:rsidTr="00B40121">
        <w:tc>
          <w:tcPr>
            <w:tcW w:w="10065" w:type="dxa"/>
            <w:gridSpan w:val="2"/>
          </w:tcPr>
          <w:p w14:paraId="605DFB4A" w14:textId="2CC62AEC" w:rsidR="00430C0D" w:rsidRDefault="00430C0D" w:rsidP="00B40121">
            <w:r w:rsidRPr="00430C0D">
              <w:t>#define SCM_KU8_NUMBER_OF_RELEASE                  ((uint8) 4)</w:t>
            </w:r>
          </w:p>
        </w:tc>
      </w:tr>
      <w:tr w:rsidR="00430C0D" w14:paraId="70EA2602" w14:textId="77777777" w:rsidTr="00B40121">
        <w:tc>
          <w:tcPr>
            <w:tcW w:w="10065" w:type="dxa"/>
            <w:gridSpan w:val="2"/>
            <w:shd w:val="clear" w:color="auto" w:fill="000080"/>
          </w:tcPr>
          <w:p w14:paraId="53A4B615" w14:textId="77777777" w:rsidR="00430C0D" w:rsidRDefault="00430C0D" w:rsidP="00B40121"/>
        </w:tc>
      </w:tr>
      <w:tr w:rsidR="00430C0D" w14:paraId="454A6FA1" w14:textId="77777777" w:rsidTr="00B40121">
        <w:tc>
          <w:tcPr>
            <w:tcW w:w="10065" w:type="dxa"/>
            <w:gridSpan w:val="2"/>
          </w:tcPr>
          <w:p w14:paraId="61C10785" w14:textId="1E428139" w:rsidR="00430C0D" w:rsidRDefault="00430C0D" w:rsidP="00B40121">
            <w:r w:rsidRPr="00430C0D">
              <w:t>Number of belt function for release</w:t>
            </w:r>
          </w:p>
        </w:tc>
      </w:tr>
    </w:tbl>
    <w:p w14:paraId="3EAA2022" w14:textId="77777777" w:rsidR="00430C0D" w:rsidRPr="00430C0D" w:rsidRDefault="00430C0D" w:rsidP="00430C0D"/>
    <w:p w14:paraId="1F4B72BD" w14:textId="3850AD01" w:rsidR="00430C0D" w:rsidRDefault="00430C0D">
      <w:pPr>
        <w:pStyle w:val="Heading3"/>
      </w:pPr>
      <w:bookmarkStart w:id="83" w:name="_Toc144283752"/>
      <w:r w:rsidRPr="00430C0D">
        <w:t>SCM_KU8_NUMBER_OF_PRODUCTION_CYCLE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4"/>
        <w:gridCol w:w="3241"/>
      </w:tblGrid>
      <w:tr w:rsidR="00430C0D" w14:paraId="5A30D34A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309F1615" w14:textId="77777777" w:rsidR="00430C0D" w:rsidRDefault="00430C0D" w:rsidP="00B40121">
            <w:r>
              <w:t>Name</w:t>
            </w:r>
          </w:p>
        </w:tc>
        <w:tc>
          <w:tcPr>
            <w:tcW w:w="3355" w:type="dxa"/>
          </w:tcPr>
          <w:p w14:paraId="621EFF31" w14:textId="77777777" w:rsidR="00430C0D" w:rsidRDefault="00430C0D" w:rsidP="00B40121">
            <w:r>
              <w:t>Value</w:t>
            </w:r>
          </w:p>
        </w:tc>
      </w:tr>
      <w:tr w:rsidR="00430C0D" w14:paraId="770FDF27" w14:textId="77777777" w:rsidTr="00B40121">
        <w:tc>
          <w:tcPr>
            <w:tcW w:w="6710" w:type="dxa"/>
          </w:tcPr>
          <w:p w14:paraId="1E26AB95" w14:textId="4A8AF237" w:rsidR="00430C0D" w:rsidRDefault="00430C0D" w:rsidP="00B40121">
            <w:r w:rsidRPr="00430C0D">
              <w:t>SCM_KU8_NUMBER_OF_PRODUCTION_CYCLE</w:t>
            </w:r>
          </w:p>
        </w:tc>
        <w:tc>
          <w:tcPr>
            <w:tcW w:w="3355" w:type="dxa"/>
          </w:tcPr>
          <w:p w14:paraId="4C91239B" w14:textId="77777777" w:rsidR="00430C0D" w:rsidRDefault="00430C0D" w:rsidP="00B40121">
            <w:r>
              <w:t>2</w:t>
            </w:r>
          </w:p>
        </w:tc>
      </w:tr>
      <w:tr w:rsidR="00430C0D" w14:paraId="4D008C97" w14:textId="77777777" w:rsidTr="00B40121">
        <w:tc>
          <w:tcPr>
            <w:tcW w:w="10065" w:type="dxa"/>
            <w:gridSpan w:val="2"/>
            <w:shd w:val="clear" w:color="auto" w:fill="000080"/>
          </w:tcPr>
          <w:p w14:paraId="36F0BFF3" w14:textId="77777777" w:rsidR="00430C0D" w:rsidRDefault="00430C0D" w:rsidP="00B40121">
            <w:r>
              <w:rPr>
                <w:b/>
              </w:rPr>
              <w:t>Definition</w:t>
            </w:r>
          </w:p>
        </w:tc>
      </w:tr>
      <w:tr w:rsidR="00430C0D" w14:paraId="0EBC7C23" w14:textId="77777777" w:rsidTr="00B40121">
        <w:tc>
          <w:tcPr>
            <w:tcW w:w="10065" w:type="dxa"/>
            <w:gridSpan w:val="2"/>
          </w:tcPr>
          <w:p w14:paraId="291E695A" w14:textId="4412DC05" w:rsidR="00430C0D" w:rsidRDefault="00430C0D" w:rsidP="00B40121">
            <w:r w:rsidRPr="00430C0D">
              <w:t>#define SCM_KU8_NUMBER_OF_PRODUCTION_CYCLE         ((uint8) 2)</w:t>
            </w:r>
          </w:p>
        </w:tc>
      </w:tr>
      <w:tr w:rsidR="00430C0D" w14:paraId="596FFF90" w14:textId="77777777" w:rsidTr="00B40121">
        <w:tc>
          <w:tcPr>
            <w:tcW w:w="10065" w:type="dxa"/>
            <w:gridSpan w:val="2"/>
            <w:shd w:val="clear" w:color="auto" w:fill="000080"/>
          </w:tcPr>
          <w:p w14:paraId="6FF30767" w14:textId="77777777" w:rsidR="00430C0D" w:rsidRDefault="00430C0D" w:rsidP="00B40121"/>
        </w:tc>
      </w:tr>
      <w:tr w:rsidR="00430C0D" w14:paraId="4092E35E" w14:textId="77777777" w:rsidTr="00B40121">
        <w:tc>
          <w:tcPr>
            <w:tcW w:w="10065" w:type="dxa"/>
            <w:gridSpan w:val="2"/>
          </w:tcPr>
          <w:p w14:paraId="38AC2EF9" w14:textId="6DB19D30" w:rsidR="00430C0D" w:rsidRDefault="00430C0D" w:rsidP="00B40121">
            <w:r w:rsidRPr="00430C0D">
              <w:t>Number of production cycle</w:t>
            </w:r>
          </w:p>
        </w:tc>
      </w:tr>
    </w:tbl>
    <w:p w14:paraId="11136890" w14:textId="77777777" w:rsidR="00430C0D" w:rsidRPr="00430C0D" w:rsidRDefault="00430C0D" w:rsidP="00430C0D"/>
    <w:p w14:paraId="726389E4" w14:textId="73979FB8" w:rsidR="00C90D8C" w:rsidRDefault="00C90D8C">
      <w:pPr>
        <w:pStyle w:val="Heading3"/>
      </w:pPr>
      <w:bookmarkStart w:id="84" w:name="_Toc144283753"/>
      <w:r w:rsidRPr="00C90D8C">
        <w:t>KU32_SW_PROTECTION_BIT_MASK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02"/>
        <w:gridCol w:w="3283"/>
      </w:tblGrid>
      <w:tr w:rsidR="00C90D8C" w14:paraId="4B6917C0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52A5EA6E" w14:textId="77777777" w:rsidR="00C90D8C" w:rsidRDefault="00C90D8C" w:rsidP="00B40121">
            <w:r>
              <w:t>Name</w:t>
            </w:r>
          </w:p>
        </w:tc>
        <w:tc>
          <w:tcPr>
            <w:tcW w:w="3355" w:type="dxa"/>
          </w:tcPr>
          <w:p w14:paraId="421F721A" w14:textId="77777777" w:rsidR="00C90D8C" w:rsidRDefault="00C90D8C" w:rsidP="00B40121">
            <w:r>
              <w:t>Value</w:t>
            </w:r>
          </w:p>
        </w:tc>
      </w:tr>
      <w:tr w:rsidR="00C90D8C" w14:paraId="66E5C294" w14:textId="77777777" w:rsidTr="00B40121">
        <w:tc>
          <w:tcPr>
            <w:tcW w:w="6710" w:type="dxa"/>
          </w:tcPr>
          <w:p w14:paraId="19C10575" w14:textId="088A785D" w:rsidR="00C90D8C" w:rsidRDefault="00C90D8C" w:rsidP="00B40121">
            <w:r w:rsidRPr="00C90D8C">
              <w:t>KU32_SW_PROTECTION_BIT_MASK</w:t>
            </w:r>
          </w:p>
        </w:tc>
        <w:tc>
          <w:tcPr>
            <w:tcW w:w="3355" w:type="dxa"/>
          </w:tcPr>
          <w:p w14:paraId="1CFB11C7" w14:textId="531DE88E" w:rsidR="00C90D8C" w:rsidRDefault="00C90D8C" w:rsidP="00B40121">
            <w:r w:rsidRPr="00C90D8C">
              <w:t>((uint32) 0xAA000000)</w:t>
            </w:r>
          </w:p>
        </w:tc>
      </w:tr>
      <w:tr w:rsidR="00C90D8C" w14:paraId="532DA17B" w14:textId="77777777" w:rsidTr="00B40121">
        <w:tc>
          <w:tcPr>
            <w:tcW w:w="10065" w:type="dxa"/>
            <w:gridSpan w:val="2"/>
            <w:shd w:val="clear" w:color="auto" w:fill="000080"/>
          </w:tcPr>
          <w:p w14:paraId="176685F4" w14:textId="77777777" w:rsidR="00C90D8C" w:rsidRDefault="00C90D8C" w:rsidP="00B40121">
            <w:r>
              <w:rPr>
                <w:b/>
              </w:rPr>
              <w:t>Definition</w:t>
            </w:r>
          </w:p>
        </w:tc>
      </w:tr>
      <w:tr w:rsidR="00C90D8C" w14:paraId="367A0764" w14:textId="77777777" w:rsidTr="00B40121">
        <w:tc>
          <w:tcPr>
            <w:tcW w:w="10065" w:type="dxa"/>
            <w:gridSpan w:val="2"/>
          </w:tcPr>
          <w:p w14:paraId="1898BC3C" w14:textId="01EC5006" w:rsidR="00C90D8C" w:rsidRDefault="00C90D8C" w:rsidP="00B40121">
            <w:r w:rsidRPr="00C90D8C">
              <w:t>#define KU32_SW_PROTECTION_BIT_MASK                ((uint32) 0xAA000000)</w:t>
            </w:r>
          </w:p>
        </w:tc>
      </w:tr>
      <w:tr w:rsidR="00C90D8C" w14:paraId="27F4EE13" w14:textId="77777777" w:rsidTr="00B40121">
        <w:tc>
          <w:tcPr>
            <w:tcW w:w="10065" w:type="dxa"/>
            <w:gridSpan w:val="2"/>
            <w:shd w:val="clear" w:color="auto" w:fill="000080"/>
          </w:tcPr>
          <w:p w14:paraId="027A46A6" w14:textId="77777777" w:rsidR="00C90D8C" w:rsidRDefault="00C90D8C" w:rsidP="00B40121"/>
        </w:tc>
      </w:tr>
      <w:tr w:rsidR="00C90D8C" w14:paraId="0964E8AB" w14:textId="77777777" w:rsidTr="00B40121">
        <w:tc>
          <w:tcPr>
            <w:tcW w:w="10065" w:type="dxa"/>
            <w:gridSpan w:val="2"/>
          </w:tcPr>
          <w:p w14:paraId="7A5E2957" w14:textId="50B2B996" w:rsidR="00C90D8C" w:rsidRDefault="00C90D8C" w:rsidP="00B40121">
            <w:r w:rsidRPr="00C90D8C">
              <w:t>Mask used to access the MSB  of the deficiency level</w:t>
            </w:r>
          </w:p>
        </w:tc>
      </w:tr>
    </w:tbl>
    <w:p w14:paraId="52157BCB" w14:textId="77777777" w:rsidR="00C90D8C" w:rsidRPr="00C90D8C" w:rsidRDefault="00C90D8C" w:rsidP="00C90D8C"/>
    <w:p w14:paraId="3E572620" w14:textId="0DD0C7C7" w:rsidR="007237CF" w:rsidRDefault="007237CF">
      <w:pPr>
        <w:pStyle w:val="Heading3"/>
      </w:pPr>
      <w:bookmarkStart w:id="85" w:name="_Toc144283754"/>
      <w:r w:rsidRPr="007237CF">
        <w:t>KU8_SW_PROTECTION_QUALIFIED_MASK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9"/>
        <w:gridCol w:w="3256"/>
      </w:tblGrid>
      <w:tr w:rsidR="007237CF" w14:paraId="1B5BF9B2" w14:textId="77777777" w:rsidTr="00B40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6C7F511C" w14:textId="77777777" w:rsidR="007237CF" w:rsidRDefault="007237CF" w:rsidP="00B40121">
            <w:r>
              <w:t>Name</w:t>
            </w:r>
          </w:p>
        </w:tc>
        <w:tc>
          <w:tcPr>
            <w:tcW w:w="3355" w:type="dxa"/>
          </w:tcPr>
          <w:p w14:paraId="6B579E2C" w14:textId="77777777" w:rsidR="007237CF" w:rsidRDefault="007237CF" w:rsidP="00B40121">
            <w:r>
              <w:t>Value</w:t>
            </w:r>
          </w:p>
        </w:tc>
      </w:tr>
      <w:tr w:rsidR="007237CF" w14:paraId="27825044" w14:textId="77777777" w:rsidTr="00B40121">
        <w:tc>
          <w:tcPr>
            <w:tcW w:w="6710" w:type="dxa"/>
          </w:tcPr>
          <w:p w14:paraId="3286D0F2" w14:textId="01728D01" w:rsidR="007237CF" w:rsidRDefault="007237CF" w:rsidP="00B40121">
            <w:r w:rsidRPr="007237CF">
              <w:t>KU8_SW_PROTECTION_QUALIFIED_MASK</w:t>
            </w:r>
          </w:p>
        </w:tc>
        <w:tc>
          <w:tcPr>
            <w:tcW w:w="3355" w:type="dxa"/>
          </w:tcPr>
          <w:p w14:paraId="790A9EFD" w14:textId="56CAF974" w:rsidR="007237CF" w:rsidRDefault="007237CF" w:rsidP="00B40121">
            <w:r w:rsidRPr="007237CF">
              <w:t>((uint8)  0xAA)</w:t>
            </w:r>
          </w:p>
        </w:tc>
      </w:tr>
      <w:tr w:rsidR="007237CF" w14:paraId="437D904C" w14:textId="77777777" w:rsidTr="00B40121">
        <w:tc>
          <w:tcPr>
            <w:tcW w:w="10065" w:type="dxa"/>
            <w:gridSpan w:val="2"/>
            <w:shd w:val="clear" w:color="auto" w:fill="000080"/>
          </w:tcPr>
          <w:p w14:paraId="4D4DFA06" w14:textId="77777777" w:rsidR="007237CF" w:rsidRDefault="007237CF" w:rsidP="00B40121">
            <w:r>
              <w:rPr>
                <w:b/>
              </w:rPr>
              <w:t>Definition</w:t>
            </w:r>
          </w:p>
        </w:tc>
      </w:tr>
      <w:tr w:rsidR="007237CF" w14:paraId="2AA16051" w14:textId="77777777" w:rsidTr="00B40121">
        <w:tc>
          <w:tcPr>
            <w:tcW w:w="10065" w:type="dxa"/>
            <w:gridSpan w:val="2"/>
          </w:tcPr>
          <w:p w14:paraId="43157E76" w14:textId="56F90DA5" w:rsidR="007237CF" w:rsidRDefault="007237CF" w:rsidP="00B40121">
            <w:r w:rsidRPr="007237CF">
              <w:t>#define KU8_SW_PROTECTION_QUALIFIED_MASK           ((uint8)  0xAA)</w:t>
            </w:r>
          </w:p>
        </w:tc>
      </w:tr>
      <w:tr w:rsidR="007237CF" w14:paraId="62452E4B" w14:textId="77777777" w:rsidTr="00B40121">
        <w:tc>
          <w:tcPr>
            <w:tcW w:w="10065" w:type="dxa"/>
            <w:gridSpan w:val="2"/>
            <w:shd w:val="clear" w:color="auto" w:fill="000080"/>
          </w:tcPr>
          <w:p w14:paraId="0BF8C90A" w14:textId="77777777" w:rsidR="007237CF" w:rsidRDefault="007237CF" w:rsidP="00B40121"/>
        </w:tc>
      </w:tr>
      <w:tr w:rsidR="007237CF" w14:paraId="1376172F" w14:textId="77777777" w:rsidTr="00B40121">
        <w:tc>
          <w:tcPr>
            <w:tcW w:w="10065" w:type="dxa"/>
            <w:gridSpan w:val="2"/>
          </w:tcPr>
          <w:p w14:paraId="130DCCCA" w14:textId="3903E55E" w:rsidR="007237CF" w:rsidRDefault="007237CF" w:rsidP="00B40121">
            <w:r>
              <w:t>Mask used to store SW protection qualified status</w:t>
            </w:r>
          </w:p>
        </w:tc>
      </w:tr>
    </w:tbl>
    <w:p w14:paraId="6D1C29DF" w14:textId="77777777" w:rsidR="007237CF" w:rsidRPr="007237CF" w:rsidRDefault="007237CF" w:rsidP="007237CF"/>
    <w:p w14:paraId="36503658" w14:textId="77777777" w:rsidR="009F6281" w:rsidRDefault="00DC72AF">
      <w:pPr>
        <w:pStyle w:val="Heading1"/>
      </w:pPr>
      <w:r>
        <w:t>EEPROM</w:t>
      </w:r>
    </w:p>
    <w:p w14:paraId="3E4190CE" w14:textId="77777777" w:rsidR="009F6281" w:rsidRDefault="00DC72AF">
      <w:r>
        <w:t xml:space="preserve"> </w:t>
      </w:r>
    </w:p>
    <w:p w14:paraId="745D0992" w14:textId="77777777" w:rsidR="009F6281" w:rsidRDefault="00DC72AF">
      <w:pPr>
        <w:pStyle w:val="Heading1"/>
      </w:pPr>
      <w:r>
        <w:t>Configuration</w:t>
      </w:r>
    </w:p>
    <w:p w14:paraId="304524F8" w14:textId="77777777" w:rsidR="009F6281" w:rsidRDefault="00DC72AF">
      <w:r>
        <w:t xml:space="preserve"> </w:t>
      </w:r>
    </w:p>
    <w:p w14:paraId="67A80C8B" w14:textId="77777777" w:rsidR="009F6281" w:rsidRDefault="00DC72AF">
      <w:pPr>
        <w:pStyle w:val="Heading1"/>
      </w:pPr>
      <w:r>
        <w:t>Compilation Options</w:t>
      </w:r>
    </w:p>
    <w:p w14:paraId="34F61128" w14:textId="77777777" w:rsidR="009F6281" w:rsidRDefault="00DC72AF">
      <w:r>
        <w:t xml:space="preserve"> </w:t>
      </w:r>
    </w:p>
    <w:sectPr w:rsidR="009F6281" w:rsidSect="00B36BB7"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7" w:h="16840" w:code="9"/>
      <w:pgMar w:top="1009" w:right="708" w:bottom="851" w:left="1134" w:header="53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38F4B" w14:textId="77777777" w:rsidR="00A668D8" w:rsidRDefault="00A668D8">
      <w:r>
        <w:separator/>
      </w:r>
    </w:p>
  </w:endnote>
  <w:endnote w:type="continuationSeparator" w:id="0">
    <w:p w14:paraId="6F783D48" w14:textId="77777777" w:rsidR="00A668D8" w:rsidRDefault="00A66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8BEAB" w14:textId="77777777" w:rsidR="007F7E48" w:rsidRDefault="007F7E48">
    <w:pPr>
      <w:pStyle w:val="Footer"/>
    </w:pPr>
  </w:p>
  <w:p w14:paraId="65A7ACC4" w14:textId="77777777" w:rsidR="007F7E48" w:rsidRDefault="007F7E48"/>
  <w:p w14:paraId="6C9BC4C6" w14:textId="77777777" w:rsidR="007F7E48" w:rsidRDefault="007F7E48"/>
  <w:p w14:paraId="2ED8DD83" w14:textId="77777777" w:rsidR="007F7E48" w:rsidRDefault="007F7E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32766" w14:textId="77777777" w:rsidR="005C791D" w:rsidRPr="005C791D" w:rsidRDefault="005C791D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</w:p>
  <w:tbl>
    <w:tblPr>
      <w:tblStyle w:val="TableGridLight"/>
      <w:tblW w:w="10349" w:type="dxa"/>
      <w:tblInd w:w="-289" w:type="dxa"/>
      <w:tblLook w:val="04A0" w:firstRow="1" w:lastRow="0" w:firstColumn="1" w:lastColumn="0" w:noHBand="0" w:noVBand="1"/>
    </w:tblPr>
    <w:tblGrid>
      <w:gridCol w:w="4956"/>
      <w:gridCol w:w="5393"/>
    </w:tblGrid>
    <w:tr w:rsidR="005C791D" w14:paraId="13DD46C2" w14:textId="77777777" w:rsidTr="00B06A7D">
      <w:trPr>
        <w:trHeight w:val="20"/>
      </w:trPr>
      <w:tc>
        <w:tcPr>
          <w:tcW w:w="4956" w:type="dxa"/>
        </w:tcPr>
        <w:p w14:paraId="101B352C" w14:textId="77777777" w:rsidR="005C791D" w:rsidRDefault="005C791D" w:rsidP="005C791D">
          <w:pPr>
            <w:tabs>
              <w:tab w:val="center" w:pos="4680"/>
              <w:tab w:val="right" w:pos="9120"/>
            </w:tabs>
            <w:spacing w:before="120" w:after="0"/>
            <w:rPr>
              <w:rFonts w:ascii="Arial" w:hAnsi="Arial" w:cs="Arial"/>
              <w:sz w:val="16"/>
            </w:rPr>
          </w:pPr>
          <w:bookmarkStart w:id="104" w:name="_Hlk36730967"/>
          <w:bookmarkStart w:id="105" w:name="_Hlk36730968"/>
          <w:bookmarkStart w:id="106" w:name="_Hlk36731048"/>
          <w:bookmarkStart w:id="107" w:name="_Hlk36731049"/>
          <w:bookmarkStart w:id="108" w:name="_Hlk36731113"/>
          <w:bookmarkStart w:id="109" w:name="_Hlk36731114"/>
          <w:bookmarkStart w:id="110" w:name="_Hlk36732118"/>
          <w:bookmarkStart w:id="111" w:name="_Hlk36732119"/>
          <w:bookmarkStart w:id="112" w:name="_Hlk36736477"/>
          <w:bookmarkStart w:id="113" w:name="_Hlk36736478"/>
          <w:bookmarkStart w:id="114" w:name="_Hlk36736864"/>
          <w:bookmarkStart w:id="115" w:name="_Hlk36736865"/>
          <w:bookmarkStart w:id="116" w:name="_Hlk36740550"/>
          <w:bookmarkStart w:id="117" w:name="_Hlk36740551"/>
          <w:r w:rsidRPr="00F1292D">
            <w:rPr>
              <w:rFonts w:ascii="Arial" w:hAnsi="Arial" w:cs="Arial"/>
              <w:sz w:val="16"/>
            </w:rPr>
            <w:t>Copyright Autoliv Inc., All Rights Reserved</w:t>
          </w:r>
        </w:p>
      </w:tc>
      <w:tc>
        <w:tcPr>
          <w:tcW w:w="5393" w:type="dxa"/>
        </w:tcPr>
        <w:p w14:paraId="7ED3868A" w14:textId="77777777" w:rsidR="005C791D" w:rsidRDefault="005C791D" w:rsidP="005C791D">
          <w:pPr>
            <w:tabs>
              <w:tab w:val="center" w:pos="4680"/>
              <w:tab w:val="right" w:pos="9120"/>
            </w:tabs>
            <w:spacing w:before="120" w:after="0"/>
            <w:jc w:val="right"/>
            <w:rPr>
              <w:rFonts w:ascii="Arial" w:hAnsi="Arial" w:cs="Arial"/>
              <w:sz w:val="16"/>
            </w:rPr>
          </w:pPr>
          <w:r w:rsidRPr="00F1292D">
            <w:rPr>
              <w:rFonts w:ascii="Arial" w:hAnsi="Arial" w:cs="Arial"/>
              <w:noProof/>
              <w:sz w:val="16"/>
            </w:rPr>
            <w:t xml:space="preserve">Page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PAGE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  <w:r w:rsidRPr="00F1292D">
            <w:rPr>
              <w:rFonts w:ascii="Arial" w:hAnsi="Arial" w:cs="Arial"/>
              <w:noProof/>
              <w:sz w:val="16"/>
            </w:rPr>
            <w:t xml:space="preserve"> of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NUMPAGES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</w:p>
      </w:tc>
    </w:tr>
  </w:tbl>
  <w:p w14:paraId="2AF0463D" w14:textId="77777777" w:rsidR="007F7E48" w:rsidRPr="005C791D" w:rsidRDefault="005C791D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  <w:r w:rsidRPr="007B345C">
      <w:rPr>
        <w:rFonts w:ascii="Arial" w:hAnsi="Arial" w:cs="Arial"/>
        <w:sz w:val="14"/>
        <w:szCs w:val="22"/>
      </w:rPr>
      <w:fldChar w:fldCharType="begin"/>
    </w:r>
    <w:r w:rsidRPr="007B345C">
      <w:rPr>
        <w:rFonts w:ascii="Arial" w:hAnsi="Arial" w:cs="Arial"/>
        <w:sz w:val="14"/>
        <w:szCs w:val="22"/>
      </w:rPr>
      <w:instrText xml:space="preserve"> FILENAME   \* MERGEFORMAT </w:instrText>
    </w:r>
    <w:r w:rsidRPr="007B345C">
      <w:rPr>
        <w:rFonts w:ascii="Arial" w:hAnsi="Arial" w:cs="Arial"/>
        <w:sz w:val="14"/>
        <w:szCs w:val="22"/>
      </w:rPr>
      <w:fldChar w:fldCharType="separate"/>
    </w:r>
    <w:r w:rsidR="004B756D">
      <w:rPr>
        <w:rFonts w:ascii="Arial" w:hAnsi="Arial" w:cs="Arial"/>
        <w:noProof/>
        <w:sz w:val="14"/>
        <w:szCs w:val="22"/>
      </w:rPr>
      <w:t>SW03TEM001 - SW Detailed Design (DD).docx</w:t>
    </w:r>
    <w:r w:rsidRPr="007B345C">
      <w:rPr>
        <w:rFonts w:ascii="Arial" w:hAnsi="Arial" w:cs="Arial"/>
        <w:sz w:val="14"/>
        <w:szCs w:val="22"/>
      </w:rPr>
      <w:fldChar w:fldCharType="end"/>
    </w:r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000080"/>
      </w:tblBorders>
      <w:tblLook w:val="0000" w:firstRow="0" w:lastRow="0" w:firstColumn="0" w:lastColumn="0" w:noHBand="0" w:noVBand="0"/>
    </w:tblPr>
    <w:tblGrid>
      <w:gridCol w:w="10065"/>
    </w:tblGrid>
    <w:tr w:rsidR="007F7E48" w:rsidRPr="00F90EF1" w14:paraId="07CC1F52" w14:textId="77777777" w:rsidTr="001043EF">
      <w:trPr>
        <w:jc w:val="center"/>
      </w:trPr>
      <w:tc>
        <w:tcPr>
          <w:tcW w:w="10200" w:type="dxa"/>
        </w:tcPr>
        <w:p w14:paraId="2D17DED3" w14:textId="77777777" w:rsidR="007F7E48" w:rsidRPr="00F90EF1" w:rsidRDefault="007F7E48" w:rsidP="00936489">
          <w:pPr>
            <w:tabs>
              <w:tab w:val="left" w:pos="8052"/>
            </w:tabs>
            <w:spacing w:before="120" w:after="0"/>
            <w:jc w:val="center"/>
            <w:rPr>
              <w:rFonts w:ascii="Arial" w:hAnsi="Arial" w:cs="Arial"/>
              <w:sz w:val="16"/>
            </w:rPr>
          </w:pPr>
          <w:r w:rsidRPr="00F90EF1">
            <w:rPr>
              <w:rFonts w:ascii="Arial" w:hAnsi="Arial" w:cs="Arial"/>
              <w:b/>
              <w:sz w:val="16"/>
            </w:rPr>
            <w:t xml:space="preserve">CONFIDENTIAL - </w:t>
          </w:r>
          <w:r w:rsidRPr="00F90EF1">
            <w:rPr>
              <w:rFonts w:ascii="Arial" w:hAnsi="Arial" w:cs="Arial"/>
              <w:sz w:val="16"/>
            </w:rPr>
            <w:t xml:space="preserve">Content herein is the property of Autoliv </w:t>
          </w:r>
          <w:r>
            <w:rPr>
              <w:rFonts w:ascii="Arial" w:hAnsi="Arial" w:cs="Arial"/>
              <w:sz w:val="16"/>
            </w:rPr>
            <w:t>XXX</w:t>
          </w:r>
          <w:r w:rsidRPr="00F90EF1">
            <w:rPr>
              <w:rFonts w:ascii="Arial" w:hAnsi="Arial" w:cs="Arial"/>
              <w:sz w:val="16"/>
            </w:rPr>
            <w:t>.  Unauthorized duplication of this document is PROHIBITED unless in accordance with written instructions given by Autoliv Electronics AB.</w:t>
          </w:r>
        </w:p>
      </w:tc>
    </w:tr>
  </w:tbl>
  <w:p w14:paraId="3CDA3806" w14:textId="77777777" w:rsidR="007F7E48" w:rsidRPr="00F90EF1" w:rsidRDefault="007F7E48" w:rsidP="00987BE7">
    <w:pPr>
      <w:pStyle w:val="Footer"/>
      <w:spacing w:after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23011" w14:textId="77777777" w:rsidR="00A668D8" w:rsidRDefault="00A668D8">
      <w:r>
        <w:separator/>
      </w:r>
    </w:p>
  </w:footnote>
  <w:footnote w:type="continuationSeparator" w:id="0">
    <w:p w14:paraId="6BF8179C" w14:textId="77777777" w:rsidR="00A668D8" w:rsidRDefault="00A668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81FEE" w14:textId="77777777" w:rsidR="005C791D" w:rsidRPr="00F90EF1" w:rsidRDefault="005C791D" w:rsidP="005C791D">
    <w:pPr>
      <w:pStyle w:val="Header"/>
      <w:tabs>
        <w:tab w:val="clear" w:pos="9480"/>
        <w:tab w:val="right" w:pos="9840"/>
      </w:tabs>
      <w:ind w:left="0"/>
      <w:rPr>
        <w:vertAlign w:val="subscript"/>
      </w:rPr>
    </w:pPr>
    <w:bookmarkStart w:id="86" w:name="_Hlk36730153"/>
    <w:bookmarkStart w:id="87" w:name="_Hlk36730154"/>
    <w:bookmarkStart w:id="88" w:name="_Hlk36730155"/>
    <w:bookmarkStart w:id="89" w:name="_Hlk36730156"/>
    <w:bookmarkStart w:id="90" w:name="_Hlk36730965"/>
    <w:bookmarkStart w:id="91" w:name="_Hlk36730966"/>
    <w:bookmarkStart w:id="92" w:name="_Hlk36731046"/>
    <w:bookmarkStart w:id="93" w:name="_Hlk36731047"/>
    <w:bookmarkStart w:id="94" w:name="_Hlk36731111"/>
    <w:bookmarkStart w:id="95" w:name="_Hlk36731112"/>
    <w:bookmarkStart w:id="96" w:name="_Hlk36732116"/>
    <w:bookmarkStart w:id="97" w:name="_Hlk36732117"/>
    <w:bookmarkStart w:id="98" w:name="_Hlk36736475"/>
    <w:bookmarkStart w:id="99" w:name="_Hlk36736476"/>
    <w:bookmarkStart w:id="100" w:name="_Hlk36736862"/>
    <w:bookmarkStart w:id="101" w:name="_Hlk36736863"/>
    <w:bookmarkStart w:id="102" w:name="_Hlk36740548"/>
    <w:bookmarkStart w:id="103" w:name="_Hlk36740549"/>
    <w:r w:rsidRPr="00F90EF1">
      <w:tab/>
    </w:r>
    <w:r w:rsidRPr="00F90EF1">
      <w:tab/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66"/>
      <w:gridCol w:w="4536"/>
      <w:gridCol w:w="1417"/>
      <w:gridCol w:w="1412"/>
      <w:gridCol w:w="1575"/>
    </w:tblGrid>
    <w:tr w:rsidR="005C791D" w:rsidRPr="00F90EF1" w14:paraId="374B5BAF" w14:textId="77777777" w:rsidTr="00B06A7D">
      <w:trPr>
        <w:cantSplit/>
      </w:trPr>
      <w:tc>
        <w:tcPr>
          <w:tcW w:w="1266" w:type="dxa"/>
          <w:vMerge w:val="restart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2DADCDAC" w14:textId="77777777" w:rsidR="005C791D" w:rsidRPr="00F90EF1" w:rsidRDefault="005C791D" w:rsidP="005C791D">
          <w:pPr>
            <w:spacing w:after="0"/>
            <w:jc w:val="center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drawing>
              <wp:inline distT="0" distB="0" distL="0" distR="0" wp14:anchorId="45E726A0" wp14:editId="4FC197A0">
                <wp:extent cx="682017" cy="241540"/>
                <wp:effectExtent l="0" t="0" r="3810" b="635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6025" cy="242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7FB8071D" w14:textId="77777777" w:rsidR="005C791D" w:rsidRPr="00F90EF1" w:rsidRDefault="005C791D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417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51F5D640" w14:textId="77777777" w:rsidR="005C791D" w:rsidRPr="00F90EF1" w:rsidRDefault="005C791D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Cs/>
              <w:i/>
              <w:noProof/>
              <w:sz w:val="16"/>
              <w:szCs w:val="16"/>
            </w:rPr>
            <w:t>Review</w:t>
          </w:r>
        </w:p>
      </w:tc>
      <w:tc>
        <w:tcPr>
          <w:tcW w:w="1412" w:type="dxa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  <w:vAlign w:val="center"/>
        </w:tcPr>
        <w:p w14:paraId="5F2932AF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A8A50D2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Date of release</w:t>
          </w:r>
        </w:p>
      </w:tc>
    </w:tr>
    <w:tr w:rsidR="00A60FD7" w:rsidRPr="00D01285" w14:paraId="4016E02F" w14:textId="77777777" w:rsidTr="00B06A7D">
      <w:trPr>
        <w:cantSplit/>
      </w:trPr>
      <w:tc>
        <w:tcPr>
          <w:tcW w:w="1266" w:type="dxa"/>
          <w:vMerge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10928C8" w14:textId="77777777" w:rsidR="00A60FD7" w:rsidRPr="00F1292D" w:rsidRDefault="00A60FD7" w:rsidP="00A60FD7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376E6330" w14:textId="421EC4CB" w:rsidR="00A60FD7" w:rsidRPr="00F1292D" w:rsidRDefault="00A60FD7" w:rsidP="00A60FD7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 w:rsidRPr="00313A62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254888 DAIMLER MER W174W178 EL SB ECU</w:t>
          </w:r>
        </w:p>
      </w:tc>
      <w:tc>
        <w:tcPr>
          <w:tcW w:w="1417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20DFFCCF" w14:textId="4221AD04" w:rsidR="00A60FD7" w:rsidRPr="00F1292D" w:rsidRDefault="00DA4447" w:rsidP="00A60FD7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 xml:space="preserve">SCM </w:t>
          </w:r>
          <w:r w:rsidR="00A60FD7"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>PRWB</w:t>
          </w:r>
        </w:p>
      </w:tc>
      <w:tc>
        <w:tcPr>
          <w:tcW w:w="1412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  <w:vAlign w:val="center"/>
        </w:tcPr>
        <w:p w14:paraId="4BF258E8" w14:textId="6E3EADBB" w:rsidR="00A60FD7" w:rsidRPr="00F1292D" w:rsidRDefault="00DA4447" w:rsidP="00A60FD7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Released</w:t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2B498F9A" w14:textId="714263CD" w:rsidR="00A60FD7" w:rsidRPr="00F1292D" w:rsidRDefault="00A60FD7" w:rsidP="00A60FD7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MXActual_state_Released  \* MERGEFORMAT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2023-08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-30</w:t>
          </w:r>
        </w:p>
      </w:tc>
    </w:tr>
    <w:tr w:rsidR="005C791D" w:rsidRPr="00F90EF1" w14:paraId="0E0993D7" w14:textId="77777777" w:rsidTr="00B06A7D">
      <w:trPr>
        <w:cantSplit/>
      </w:trPr>
      <w:tc>
        <w:tcPr>
          <w:tcW w:w="126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48A351BA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3C832091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2829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0D8525E8" w14:textId="77777777" w:rsidR="005C791D" w:rsidRPr="002C397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2C3971">
            <w:rPr>
              <w:rFonts w:ascii="Arial" w:hAnsi="Arial" w:cs="Arial"/>
              <w:i/>
              <w:noProof/>
              <w:sz w:val="16"/>
              <w:szCs w:val="16"/>
            </w:rPr>
            <w:t>Template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80BF6D8" w14:textId="77777777" w:rsidR="005C791D" w:rsidRPr="00F90EF1" w:rsidRDefault="005C791D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5C791D" w:rsidRPr="00D01285" w14:paraId="4A21803B" w14:textId="77777777" w:rsidTr="00B06A7D">
      <w:trPr>
        <w:cantSplit/>
      </w:trPr>
      <w:tc>
        <w:tcPr>
          <w:tcW w:w="1266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20794AA4" w14:textId="7E52FE8E" w:rsidR="005C791D" w:rsidRPr="00F1292D" w:rsidRDefault="00A60FD7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NA</w:t>
          </w: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8313D82" w14:textId="4588D1C6" w:rsidR="005C791D" w:rsidRPr="00F1292D" w:rsidRDefault="00A60FD7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SCM</w:t>
          </w:r>
          <w:r w:rsidRPr="0031382C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-Detailed Design Document.docx</w:t>
          </w:r>
        </w:p>
      </w:tc>
      <w:tc>
        <w:tcPr>
          <w:tcW w:w="2829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44118C74" w14:textId="20F743D4" w:rsidR="005C791D" w:rsidRPr="00F1292D" w:rsidRDefault="005C791D" w:rsidP="005C791D">
          <w:pPr>
            <w:tabs>
              <w:tab w:val="left" w:pos="795"/>
            </w:tabs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MXDocTemplate_Name  \* MERGEFORMAT </w:instrTex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SW03TEM001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70460B04" w14:textId="08CC6546" w:rsidR="005C791D" w:rsidRPr="00F1292D" w:rsidRDefault="00DA4447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1.1</w:t>
          </w:r>
          <w:r w:rsidR="00F05E12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.3.3</w:t>
          </w:r>
        </w:p>
      </w:tc>
    </w:tr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</w:tbl>
  <w:p w14:paraId="024120F1" w14:textId="77777777" w:rsidR="007F7E48" w:rsidRPr="005C791D" w:rsidRDefault="007F7E48" w:rsidP="005C791D">
    <w:pPr>
      <w:pStyle w:val="Header"/>
      <w:ind w:left="0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168C7" w14:textId="77777777" w:rsidR="007F7E48" w:rsidRPr="00F90EF1" w:rsidRDefault="007F7E48" w:rsidP="00CE74F4">
    <w:pPr>
      <w:pStyle w:val="Header"/>
      <w:tabs>
        <w:tab w:val="clear" w:pos="9480"/>
        <w:tab w:val="right" w:pos="9840"/>
      </w:tabs>
      <w:ind w:left="-360"/>
      <w:rPr>
        <w:vertAlign w:val="subscript"/>
      </w:rPr>
    </w:pPr>
    <w:r>
      <w:rPr>
        <w:color w:val="000080"/>
        <w:sz w:val="18"/>
      </w:rPr>
      <w:drawing>
        <wp:inline distT="0" distB="0" distL="0" distR="0" wp14:anchorId="50E2A440" wp14:editId="21C3FDE6">
          <wp:extent cx="1371600" cy="4381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F90EF1">
      <w:tab/>
    </w:r>
    <w:r w:rsidRPr="00F90EF1">
      <w:tab/>
    </w:r>
    <w:r w:rsidRPr="006A5520">
      <w:rPr>
        <w:rFonts w:ascii="Arial" w:hAnsi="Arial" w:cs="Arial"/>
      </w:rPr>
      <w:fldChar w:fldCharType="begin"/>
    </w:r>
    <w:r w:rsidRPr="006A5520">
      <w:rPr>
        <w:rFonts w:ascii="Arial" w:hAnsi="Arial" w:cs="Arial"/>
      </w:rPr>
      <w:instrText xml:space="preserve"> FILENAME   \* MERGEFORMAT </w:instrText>
    </w:r>
    <w:r w:rsidRPr="006A5520">
      <w:rPr>
        <w:rFonts w:ascii="Arial" w:hAnsi="Arial" w:cs="Arial"/>
      </w:rPr>
      <w:fldChar w:fldCharType="separate"/>
    </w:r>
    <w:r w:rsidR="004B756D">
      <w:rPr>
        <w:rFonts w:ascii="Arial" w:hAnsi="Arial" w:cs="Arial"/>
      </w:rPr>
      <w:t>SW03TEM001 - SW Detailed Design (DD).docx</w:t>
    </w:r>
    <w:r w:rsidRPr="006A5520">
      <w:rPr>
        <w:rFonts w:ascii="Arial" w:hAnsi="Arial" w:cs="Arial"/>
      </w:rPr>
      <w:fldChar w:fldCharType="end"/>
    </w:r>
    <w:r>
      <w:rPr>
        <w:rFonts w:ascii="Arial" w:hAnsi="Arial" w:cs="Arial"/>
      </w:rPr>
      <w:t>.doc</w:t>
    </w:r>
    <w:r w:rsidRPr="00F90EF1">
      <w:rPr>
        <w:vertAlign w:val="subscript"/>
      </w:rPr>
      <w:object w:dxaOrig="1903" w:dyaOrig="1318" w14:anchorId="76F021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40" type="#_x0000_t75" style="width:50.7pt;height:35.7pt" o:ole="" fillcolor="window">
          <v:imagedata r:id="rId2" o:title=""/>
        </v:shape>
        <o:OLEObject Type="Embed" ProgID="PBrush" ShapeID="_x0000_i1040" DrawAspect="Content" ObjectID="_1754896727" r:id="rId3">
          <o:FieldCodes>\s \* MERGEFORMAT</o:FieldCodes>
        </o:OLEObject>
      </w:object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80"/>
      <w:gridCol w:w="5391"/>
      <w:gridCol w:w="1209"/>
      <w:gridCol w:w="963"/>
      <w:gridCol w:w="963"/>
    </w:tblGrid>
    <w:tr w:rsidR="007F7E48" w:rsidRPr="00F90EF1" w14:paraId="450980E9" w14:textId="77777777" w:rsidTr="00D01285">
      <w:trPr>
        <w:cantSplit/>
      </w:trPr>
      <w:tc>
        <w:tcPr>
          <w:tcW w:w="7071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3C4D50D7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209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7D232AEF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</w:p>
      </w:tc>
      <w:tc>
        <w:tcPr>
          <w:tcW w:w="1926" w:type="dxa"/>
          <w:gridSpan w:val="2"/>
          <w:tcBorders>
            <w:top w:val="single" w:sz="6" w:space="0" w:color="000000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49330311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</w:tr>
    <w:tr w:rsidR="007F7E48" w:rsidRPr="00F90EF1" w14:paraId="298BBA27" w14:textId="77777777" w:rsidTr="00D01285">
      <w:trPr>
        <w:cantSplit/>
      </w:trPr>
      <w:tc>
        <w:tcPr>
          <w:tcW w:w="7071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18A34D67" w14:textId="77777777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MXAuthority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>Process and method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1209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4BDD2B54" w14:textId="77777777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</w:p>
      </w:tc>
      <w:tc>
        <w:tcPr>
          <w:tcW w:w="1926" w:type="dxa"/>
          <w:gridSpan w:val="2"/>
          <w:tcBorders>
            <w:top w:val="nil"/>
            <w:left w:val="single" w:sz="4" w:space="0" w:color="auto"/>
            <w:bottom w:val="single" w:sz="6" w:space="0" w:color="000000"/>
            <w:right w:val="single" w:sz="4" w:space="0" w:color="auto"/>
          </w:tcBorders>
        </w:tcPr>
        <w:p w14:paraId="7ED41738" w14:textId="77777777" w:rsidR="007F7E48" w:rsidRPr="00F90EF1" w:rsidRDefault="007F7E48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MXCurrent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>Draft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  <w:tr w:rsidR="007F7E48" w:rsidRPr="00F90EF1" w14:paraId="37F9F380" w14:textId="77777777" w:rsidTr="00CE74F4">
      <w:trPr>
        <w:cantSplit/>
      </w:trPr>
      <w:tc>
        <w:tcPr>
          <w:tcW w:w="1680" w:type="dxa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</w:tcPr>
        <w:p w14:paraId="707138EA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6600" w:type="dxa"/>
          <w:gridSpan w:val="2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</w:tcPr>
        <w:p w14:paraId="42A1658A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4C134C7" w14:textId="77777777" w:rsidR="007F7E48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Revision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312815F" w14:textId="77777777" w:rsidR="007F7E48" w:rsidRPr="00F90EF1" w:rsidRDefault="007F7E48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7F7E48" w:rsidRPr="00F90EF1" w14:paraId="1070E8A3" w14:textId="77777777" w:rsidTr="00CE74F4">
      <w:trPr>
        <w:cantSplit/>
      </w:trPr>
      <w:tc>
        <w:tcPr>
          <w:tcW w:w="1680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AFF551D" w14:textId="77777777" w:rsidR="007F7E48" w:rsidRPr="00F90EF1" w:rsidRDefault="007F7E48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MXName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>EXXXXXX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6600" w:type="dxa"/>
          <w:gridSpan w:val="2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0070E453" w14:textId="77777777" w:rsidR="007F7E48" w:rsidRPr="00F90EF1" w:rsidRDefault="007F7E48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MXTitle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 xml:space="preserve"> SW Detailed Design (DD)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05F3ECC4" w14:textId="77777777" w:rsidR="007F7E48" w:rsidRPr="00F90EF1" w:rsidRDefault="007F7E48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MXRevision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79CEDFE9" w14:textId="77777777" w:rsidR="007F7E48" w:rsidRPr="00F90EF1" w:rsidRDefault="007F7E48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MXVersion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 w:rsidR="004B756D"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</w:tbl>
  <w:p w14:paraId="56997A86" w14:textId="77777777" w:rsidR="007F7E48" w:rsidRPr="00F90EF1" w:rsidRDefault="007F7E48" w:rsidP="00665113">
    <w:pPr>
      <w:spacing w:after="0"/>
      <w:rPr>
        <w:rFonts w:ascii="Arial" w:hAnsi="Arial" w:cs="Arial"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510"/>
    <w:multiLevelType w:val="multilevel"/>
    <w:tmpl w:val="6B3437A4"/>
    <w:lvl w:ilvl="0">
      <w:start w:val="1"/>
      <w:numFmt w:val="decimal"/>
      <w:lvlText w:val="[Ext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8C5113"/>
    <w:multiLevelType w:val="multilevel"/>
    <w:tmpl w:val="4E4E7D9A"/>
    <w:styleLink w:val="Numbered"/>
    <w:lvl w:ilvl="0">
      <w:start w:val="1"/>
      <w:numFmt w:val="decimal"/>
      <w:lvlText w:val="%1."/>
      <w:lvlJc w:val="left"/>
      <w:pPr>
        <w:tabs>
          <w:tab w:val="num" w:pos="624"/>
        </w:tabs>
        <w:ind w:left="624" w:hanging="397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567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737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850"/>
      </w:pPr>
      <w:rPr>
        <w:rFonts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2" w15:restartNumberingAfterBreak="0">
    <w:nsid w:val="18B765F4"/>
    <w:multiLevelType w:val="multilevel"/>
    <w:tmpl w:val="4E4E7D9A"/>
    <w:numStyleLink w:val="Numbered"/>
  </w:abstractNum>
  <w:abstractNum w:abstractNumId="3" w15:restartNumberingAfterBreak="0">
    <w:nsid w:val="1C970248"/>
    <w:multiLevelType w:val="multilevel"/>
    <w:tmpl w:val="4E4E7D9A"/>
    <w:numStyleLink w:val="Numbered"/>
  </w:abstractNum>
  <w:abstractNum w:abstractNumId="4" w15:restartNumberingAfterBreak="0">
    <w:nsid w:val="25612BA3"/>
    <w:multiLevelType w:val="multilevel"/>
    <w:tmpl w:val="49D25B62"/>
    <w:numStyleLink w:val="Bulleted"/>
  </w:abstractNum>
  <w:abstractNum w:abstractNumId="5" w15:restartNumberingAfterBreak="0">
    <w:nsid w:val="2CB315AB"/>
    <w:multiLevelType w:val="multilevel"/>
    <w:tmpl w:val="BCEE8F16"/>
    <w:lvl w:ilvl="0">
      <w:start w:val="1"/>
      <w:numFmt w:val="decimal"/>
      <w:lvlText w:val="[Ref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2EF35182"/>
    <w:multiLevelType w:val="multilevel"/>
    <w:tmpl w:val="E9A61EE2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7" w15:restartNumberingAfterBreak="0">
    <w:nsid w:val="30277C96"/>
    <w:multiLevelType w:val="multilevel"/>
    <w:tmpl w:val="4E4E7D9A"/>
    <w:numStyleLink w:val="Numbered"/>
  </w:abstractNum>
  <w:abstractNum w:abstractNumId="8" w15:restartNumberingAfterBreak="0">
    <w:nsid w:val="314E4C07"/>
    <w:multiLevelType w:val="hybridMultilevel"/>
    <w:tmpl w:val="EA6A952A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84B55"/>
    <w:multiLevelType w:val="multilevel"/>
    <w:tmpl w:val="DE10A952"/>
    <w:lvl w:ilvl="0">
      <w:start w:val="1"/>
      <w:numFmt w:val="decimal"/>
      <w:lvlText w:val="[ALV%1]"/>
      <w:lvlJc w:val="left"/>
      <w:pPr>
        <w:tabs>
          <w:tab w:val="num" w:pos="567"/>
        </w:tabs>
        <w:ind w:left="567" w:hanging="567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E0209D9"/>
    <w:multiLevelType w:val="multilevel"/>
    <w:tmpl w:val="49D25B62"/>
    <w:numStyleLink w:val="Bulleted"/>
  </w:abstractNum>
  <w:abstractNum w:abstractNumId="11" w15:restartNumberingAfterBreak="0">
    <w:nsid w:val="42556C4B"/>
    <w:multiLevelType w:val="multilevel"/>
    <w:tmpl w:val="A824FCF4"/>
    <w:lvl w:ilvl="0">
      <w:start w:val="1"/>
      <w:numFmt w:val="decimal"/>
      <w:lvlText w:val="[Doc%1]"/>
      <w:lvlJc w:val="left"/>
      <w:pPr>
        <w:tabs>
          <w:tab w:val="num" w:pos="567"/>
        </w:tabs>
        <w:ind w:left="567" w:hanging="567"/>
      </w:pPr>
      <w:rPr>
        <w:rFonts w:hint="default"/>
        <w:spacing w:val="0"/>
        <w:position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2" w15:restartNumberingAfterBreak="0">
    <w:nsid w:val="51322D7A"/>
    <w:multiLevelType w:val="hybridMultilevel"/>
    <w:tmpl w:val="C3925D6C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0685A"/>
    <w:multiLevelType w:val="multilevel"/>
    <w:tmpl w:val="49D25B62"/>
    <w:styleLink w:val="Bulleted"/>
    <w:lvl w:ilvl="0">
      <w:start w:val="1"/>
      <w:numFmt w:val="bullet"/>
      <w:lvlText w:val=""/>
      <w:lvlJc w:val="left"/>
      <w:pPr>
        <w:tabs>
          <w:tab w:val="num" w:pos="510"/>
        </w:tabs>
        <w:ind w:left="510" w:hanging="283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94"/>
        </w:tabs>
        <w:ind w:left="794" w:hanging="284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77"/>
        </w:tabs>
        <w:ind w:left="1077" w:hanging="283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284"/>
      </w:pPr>
      <w:rPr>
        <w:rFonts w:ascii="Symbol" w:hAnsi="Symbol" w:hint="default"/>
        <w:sz w:val="18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84517603">
    <w:abstractNumId w:val="5"/>
  </w:num>
  <w:num w:numId="2" w16cid:durableId="1371034423">
    <w:abstractNumId w:val="11"/>
  </w:num>
  <w:num w:numId="3" w16cid:durableId="660813235">
    <w:abstractNumId w:val="6"/>
  </w:num>
  <w:num w:numId="4" w16cid:durableId="2115319820">
    <w:abstractNumId w:val="12"/>
  </w:num>
  <w:num w:numId="5" w16cid:durableId="433017100">
    <w:abstractNumId w:val="7"/>
  </w:num>
  <w:num w:numId="6" w16cid:durableId="154225665">
    <w:abstractNumId w:val="1"/>
  </w:num>
  <w:num w:numId="7" w16cid:durableId="1852795776">
    <w:abstractNumId w:val="3"/>
  </w:num>
  <w:num w:numId="8" w16cid:durableId="1885287561">
    <w:abstractNumId w:val="8"/>
  </w:num>
  <w:num w:numId="9" w16cid:durableId="1974090970">
    <w:abstractNumId w:val="13"/>
  </w:num>
  <w:num w:numId="10" w16cid:durableId="2131632240">
    <w:abstractNumId w:val="4"/>
  </w:num>
  <w:num w:numId="11" w16cid:durableId="1210192697">
    <w:abstractNumId w:val="10"/>
  </w:num>
  <w:num w:numId="12" w16cid:durableId="123738858">
    <w:abstractNumId w:val="2"/>
  </w:num>
  <w:num w:numId="13" w16cid:durableId="1633830357">
    <w:abstractNumId w:val="9"/>
  </w:num>
  <w:num w:numId="14" w16cid:durableId="2120637474">
    <w:abstractNumId w:val="0"/>
  </w:num>
  <w:num w:numId="15" w16cid:durableId="72097707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AU" w:vendorID="64" w:dllVersion="0" w:nlCheck="1" w:checkStyle="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DF"/>
    <w:rsid w:val="00006526"/>
    <w:rsid w:val="000128A8"/>
    <w:rsid w:val="00023BB5"/>
    <w:rsid w:val="000259E9"/>
    <w:rsid w:val="000264EA"/>
    <w:rsid w:val="0004125B"/>
    <w:rsid w:val="00055C49"/>
    <w:rsid w:val="000729CE"/>
    <w:rsid w:val="00080478"/>
    <w:rsid w:val="000827F5"/>
    <w:rsid w:val="000860ED"/>
    <w:rsid w:val="000876A2"/>
    <w:rsid w:val="00091EE5"/>
    <w:rsid w:val="000924FF"/>
    <w:rsid w:val="00092777"/>
    <w:rsid w:val="00097215"/>
    <w:rsid w:val="000A0DF9"/>
    <w:rsid w:val="000A26F5"/>
    <w:rsid w:val="000C0D7D"/>
    <w:rsid w:val="000C3E03"/>
    <w:rsid w:val="000E0290"/>
    <w:rsid w:val="000E509A"/>
    <w:rsid w:val="000E5738"/>
    <w:rsid w:val="000F1623"/>
    <w:rsid w:val="000F4461"/>
    <w:rsid w:val="000F7CDB"/>
    <w:rsid w:val="001043EF"/>
    <w:rsid w:val="00106D26"/>
    <w:rsid w:val="001079B6"/>
    <w:rsid w:val="00111D1B"/>
    <w:rsid w:val="00113EDF"/>
    <w:rsid w:val="00117E7B"/>
    <w:rsid w:val="001278D5"/>
    <w:rsid w:val="00141501"/>
    <w:rsid w:val="00160850"/>
    <w:rsid w:val="0017342D"/>
    <w:rsid w:val="001A5158"/>
    <w:rsid w:val="001A604D"/>
    <w:rsid w:val="001D29A9"/>
    <w:rsid w:val="001D35DB"/>
    <w:rsid w:val="001D5953"/>
    <w:rsid w:val="001F153E"/>
    <w:rsid w:val="001F1918"/>
    <w:rsid w:val="001F36BA"/>
    <w:rsid w:val="001F3889"/>
    <w:rsid w:val="00206304"/>
    <w:rsid w:val="00217D16"/>
    <w:rsid w:val="00231C6C"/>
    <w:rsid w:val="0025569C"/>
    <w:rsid w:val="00261017"/>
    <w:rsid w:val="00262D88"/>
    <w:rsid w:val="00276D74"/>
    <w:rsid w:val="00285AE0"/>
    <w:rsid w:val="00286BA4"/>
    <w:rsid w:val="0029335B"/>
    <w:rsid w:val="00296B9F"/>
    <w:rsid w:val="002C3971"/>
    <w:rsid w:val="002D0B87"/>
    <w:rsid w:val="002D2D87"/>
    <w:rsid w:val="002E5805"/>
    <w:rsid w:val="002E714C"/>
    <w:rsid w:val="002E7F9B"/>
    <w:rsid w:val="00303CBC"/>
    <w:rsid w:val="003040B8"/>
    <w:rsid w:val="00304191"/>
    <w:rsid w:val="0030519C"/>
    <w:rsid w:val="00313FB4"/>
    <w:rsid w:val="0031650B"/>
    <w:rsid w:val="00317A96"/>
    <w:rsid w:val="00320C23"/>
    <w:rsid w:val="00333763"/>
    <w:rsid w:val="00341CE2"/>
    <w:rsid w:val="00342D44"/>
    <w:rsid w:val="00371363"/>
    <w:rsid w:val="0037544A"/>
    <w:rsid w:val="003927FE"/>
    <w:rsid w:val="00393CFA"/>
    <w:rsid w:val="003A0519"/>
    <w:rsid w:val="003A2EAC"/>
    <w:rsid w:val="003B330A"/>
    <w:rsid w:val="003B5D38"/>
    <w:rsid w:val="003D63FD"/>
    <w:rsid w:val="003E40E7"/>
    <w:rsid w:val="003F3058"/>
    <w:rsid w:val="00403F17"/>
    <w:rsid w:val="00405789"/>
    <w:rsid w:val="004062F9"/>
    <w:rsid w:val="00407223"/>
    <w:rsid w:val="00416BCA"/>
    <w:rsid w:val="004241B9"/>
    <w:rsid w:val="00425E86"/>
    <w:rsid w:val="0042676B"/>
    <w:rsid w:val="00430C0D"/>
    <w:rsid w:val="004317E4"/>
    <w:rsid w:val="00433683"/>
    <w:rsid w:val="00437C8D"/>
    <w:rsid w:val="00440D18"/>
    <w:rsid w:val="004431F9"/>
    <w:rsid w:val="00446DAC"/>
    <w:rsid w:val="004473C3"/>
    <w:rsid w:val="00460D90"/>
    <w:rsid w:val="004A31FC"/>
    <w:rsid w:val="004A53B8"/>
    <w:rsid w:val="004A6F07"/>
    <w:rsid w:val="004B756D"/>
    <w:rsid w:val="004D7902"/>
    <w:rsid w:val="00501E39"/>
    <w:rsid w:val="00527700"/>
    <w:rsid w:val="00527967"/>
    <w:rsid w:val="00536511"/>
    <w:rsid w:val="005479AC"/>
    <w:rsid w:val="00562C96"/>
    <w:rsid w:val="005673E3"/>
    <w:rsid w:val="00581F12"/>
    <w:rsid w:val="00583A63"/>
    <w:rsid w:val="005858FA"/>
    <w:rsid w:val="00590C7A"/>
    <w:rsid w:val="005914A2"/>
    <w:rsid w:val="0059231A"/>
    <w:rsid w:val="005C791D"/>
    <w:rsid w:val="005D3FE3"/>
    <w:rsid w:val="005E20A9"/>
    <w:rsid w:val="005E4F24"/>
    <w:rsid w:val="005F2A5E"/>
    <w:rsid w:val="005F343B"/>
    <w:rsid w:val="005F58F3"/>
    <w:rsid w:val="00610097"/>
    <w:rsid w:val="0061558D"/>
    <w:rsid w:val="00620476"/>
    <w:rsid w:val="0064107B"/>
    <w:rsid w:val="00641B52"/>
    <w:rsid w:val="0064732D"/>
    <w:rsid w:val="006537A5"/>
    <w:rsid w:val="00656EEC"/>
    <w:rsid w:val="0065700F"/>
    <w:rsid w:val="00665113"/>
    <w:rsid w:val="00673D19"/>
    <w:rsid w:val="00674DD8"/>
    <w:rsid w:val="00693320"/>
    <w:rsid w:val="006A5520"/>
    <w:rsid w:val="006A73C7"/>
    <w:rsid w:val="006A7B13"/>
    <w:rsid w:val="006B5E43"/>
    <w:rsid w:val="006B6F79"/>
    <w:rsid w:val="006C1430"/>
    <w:rsid w:val="006C5629"/>
    <w:rsid w:val="006D0367"/>
    <w:rsid w:val="006E4D29"/>
    <w:rsid w:val="006E6B3E"/>
    <w:rsid w:val="006F25EB"/>
    <w:rsid w:val="00702C3A"/>
    <w:rsid w:val="00704770"/>
    <w:rsid w:val="007237CF"/>
    <w:rsid w:val="0073064C"/>
    <w:rsid w:val="00744CCC"/>
    <w:rsid w:val="007538E2"/>
    <w:rsid w:val="0075705D"/>
    <w:rsid w:val="007572D8"/>
    <w:rsid w:val="0076576A"/>
    <w:rsid w:val="00766BD3"/>
    <w:rsid w:val="00776AD5"/>
    <w:rsid w:val="00777211"/>
    <w:rsid w:val="00777276"/>
    <w:rsid w:val="00796B1C"/>
    <w:rsid w:val="007A1E23"/>
    <w:rsid w:val="007B03F2"/>
    <w:rsid w:val="007B2670"/>
    <w:rsid w:val="007C51BA"/>
    <w:rsid w:val="007D2C18"/>
    <w:rsid w:val="007E1C91"/>
    <w:rsid w:val="007F237B"/>
    <w:rsid w:val="007F7678"/>
    <w:rsid w:val="007F7E48"/>
    <w:rsid w:val="00800C89"/>
    <w:rsid w:val="008046ED"/>
    <w:rsid w:val="008161BB"/>
    <w:rsid w:val="00816DE1"/>
    <w:rsid w:val="008302E3"/>
    <w:rsid w:val="00830F42"/>
    <w:rsid w:val="00840976"/>
    <w:rsid w:val="00843542"/>
    <w:rsid w:val="00845AAF"/>
    <w:rsid w:val="0087478C"/>
    <w:rsid w:val="0087669F"/>
    <w:rsid w:val="008835F6"/>
    <w:rsid w:val="00886823"/>
    <w:rsid w:val="00887772"/>
    <w:rsid w:val="0089553A"/>
    <w:rsid w:val="008A3E9F"/>
    <w:rsid w:val="008B3A9D"/>
    <w:rsid w:val="008C714E"/>
    <w:rsid w:val="008D1576"/>
    <w:rsid w:val="008D36E8"/>
    <w:rsid w:val="008E1C99"/>
    <w:rsid w:val="00905A20"/>
    <w:rsid w:val="00911A72"/>
    <w:rsid w:val="00912F74"/>
    <w:rsid w:val="0091320C"/>
    <w:rsid w:val="0091694D"/>
    <w:rsid w:val="00920FB7"/>
    <w:rsid w:val="00921854"/>
    <w:rsid w:val="00934D0F"/>
    <w:rsid w:val="00936489"/>
    <w:rsid w:val="009779D6"/>
    <w:rsid w:val="00987BE7"/>
    <w:rsid w:val="00997DCE"/>
    <w:rsid w:val="009B4BE5"/>
    <w:rsid w:val="009E12E6"/>
    <w:rsid w:val="009E44EC"/>
    <w:rsid w:val="009E48C7"/>
    <w:rsid w:val="009F03F6"/>
    <w:rsid w:val="009F6281"/>
    <w:rsid w:val="00A04572"/>
    <w:rsid w:val="00A21CF3"/>
    <w:rsid w:val="00A27350"/>
    <w:rsid w:val="00A60FD7"/>
    <w:rsid w:val="00A64437"/>
    <w:rsid w:val="00A668D8"/>
    <w:rsid w:val="00A762D4"/>
    <w:rsid w:val="00A86750"/>
    <w:rsid w:val="00A951DC"/>
    <w:rsid w:val="00A977A2"/>
    <w:rsid w:val="00AA2A22"/>
    <w:rsid w:val="00AA3DBC"/>
    <w:rsid w:val="00AA5415"/>
    <w:rsid w:val="00AA61CF"/>
    <w:rsid w:val="00AB10A8"/>
    <w:rsid w:val="00AB1D6C"/>
    <w:rsid w:val="00AC0321"/>
    <w:rsid w:val="00AC61D5"/>
    <w:rsid w:val="00AC6392"/>
    <w:rsid w:val="00AC675F"/>
    <w:rsid w:val="00AC6840"/>
    <w:rsid w:val="00AC6B2E"/>
    <w:rsid w:val="00AD1A71"/>
    <w:rsid w:val="00AE4BDF"/>
    <w:rsid w:val="00AF4A7B"/>
    <w:rsid w:val="00AF73DD"/>
    <w:rsid w:val="00B0699B"/>
    <w:rsid w:val="00B11A83"/>
    <w:rsid w:val="00B1545F"/>
    <w:rsid w:val="00B21326"/>
    <w:rsid w:val="00B2447F"/>
    <w:rsid w:val="00B36BB7"/>
    <w:rsid w:val="00B4511D"/>
    <w:rsid w:val="00B50A71"/>
    <w:rsid w:val="00B51DAD"/>
    <w:rsid w:val="00B546C7"/>
    <w:rsid w:val="00B556FD"/>
    <w:rsid w:val="00B5594C"/>
    <w:rsid w:val="00B57B2B"/>
    <w:rsid w:val="00B647F9"/>
    <w:rsid w:val="00B659F6"/>
    <w:rsid w:val="00B77856"/>
    <w:rsid w:val="00BA0E78"/>
    <w:rsid w:val="00BA7436"/>
    <w:rsid w:val="00BB7E59"/>
    <w:rsid w:val="00BC3B44"/>
    <w:rsid w:val="00BD01E4"/>
    <w:rsid w:val="00BD3CA6"/>
    <w:rsid w:val="00C01AA6"/>
    <w:rsid w:val="00C07B67"/>
    <w:rsid w:val="00C106E9"/>
    <w:rsid w:val="00C117CB"/>
    <w:rsid w:val="00C12B77"/>
    <w:rsid w:val="00C405CD"/>
    <w:rsid w:val="00C42B25"/>
    <w:rsid w:val="00C46C24"/>
    <w:rsid w:val="00C55049"/>
    <w:rsid w:val="00C6291E"/>
    <w:rsid w:val="00C6355D"/>
    <w:rsid w:val="00C70364"/>
    <w:rsid w:val="00C73014"/>
    <w:rsid w:val="00C754A3"/>
    <w:rsid w:val="00C80CB6"/>
    <w:rsid w:val="00C85AD2"/>
    <w:rsid w:val="00C87ACD"/>
    <w:rsid w:val="00C90D8C"/>
    <w:rsid w:val="00C92C07"/>
    <w:rsid w:val="00C934FD"/>
    <w:rsid w:val="00C95592"/>
    <w:rsid w:val="00CA1627"/>
    <w:rsid w:val="00CA30E6"/>
    <w:rsid w:val="00CA36D8"/>
    <w:rsid w:val="00CA78C5"/>
    <w:rsid w:val="00CB7102"/>
    <w:rsid w:val="00CC5FBB"/>
    <w:rsid w:val="00CC6679"/>
    <w:rsid w:val="00CC7005"/>
    <w:rsid w:val="00CD128F"/>
    <w:rsid w:val="00CE17AA"/>
    <w:rsid w:val="00CE74F4"/>
    <w:rsid w:val="00CF5576"/>
    <w:rsid w:val="00D01285"/>
    <w:rsid w:val="00D05D1A"/>
    <w:rsid w:val="00D11F14"/>
    <w:rsid w:val="00D17587"/>
    <w:rsid w:val="00D2294A"/>
    <w:rsid w:val="00D2690B"/>
    <w:rsid w:val="00D30845"/>
    <w:rsid w:val="00D445E6"/>
    <w:rsid w:val="00D5785E"/>
    <w:rsid w:val="00D64184"/>
    <w:rsid w:val="00D7559E"/>
    <w:rsid w:val="00D84D02"/>
    <w:rsid w:val="00D94743"/>
    <w:rsid w:val="00DA1F91"/>
    <w:rsid w:val="00DA4447"/>
    <w:rsid w:val="00DA4C01"/>
    <w:rsid w:val="00DB32E5"/>
    <w:rsid w:val="00DB555E"/>
    <w:rsid w:val="00DC168D"/>
    <w:rsid w:val="00DC595E"/>
    <w:rsid w:val="00DC72AF"/>
    <w:rsid w:val="00DE2C7F"/>
    <w:rsid w:val="00DF3D6E"/>
    <w:rsid w:val="00E107BF"/>
    <w:rsid w:val="00E15B16"/>
    <w:rsid w:val="00E16206"/>
    <w:rsid w:val="00E25DBF"/>
    <w:rsid w:val="00E45021"/>
    <w:rsid w:val="00E63826"/>
    <w:rsid w:val="00E74832"/>
    <w:rsid w:val="00E772B3"/>
    <w:rsid w:val="00E85557"/>
    <w:rsid w:val="00E87D0B"/>
    <w:rsid w:val="00EA5D8E"/>
    <w:rsid w:val="00EB1D1F"/>
    <w:rsid w:val="00EB1D44"/>
    <w:rsid w:val="00EB3189"/>
    <w:rsid w:val="00EB3C29"/>
    <w:rsid w:val="00EC71FF"/>
    <w:rsid w:val="00EE0A46"/>
    <w:rsid w:val="00EE3C5B"/>
    <w:rsid w:val="00EE4C8F"/>
    <w:rsid w:val="00EF1608"/>
    <w:rsid w:val="00EF24E2"/>
    <w:rsid w:val="00F04F48"/>
    <w:rsid w:val="00F0509B"/>
    <w:rsid w:val="00F05E12"/>
    <w:rsid w:val="00F10D28"/>
    <w:rsid w:val="00F1292D"/>
    <w:rsid w:val="00F12E1C"/>
    <w:rsid w:val="00F1767F"/>
    <w:rsid w:val="00F22D85"/>
    <w:rsid w:val="00F371F3"/>
    <w:rsid w:val="00F50763"/>
    <w:rsid w:val="00F530AB"/>
    <w:rsid w:val="00F6559A"/>
    <w:rsid w:val="00F6645A"/>
    <w:rsid w:val="00F71822"/>
    <w:rsid w:val="00F73539"/>
    <w:rsid w:val="00F7361E"/>
    <w:rsid w:val="00F7511B"/>
    <w:rsid w:val="00F905EC"/>
    <w:rsid w:val="00F90EF1"/>
    <w:rsid w:val="00F96820"/>
    <w:rsid w:val="00FA0F12"/>
    <w:rsid w:val="00FA2742"/>
    <w:rsid w:val="00FD0506"/>
    <w:rsid w:val="00FD0647"/>
    <w:rsid w:val="00FE3131"/>
    <w:rsid w:val="00FE6087"/>
    <w:rsid w:val="00FE63D6"/>
    <w:rsid w:val="00FE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5239A9"/>
  <w15:docId w15:val="{2087EAF3-2671-467A-BA30-28616E6ED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237CF"/>
    <w:pPr>
      <w:spacing w:after="120"/>
    </w:pPr>
    <w:rPr>
      <w:sz w:val="22"/>
      <w:szCs w:val="24"/>
    </w:rPr>
  </w:style>
  <w:style w:type="paragraph" w:styleId="Heading1">
    <w:name w:val="heading 1"/>
    <w:next w:val="Normal"/>
    <w:qFormat/>
    <w:rsid w:val="00296B9F"/>
    <w:pPr>
      <w:keepNext/>
      <w:numPr>
        <w:numId w:val="3"/>
      </w:numPr>
      <w:pBdr>
        <w:bottom w:val="single" w:sz="8" w:space="1" w:color="000080"/>
      </w:pBdr>
      <w:spacing w:before="360" w:after="60"/>
      <w:ind w:right="210"/>
      <w:outlineLvl w:val="0"/>
    </w:pPr>
    <w:rPr>
      <w:rFonts w:ascii="Arial" w:hAnsi="Arial" w:cs="Arial"/>
      <w:b/>
      <w:bCs/>
      <w:color w:val="000080"/>
      <w:kern w:val="32"/>
      <w:sz w:val="40"/>
      <w:szCs w:val="32"/>
      <w:u w:color="000080"/>
    </w:rPr>
  </w:style>
  <w:style w:type="paragraph" w:styleId="Heading2">
    <w:name w:val="heading 2"/>
    <w:next w:val="Normal"/>
    <w:qFormat/>
    <w:rsid w:val="00936489"/>
    <w:pPr>
      <w:keepNext/>
      <w:numPr>
        <w:ilvl w:val="1"/>
        <w:numId w:val="3"/>
      </w:numPr>
      <w:tabs>
        <w:tab w:val="clear" w:pos="737"/>
        <w:tab w:val="num" w:pos="720"/>
      </w:tabs>
      <w:spacing w:before="360" w:after="60"/>
      <w:ind w:left="720" w:hanging="720"/>
      <w:outlineLvl w:val="1"/>
    </w:pPr>
    <w:rPr>
      <w:rFonts w:ascii="Arial" w:hAnsi="Arial" w:cs="Arial"/>
      <w:b/>
      <w:bCs/>
      <w:i/>
      <w:iCs/>
      <w:sz w:val="32"/>
      <w:szCs w:val="28"/>
    </w:rPr>
  </w:style>
  <w:style w:type="paragraph" w:styleId="Heading3">
    <w:name w:val="heading 3"/>
    <w:next w:val="Normal"/>
    <w:qFormat/>
    <w:rsid w:val="00296B9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Cs/>
      <w:i/>
      <w:sz w:val="28"/>
      <w:szCs w:val="26"/>
    </w:rPr>
  </w:style>
  <w:style w:type="paragraph" w:styleId="Heading4">
    <w:name w:val="heading 4"/>
    <w:basedOn w:val="Normal"/>
    <w:next w:val="Normal"/>
    <w:qFormat/>
    <w:rsid w:val="00296B9F"/>
    <w:pPr>
      <w:keepNext/>
      <w:numPr>
        <w:ilvl w:val="3"/>
        <w:numId w:val="3"/>
      </w:numPr>
      <w:spacing w:before="240" w:after="60"/>
      <w:outlineLvl w:val="3"/>
    </w:pPr>
    <w:rPr>
      <w:rFonts w:cs="Arial"/>
      <w:bCs/>
      <w:sz w:val="24"/>
    </w:rPr>
  </w:style>
  <w:style w:type="paragraph" w:styleId="Heading5">
    <w:name w:val="heading 5"/>
    <w:basedOn w:val="Normal"/>
    <w:next w:val="Normal"/>
    <w:qFormat/>
    <w:rsid w:val="000E5738"/>
    <w:pPr>
      <w:numPr>
        <w:ilvl w:val="4"/>
        <w:numId w:val="3"/>
      </w:numPr>
      <w:spacing w:before="240" w:after="60"/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62D88"/>
    <w:pPr>
      <w:spacing w:after="100" w:afterAutospacing="1"/>
    </w:pPr>
    <w:rPr>
      <w:rFonts w:ascii="Arial" w:hAnsi="Arial"/>
    </w:rPr>
    <w:tblPr>
      <w:tblInd w:w="1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color w:val="FFFFFF"/>
        <w:sz w:val="20"/>
      </w:rPr>
      <w:tblPr/>
      <w:tcPr>
        <w:shd w:val="clear" w:color="auto" w:fill="000080"/>
      </w:tcPr>
    </w:tblStylePr>
  </w:style>
  <w:style w:type="character" w:styleId="PageNumber">
    <w:name w:val="page number"/>
    <w:basedOn w:val="DefaultParagraphFont"/>
    <w:rsid w:val="001043EF"/>
  </w:style>
  <w:style w:type="paragraph" w:styleId="Header">
    <w:name w:val="header"/>
    <w:basedOn w:val="Normal"/>
    <w:autoRedefine/>
    <w:rsid w:val="00F905EC"/>
    <w:pPr>
      <w:tabs>
        <w:tab w:val="center" w:pos="4440"/>
        <w:tab w:val="right" w:pos="9480"/>
      </w:tabs>
      <w:spacing w:after="0"/>
      <w:ind w:left="-600"/>
      <w:jc w:val="right"/>
    </w:pPr>
    <w:rPr>
      <w:i/>
      <w:noProof/>
      <w:sz w:val="16"/>
      <w:szCs w:val="16"/>
    </w:rPr>
  </w:style>
  <w:style w:type="paragraph" w:customStyle="1" w:styleId="FirstpageHeading">
    <w:name w:val="First page Heading"/>
    <w:rsid w:val="00296B9F"/>
    <w:pPr>
      <w:spacing w:before="360" w:after="120"/>
      <w:jc w:val="center"/>
    </w:pPr>
    <w:rPr>
      <w:rFonts w:ascii="Arial" w:hAnsi="Arial"/>
      <w:b/>
      <w:bCs/>
      <w:i/>
      <w:iCs/>
      <w:sz w:val="40"/>
    </w:rPr>
  </w:style>
  <w:style w:type="numbering" w:customStyle="1" w:styleId="Numbered">
    <w:name w:val="Numbered"/>
    <w:basedOn w:val="NoList"/>
    <w:rsid w:val="00416BCA"/>
    <w:pPr>
      <w:numPr>
        <w:numId w:val="6"/>
      </w:numPr>
    </w:pPr>
  </w:style>
  <w:style w:type="paragraph" w:styleId="TOC1">
    <w:name w:val="toc 1"/>
    <w:basedOn w:val="Normal"/>
    <w:next w:val="Normal"/>
    <w:uiPriority w:val="39"/>
    <w:rsid w:val="00A04572"/>
    <w:pPr>
      <w:tabs>
        <w:tab w:val="right" w:pos="9356"/>
      </w:tabs>
      <w:spacing w:before="360"/>
    </w:pPr>
    <w:rPr>
      <w:rFonts w:ascii="Arial" w:hAnsi="Arial"/>
      <w:b/>
      <w:caps/>
      <w:noProof/>
      <w:sz w:val="20"/>
      <w:szCs w:val="20"/>
      <w:u w:val="single"/>
      <w:lang w:eastAsia="sv-SE"/>
    </w:rPr>
  </w:style>
  <w:style w:type="paragraph" w:styleId="TOC3">
    <w:name w:val="toc 3"/>
    <w:basedOn w:val="Normal"/>
    <w:next w:val="Normal"/>
    <w:uiPriority w:val="39"/>
    <w:rsid w:val="00A04572"/>
    <w:pPr>
      <w:tabs>
        <w:tab w:val="right" w:pos="9356"/>
      </w:tabs>
      <w:spacing w:after="0"/>
      <w:ind w:left="142"/>
    </w:pPr>
    <w:rPr>
      <w:rFonts w:ascii="Arial" w:hAnsi="Arial"/>
      <w:smallCaps/>
      <w:noProof/>
      <w:sz w:val="20"/>
      <w:szCs w:val="20"/>
      <w:lang w:eastAsia="sv-SE"/>
    </w:rPr>
  </w:style>
  <w:style w:type="paragraph" w:styleId="TOC2">
    <w:name w:val="toc 2"/>
    <w:basedOn w:val="Normal"/>
    <w:next w:val="Normal"/>
    <w:uiPriority w:val="39"/>
    <w:rsid w:val="00A04572"/>
    <w:pPr>
      <w:tabs>
        <w:tab w:val="right" w:pos="9356"/>
      </w:tabs>
      <w:spacing w:after="0"/>
    </w:pPr>
    <w:rPr>
      <w:rFonts w:ascii="Arial" w:hAnsi="Arial"/>
      <w:b/>
      <w:smallCaps/>
      <w:noProof/>
      <w:sz w:val="20"/>
      <w:szCs w:val="20"/>
      <w:lang w:eastAsia="sv-SE"/>
    </w:rPr>
  </w:style>
  <w:style w:type="paragraph" w:styleId="Footer">
    <w:name w:val="footer"/>
    <w:basedOn w:val="Normal"/>
    <w:rsid w:val="00B11A83"/>
    <w:pPr>
      <w:tabs>
        <w:tab w:val="center" w:pos="4320"/>
        <w:tab w:val="right" w:pos="8640"/>
      </w:tabs>
    </w:pPr>
  </w:style>
  <w:style w:type="numbering" w:customStyle="1" w:styleId="Bulleted">
    <w:name w:val="Bulleted"/>
    <w:basedOn w:val="NoList"/>
    <w:rsid w:val="00B77856"/>
    <w:pPr>
      <w:numPr>
        <w:numId w:val="9"/>
      </w:numPr>
    </w:pPr>
  </w:style>
  <w:style w:type="paragraph" w:styleId="DocumentMap">
    <w:name w:val="Document Map"/>
    <w:basedOn w:val="Normal"/>
    <w:semiHidden/>
    <w:rsid w:val="006C562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Heading">
    <w:name w:val="Heading"/>
    <w:autoRedefine/>
    <w:rsid w:val="00393CFA"/>
    <w:pPr>
      <w:spacing w:before="360" w:after="120"/>
    </w:pPr>
    <w:rPr>
      <w:rFonts w:ascii="Arial" w:hAnsi="Arial"/>
      <w:b/>
      <w:i/>
      <w:sz w:val="36"/>
      <w:szCs w:val="36"/>
    </w:rPr>
  </w:style>
  <w:style w:type="paragraph" w:customStyle="1" w:styleId="StyleArial10ptAfter0pt">
    <w:name w:val="Style Arial 10 pt After:  0 pt"/>
    <w:basedOn w:val="Normal"/>
    <w:rsid w:val="00296B9F"/>
    <w:pPr>
      <w:spacing w:after="0"/>
    </w:pPr>
    <w:rPr>
      <w:rFonts w:ascii="Arial" w:hAnsi="Arial"/>
      <w:sz w:val="20"/>
      <w:szCs w:val="20"/>
    </w:rPr>
  </w:style>
  <w:style w:type="character" w:customStyle="1" w:styleId="StyleBlue">
    <w:name w:val="Style Blue"/>
    <w:rsid w:val="00296B9F"/>
    <w:rPr>
      <w:color w:val="0000FF"/>
      <w:lang w:val="en-US"/>
    </w:rPr>
  </w:style>
  <w:style w:type="character" w:customStyle="1" w:styleId="Blue">
    <w:name w:val="Blue"/>
    <w:rsid w:val="00296B9F"/>
    <w:rPr>
      <w:color w:val="0000FF"/>
      <w:lang w:val="en-US"/>
    </w:rPr>
  </w:style>
  <w:style w:type="paragraph" w:styleId="BalloonText">
    <w:name w:val="Balloon Text"/>
    <w:basedOn w:val="Normal"/>
    <w:link w:val="BalloonTextChar"/>
    <w:rsid w:val="002E7F9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E7F9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EF24E2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24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F24E2"/>
  </w:style>
  <w:style w:type="paragraph" w:styleId="CommentSubject">
    <w:name w:val="annotation subject"/>
    <w:basedOn w:val="CommentText"/>
    <w:next w:val="CommentText"/>
    <w:link w:val="CommentSubjectChar"/>
    <w:rsid w:val="00EF24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F24E2"/>
    <w:rPr>
      <w:b/>
      <w:bCs/>
    </w:rPr>
  </w:style>
  <w:style w:type="paragraph" w:styleId="Revision">
    <w:name w:val="Revision"/>
    <w:hidden/>
    <w:uiPriority w:val="99"/>
    <w:semiHidden/>
    <w:rsid w:val="00EF24E2"/>
    <w:rPr>
      <w:sz w:val="22"/>
      <w:szCs w:val="24"/>
    </w:rPr>
  </w:style>
  <w:style w:type="table" w:styleId="TableGridLight">
    <w:name w:val="Grid Table Light"/>
    <w:basedOn w:val="TableNormal"/>
    <w:uiPriority w:val="40"/>
    <w:rsid w:val="00D755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040B8"/>
    <w:rPr>
      <w:color w:val="0000FF" w:themeColor="hyperlink"/>
      <w:u w:val="single"/>
    </w:rPr>
  </w:style>
  <w:style w:type="paragraph" w:customStyle="1" w:styleId="Firstpage">
    <w:name w:val="Firstpage"/>
    <w:basedOn w:val="Footer"/>
    <w:rsid w:val="005C791D"/>
    <w:pPr>
      <w:tabs>
        <w:tab w:val="clear" w:pos="4320"/>
        <w:tab w:val="clear" w:pos="8640"/>
        <w:tab w:val="right" w:pos="9720"/>
      </w:tabs>
      <w:spacing w:after="0"/>
    </w:pPr>
    <w:rPr>
      <w:rFonts w:ascii="Arial" w:hAnsi="Arial"/>
      <w:sz w:val="24"/>
      <w:szCs w:val="20"/>
      <w:lang w:val="en-AU"/>
    </w:rPr>
  </w:style>
  <w:style w:type="paragraph" w:styleId="Caption">
    <w:name w:val="caption"/>
    <w:basedOn w:val="Normal"/>
    <w:next w:val="Normal"/>
    <w:unhideWhenUsed/>
    <w:qFormat/>
    <w:rsid w:val="00581F12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3889"/>
    <w:pPr>
      <w:spacing w:after="0"/>
    </w:pPr>
    <w:rPr>
      <w:rFonts w:asciiTheme="minorHAnsi" w:hAnsiTheme="minorHAnsi"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vteams.alv.autoliv.int/sites/aeuaeequalityassurance/AEM%20Process%20wiki/acronyms.aspx" TargetMode="Externa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6.bin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\ALEGlobalSWProcess\ProductDevelopment\Template\SW00TEM006_Generic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57034-8CE2-438A-8C39-C5988A8E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SW00TEM006_Generic_Word_Template.dotx</Template>
  <TotalTime>571</TotalTime>
  <Pages>24</Pages>
  <Words>3900</Words>
  <Characters>22232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Design Template</vt:lpstr>
    </vt:vector>
  </TitlesOfParts>
  <Company>Autoliv Electronics and Mechatronics</Company>
  <LinksUpToDate>false</LinksUpToDate>
  <CharactersWithSpaces>26080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Design Template</dc:title>
  <dc:subject/>
  <dc:creator>Marion.Rakotonoelina</dc:creator>
  <cp:keywords/>
  <dc:description/>
  <cp:lastModifiedBy>Madalina Serban</cp:lastModifiedBy>
  <cp:revision>152</cp:revision>
  <cp:lastPrinted>2011-02-23T12:47:00Z</cp:lastPrinted>
  <dcterms:created xsi:type="dcterms:W3CDTF">2012-07-31T07:47:00Z</dcterms:created>
  <dcterms:modified xsi:type="dcterms:W3CDTF">2023-08-30T07:32:00Z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XAccess Type">
    <vt:lpwstr>Inherited</vt:lpwstr>
  </property>
  <property fmtid="{D5CDD505-2E9C-101B-9397-08002B2CF9AE}" pid="3" name="MXActiveVersion">
    <vt:lpwstr>X</vt:lpwstr>
  </property>
  <property fmtid="{D5CDD505-2E9C-101B-9397-08002B2CF9AE}" pid="4" name="MXActual_state_Preliminary">
    <vt:lpwstr>YYYY-MM-DD HH:MM</vt:lpwstr>
  </property>
  <property fmtid="{D5CDD505-2E9C-101B-9397-08002B2CF9AE}" pid="5" name="MXActual_state_Release">
    <vt:lpwstr>XXX</vt:lpwstr>
  </property>
  <property fmtid="{D5CDD505-2E9C-101B-9397-08002B2CF9AE}" pid="6" name="MXActual_state_Review">
    <vt:lpwstr>XXX</vt:lpwstr>
  </property>
  <property fmtid="{D5CDD505-2E9C-101B-9397-08002B2CF9AE}" pid="7" name="MXActual_state_Superceded">
    <vt:lpwstr>XXX</vt:lpwstr>
  </property>
  <property fmtid="{D5CDD505-2E9C-101B-9397-08002B2CF9AE}" pid="8" name="MXalvApplicationVersion">
    <vt:lpwstr/>
  </property>
  <property fmtid="{D5CDD505-2E9C-101B-9397-08002B2CF9AE}" pid="9" name="MXalvChangeDescription">
    <vt:lpwstr>xxx</vt:lpwstr>
  </property>
  <property fmtid="{D5CDD505-2E9C-101B-9397-08002B2CF9AE}" pid="10" name="MXAuthority">
    <vt:lpwstr>Process and method</vt:lpwstr>
  </property>
  <property fmtid="{D5CDD505-2E9C-101B-9397-08002B2CF9AE}" pid="11" name="MXAuthority_BusinessUnit">
    <vt:lpwstr/>
  </property>
  <property fmtid="{D5CDD505-2E9C-101B-9397-08002B2CF9AE}" pid="12" name="MXAuthority_Description">
    <vt:lpwstr>Description</vt:lpwstr>
  </property>
  <property fmtid="{D5CDD505-2E9C-101B-9397-08002B2CF9AE}" pid="13" name="MXAuthority_LocalNumber">
    <vt:lpwstr>XXXXX</vt:lpwstr>
  </property>
  <property fmtid="{D5CDD505-2E9C-101B-9397-08002B2CF9AE}" pid="14" name="MXAuthority_Owner">
    <vt:lpwstr>Name</vt:lpwstr>
  </property>
  <property fmtid="{D5CDD505-2E9C-101B-9397-08002B2CF9AE}" pid="15" name="MXAuthority_Program">
    <vt:lpwstr/>
  </property>
  <property fmtid="{D5CDD505-2E9C-101B-9397-08002B2CF9AE}" pid="16" name="MXCheckin Reason">
    <vt:lpwstr/>
  </property>
  <property fmtid="{D5CDD505-2E9C-101B-9397-08002B2CF9AE}" pid="17" name="MXCheckin User">
    <vt:lpwstr>Name</vt:lpwstr>
  </property>
  <property fmtid="{D5CDD505-2E9C-101B-9397-08002B2CF9AE}" pid="18" name="MXCurrent">
    <vt:lpwstr>Draft</vt:lpwstr>
  </property>
  <property fmtid="{D5CDD505-2E9C-101B-9397-08002B2CF9AE}" pid="19" name="MXCurrent.Localized">
    <vt:lpwstr>State</vt:lpwstr>
  </property>
  <property fmtid="{D5CDD505-2E9C-101B-9397-08002B2CF9AE}" pid="20" name="MXDescription">
    <vt:lpwstr/>
  </property>
  <property fmtid="{D5CDD505-2E9C-101B-9397-08002B2CF9AE}" pid="21" name="MXDesignated User">
    <vt:lpwstr>Unassigned</vt:lpwstr>
  </property>
  <property fmtid="{D5CDD505-2E9C-101B-9397-08002B2CF9AE}" pid="22" name="MXEmail">
    <vt:lpwstr>xxx.xxx@autoliv.com</vt:lpwstr>
  </property>
  <property fmtid="{D5CDD505-2E9C-101B-9397-08002B2CF9AE}" pid="23" name="MXFirstName">
    <vt:lpwstr>Firstname</vt:lpwstr>
  </property>
  <property fmtid="{D5CDD505-2E9C-101B-9397-08002B2CF9AE}" pid="24" name="MXIs Version Object">
    <vt:lpwstr>False</vt:lpwstr>
  </property>
  <property fmtid="{D5CDD505-2E9C-101B-9397-08002B2CF9AE}" pid="25" name="MXLanguage">
    <vt:lpwstr>English</vt:lpwstr>
  </property>
  <property fmtid="{D5CDD505-2E9C-101B-9397-08002B2CF9AE}" pid="26" name="MXLastName">
    <vt:lpwstr>Lastname</vt:lpwstr>
  </property>
  <property fmtid="{D5CDD505-2E9C-101B-9397-08002B2CF9AE}" pid="27" name="MXLatestVersion">
    <vt:lpwstr>X</vt:lpwstr>
  </property>
  <property fmtid="{D5CDD505-2E9C-101B-9397-08002B2CF9AE}" pid="28" name="MXMiddleName">
    <vt:lpwstr/>
  </property>
  <property fmtid="{D5CDD505-2E9C-101B-9397-08002B2CF9AE}" pid="29" name="MXMove Files To Version">
    <vt:lpwstr>False</vt:lpwstr>
  </property>
  <property fmtid="{D5CDD505-2E9C-101B-9397-08002B2CF9AE}" pid="30" name="MXName">
    <vt:lpwstr>EXXXXXX</vt:lpwstr>
  </property>
  <property fmtid="{D5CDD505-2E9C-101B-9397-08002B2CF9AE}" pid="31" name="MXOriginator">
    <vt:lpwstr>name</vt:lpwstr>
  </property>
  <property fmtid="{D5CDD505-2E9C-101B-9397-08002B2CF9AE}" pid="32" name="MXPolicy">
    <vt:lpwstr>ReviewPolicy</vt:lpwstr>
  </property>
  <property fmtid="{D5CDD505-2E9C-101B-9397-08002B2CF9AE}" pid="33" name="MXPolicy.Localized">
    <vt:lpwstr>ReviewPolicy</vt:lpwstr>
  </property>
  <property fmtid="{D5CDD505-2E9C-101B-9397-08002B2CF9AE}" pid="34" name="MXRevision">
    <vt:lpwstr>TBD</vt:lpwstr>
  </property>
  <property fmtid="{D5CDD505-2E9C-101B-9397-08002B2CF9AE}" pid="35" name="MXSignatures_state_Preliminary">
    <vt:lpwstr/>
  </property>
  <property fmtid="{D5CDD505-2E9C-101B-9397-08002B2CF9AE}" pid="36" name="MXSignatures_state_Release">
    <vt:lpwstr/>
  </property>
  <property fmtid="{D5CDD505-2E9C-101B-9397-08002B2CF9AE}" pid="37" name="MXSignatures_state_Review">
    <vt:lpwstr/>
  </property>
  <property fmtid="{D5CDD505-2E9C-101B-9397-08002B2CF9AE}" pid="38" name="MXSignatures_state_Superceded">
    <vt:lpwstr/>
  </property>
  <property fmtid="{D5CDD505-2E9C-101B-9397-08002B2CF9AE}" pid="39" name="MXSuspend Versioning">
    <vt:lpwstr>False</vt:lpwstr>
  </property>
  <property fmtid="{D5CDD505-2E9C-101B-9397-08002B2CF9AE}" pid="40" name="MXTitle">
    <vt:lpwstr> SW Detailed Design (DD)</vt:lpwstr>
  </property>
  <property fmtid="{D5CDD505-2E9C-101B-9397-08002B2CF9AE}" pid="41" name="MXType">
    <vt:lpwstr>Template</vt:lpwstr>
  </property>
  <property fmtid="{D5CDD505-2E9C-101B-9397-08002B2CF9AE}" pid="42" name="MXType.Localized">
    <vt:lpwstr>Template</vt:lpwstr>
  </property>
  <property fmtid="{D5CDD505-2E9C-101B-9397-08002B2CF9AE}" pid="43" name="MXUser">
    <vt:lpwstr>[Name]</vt:lpwstr>
  </property>
  <property fmtid="{D5CDD505-2E9C-101B-9397-08002B2CF9AE}" pid="44" name="MXVersion">
    <vt:lpwstr>TBD</vt:lpwstr>
  </property>
  <property fmtid="{D5CDD505-2E9C-101B-9397-08002B2CF9AE}" pid="45" name="MXActual_state_Released">
    <vt:lpwstr>2021-8</vt:lpwstr>
  </property>
  <property fmtid="{D5CDD505-2E9C-101B-9397-08002B2CF9AE}" pid="46" name="MXSignatures_state_Released">
    <vt:lpwstr/>
  </property>
  <property fmtid="{D5CDD505-2E9C-101B-9397-08002B2CF9AE}" pid="47" name="MXCheckin Date">
    <vt:lpwstr>YYYY-MM-DD HH:MM</vt:lpwstr>
  </property>
  <property fmtid="{D5CDD505-2E9C-101B-9397-08002B2CF9AE}" pid="48" name="MXRoute_In-Work_date">
    <vt:lpwstr/>
  </property>
  <property fmtid="{D5CDD505-2E9C-101B-9397-08002B2CF9AE}" pid="49" name="MXRoute_In-Work_name">
    <vt:lpwstr/>
  </property>
  <property fmtid="{D5CDD505-2E9C-101B-9397-08002B2CF9AE}" pid="50" name="MXRoute_Released_date">
    <vt:lpwstr/>
  </property>
  <property fmtid="{D5CDD505-2E9C-101B-9397-08002B2CF9AE}" pid="51" name="MXRoute_Released_name">
    <vt:lpwstr/>
  </property>
  <property fmtid="{D5CDD505-2E9C-101B-9397-08002B2CF9AE}" pid="52" name="MXRoute_Superseded_date">
    <vt:lpwstr/>
  </property>
  <property fmtid="{D5CDD505-2E9C-101B-9397-08002B2CF9AE}" pid="53" name="MXRoute_Superseded_name">
    <vt:lpwstr/>
  </property>
  <property fmtid="{D5CDD505-2E9C-101B-9397-08002B2CF9AE}" pid="54" name="MXDocTemplate_Rev">
    <vt:lpwstr>AEM_PROCESS_1.16.00 </vt:lpwstr>
  </property>
  <property fmtid="{D5CDD505-2E9C-101B-9397-08002B2CF9AE}" pid="55" name="TemplateVersion">
    <vt:lpwstr>1.16.00 </vt:lpwstr>
  </property>
  <property fmtid="{D5CDD505-2E9C-101B-9397-08002B2CF9AE}" pid="56" name="MXDocTemplate_State">
    <vt:lpwstr>Release</vt:lpwstr>
  </property>
  <property fmtid="{D5CDD505-2E9C-101B-9397-08002B2CF9AE}" pid="57" name="MXDocTemplate_Name">
    <vt:lpwstr>SW03TEM001</vt:lpwstr>
  </property>
</Properties>
</file>