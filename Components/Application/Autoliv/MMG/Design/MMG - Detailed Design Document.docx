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25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8807"/>
      </w:tblGrid>
      <w:tr w:rsidR="005C791D" w:rsidRPr="009B063D" w14:paraId="3796CF06" w14:textId="77777777" w:rsidTr="00B56471">
        <w:trPr>
          <w:cantSplit/>
          <w:trHeight w:val="7873"/>
        </w:trPr>
        <w:tc>
          <w:tcPr>
            <w:tcW w:w="10225" w:type="dxa"/>
            <w:gridSpan w:val="2"/>
            <w:vAlign w:val="center"/>
          </w:tcPr>
          <w:p w14:paraId="0D6EDA39" w14:textId="7E8AAF67" w:rsidR="005C791D" w:rsidRPr="00A72150" w:rsidRDefault="00153831" w:rsidP="00B56471">
            <w:pPr>
              <w:pStyle w:val="Firstpage"/>
              <w:spacing w:before="600"/>
              <w:jc w:val="center"/>
              <w:rPr>
                <w:b/>
                <w:sz w:val="48"/>
                <w:lang w:val="en-US"/>
              </w:rPr>
            </w:pPr>
            <w:bookmarkStart w:id="0" w:name="_Hlk36730963"/>
            <w:r>
              <w:rPr>
                <w:b/>
                <w:sz w:val="48"/>
                <w:lang w:val="en-US"/>
              </w:rPr>
              <w:t>MMG</w:t>
            </w:r>
          </w:p>
          <w:p w14:paraId="70B672CD" w14:textId="0B4041FE" w:rsidR="005C791D" w:rsidRPr="00A72150" w:rsidRDefault="005C791D" w:rsidP="00B56471">
            <w:pPr>
              <w:pStyle w:val="Firstpage"/>
              <w:spacing w:before="600"/>
              <w:jc w:val="center"/>
              <w:rPr>
                <w:b/>
                <w:sz w:val="48"/>
                <w:lang w:val="en-US"/>
              </w:rPr>
            </w:pPr>
            <w:r w:rsidRPr="00A72150">
              <w:rPr>
                <w:b/>
                <w:sz w:val="48"/>
                <w:lang w:val="en-US"/>
              </w:rPr>
              <w:fldChar w:fldCharType="begin"/>
            </w:r>
            <w:r w:rsidRPr="00A72150">
              <w:rPr>
                <w:b/>
                <w:sz w:val="48"/>
                <w:lang w:val="en-US"/>
              </w:rPr>
              <w:instrText xml:space="preserve"> DOCPROPERTY  MXTitle </w:instrText>
            </w:r>
            <w:r w:rsidRPr="00A72150">
              <w:rPr>
                <w:b/>
                <w:sz w:val="48"/>
                <w:lang w:val="en-US"/>
              </w:rPr>
              <w:fldChar w:fldCharType="separate"/>
            </w:r>
            <w:r w:rsidR="00C712AF">
              <w:rPr>
                <w:b/>
                <w:sz w:val="48"/>
                <w:lang w:val="en-US"/>
              </w:rPr>
              <w:t xml:space="preserve"> SW Detailed Design (DD)</w:t>
            </w:r>
            <w:r w:rsidRPr="00A72150">
              <w:rPr>
                <w:b/>
                <w:sz w:val="48"/>
                <w:lang w:val="en-US"/>
              </w:rPr>
              <w:fldChar w:fldCharType="end"/>
            </w:r>
          </w:p>
          <w:p w14:paraId="225F2839" w14:textId="57AD554C" w:rsidR="005C791D" w:rsidRPr="00A72150" w:rsidRDefault="005C791D" w:rsidP="00B56471">
            <w:pPr>
              <w:pStyle w:val="Firstpage"/>
              <w:spacing w:before="600"/>
              <w:jc w:val="center"/>
              <w:rPr>
                <w:b/>
                <w:sz w:val="48"/>
                <w:lang w:val="en-US"/>
              </w:rPr>
            </w:pPr>
          </w:p>
        </w:tc>
      </w:tr>
      <w:tr w:rsidR="005C791D" w:rsidRPr="009B063D" w14:paraId="48DDCA72" w14:textId="77777777" w:rsidTr="00B56471">
        <w:trPr>
          <w:cantSplit/>
          <w:trHeight w:val="2361"/>
        </w:trPr>
        <w:tc>
          <w:tcPr>
            <w:tcW w:w="1418" w:type="dxa"/>
            <w:shd w:val="clear" w:color="auto" w:fill="1F497D" w:themeFill="text2"/>
            <w:vAlign w:val="center"/>
          </w:tcPr>
          <w:p w14:paraId="2F90FB7D" w14:textId="77777777" w:rsidR="005C791D" w:rsidRPr="00A72150" w:rsidRDefault="005C791D" w:rsidP="00B56471">
            <w:pPr>
              <w:spacing w:after="0"/>
              <w:jc w:val="center"/>
              <w:rPr>
                <w:b/>
                <w:sz w:val="48"/>
              </w:rPr>
            </w:pPr>
            <w:r w:rsidRPr="00F11761">
              <w:rPr>
                <w:rFonts w:ascii="Arial" w:hAnsi="Arial" w:cs="Arial"/>
                <w:b/>
                <w:noProof/>
                <w:color w:val="FFFFFF"/>
                <w:sz w:val="24"/>
              </w:rPr>
              <w:t>Summary</w:t>
            </w:r>
          </w:p>
        </w:tc>
        <w:tc>
          <w:tcPr>
            <w:tcW w:w="8807" w:type="dxa"/>
          </w:tcPr>
          <w:p w14:paraId="680CA9DF" w14:textId="59BFCF7F" w:rsidR="005C791D" w:rsidRPr="00A72150" w:rsidRDefault="00CF5576" w:rsidP="00B56471">
            <w:pPr>
              <w:pStyle w:val="Firstpage"/>
              <w:spacing w:before="600"/>
              <w:jc w:val="both"/>
              <w:rPr>
                <w:b/>
                <w:sz w:val="28"/>
                <w:szCs w:val="28"/>
                <w:lang w:val="en-US"/>
              </w:rPr>
            </w:pPr>
            <w:r w:rsidRPr="001F7F2D">
              <w:rPr>
                <w:rFonts w:cs="Arial"/>
                <w:sz w:val="20"/>
              </w:rPr>
              <w:t xml:space="preserve">This is the Software </w:t>
            </w:r>
            <w:r>
              <w:rPr>
                <w:rFonts w:cs="Arial"/>
                <w:sz w:val="20"/>
              </w:rPr>
              <w:t>Detailed Design Document</w:t>
            </w:r>
            <w:r w:rsidR="00153831">
              <w:rPr>
                <w:rFonts w:cs="Arial"/>
                <w:sz w:val="20"/>
              </w:rPr>
              <w:t xml:space="preserve"> for the MMG component</w:t>
            </w:r>
            <w:r w:rsidR="00122116">
              <w:rPr>
                <w:rFonts w:cs="Arial"/>
                <w:sz w:val="20"/>
              </w:rPr>
              <w:t xml:space="preserve"> of </w:t>
            </w:r>
            <w:r w:rsidR="00122116">
              <w:rPr>
                <w:rFonts w:cs="Arial"/>
                <w:i/>
                <w:color w:val="0000FF"/>
                <w:sz w:val="20"/>
              </w:rPr>
              <w:t xml:space="preserve">DAIMLER MMA </w:t>
            </w:r>
            <w:r w:rsidR="00122116">
              <w:rPr>
                <w:rFonts w:cs="Arial"/>
                <w:sz w:val="20"/>
              </w:rPr>
              <w:t>Project.</w:t>
            </w:r>
            <w:r w:rsidR="00122116">
              <w:rPr>
                <w:rFonts w:cs="Arial"/>
                <w:i/>
                <w:color w:val="0000FF"/>
                <w:sz w:val="20"/>
              </w:rPr>
              <w:t xml:space="preserve"> </w:t>
            </w:r>
          </w:p>
        </w:tc>
      </w:tr>
    </w:tbl>
    <w:p w14:paraId="7FAC499B" w14:textId="77777777" w:rsidR="005C791D" w:rsidRDefault="005C791D" w:rsidP="005C791D"/>
    <w:tbl>
      <w:tblPr>
        <w:tblW w:w="10262" w:type="dxa"/>
        <w:tblInd w:w="-29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28"/>
        <w:gridCol w:w="3416"/>
        <w:gridCol w:w="3418"/>
      </w:tblGrid>
      <w:tr w:rsidR="005C791D" w:rsidRPr="00F90EF1" w14:paraId="6D3DFC20" w14:textId="77777777" w:rsidTr="00B56471">
        <w:trPr>
          <w:cantSplit/>
          <w:trHeight w:val="251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0F90C97B" w14:textId="77777777" w:rsidR="005C791D" w:rsidRPr="002E714C" w:rsidRDefault="005C791D" w:rsidP="00B56471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Author</w:t>
            </w: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408E2510" w14:textId="77777777" w:rsidR="005C791D" w:rsidRPr="00092777" w:rsidRDefault="005C791D" w:rsidP="00B56471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Review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2830A530" w14:textId="77777777" w:rsidR="005C791D" w:rsidRPr="002E714C" w:rsidRDefault="005C791D" w:rsidP="00B56471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 w:rsidRPr="002E714C"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Approval</w:t>
            </w:r>
          </w:p>
        </w:tc>
      </w:tr>
      <w:tr w:rsidR="005C791D" w:rsidRPr="00F90EF1" w14:paraId="61BE8AD0" w14:textId="77777777" w:rsidTr="00B56471">
        <w:trPr>
          <w:cantSplit/>
          <w:trHeight w:val="965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FE41B8" w14:textId="022874F3" w:rsidR="005C791D" w:rsidRDefault="004176A6" w:rsidP="00B56471">
            <w:pPr>
              <w:spacing w:after="0"/>
              <w:rPr>
                <w:rFonts w:ascii="Arial" w:hAnsi="Arial" w:cs="Arial"/>
                <w:noProof/>
                <w:color w:val="00008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SW Dev: </w:t>
            </w:r>
            <w:r w:rsidR="00735CE5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Septimiu</w:t>
            </w:r>
            <w:r w:rsidR="00FB109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-Darex</w:t>
            </w:r>
            <w:r w:rsidR="00440805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 C. Vintila</w:t>
            </w:r>
          </w:p>
          <w:p w14:paraId="1E2C37D7" w14:textId="77777777" w:rsidR="005C791D" w:rsidRPr="002E714C" w:rsidRDefault="005C791D" w:rsidP="00B56471">
            <w:pPr>
              <w:spacing w:after="0"/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</w:pP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6700A9" w14:textId="532D7AF3" w:rsidR="005C791D" w:rsidRPr="00F1292D" w:rsidRDefault="004A6467" w:rsidP="00B56471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  <w:r w:rsidRPr="00F1292D" w:rsidDel="00AD016F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9106CD" w14:textId="12D2AE3F" w:rsidR="005C791D" w:rsidRPr="00E0386F" w:rsidRDefault="004A6467" w:rsidP="00B56471">
            <w:pPr>
              <w:spacing w:after="0"/>
              <w:rPr>
                <w:rFonts w:ascii="Arial" w:hAnsi="Arial" w:cs="Arial"/>
                <w:bCs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</w:tr>
      <w:tr w:rsidR="005C791D" w:rsidRPr="00092777" w14:paraId="61D6D28C" w14:textId="77777777" w:rsidTr="00B56471">
        <w:trPr>
          <w:cantSplit/>
          <w:trHeight w:val="79"/>
        </w:trPr>
        <w:tc>
          <w:tcPr>
            <w:tcW w:w="342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5E02B12" w14:textId="77777777" w:rsidR="005C791D" w:rsidRPr="00092777" w:rsidRDefault="005C791D" w:rsidP="00B56471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  <w:tc>
          <w:tcPr>
            <w:tcW w:w="341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3E145C0" w14:textId="77777777" w:rsidR="005C791D" w:rsidRPr="00092777" w:rsidRDefault="005C791D" w:rsidP="00B56471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  <w:tc>
          <w:tcPr>
            <w:tcW w:w="341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43DCC63" w14:textId="77777777" w:rsidR="005C791D" w:rsidRPr="00092777" w:rsidRDefault="005C791D" w:rsidP="00B56471">
            <w:pPr>
              <w:spacing w:after="0"/>
              <w:rPr>
                <w:rFonts w:ascii="Arial" w:hAnsi="Arial" w:cs="Arial"/>
                <w:noProof/>
                <w:color w:val="960000"/>
                <w:sz w:val="8"/>
                <w:szCs w:val="8"/>
              </w:rPr>
            </w:pPr>
          </w:p>
        </w:tc>
      </w:tr>
      <w:tr w:rsidR="005C791D" w:rsidRPr="00F90EF1" w14:paraId="1564E1C7" w14:textId="77777777" w:rsidTr="00B56471">
        <w:trPr>
          <w:cantSplit/>
          <w:trHeight w:val="272"/>
        </w:trPr>
        <w:tc>
          <w:tcPr>
            <w:tcW w:w="1026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1F497D" w:themeFill="text2"/>
            <w:vAlign w:val="center"/>
          </w:tcPr>
          <w:p w14:paraId="095823DF" w14:textId="77777777" w:rsidR="005C791D" w:rsidRPr="002E714C" w:rsidRDefault="005C791D" w:rsidP="00B56471">
            <w:pPr>
              <w:spacing w:after="0"/>
              <w:jc w:val="center"/>
              <w:rPr>
                <w:rFonts w:ascii="Arial" w:hAnsi="Arial" w:cs="Arial"/>
                <w:b/>
                <w:noProof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FFFFFF"/>
                <w:sz w:val="16"/>
                <w:szCs w:val="16"/>
              </w:rPr>
              <w:t>Distribution</w:t>
            </w:r>
          </w:p>
        </w:tc>
      </w:tr>
      <w:tr w:rsidR="005C791D" w:rsidRPr="00F90EF1" w14:paraId="0EB5DD44" w14:textId="77777777" w:rsidTr="00B56471">
        <w:trPr>
          <w:cantSplit/>
          <w:trHeight w:val="965"/>
        </w:trPr>
        <w:tc>
          <w:tcPr>
            <w:tcW w:w="3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658DF" w14:textId="377364EE" w:rsidR="005C791D" w:rsidRPr="00F1292D" w:rsidRDefault="004A6467" w:rsidP="00B56471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  <w:tc>
          <w:tcPr>
            <w:tcW w:w="3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71FC4B16" w14:textId="60F3C138" w:rsidR="005C791D" w:rsidRPr="00F1292D" w:rsidRDefault="004A6467" w:rsidP="00B56471">
            <w:pPr>
              <w:spacing w:after="0"/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  <w:tc>
          <w:tcPr>
            <w:tcW w:w="3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D9704B" w14:textId="02487B7B" w:rsidR="005C791D" w:rsidRPr="00276E0A" w:rsidRDefault="004A6467" w:rsidP="00B56471">
            <w:pPr>
              <w:spacing w:after="0"/>
              <w:rPr>
                <w:rFonts w:ascii="Arial" w:hAnsi="Arial" w:cs="Arial"/>
                <w:bCs/>
                <w:noProof/>
                <w:color w:val="000000" w:themeColor="text1"/>
                <w:sz w:val="20"/>
                <w:szCs w:val="20"/>
              </w:rPr>
            </w:pP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See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Master Document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 xml:space="preserve">for the roles and </w:t>
            </w:r>
            <w:r w:rsidRPr="00652BA3">
              <w:rPr>
                <w:rFonts w:ascii="Arial" w:hAnsi="Arial" w:cs="Arial"/>
                <w:noProof/>
                <w:color w:val="7030A0"/>
                <w:sz w:val="20"/>
                <w:szCs w:val="20"/>
              </w:rPr>
              <w:t xml:space="preserve">Project Members List </w:t>
            </w:r>
            <w:r w:rsidRPr="00652BA3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w:t>for the name of people</w:t>
            </w:r>
          </w:p>
        </w:tc>
      </w:tr>
      <w:bookmarkEnd w:id="0"/>
    </w:tbl>
    <w:p w14:paraId="71F64275" w14:textId="77777777" w:rsidR="005C791D" w:rsidRPr="00430E47" w:rsidRDefault="005C791D" w:rsidP="005C791D">
      <w:pPr>
        <w:spacing w:after="0"/>
      </w:pPr>
    </w:p>
    <w:p w14:paraId="382BBA59" w14:textId="0098C8C5" w:rsidR="005C791D" w:rsidRDefault="005C791D"/>
    <w:p w14:paraId="4D66DDF9" w14:textId="2FA9C276" w:rsidR="003B330A" w:rsidRPr="00296B9F" w:rsidRDefault="003B330A" w:rsidP="006D696E">
      <w:pPr>
        <w:pStyle w:val="Heading"/>
      </w:pPr>
      <w:bookmarkStart w:id="1" w:name="_Toc221000463"/>
      <w:r w:rsidRPr="00296B9F">
        <w:lastRenderedPageBreak/>
        <w:t>Table of content</w:t>
      </w:r>
    </w:p>
    <w:p w14:paraId="6FCE8BD4" w14:textId="0BDAFD6D" w:rsidR="002845C0" w:rsidRDefault="00A04572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rPr>
          <w:rFonts w:cs="Arial"/>
          <w:b w:val="0"/>
        </w:rPr>
        <w:fldChar w:fldCharType="begin"/>
      </w:r>
      <w:r>
        <w:rPr>
          <w:rFonts w:cs="Arial"/>
          <w:b w:val="0"/>
        </w:rPr>
        <w:instrText xml:space="preserve"> TOC \o "2-3" \t "Heading 1;1;Heading 2;2" </w:instrText>
      </w:r>
      <w:r>
        <w:rPr>
          <w:rFonts w:cs="Arial"/>
          <w:b w:val="0"/>
        </w:rPr>
        <w:fldChar w:fldCharType="separate"/>
      </w:r>
      <w:r w:rsidR="002845C0">
        <w:t>1.1.</w:t>
      </w:r>
      <w:r w:rsidR="002845C0"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 w:rsidR="002845C0">
        <w:t>Revision history *</w:t>
      </w:r>
      <w:r w:rsidR="002845C0">
        <w:tab/>
      </w:r>
      <w:r w:rsidR="002845C0">
        <w:fldChar w:fldCharType="begin"/>
      </w:r>
      <w:r w:rsidR="002845C0">
        <w:instrText xml:space="preserve"> PAGEREF _Toc157416811 \h </w:instrText>
      </w:r>
      <w:r w:rsidR="002845C0">
        <w:fldChar w:fldCharType="separate"/>
      </w:r>
      <w:r w:rsidR="002845C0">
        <w:t>6</w:t>
      </w:r>
      <w:r w:rsidR="002845C0">
        <w:fldChar w:fldCharType="end"/>
      </w:r>
    </w:p>
    <w:p w14:paraId="61D72559" w14:textId="1AE4FF85" w:rsidR="002845C0" w:rsidRDefault="002845C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1.2.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Purpose and Scope</w:t>
      </w:r>
      <w:r>
        <w:tab/>
      </w:r>
      <w:r>
        <w:fldChar w:fldCharType="begin"/>
      </w:r>
      <w:r>
        <w:instrText xml:space="preserve"> PAGEREF _Toc157416812 \h </w:instrText>
      </w:r>
      <w:r>
        <w:fldChar w:fldCharType="separate"/>
      </w:r>
      <w:r>
        <w:t>6</w:t>
      </w:r>
      <w:r>
        <w:fldChar w:fldCharType="end"/>
      </w:r>
    </w:p>
    <w:p w14:paraId="15C09F60" w14:textId="7DE14FCF" w:rsidR="002845C0" w:rsidRDefault="002845C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1.3.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Referenced documents</w:t>
      </w:r>
      <w:r>
        <w:tab/>
      </w:r>
      <w:r>
        <w:fldChar w:fldCharType="begin"/>
      </w:r>
      <w:r>
        <w:instrText xml:space="preserve"> PAGEREF _Toc157416813 \h </w:instrText>
      </w:r>
      <w:r>
        <w:fldChar w:fldCharType="separate"/>
      </w:r>
      <w:r>
        <w:t>7</w:t>
      </w:r>
      <w:r>
        <w:fldChar w:fldCharType="end"/>
      </w:r>
    </w:p>
    <w:p w14:paraId="19AEE9C3" w14:textId="680EBE4D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1.3.1.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External  documents</w:t>
      </w:r>
      <w:r>
        <w:tab/>
      </w:r>
      <w:r>
        <w:fldChar w:fldCharType="begin"/>
      </w:r>
      <w:r>
        <w:instrText xml:space="preserve"> PAGEREF _Toc157416814 \h </w:instrText>
      </w:r>
      <w:r>
        <w:fldChar w:fldCharType="separate"/>
      </w:r>
      <w:r>
        <w:t>7</w:t>
      </w:r>
      <w:r>
        <w:fldChar w:fldCharType="end"/>
      </w:r>
    </w:p>
    <w:p w14:paraId="664AA70B" w14:textId="64229098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1.3.2.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Internal Documents</w:t>
      </w:r>
      <w:r>
        <w:tab/>
      </w:r>
      <w:r>
        <w:fldChar w:fldCharType="begin"/>
      </w:r>
      <w:r>
        <w:instrText xml:space="preserve"> PAGEREF _Toc157416815 \h </w:instrText>
      </w:r>
      <w:r>
        <w:fldChar w:fldCharType="separate"/>
      </w:r>
      <w:r>
        <w:t>7</w:t>
      </w:r>
      <w:r>
        <w:fldChar w:fldCharType="end"/>
      </w:r>
    </w:p>
    <w:p w14:paraId="58F73C98" w14:textId="3E34A4A3" w:rsidR="002845C0" w:rsidRDefault="002845C0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1.3.3. Terminology and definitions</w:t>
      </w:r>
      <w:r>
        <w:tab/>
      </w:r>
      <w:r>
        <w:fldChar w:fldCharType="begin"/>
      </w:r>
      <w:r>
        <w:instrText xml:space="preserve"> PAGEREF _Toc157416816 \h </w:instrText>
      </w:r>
      <w:r>
        <w:fldChar w:fldCharType="separate"/>
      </w:r>
      <w:r>
        <w:t>7</w:t>
      </w:r>
      <w:r>
        <w:fldChar w:fldCharType="end"/>
      </w:r>
    </w:p>
    <w:p w14:paraId="1FDC66C4" w14:textId="292983BF" w:rsidR="002845C0" w:rsidRDefault="002845C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2.1.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Overview</w:t>
      </w:r>
      <w:r>
        <w:tab/>
      </w:r>
      <w:r>
        <w:fldChar w:fldCharType="begin"/>
      </w:r>
      <w:r>
        <w:instrText xml:space="preserve"> PAGEREF _Toc157416817 \h </w:instrText>
      </w:r>
      <w:r>
        <w:fldChar w:fldCharType="separate"/>
      </w:r>
      <w:r>
        <w:t>8</w:t>
      </w:r>
      <w:r>
        <w:fldChar w:fldCharType="end"/>
      </w:r>
    </w:p>
    <w:p w14:paraId="655F34FC" w14:textId="34E465BD" w:rsidR="002845C0" w:rsidRDefault="002845C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2.2.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Traceability</w:t>
      </w:r>
      <w:r>
        <w:tab/>
      </w:r>
      <w:r>
        <w:fldChar w:fldCharType="begin"/>
      </w:r>
      <w:r>
        <w:instrText xml:space="preserve"> PAGEREF _Toc157416818 \h </w:instrText>
      </w:r>
      <w:r>
        <w:fldChar w:fldCharType="separate"/>
      </w:r>
      <w:r>
        <w:t>8</w:t>
      </w:r>
      <w:r>
        <w:fldChar w:fldCharType="end"/>
      </w:r>
    </w:p>
    <w:p w14:paraId="108081D7" w14:textId="72EE0FF7" w:rsidR="002845C0" w:rsidRDefault="002845C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3.1.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Services</w:t>
      </w:r>
      <w:r>
        <w:tab/>
      </w:r>
      <w:r>
        <w:fldChar w:fldCharType="begin"/>
      </w:r>
      <w:r>
        <w:instrText xml:space="preserve"> PAGEREF _Toc157416819 \h </w:instrText>
      </w:r>
      <w:r>
        <w:fldChar w:fldCharType="separate"/>
      </w:r>
      <w:r>
        <w:t>18</w:t>
      </w:r>
      <w:r>
        <w:fldChar w:fldCharType="end"/>
      </w:r>
    </w:p>
    <w:p w14:paraId="2D01C3DD" w14:textId="6C55842F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MMG_Init</w:t>
      </w:r>
      <w:r>
        <w:tab/>
      </w:r>
      <w:r>
        <w:fldChar w:fldCharType="begin"/>
      </w:r>
      <w:r>
        <w:instrText xml:space="preserve"> PAGEREF _Toc157416820 \h </w:instrText>
      </w:r>
      <w:r>
        <w:fldChar w:fldCharType="separate"/>
      </w:r>
      <w:r>
        <w:t>18</w:t>
      </w:r>
      <w:r>
        <w:fldChar w:fldCharType="end"/>
      </w:r>
    </w:p>
    <w:p w14:paraId="37C3B5F3" w14:textId="64B96015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MMG_runUpdateModeStatus</w:t>
      </w:r>
      <w:r>
        <w:tab/>
      </w:r>
      <w:r>
        <w:fldChar w:fldCharType="begin"/>
      </w:r>
      <w:r>
        <w:instrText xml:space="preserve"> PAGEREF _Toc157416821 \h </w:instrText>
      </w:r>
      <w:r>
        <w:fldChar w:fldCharType="separate"/>
      </w:r>
      <w:r>
        <w:t>20</w:t>
      </w:r>
      <w:r>
        <w:fldChar w:fldCharType="end"/>
      </w:r>
    </w:p>
    <w:p w14:paraId="6A27FBC0" w14:textId="3B79050C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MMG_runManageModeDelays</w:t>
      </w:r>
      <w:r>
        <w:tab/>
      </w:r>
      <w:r>
        <w:fldChar w:fldCharType="begin"/>
      </w:r>
      <w:r>
        <w:instrText xml:space="preserve"> PAGEREF _Toc157416822 \h </w:instrText>
      </w:r>
      <w:r>
        <w:fldChar w:fldCharType="separate"/>
      </w:r>
      <w:r>
        <w:t>21</w:t>
      </w:r>
      <w:r>
        <w:fldChar w:fldCharType="end"/>
      </w:r>
    </w:p>
    <w:p w14:paraId="1AF1D1BD" w14:textId="1F05A48E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MMG_runCheckModeStatus</w:t>
      </w:r>
      <w:r>
        <w:tab/>
      </w:r>
      <w:r>
        <w:fldChar w:fldCharType="begin"/>
      </w:r>
      <w:r>
        <w:instrText xml:space="preserve"> PAGEREF _Toc157416823 \h </w:instrText>
      </w:r>
      <w:r>
        <w:fldChar w:fldCharType="separate"/>
      </w:r>
      <w:r>
        <w:t>22</w:t>
      </w:r>
      <w:r>
        <w:fldChar w:fldCharType="end"/>
      </w:r>
    </w:p>
    <w:p w14:paraId="4A080318" w14:textId="60656399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mmg_UpdateModeStatus_CriticalAutotestsNok</w:t>
      </w:r>
      <w:r>
        <w:tab/>
      </w:r>
      <w:r>
        <w:fldChar w:fldCharType="begin"/>
      </w:r>
      <w:r>
        <w:instrText xml:space="preserve"> PAGEREF _Toc157416824 \h </w:instrText>
      </w:r>
      <w:r>
        <w:fldChar w:fldCharType="separate"/>
      </w:r>
      <w:r>
        <w:t>23</w:t>
      </w:r>
      <w:r>
        <w:fldChar w:fldCharType="end"/>
      </w:r>
    </w:p>
    <w:p w14:paraId="306B9BD7" w14:textId="0362666A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mmg_UpdateModeStatus_PowerVoltageUnstable</w:t>
      </w:r>
      <w:r>
        <w:tab/>
      </w:r>
      <w:r>
        <w:fldChar w:fldCharType="begin"/>
      </w:r>
      <w:r>
        <w:instrText xml:space="preserve"> PAGEREF _Toc157416825 \h </w:instrText>
      </w:r>
      <w:r>
        <w:fldChar w:fldCharType="separate"/>
      </w:r>
      <w:r>
        <w:t>24</w:t>
      </w:r>
      <w:r>
        <w:fldChar w:fldCharType="end"/>
      </w:r>
    </w:p>
    <w:p w14:paraId="2B466511" w14:textId="15D27A81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mmg_UpdateModeStatus_ExecutedCycleDelay</w:t>
      </w:r>
      <w:r>
        <w:tab/>
      </w:r>
      <w:r>
        <w:fldChar w:fldCharType="begin"/>
      </w:r>
      <w:r>
        <w:instrText xml:space="preserve"> PAGEREF _Toc157416826 \h </w:instrText>
      </w:r>
      <w:r>
        <w:fldChar w:fldCharType="separate"/>
      </w:r>
      <w:r>
        <w:t>25</w:t>
      </w:r>
      <w:r>
        <w:fldChar w:fldCharType="end"/>
      </w:r>
    </w:p>
    <w:p w14:paraId="46A00E79" w14:textId="319CBBEE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mmg_UpdateModeStatus_ExecutedCycle</w:t>
      </w:r>
      <w:r>
        <w:tab/>
      </w:r>
      <w:r>
        <w:fldChar w:fldCharType="begin"/>
      </w:r>
      <w:r>
        <w:instrText xml:space="preserve"> PAGEREF _Toc157416827 \h </w:instrText>
      </w:r>
      <w:r>
        <w:fldChar w:fldCharType="separate"/>
      </w:r>
      <w:r>
        <w:t>26</w:t>
      </w:r>
      <w:r>
        <w:fldChar w:fldCharType="end"/>
      </w:r>
    </w:p>
    <w:p w14:paraId="055814DF" w14:textId="36CA94F3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mmg_UpdateModeStatus_ExecutedTensioningCycle</w:t>
      </w:r>
      <w:r>
        <w:tab/>
      </w:r>
      <w:r>
        <w:fldChar w:fldCharType="begin"/>
      </w:r>
      <w:r>
        <w:instrText xml:space="preserve"> PAGEREF _Toc157416828 \h </w:instrText>
      </w:r>
      <w:r>
        <w:fldChar w:fldCharType="separate"/>
      </w:r>
      <w:r>
        <w:t>27</w:t>
      </w:r>
      <w:r>
        <w:fldChar w:fldCharType="end"/>
      </w:r>
    </w:p>
    <w:p w14:paraId="1F256B7B" w14:textId="64BACB7F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mmg_UpdateModeStatus_BusOff</w:t>
      </w:r>
      <w:r>
        <w:tab/>
      </w:r>
      <w:r>
        <w:fldChar w:fldCharType="begin"/>
      </w:r>
      <w:r>
        <w:instrText xml:space="preserve"> PAGEREF _Toc157416829 \h </w:instrText>
      </w:r>
      <w:r>
        <w:fldChar w:fldCharType="separate"/>
      </w:r>
      <w:r>
        <w:t>28</w:t>
      </w:r>
      <w:r>
        <w:fldChar w:fldCharType="end"/>
      </w:r>
    </w:p>
    <w:p w14:paraId="7999178F" w14:textId="4C215B85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mmg_UpdateModeStatus_NoHallEffectSensor</w:t>
      </w:r>
      <w:r>
        <w:tab/>
      </w:r>
      <w:r>
        <w:fldChar w:fldCharType="begin"/>
      </w:r>
      <w:r>
        <w:instrText xml:space="preserve"> PAGEREF _Toc157416830 \h </w:instrText>
      </w:r>
      <w:r>
        <w:fldChar w:fldCharType="separate"/>
      </w:r>
      <w:r>
        <w:t>29</w:t>
      </w:r>
      <w:r>
        <w:fldChar w:fldCharType="end"/>
      </w:r>
    </w:p>
    <w:p w14:paraId="0129CCE7" w14:textId="3A26C7F3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mmg_UpdateModeStatus_DefaultValues</w:t>
      </w:r>
      <w:r>
        <w:tab/>
      </w:r>
      <w:r>
        <w:fldChar w:fldCharType="begin"/>
      </w:r>
      <w:r>
        <w:instrText xml:space="preserve"> PAGEREF _Toc157416831 \h </w:instrText>
      </w:r>
      <w:r>
        <w:fldChar w:fldCharType="separate"/>
      </w:r>
      <w:r>
        <w:t>30</w:t>
      </w:r>
      <w:r>
        <w:fldChar w:fldCharType="end"/>
      </w:r>
    </w:p>
    <w:p w14:paraId="3BA66873" w14:textId="50B693E4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mmg_UpdateModeStatus_PowerSupply_AllCycles</w:t>
      </w:r>
      <w:r>
        <w:tab/>
      </w:r>
      <w:r>
        <w:fldChar w:fldCharType="begin"/>
      </w:r>
      <w:r>
        <w:instrText xml:space="preserve"> PAGEREF _Toc157416832 \h </w:instrText>
      </w:r>
      <w:r>
        <w:fldChar w:fldCharType="separate"/>
      </w:r>
      <w:r>
        <w:t>31</w:t>
      </w:r>
      <w:r>
        <w:fldChar w:fldCharType="end"/>
      </w:r>
    </w:p>
    <w:p w14:paraId="7A01D5E6" w14:textId="7039B35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mmg_UpdateModeStatus_EcuDefective_AllCycles</w:t>
      </w:r>
      <w:r>
        <w:tab/>
      </w:r>
      <w:r>
        <w:fldChar w:fldCharType="begin"/>
      </w:r>
      <w:r>
        <w:instrText xml:space="preserve"> PAGEREF _Toc157416833 \h </w:instrText>
      </w:r>
      <w:r>
        <w:fldChar w:fldCharType="separate"/>
      </w:r>
      <w:r>
        <w:t>31</w:t>
      </w:r>
      <w:r>
        <w:fldChar w:fldCharType="end"/>
      </w:r>
    </w:p>
    <w:p w14:paraId="3377C0DB" w14:textId="0B102409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mmg_UpdateModeStatus_EOLComfort_BSR</w:t>
      </w:r>
      <w:r>
        <w:tab/>
      </w:r>
      <w:r>
        <w:fldChar w:fldCharType="begin"/>
      </w:r>
      <w:r>
        <w:instrText xml:space="preserve"> PAGEREF _Toc157416834 \h </w:instrText>
      </w:r>
      <w:r>
        <w:fldChar w:fldCharType="separate"/>
      </w:r>
      <w:r>
        <w:t>32</w:t>
      </w:r>
      <w:r>
        <w:fldChar w:fldCharType="end"/>
      </w:r>
    </w:p>
    <w:p w14:paraId="142E6568" w14:textId="123A8B9A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 EOL_LowForce_TensioningCycles</w:t>
      </w:r>
      <w:r>
        <w:tab/>
      </w:r>
      <w:r>
        <w:fldChar w:fldCharType="begin"/>
      </w:r>
      <w:r>
        <w:instrText xml:space="preserve"> PAGEREF _Toc157416835 \h </w:instrText>
      </w:r>
      <w:r>
        <w:fldChar w:fldCharType="separate"/>
      </w:r>
      <w:r>
        <w:t>32</w:t>
      </w:r>
      <w:r>
        <w:fldChar w:fldCharType="end"/>
      </w:r>
    </w:p>
    <w:p w14:paraId="52F50412" w14:textId="1784AD45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mmg_UpdateModeStatus_Temperature_EOL_KL30_TensioningCycles</w:t>
      </w:r>
      <w:r>
        <w:tab/>
      </w:r>
      <w:r>
        <w:fldChar w:fldCharType="begin"/>
      </w:r>
      <w:r>
        <w:instrText xml:space="preserve"> PAGEREF _Toc157416836 \h </w:instrText>
      </w:r>
      <w:r>
        <w:fldChar w:fldCharType="separate"/>
      </w:r>
      <w:r>
        <w:t>34</w:t>
      </w:r>
      <w:r>
        <w:fldChar w:fldCharType="end"/>
      </w:r>
    </w:p>
    <w:p w14:paraId="1CAA16B6" w14:textId="03C836EF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mmg_ManageModeDelays_ExecutedCycle</w:t>
      </w:r>
      <w:r>
        <w:tab/>
      </w:r>
      <w:r>
        <w:fldChar w:fldCharType="begin"/>
      </w:r>
      <w:r>
        <w:instrText xml:space="preserve"> PAGEREF _Toc157416837 \h </w:instrText>
      </w:r>
      <w:r>
        <w:fldChar w:fldCharType="separate"/>
      </w:r>
      <w:r>
        <w:t>35</w:t>
      </w:r>
      <w:r>
        <w:fldChar w:fldCharType="end"/>
      </w:r>
    </w:p>
    <w:p w14:paraId="4435F45F" w14:textId="1273EDE7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3.1.19.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mmg_CheckIfCycleStepIsvalid</w:t>
      </w:r>
      <w:r>
        <w:tab/>
      </w:r>
      <w:r>
        <w:fldChar w:fldCharType="begin"/>
      </w:r>
      <w:r>
        <w:instrText xml:space="preserve"> PAGEREF _Toc157416838 \h </w:instrText>
      </w:r>
      <w:r>
        <w:fldChar w:fldCharType="separate"/>
      </w:r>
      <w:r>
        <w:t>36</w:t>
      </w:r>
      <w:r>
        <w:fldChar w:fldCharType="end"/>
      </w:r>
    </w:p>
    <w:p w14:paraId="64ECB973" w14:textId="10ECC1F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mmg_CheckCycleEnable</w:t>
      </w:r>
      <w:r>
        <w:tab/>
      </w:r>
      <w:r>
        <w:fldChar w:fldCharType="begin"/>
      </w:r>
      <w:r>
        <w:instrText xml:space="preserve"> PAGEREF _Toc157416839 \h </w:instrText>
      </w:r>
      <w:r>
        <w:fldChar w:fldCharType="separate"/>
      </w:r>
      <w:r>
        <w:t>37</w:t>
      </w:r>
      <w:r>
        <w:fldChar w:fldCharType="end"/>
      </w:r>
    </w:p>
    <w:p w14:paraId="689361EB" w14:textId="63ACCC29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mmg_PreSafe_CopyStartData</w:t>
      </w:r>
      <w:r>
        <w:tab/>
      </w:r>
      <w:r>
        <w:fldChar w:fldCharType="begin"/>
      </w:r>
      <w:r>
        <w:instrText xml:space="preserve"> PAGEREF _Toc157416840 \h </w:instrText>
      </w:r>
      <w:r>
        <w:fldChar w:fldCharType="separate"/>
      </w:r>
      <w:r>
        <w:t>37</w:t>
      </w:r>
      <w:r>
        <w:fldChar w:fldCharType="end"/>
      </w:r>
    </w:p>
    <w:p w14:paraId="792058D9" w14:textId="165F9D70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mmg_PreSafe_CopyStopData</w:t>
      </w:r>
      <w:r>
        <w:tab/>
      </w:r>
      <w:r>
        <w:fldChar w:fldCharType="begin"/>
      </w:r>
      <w:r>
        <w:instrText xml:space="preserve"> PAGEREF _Toc157416841 \h </w:instrText>
      </w:r>
      <w:r>
        <w:fldChar w:fldCharType="separate"/>
      </w:r>
      <w:r>
        <w:t>38</w:t>
      </w:r>
      <w:r>
        <w:fldChar w:fldCharType="end"/>
      </w:r>
    </w:p>
    <w:p w14:paraId="68FD6CEC" w14:textId="45E2BA0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mmg_PreSafe_CopyStateData</w:t>
      </w:r>
      <w:r>
        <w:tab/>
      </w:r>
      <w:r>
        <w:fldChar w:fldCharType="begin"/>
      </w:r>
      <w:r>
        <w:instrText xml:space="preserve"> PAGEREF _Toc157416842 \h </w:instrText>
      </w:r>
      <w:r>
        <w:fldChar w:fldCharType="separate"/>
      </w:r>
      <w:r>
        <w:t>39</w:t>
      </w:r>
      <w:r>
        <w:fldChar w:fldCharType="end"/>
      </w:r>
    </w:p>
    <w:p w14:paraId="5D488FBF" w14:textId="5A8F27E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mmg_PreSafe_HandleStateData</w:t>
      </w:r>
      <w:r>
        <w:tab/>
      </w:r>
      <w:r>
        <w:fldChar w:fldCharType="begin"/>
      </w:r>
      <w:r>
        <w:instrText xml:space="preserve"> PAGEREF _Toc157416843 \h </w:instrText>
      </w:r>
      <w:r>
        <w:fldChar w:fldCharType="separate"/>
      </w:r>
      <w:r>
        <w:t>40</w:t>
      </w:r>
      <w:r>
        <w:fldChar w:fldCharType="end"/>
      </w:r>
    </w:p>
    <w:p w14:paraId="43BF6F73" w14:textId="114418E6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mmg_PreSafe_HandleStartData</w:t>
      </w:r>
      <w:r>
        <w:tab/>
      </w:r>
      <w:r>
        <w:fldChar w:fldCharType="begin"/>
      </w:r>
      <w:r>
        <w:instrText xml:space="preserve"> PAGEREF _Toc157416844 \h </w:instrText>
      </w:r>
      <w:r>
        <w:fldChar w:fldCharType="separate"/>
      </w:r>
      <w:r>
        <w:t>41</w:t>
      </w:r>
      <w:r>
        <w:fldChar w:fldCharType="end"/>
      </w:r>
    </w:p>
    <w:p w14:paraId="2223592F" w14:textId="06C2E84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mmg_PreSafe_HandleStopData</w:t>
      </w:r>
      <w:r>
        <w:tab/>
      </w:r>
      <w:r>
        <w:fldChar w:fldCharType="begin"/>
      </w:r>
      <w:r>
        <w:instrText xml:space="preserve"> PAGEREF _Toc157416845 \h </w:instrText>
      </w:r>
      <w:r>
        <w:fldChar w:fldCharType="separate"/>
      </w:r>
      <w:r>
        <w:t>41</w:t>
      </w:r>
      <w:r>
        <w:fldChar w:fldCharType="end"/>
      </w:r>
    </w:p>
    <w:p w14:paraId="412121B6" w14:textId="16AC67DD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mmg_PreSafe_Init</w:t>
      </w:r>
      <w:r>
        <w:tab/>
      </w:r>
      <w:r>
        <w:fldChar w:fldCharType="begin"/>
      </w:r>
      <w:r>
        <w:instrText xml:space="preserve"> PAGEREF _Toc157416846 \h </w:instrText>
      </w:r>
      <w:r>
        <w:fldChar w:fldCharType="separate"/>
      </w:r>
      <w:r>
        <w:t>42</w:t>
      </w:r>
      <w:r>
        <w:fldChar w:fldCharType="end"/>
      </w:r>
    </w:p>
    <w:p w14:paraId="2F172174" w14:textId="1629E422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MMG_runPreSafeRecorder</w:t>
      </w:r>
      <w:r>
        <w:tab/>
      </w:r>
      <w:r>
        <w:fldChar w:fldCharType="begin"/>
      </w:r>
      <w:r>
        <w:instrText xml:space="preserve"> PAGEREF _Toc157416847 \h </w:instrText>
      </w:r>
      <w:r>
        <w:fldChar w:fldCharType="separate"/>
      </w:r>
      <w:r>
        <w:t>43</w:t>
      </w:r>
      <w:r>
        <w:fldChar w:fldCharType="end"/>
      </w:r>
    </w:p>
    <w:p w14:paraId="256B2CEB" w14:textId="1A07088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3.1.29.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mmg_PreSafe_CheckEOLLimit</w:t>
      </w:r>
      <w:r>
        <w:tab/>
      </w:r>
      <w:r>
        <w:fldChar w:fldCharType="begin"/>
      </w:r>
      <w:r>
        <w:instrText xml:space="preserve"> PAGEREF _Toc157416848 \h </w:instrText>
      </w:r>
      <w:r>
        <w:fldChar w:fldCharType="separate"/>
      </w:r>
      <w:r>
        <w:t>44</w:t>
      </w:r>
      <w:r>
        <w:fldChar w:fldCharType="end"/>
      </w:r>
    </w:p>
    <w:p w14:paraId="1BA6FBAE" w14:textId="69EFC1FE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3.1.30.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mmg_AvailabilityDataStatus</w:t>
      </w:r>
      <w:r>
        <w:tab/>
      </w:r>
      <w:r>
        <w:fldChar w:fldCharType="begin"/>
      </w:r>
      <w:r>
        <w:instrText xml:space="preserve"> PAGEREF _Toc157416849 \h </w:instrText>
      </w:r>
      <w:r>
        <w:fldChar w:fldCharType="separate"/>
      </w:r>
      <w:r>
        <w:t>44</w:t>
      </w:r>
      <w:r>
        <w:fldChar w:fldCharType="end"/>
      </w:r>
    </w:p>
    <w:p w14:paraId="7012008C" w14:textId="537293AD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3.1.31.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mmg_UpdateModeStatus_SignalReleaseInhibition</w:t>
      </w:r>
      <w:r>
        <w:tab/>
      </w:r>
      <w:r>
        <w:fldChar w:fldCharType="begin"/>
      </w:r>
      <w:r>
        <w:instrText xml:space="preserve"> PAGEREF _Toc157416850 \h </w:instrText>
      </w:r>
      <w:r>
        <w:fldChar w:fldCharType="separate"/>
      </w:r>
      <w:r>
        <w:t>45</w:t>
      </w:r>
      <w:r>
        <w:fldChar w:fldCharType="end"/>
      </w:r>
    </w:p>
    <w:p w14:paraId="7DABFFDB" w14:textId="14E94719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3.1.32.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MMG_runUpdateNVMBlocks</w:t>
      </w:r>
      <w:r>
        <w:tab/>
      </w:r>
      <w:r>
        <w:fldChar w:fldCharType="begin"/>
      </w:r>
      <w:r>
        <w:instrText xml:space="preserve"> PAGEREF _Toc157416851 \h </w:instrText>
      </w:r>
      <w:r>
        <w:fldChar w:fldCharType="separate"/>
      </w:r>
      <w:r>
        <w:t>46</w:t>
      </w:r>
      <w:r>
        <w:fldChar w:fldCharType="end"/>
      </w:r>
    </w:p>
    <w:p w14:paraId="4A835E48" w14:textId="069F6792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3.1.33.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mmg_CheckCodingOfAPI</w:t>
      </w:r>
      <w:r>
        <w:tab/>
      </w:r>
      <w:r>
        <w:fldChar w:fldCharType="begin"/>
      </w:r>
      <w:r>
        <w:instrText xml:space="preserve"> PAGEREF _Toc157416852 \h </w:instrText>
      </w:r>
      <w:r>
        <w:fldChar w:fldCharType="separate"/>
      </w:r>
      <w:r>
        <w:t>46</w:t>
      </w:r>
      <w:r>
        <w:fldChar w:fldCharType="end"/>
      </w:r>
    </w:p>
    <w:p w14:paraId="2CC4D563" w14:textId="35D8EFF5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3.1.34.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mmg_CheckCodingRBTMFL</w:t>
      </w:r>
      <w:r>
        <w:tab/>
      </w:r>
      <w:r>
        <w:fldChar w:fldCharType="begin"/>
      </w:r>
      <w:r>
        <w:instrText xml:space="preserve"> PAGEREF _Toc157416853 \h </w:instrText>
      </w:r>
      <w:r>
        <w:fldChar w:fldCharType="separate"/>
      </w:r>
      <w:r>
        <w:t>47</w:t>
      </w:r>
      <w:r>
        <w:fldChar w:fldCharType="end"/>
      </w:r>
    </w:p>
    <w:p w14:paraId="163AF9A7" w14:textId="1F6CFAE5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3.1.35.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mmg_CheckCodingRBTMFR</w:t>
      </w:r>
      <w:r>
        <w:tab/>
      </w:r>
      <w:r>
        <w:fldChar w:fldCharType="begin"/>
      </w:r>
      <w:r>
        <w:instrText xml:space="preserve"> PAGEREF _Toc157416854 \h </w:instrText>
      </w:r>
      <w:r>
        <w:fldChar w:fldCharType="separate"/>
      </w:r>
      <w:r>
        <w:t>48</w:t>
      </w:r>
      <w:r>
        <w:fldChar w:fldCharType="end"/>
      </w:r>
    </w:p>
    <w:p w14:paraId="6F884878" w14:textId="70BD1236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3.1.36.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mmg_CheckIgnitionON</w:t>
      </w:r>
      <w:r>
        <w:tab/>
      </w:r>
      <w:r>
        <w:fldChar w:fldCharType="begin"/>
      </w:r>
      <w:r>
        <w:instrText xml:space="preserve"> PAGEREF _Toc157416855 \h </w:instrText>
      </w:r>
      <w:r>
        <w:fldChar w:fldCharType="separate"/>
      </w:r>
      <w:r>
        <w:t>48</w:t>
      </w:r>
      <w:r>
        <w:fldChar w:fldCharType="end"/>
      </w:r>
    </w:p>
    <w:p w14:paraId="5A510466" w14:textId="6D150A04" w:rsidR="002845C0" w:rsidRDefault="002845C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3.2.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Types</w:t>
      </w:r>
      <w:r>
        <w:tab/>
      </w:r>
      <w:r>
        <w:fldChar w:fldCharType="begin"/>
      </w:r>
      <w:r>
        <w:instrText xml:space="preserve"> PAGEREF _Toc157416856 \h </w:instrText>
      </w:r>
      <w:r>
        <w:fldChar w:fldCharType="separate"/>
      </w:r>
      <w:r>
        <w:t>49</w:t>
      </w:r>
      <w:r>
        <w:fldChar w:fldCharType="end"/>
      </w:r>
    </w:p>
    <w:p w14:paraId="7122B0F7" w14:textId="4A11F0ED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MMG_stModeDelayType</w:t>
      </w:r>
      <w:r>
        <w:tab/>
      </w:r>
      <w:r>
        <w:fldChar w:fldCharType="begin"/>
      </w:r>
      <w:r>
        <w:instrText xml:space="preserve"> PAGEREF _Toc157416857 \h </w:instrText>
      </w:r>
      <w:r>
        <w:fldChar w:fldCharType="separate"/>
      </w:r>
      <w:r>
        <w:t>49</w:t>
      </w:r>
      <w:r>
        <w:fldChar w:fldCharType="end"/>
      </w:r>
    </w:p>
    <w:p w14:paraId="5AEBF3DB" w14:textId="46AC1BB0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MMG_stModeConfigurationType</w:t>
      </w:r>
      <w:r>
        <w:tab/>
      </w:r>
      <w:r>
        <w:fldChar w:fldCharType="begin"/>
      </w:r>
      <w:r>
        <w:instrText xml:space="preserve"> PAGEREF _Toc157416858 \h </w:instrText>
      </w:r>
      <w:r>
        <w:fldChar w:fldCharType="separate"/>
      </w:r>
      <w:r>
        <w:t>49</w:t>
      </w:r>
      <w:r>
        <w:fldChar w:fldCharType="end"/>
      </w:r>
    </w:p>
    <w:p w14:paraId="28F709C7" w14:textId="1F95E1F3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</w:t>
      </w:r>
      <w:r>
        <w:tab/>
      </w:r>
      <w:r>
        <w:fldChar w:fldCharType="begin"/>
      </w:r>
      <w:r>
        <w:instrText xml:space="preserve"> PAGEREF _Toc157416859 \h </w:instrText>
      </w:r>
      <w:r>
        <w:fldChar w:fldCharType="separate"/>
      </w:r>
      <w:r>
        <w:t>49</w:t>
      </w:r>
      <w:r>
        <w:fldChar w:fldCharType="end"/>
      </w:r>
    </w:p>
    <w:p w14:paraId="283EDC61" w14:textId="55ACE74A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mmg_stPreSafeRecorderStartData</w:t>
      </w:r>
      <w:r>
        <w:tab/>
      </w:r>
      <w:r>
        <w:fldChar w:fldCharType="begin"/>
      </w:r>
      <w:r>
        <w:instrText xml:space="preserve"> PAGEREF _Toc157416860 \h </w:instrText>
      </w:r>
      <w:r>
        <w:fldChar w:fldCharType="separate"/>
      </w:r>
      <w:r>
        <w:t>50</w:t>
      </w:r>
      <w:r>
        <w:fldChar w:fldCharType="end"/>
      </w:r>
    </w:p>
    <w:p w14:paraId="0E993ADA" w14:textId="20CF4C78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mmg_stPreSafeRecorderStopData</w:t>
      </w:r>
      <w:r>
        <w:tab/>
      </w:r>
      <w:r>
        <w:fldChar w:fldCharType="begin"/>
      </w:r>
      <w:r>
        <w:instrText xml:space="preserve"> PAGEREF _Toc157416861 \h </w:instrText>
      </w:r>
      <w:r>
        <w:fldChar w:fldCharType="separate"/>
      </w:r>
      <w:r>
        <w:t>50</w:t>
      </w:r>
      <w:r>
        <w:fldChar w:fldCharType="end"/>
      </w:r>
    </w:p>
    <w:p w14:paraId="277366DB" w14:textId="07AE5A9C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mmg_stPreSafeRecorderStateData</w:t>
      </w:r>
      <w:r>
        <w:tab/>
      </w:r>
      <w:r>
        <w:fldChar w:fldCharType="begin"/>
      </w:r>
      <w:r>
        <w:instrText xml:space="preserve"> PAGEREF _Toc157416862 \h </w:instrText>
      </w:r>
      <w:r>
        <w:fldChar w:fldCharType="separate"/>
      </w:r>
      <w:r>
        <w:t>50</w:t>
      </w:r>
      <w:r>
        <w:fldChar w:fldCharType="end"/>
      </w:r>
    </w:p>
    <w:p w14:paraId="113DB91A" w14:textId="01EA26A0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3.2.7.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 stPreSafeRecorderManagement</w:t>
      </w:r>
      <w:r>
        <w:tab/>
      </w:r>
      <w:r>
        <w:fldChar w:fldCharType="begin"/>
      </w:r>
      <w:r>
        <w:instrText xml:space="preserve"> PAGEREF _Toc157416863 \h </w:instrText>
      </w:r>
      <w:r>
        <w:fldChar w:fldCharType="separate"/>
      </w:r>
      <w:r>
        <w:t>50</w:t>
      </w:r>
      <w:r>
        <w:fldChar w:fldCharType="end"/>
      </w:r>
    </w:p>
    <w:p w14:paraId="07F2D03F" w14:textId="78DD745C" w:rsidR="002845C0" w:rsidRDefault="002845C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3.3.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Variables</w:t>
      </w:r>
      <w:r>
        <w:tab/>
      </w:r>
      <w:r>
        <w:fldChar w:fldCharType="begin"/>
      </w:r>
      <w:r>
        <w:instrText xml:space="preserve"> PAGEREF _Toc157416864 \h </w:instrText>
      </w:r>
      <w:r>
        <w:fldChar w:fldCharType="separate"/>
      </w:r>
      <w:r>
        <w:t>51</w:t>
      </w:r>
      <w:r>
        <w:fldChar w:fldCharType="end"/>
      </w:r>
    </w:p>
    <w:p w14:paraId="092BC467" w14:textId="1609C25C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mmg_b8MMGHAsBeenInitialized</w:t>
      </w:r>
      <w:r>
        <w:tab/>
      </w:r>
      <w:r>
        <w:fldChar w:fldCharType="begin"/>
      </w:r>
      <w:r>
        <w:instrText xml:space="preserve"> PAGEREF _Toc157416865 \h </w:instrText>
      </w:r>
      <w:r>
        <w:fldChar w:fldCharType="separate"/>
      </w:r>
      <w:r>
        <w:t>51</w:t>
      </w:r>
      <w:r>
        <w:fldChar w:fldCharType="end"/>
      </w:r>
    </w:p>
    <w:p w14:paraId="6F1A49C7" w14:textId="52A7A770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MMG_u32ModesStatus</w:t>
      </w:r>
      <w:r>
        <w:tab/>
      </w:r>
      <w:r>
        <w:fldChar w:fldCharType="begin"/>
      </w:r>
      <w:r>
        <w:instrText xml:space="preserve"> PAGEREF _Toc157416866 \h </w:instrText>
      </w:r>
      <w:r>
        <w:fldChar w:fldCharType="separate"/>
      </w:r>
      <w:r>
        <w:t>51</w:t>
      </w:r>
      <w:r>
        <w:fldChar w:fldCharType="end"/>
      </w:r>
    </w:p>
    <w:p w14:paraId="5E8D577E" w14:textId="6094A3AA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MMG_u32ModesStatusComplement</w:t>
      </w:r>
      <w:r>
        <w:tab/>
      </w:r>
      <w:r>
        <w:fldChar w:fldCharType="begin"/>
      </w:r>
      <w:r>
        <w:instrText xml:space="preserve"> PAGEREF _Toc157416867 \h </w:instrText>
      </w:r>
      <w:r>
        <w:fldChar w:fldCharType="separate"/>
      </w:r>
      <w:r>
        <w:t>51</w:t>
      </w:r>
      <w:r>
        <w:fldChar w:fldCharType="end"/>
      </w:r>
    </w:p>
    <w:p w14:paraId="6F6274E2" w14:textId="235CBEF5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mmg_u16DelayToClearModeAfterCycle</w:t>
      </w:r>
      <w:r>
        <w:tab/>
      </w:r>
      <w:r>
        <w:fldChar w:fldCharType="begin"/>
      </w:r>
      <w:r>
        <w:instrText xml:space="preserve"> PAGEREF _Toc157416868 \h </w:instrText>
      </w:r>
      <w:r>
        <w:fldChar w:fldCharType="separate"/>
      </w:r>
      <w:r>
        <w:t>51</w:t>
      </w:r>
      <w:r>
        <w:fldChar w:fldCharType="end"/>
      </w:r>
    </w:p>
    <w:p w14:paraId="2F2AE276" w14:textId="36C14E1B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lastRenderedPageBreak/>
        <w:t>3.3.5.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MMG_u16MaxDelayAfterCycleActivation</w:t>
      </w:r>
      <w:r>
        <w:tab/>
      </w:r>
      <w:r>
        <w:fldChar w:fldCharType="begin"/>
      </w:r>
      <w:r>
        <w:instrText xml:space="preserve"> PAGEREF _Toc157416869 \h </w:instrText>
      </w:r>
      <w:r>
        <w:fldChar w:fldCharType="separate"/>
      </w:r>
      <w:r>
        <w:t>51</w:t>
      </w:r>
      <w:r>
        <w:fldChar w:fldCharType="end"/>
      </w:r>
    </w:p>
    <w:p w14:paraId="1B3E9320" w14:textId="4EBCDB5A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MMG_astDelayAfterCycleThrsandModes</w:t>
      </w:r>
      <w:r>
        <w:tab/>
      </w:r>
      <w:r>
        <w:fldChar w:fldCharType="begin"/>
      </w:r>
      <w:r>
        <w:instrText xml:space="preserve"> PAGEREF _Toc157416870 \h </w:instrText>
      </w:r>
      <w:r>
        <w:fldChar w:fldCharType="separate"/>
      </w:r>
      <w:r>
        <w:t>52</w:t>
      </w:r>
      <w:r>
        <w:fldChar w:fldCharType="end"/>
      </w:r>
    </w:p>
    <w:p w14:paraId="4A9EE653" w14:textId="40B9852E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mmg_u8PrevHESModeStatus</w:t>
      </w:r>
      <w:r>
        <w:tab/>
      </w:r>
      <w:r>
        <w:fldChar w:fldCharType="begin"/>
      </w:r>
      <w:r>
        <w:instrText xml:space="preserve"> PAGEREF _Toc157416871 \h </w:instrText>
      </w:r>
      <w:r>
        <w:fldChar w:fldCharType="separate"/>
      </w:r>
      <w:r>
        <w:t>52</w:t>
      </w:r>
      <w:r>
        <w:fldChar w:fldCharType="end"/>
      </w:r>
    </w:p>
    <w:p w14:paraId="4CF6E4BB" w14:textId="7461747F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mmg_stPreSafeManagement</w:t>
      </w:r>
      <w:r>
        <w:tab/>
      </w:r>
      <w:r>
        <w:fldChar w:fldCharType="begin"/>
      </w:r>
      <w:r>
        <w:instrText xml:space="preserve"> PAGEREF _Toc157416872 \h </w:instrText>
      </w:r>
      <w:r>
        <w:fldChar w:fldCharType="separate"/>
      </w:r>
      <w:r>
        <w:t>52</w:t>
      </w:r>
      <w:r>
        <w:fldChar w:fldCharType="end"/>
      </w:r>
    </w:p>
    <w:p w14:paraId="36B1A6F6" w14:textId="5CC452E9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mmg_stPreSafeStartData</w:t>
      </w:r>
      <w:r>
        <w:tab/>
      </w:r>
      <w:r>
        <w:fldChar w:fldCharType="begin"/>
      </w:r>
      <w:r>
        <w:instrText xml:space="preserve"> PAGEREF _Toc157416873 \h </w:instrText>
      </w:r>
      <w:r>
        <w:fldChar w:fldCharType="separate"/>
      </w:r>
      <w:r>
        <w:t>52</w:t>
      </w:r>
      <w:r>
        <w:fldChar w:fldCharType="end"/>
      </w:r>
    </w:p>
    <w:p w14:paraId="585EFAB7" w14:textId="3C144998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mmg_stPreSafeStopData</w:t>
      </w:r>
      <w:r>
        <w:tab/>
      </w:r>
      <w:r>
        <w:fldChar w:fldCharType="begin"/>
      </w:r>
      <w:r>
        <w:instrText xml:space="preserve"> PAGEREF _Toc157416874 \h </w:instrText>
      </w:r>
      <w:r>
        <w:fldChar w:fldCharType="separate"/>
      </w:r>
      <w:r>
        <w:t>52</w:t>
      </w:r>
      <w:r>
        <w:fldChar w:fldCharType="end"/>
      </w:r>
    </w:p>
    <w:p w14:paraId="4EC52608" w14:textId="1CBDDB64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mmg_stPreSafeStateData</w:t>
      </w:r>
      <w:r>
        <w:tab/>
      </w:r>
      <w:r>
        <w:fldChar w:fldCharType="begin"/>
      </w:r>
      <w:r>
        <w:instrText xml:space="preserve"> PAGEREF _Toc157416875 \h </w:instrText>
      </w:r>
      <w:r>
        <w:fldChar w:fldCharType="separate"/>
      </w:r>
      <w:r>
        <w:t>53</w:t>
      </w:r>
      <w:r>
        <w:fldChar w:fldCharType="end"/>
      </w:r>
    </w:p>
    <w:p w14:paraId="7C50DBCA" w14:textId="2B5865C4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mmg_stPreSafeInputData</w:t>
      </w:r>
      <w:r>
        <w:tab/>
      </w:r>
      <w:r>
        <w:fldChar w:fldCharType="begin"/>
      </w:r>
      <w:r>
        <w:instrText xml:space="preserve"> PAGEREF _Toc157416876 \h </w:instrText>
      </w:r>
      <w:r>
        <w:fldChar w:fldCharType="separate"/>
      </w:r>
      <w:r>
        <w:t>53</w:t>
      </w:r>
      <w:r>
        <w:fldChar w:fldCharType="end"/>
      </w:r>
    </w:p>
    <w:p w14:paraId="450CE13F" w14:textId="0A14012A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mmg_u32DeficiencyLevel</w:t>
      </w:r>
      <w:r>
        <w:tab/>
      </w:r>
      <w:r>
        <w:fldChar w:fldCharType="begin"/>
      </w:r>
      <w:r>
        <w:instrText xml:space="preserve"> PAGEREF _Toc157416877 \h </w:instrText>
      </w:r>
      <w:r>
        <w:fldChar w:fldCharType="separate"/>
      </w:r>
      <w:r>
        <w:t>53</w:t>
      </w:r>
      <w:r>
        <w:fldChar w:fldCharType="end"/>
      </w:r>
    </w:p>
    <w:p w14:paraId="1A2A1A50" w14:textId="36FBAFBA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mmg_u16LocalVoltage</w:t>
      </w:r>
      <w:r>
        <w:tab/>
      </w:r>
      <w:r>
        <w:fldChar w:fldCharType="begin"/>
      </w:r>
      <w:r>
        <w:instrText xml:space="preserve"> PAGEREF _Toc157416878 \h </w:instrText>
      </w:r>
      <w:r>
        <w:fldChar w:fldCharType="separate"/>
      </w:r>
      <w:r>
        <w:t>53</w:t>
      </w:r>
      <w:r>
        <w:fldChar w:fldCharType="end"/>
      </w:r>
    </w:p>
    <w:p w14:paraId="5C401C2B" w14:textId="4A0DF495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mmg_TimeStamp</w:t>
      </w:r>
      <w:r>
        <w:tab/>
      </w:r>
      <w:r>
        <w:fldChar w:fldCharType="begin"/>
      </w:r>
      <w:r>
        <w:instrText xml:space="preserve"> PAGEREF _Toc157416879 \h </w:instrText>
      </w:r>
      <w:r>
        <w:fldChar w:fldCharType="separate"/>
      </w:r>
      <w:r>
        <w:t>53</w:t>
      </w:r>
      <w:r>
        <w:fldChar w:fldCharType="end"/>
      </w:r>
    </w:p>
    <w:p w14:paraId="228584CD" w14:textId="5D7357D5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mmg_TimeUserData</w:t>
      </w:r>
      <w:r>
        <w:tab/>
      </w:r>
      <w:r>
        <w:fldChar w:fldCharType="begin"/>
      </w:r>
      <w:r>
        <w:instrText xml:space="preserve"> PAGEREF _Toc157416880 \h </w:instrText>
      </w:r>
      <w:r>
        <w:fldChar w:fldCharType="separate"/>
      </w:r>
      <w:r>
        <w:t>53</w:t>
      </w:r>
      <w:r>
        <w:fldChar w:fldCharType="end"/>
      </w:r>
    </w:p>
    <w:p w14:paraId="77446484" w14:textId="0CC9BFF9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mmg_u8Return</w:t>
      </w:r>
      <w:r>
        <w:tab/>
      </w:r>
      <w:r>
        <w:fldChar w:fldCharType="begin"/>
      </w:r>
      <w:r>
        <w:instrText xml:space="preserve"> PAGEREF _Toc157416881 \h </w:instrText>
      </w:r>
      <w:r>
        <w:fldChar w:fldCharType="separate"/>
      </w:r>
      <w:r>
        <w:t>54</w:t>
      </w:r>
      <w:r>
        <w:fldChar w:fldCharType="end"/>
      </w:r>
    </w:p>
    <w:p w14:paraId="15D11710" w14:textId="77D94019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u8oldAvailabilityDataCategory</w:t>
      </w:r>
      <w:r>
        <w:tab/>
      </w:r>
      <w:r>
        <w:fldChar w:fldCharType="begin"/>
      </w:r>
      <w:r>
        <w:instrText xml:space="preserve"> PAGEREF _Toc157416882 \h </w:instrText>
      </w:r>
      <w:r>
        <w:fldChar w:fldCharType="separate"/>
      </w:r>
      <w:r>
        <w:t>54</w:t>
      </w:r>
      <w:r>
        <w:fldChar w:fldCharType="end"/>
      </w:r>
    </w:p>
    <w:p w14:paraId="116E8513" w14:textId="00F595E7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3.3.19.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MMG_u16EnableCondition_Status</w:t>
      </w:r>
      <w:r>
        <w:tab/>
      </w:r>
      <w:r>
        <w:fldChar w:fldCharType="begin"/>
      </w:r>
      <w:r>
        <w:instrText xml:space="preserve"> PAGEREF _Toc157416883 \h </w:instrText>
      </w:r>
      <w:r>
        <w:fldChar w:fldCharType="separate"/>
      </w:r>
      <w:r>
        <w:t>54</w:t>
      </w:r>
      <w:r>
        <w:fldChar w:fldCharType="end"/>
      </w:r>
    </w:p>
    <w:p w14:paraId="57F3EF96" w14:textId="1CB7D0D1" w:rsidR="002845C0" w:rsidRDefault="002845C0">
      <w:pPr>
        <w:pStyle w:val="TOC2"/>
        <w:tabs>
          <w:tab w:val="left" w:pos="660"/>
        </w:tabs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</w:pPr>
      <w:r>
        <w:t>3.4.</w:t>
      </w:r>
      <w:r>
        <w:rPr>
          <w:rFonts w:asciiTheme="minorHAnsi" w:eastAsiaTheme="minorEastAsia" w:hAnsiTheme="minorHAnsi" w:cstheme="minorBidi"/>
          <w:b w:val="0"/>
          <w:smallCaps w:val="0"/>
          <w:sz w:val="22"/>
          <w:szCs w:val="22"/>
          <w:lang w:eastAsia="en-US"/>
        </w:rPr>
        <w:tab/>
      </w:r>
      <w:r>
        <w:t>Macros</w:t>
      </w:r>
      <w:r>
        <w:tab/>
      </w:r>
      <w:r>
        <w:fldChar w:fldCharType="begin"/>
      </w:r>
      <w:r>
        <w:instrText xml:space="preserve"> PAGEREF _Toc157416884 \h </w:instrText>
      </w:r>
      <w:r>
        <w:fldChar w:fldCharType="separate"/>
      </w:r>
      <w:r>
        <w:t>54</w:t>
      </w:r>
      <w:r>
        <w:fldChar w:fldCharType="end"/>
      </w:r>
    </w:p>
    <w:p w14:paraId="443B247C" w14:textId="33FDD55B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MMG_KU8_CYCLE_MODE_DELAY_INDEX</w:t>
      </w:r>
      <w:r>
        <w:tab/>
      </w:r>
      <w:r>
        <w:fldChar w:fldCharType="begin"/>
      </w:r>
      <w:r>
        <w:instrText xml:space="preserve"> PAGEREF _Toc157416885 \h </w:instrText>
      </w:r>
      <w:r>
        <w:fldChar w:fldCharType="separate"/>
      </w:r>
      <w:r>
        <w:t>54</w:t>
      </w:r>
      <w:r>
        <w:fldChar w:fldCharType="end"/>
      </w:r>
    </w:p>
    <w:p w14:paraId="2BF37E77" w14:textId="237E6F45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MMG_KU8_CYCLE_MODE_DELAY_UV_INDEX</w:t>
      </w:r>
      <w:r>
        <w:tab/>
      </w:r>
      <w:r>
        <w:fldChar w:fldCharType="begin"/>
      </w:r>
      <w:r>
        <w:instrText xml:space="preserve"> PAGEREF _Toc157416886 \h </w:instrText>
      </w:r>
      <w:r>
        <w:fldChar w:fldCharType="separate"/>
      </w:r>
      <w:r>
        <w:t>54</w:t>
      </w:r>
      <w:r>
        <w:fldChar w:fldCharType="end"/>
      </w:r>
    </w:p>
    <w:p w14:paraId="374777C5" w14:textId="08135708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MMG_KU8_NUMBER_OF_CYCLES_MODES_DELAYS</w:t>
      </w:r>
      <w:r>
        <w:tab/>
      </w:r>
      <w:r>
        <w:fldChar w:fldCharType="begin"/>
      </w:r>
      <w:r>
        <w:instrText xml:space="preserve"> PAGEREF _Toc157416887 \h </w:instrText>
      </w:r>
      <w:r>
        <w:fldChar w:fldCharType="separate"/>
      </w:r>
      <w:r>
        <w:t>55</w:t>
      </w:r>
      <w:r>
        <w:fldChar w:fldCharType="end"/>
      </w:r>
    </w:p>
    <w:p w14:paraId="4BCA808E" w14:textId="3B09FCD9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MMG_U32_INITIAL_VALUES_FOR_ALL_MODES</w:t>
      </w:r>
      <w:r>
        <w:tab/>
      </w:r>
      <w:r>
        <w:fldChar w:fldCharType="begin"/>
      </w:r>
      <w:r>
        <w:instrText xml:space="preserve"> PAGEREF _Toc157416888 \h </w:instrText>
      </w:r>
      <w:r>
        <w:fldChar w:fldCharType="separate"/>
      </w:r>
      <w:r>
        <w:t>55</w:t>
      </w:r>
      <w:r>
        <w:fldChar w:fldCharType="end"/>
      </w:r>
    </w:p>
    <w:p w14:paraId="32B2A612" w14:textId="2EA8F506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MMG_KU8_CFG_LAST_PRE_TENSIONING_CYCLE</w:t>
      </w:r>
      <w:r>
        <w:tab/>
      </w:r>
      <w:r>
        <w:fldChar w:fldCharType="begin"/>
      </w:r>
      <w:r>
        <w:instrText xml:space="preserve"> PAGEREF _Toc157416889 \h </w:instrText>
      </w:r>
      <w:r>
        <w:fldChar w:fldCharType="separate"/>
      </w:r>
      <w:r>
        <w:t>55</w:t>
      </w:r>
      <w:r>
        <w:fldChar w:fldCharType="end"/>
      </w:r>
    </w:p>
    <w:p w14:paraId="0A99DC41" w14:textId="146C154D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MMG_KU8_CFG_BSR1_TENSIONING_CYCLE</w:t>
      </w:r>
      <w:r>
        <w:tab/>
      </w:r>
      <w:r>
        <w:fldChar w:fldCharType="begin"/>
      </w:r>
      <w:r>
        <w:instrText xml:space="preserve"> PAGEREF _Toc157416890 \h </w:instrText>
      </w:r>
      <w:r>
        <w:fldChar w:fldCharType="separate"/>
      </w:r>
      <w:r>
        <w:t>55</w:t>
      </w:r>
      <w:r>
        <w:fldChar w:fldCharType="end"/>
      </w:r>
    </w:p>
    <w:p w14:paraId="4BA369AD" w14:textId="42B73B9E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MMG_KU8_CFG_HAPTIC_WARNING_10_CYCLE</w:t>
      </w:r>
      <w:r>
        <w:tab/>
      </w:r>
      <w:r>
        <w:fldChar w:fldCharType="begin"/>
      </w:r>
      <w:r>
        <w:instrText xml:space="preserve"> PAGEREF _Toc157416891 \h </w:instrText>
      </w:r>
      <w:r>
        <w:fldChar w:fldCharType="separate"/>
      </w:r>
      <w:r>
        <w:t>55</w:t>
      </w:r>
      <w:r>
        <w:fldChar w:fldCharType="end"/>
      </w:r>
    </w:p>
    <w:p w14:paraId="5719F74D" w14:textId="269333FB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MMG_KU8_CFG_HAPTIC_WARNING_41_CYCLE</w:t>
      </w:r>
      <w:r>
        <w:tab/>
      </w:r>
      <w:r>
        <w:fldChar w:fldCharType="begin"/>
      </w:r>
      <w:r>
        <w:instrText xml:space="preserve"> PAGEREF _Toc157416892 \h </w:instrText>
      </w:r>
      <w:r>
        <w:fldChar w:fldCharType="separate"/>
      </w:r>
      <w:r>
        <w:t>56</w:t>
      </w:r>
      <w:r>
        <w:fldChar w:fldCharType="end"/>
      </w:r>
    </w:p>
    <w:p w14:paraId="1A311C91" w14:textId="4DB949B1" w:rsidR="002845C0" w:rsidRDefault="002845C0">
      <w:pPr>
        <w:pStyle w:val="TOC3"/>
        <w:tabs>
          <w:tab w:val="left" w:pos="88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MMG_KU8_CFG_PRODUCTION_0_CYCLE</w:t>
      </w:r>
      <w:r>
        <w:tab/>
      </w:r>
      <w:r>
        <w:fldChar w:fldCharType="begin"/>
      </w:r>
      <w:r>
        <w:instrText xml:space="preserve"> PAGEREF _Toc157416893 \h </w:instrText>
      </w:r>
      <w:r>
        <w:fldChar w:fldCharType="separate"/>
      </w:r>
      <w:r>
        <w:t>56</w:t>
      </w:r>
      <w:r>
        <w:fldChar w:fldCharType="end"/>
      </w:r>
    </w:p>
    <w:p w14:paraId="6921A71D" w14:textId="44C73B0B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MMG_KU8_CFG_PRODUCTION_1_CYCLE</w:t>
      </w:r>
      <w:r>
        <w:tab/>
      </w:r>
      <w:r>
        <w:fldChar w:fldCharType="begin"/>
      </w:r>
      <w:r>
        <w:instrText xml:space="preserve"> PAGEREF _Toc157416894 \h </w:instrText>
      </w:r>
      <w:r>
        <w:fldChar w:fldCharType="separate"/>
      </w:r>
      <w:r>
        <w:t>56</w:t>
      </w:r>
      <w:r>
        <w:fldChar w:fldCharType="end"/>
      </w:r>
    </w:p>
    <w:p w14:paraId="4B14E577" w14:textId="1827B060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MMG_KU16_TIMEOUT_INIT_VALUE</w:t>
      </w:r>
      <w:r>
        <w:tab/>
      </w:r>
      <w:r>
        <w:fldChar w:fldCharType="begin"/>
      </w:r>
      <w:r>
        <w:instrText xml:space="preserve"> PAGEREF _Toc157416895 \h </w:instrText>
      </w:r>
      <w:r>
        <w:fldChar w:fldCharType="separate"/>
      </w:r>
      <w:r>
        <w:t>56</w:t>
      </w:r>
      <w:r>
        <w:fldChar w:fldCharType="end"/>
      </w:r>
    </w:p>
    <w:p w14:paraId="7BB3EF94" w14:textId="226F53EC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M_SET_MODE_MASK_OFF</w:t>
      </w:r>
      <w:r>
        <w:tab/>
      </w:r>
      <w:r>
        <w:fldChar w:fldCharType="begin"/>
      </w:r>
      <w:r>
        <w:instrText xml:space="preserve"> PAGEREF _Toc157416896 \h </w:instrText>
      </w:r>
      <w:r>
        <w:fldChar w:fldCharType="separate"/>
      </w:r>
      <w:r>
        <w:t>56</w:t>
      </w:r>
      <w:r>
        <w:fldChar w:fldCharType="end"/>
      </w:r>
    </w:p>
    <w:p w14:paraId="40FAE971" w14:textId="062E621F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M_SET_MODE_MASK_ON</w:t>
      </w:r>
      <w:r>
        <w:tab/>
      </w:r>
      <w:r>
        <w:fldChar w:fldCharType="begin"/>
      </w:r>
      <w:r>
        <w:instrText xml:space="preserve"> PAGEREF _Toc157416897 \h </w:instrText>
      </w:r>
      <w:r>
        <w:fldChar w:fldCharType="separate"/>
      </w:r>
      <w:r>
        <w:t>56</w:t>
      </w:r>
      <w:r>
        <w:fldChar w:fldCharType="end"/>
      </w:r>
    </w:p>
    <w:p w14:paraId="74DA6472" w14:textId="7A7C975B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MMG_KU8_NB_INHIB_AEC_ALL_CYCLES</w:t>
      </w:r>
      <w:r>
        <w:tab/>
      </w:r>
      <w:r>
        <w:fldChar w:fldCharType="begin"/>
      </w:r>
      <w:r>
        <w:instrText xml:space="preserve"> PAGEREF _Toc157416898 \h </w:instrText>
      </w:r>
      <w:r>
        <w:fldChar w:fldCharType="separate"/>
      </w:r>
      <w:r>
        <w:t>57</w:t>
      </w:r>
      <w:r>
        <w:fldChar w:fldCharType="end"/>
      </w:r>
    </w:p>
    <w:p w14:paraId="794C65CB" w14:textId="241928A2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MMG_KU8_IDX_POWERSUPPLY_OV</w:t>
      </w:r>
      <w:r>
        <w:tab/>
      </w:r>
      <w:r>
        <w:fldChar w:fldCharType="begin"/>
      </w:r>
      <w:r>
        <w:instrText xml:space="preserve"> PAGEREF _Toc157416899 \h </w:instrText>
      </w:r>
      <w:r>
        <w:fldChar w:fldCharType="separate"/>
      </w:r>
      <w:r>
        <w:t>57</w:t>
      </w:r>
      <w:r>
        <w:fldChar w:fldCharType="end"/>
      </w:r>
    </w:p>
    <w:p w14:paraId="02EA0AAC" w14:textId="038BB3EE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MMG_KU8_IDX_POWERSUPPLY_UV</w:t>
      </w:r>
      <w:r>
        <w:tab/>
      </w:r>
      <w:r>
        <w:fldChar w:fldCharType="begin"/>
      </w:r>
      <w:r>
        <w:instrText xml:space="preserve"> PAGEREF _Toc157416900 \h </w:instrText>
      </w:r>
      <w:r>
        <w:fldChar w:fldCharType="separate"/>
      </w:r>
      <w:r>
        <w:t>57</w:t>
      </w:r>
      <w:r>
        <w:fldChar w:fldCharType="end"/>
      </w:r>
    </w:p>
    <w:p w14:paraId="67A80794" w14:textId="3D9D23BB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MMG_KU8_NB_OF_INHIB_AEC_FOR_TENS_CYCLES</w:t>
      </w:r>
      <w:r>
        <w:tab/>
      </w:r>
      <w:r>
        <w:fldChar w:fldCharType="begin"/>
      </w:r>
      <w:r>
        <w:instrText xml:space="preserve"> PAGEREF _Toc157416901 \h </w:instrText>
      </w:r>
      <w:r>
        <w:fldChar w:fldCharType="separate"/>
      </w:r>
      <w:r>
        <w:t>57</w:t>
      </w:r>
      <w:r>
        <w:fldChar w:fldCharType="end"/>
      </w:r>
    </w:p>
    <w:p w14:paraId="3437A138" w14:textId="69918765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MMG_KU8_IDX_TEMPERATURE_HIGH</w:t>
      </w:r>
      <w:r>
        <w:tab/>
      </w:r>
      <w:r>
        <w:fldChar w:fldCharType="begin"/>
      </w:r>
      <w:r>
        <w:instrText xml:space="preserve"> PAGEREF _Toc157416902 \h </w:instrText>
      </w:r>
      <w:r>
        <w:fldChar w:fldCharType="separate"/>
      </w:r>
      <w:r>
        <w:t>57</w:t>
      </w:r>
      <w:r>
        <w:fldChar w:fldCharType="end"/>
      </w:r>
    </w:p>
    <w:p w14:paraId="5530B3C4" w14:textId="59B5A0EE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3.4.19.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MMG_KU8_IDX_EOL_LOW_AND_HIGH</w:t>
      </w:r>
      <w:r>
        <w:tab/>
      </w:r>
      <w:r>
        <w:fldChar w:fldCharType="begin"/>
      </w:r>
      <w:r>
        <w:instrText xml:space="preserve"> PAGEREF _Toc157416903 \h </w:instrText>
      </w:r>
      <w:r>
        <w:fldChar w:fldCharType="separate"/>
      </w:r>
      <w:r>
        <w:t>58</w:t>
      </w:r>
      <w:r>
        <w:fldChar w:fldCharType="end"/>
      </w:r>
    </w:p>
    <w:p w14:paraId="486D388D" w14:textId="3EBD849C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MMG_KU8_IDX_KL30_UV_TENS</w:t>
      </w:r>
      <w:r>
        <w:tab/>
      </w:r>
      <w:r>
        <w:fldChar w:fldCharType="begin"/>
      </w:r>
      <w:r>
        <w:instrText xml:space="preserve"> PAGEREF _Toc157416904 \h </w:instrText>
      </w:r>
      <w:r>
        <w:fldChar w:fldCharType="separate"/>
      </w:r>
      <w:r>
        <w:t>58</w:t>
      </w:r>
      <w:r>
        <w:fldChar w:fldCharType="end"/>
      </w:r>
    </w:p>
    <w:p w14:paraId="211F449A" w14:textId="02F50B17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MMG_KU8_IDX_KL30_OV_TENS</w:t>
      </w:r>
      <w:r>
        <w:tab/>
      </w:r>
      <w:r>
        <w:fldChar w:fldCharType="begin"/>
      </w:r>
      <w:r>
        <w:instrText xml:space="preserve"> PAGEREF _Toc157416905 \h </w:instrText>
      </w:r>
      <w:r>
        <w:fldChar w:fldCharType="separate"/>
      </w:r>
      <w:r>
        <w:t>58</w:t>
      </w:r>
      <w:r>
        <w:fldChar w:fldCharType="end"/>
      </w:r>
    </w:p>
    <w:p w14:paraId="47979772" w14:textId="5B86C6DB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MMG_KU8_PRESF_TRIGGER_OFF</w:t>
      </w:r>
      <w:r>
        <w:tab/>
      </w:r>
      <w:r>
        <w:fldChar w:fldCharType="begin"/>
      </w:r>
      <w:r>
        <w:instrText xml:space="preserve"> PAGEREF _Toc157416906 \h </w:instrText>
      </w:r>
      <w:r>
        <w:fldChar w:fldCharType="separate"/>
      </w:r>
      <w:r>
        <w:t>58</w:t>
      </w:r>
      <w:r>
        <w:fldChar w:fldCharType="end"/>
      </w:r>
    </w:p>
    <w:p w14:paraId="1D99BF8A" w14:textId="4E294BE8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MMG_KU8_PRESF_TRIGGER_ON</w:t>
      </w:r>
      <w:r>
        <w:tab/>
      </w:r>
      <w:r>
        <w:fldChar w:fldCharType="begin"/>
      </w:r>
      <w:r>
        <w:instrText xml:space="preserve"> PAGEREF _Toc157416907 \h </w:instrText>
      </w:r>
      <w:r>
        <w:fldChar w:fldCharType="separate"/>
      </w:r>
      <w:r>
        <w:t>58</w:t>
      </w:r>
      <w:r>
        <w:fldChar w:fldCharType="end"/>
      </w:r>
    </w:p>
    <w:p w14:paraId="2E55E3C8" w14:textId="7CC15FD9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MMG_KU8_State_DTC_Is_Not_Set</w:t>
      </w:r>
      <w:r>
        <w:tab/>
      </w:r>
      <w:r>
        <w:fldChar w:fldCharType="begin"/>
      </w:r>
      <w:r>
        <w:instrText xml:space="preserve"> PAGEREF _Toc157416908 \h </w:instrText>
      </w:r>
      <w:r>
        <w:fldChar w:fldCharType="separate"/>
      </w:r>
      <w:r>
        <w:t>59</w:t>
      </w:r>
      <w:r>
        <w:fldChar w:fldCharType="end"/>
      </w:r>
    </w:p>
    <w:p w14:paraId="3010308C" w14:textId="270EA8F8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MMG_KU8_State_DTC_Is_Set</w:t>
      </w:r>
      <w:r>
        <w:tab/>
      </w:r>
      <w:r>
        <w:fldChar w:fldCharType="begin"/>
      </w:r>
      <w:r>
        <w:instrText xml:space="preserve"> PAGEREF _Toc157416909 \h </w:instrText>
      </w:r>
      <w:r>
        <w:fldChar w:fldCharType="separate"/>
      </w:r>
      <w:r>
        <w:t>59</w:t>
      </w:r>
      <w:r>
        <w:fldChar w:fldCharType="end"/>
      </w:r>
    </w:p>
    <w:p w14:paraId="782329DF" w14:textId="17D5EA6A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MMG_KU8_Tensioning_Successfull</w:t>
      </w:r>
      <w:r>
        <w:tab/>
      </w:r>
      <w:r>
        <w:fldChar w:fldCharType="begin"/>
      </w:r>
      <w:r>
        <w:instrText xml:space="preserve"> PAGEREF _Toc157416910 \h </w:instrText>
      </w:r>
      <w:r>
        <w:fldChar w:fldCharType="separate"/>
      </w:r>
      <w:r>
        <w:t>59</w:t>
      </w:r>
      <w:r>
        <w:fldChar w:fldCharType="end"/>
      </w:r>
    </w:p>
    <w:p w14:paraId="780A46FF" w14:textId="08BD9B19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MMG_KU8_Tensioning_NotStarted</w:t>
      </w:r>
      <w:r>
        <w:tab/>
      </w:r>
      <w:r>
        <w:fldChar w:fldCharType="begin"/>
      </w:r>
      <w:r>
        <w:instrText xml:space="preserve"> PAGEREF _Toc157416911 \h </w:instrText>
      </w:r>
      <w:r>
        <w:fldChar w:fldCharType="separate"/>
      </w:r>
      <w:r>
        <w:t>59</w:t>
      </w:r>
      <w:r>
        <w:fldChar w:fldCharType="end"/>
      </w:r>
    </w:p>
    <w:p w14:paraId="3D528F8F" w14:textId="6DD25F0F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MMG_KU8_Tensioning_Abort</w:t>
      </w:r>
      <w:r>
        <w:tab/>
      </w:r>
      <w:r>
        <w:fldChar w:fldCharType="begin"/>
      </w:r>
      <w:r>
        <w:instrText xml:space="preserve"> PAGEREF _Toc157416912 \h </w:instrText>
      </w:r>
      <w:r>
        <w:fldChar w:fldCharType="separate"/>
      </w:r>
      <w:r>
        <w:t>59</w:t>
      </w:r>
      <w:r>
        <w:fldChar w:fldCharType="end"/>
      </w:r>
    </w:p>
    <w:p w14:paraId="235A4295" w14:textId="01DA4417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3.4.29.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MMG_KU8_Tensioning_NotDefined</w:t>
      </w:r>
      <w:r>
        <w:tab/>
      </w:r>
      <w:r>
        <w:fldChar w:fldCharType="begin"/>
      </w:r>
      <w:r>
        <w:instrText xml:space="preserve"> PAGEREF _Toc157416913 \h </w:instrText>
      </w:r>
      <w:r>
        <w:fldChar w:fldCharType="separate"/>
      </w:r>
      <w:r>
        <w:t>59</w:t>
      </w:r>
      <w:r>
        <w:fldChar w:fldCharType="end"/>
      </w:r>
    </w:p>
    <w:p w14:paraId="58B91B9B" w14:textId="14E1DCE4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MMG_KU8_SHIFT_BELT_HAND_OVER</w:t>
      </w:r>
      <w:r>
        <w:tab/>
      </w:r>
      <w:r>
        <w:fldChar w:fldCharType="begin"/>
      </w:r>
      <w:r>
        <w:instrText xml:space="preserve"> PAGEREF _Toc157416914 \h </w:instrText>
      </w:r>
      <w:r>
        <w:fldChar w:fldCharType="separate"/>
      </w:r>
      <w:r>
        <w:t>60</w:t>
      </w:r>
      <w:r>
        <w:fldChar w:fldCharType="end"/>
      </w:r>
    </w:p>
    <w:p w14:paraId="5064DC1B" w14:textId="0B7BD737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MMG_KU8_SHIFT_IMPACTX</w:t>
      </w:r>
      <w:r>
        <w:tab/>
      </w:r>
      <w:r>
        <w:fldChar w:fldCharType="begin"/>
      </w:r>
      <w:r>
        <w:instrText xml:space="preserve"> PAGEREF _Toc157416915 \h </w:instrText>
      </w:r>
      <w:r>
        <w:fldChar w:fldCharType="separate"/>
      </w:r>
      <w:r>
        <w:t>60</w:t>
      </w:r>
      <w:r>
        <w:fldChar w:fldCharType="end"/>
      </w:r>
    </w:p>
    <w:p w14:paraId="485CC6A2" w14:textId="5ED4EA26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MMG_KU8_SHIFT_ROLLOVERTYPE1</w:t>
      </w:r>
      <w:r>
        <w:tab/>
      </w:r>
      <w:r>
        <w:fldChar w:fldCharType="begin"/>
      </w:r>
      <w:r>
        <w:instrText xml:space="preserve"> PAGEREF _Toc157416916 \h </w:instrText>
      </w:r>
      <w:r>
        <w:fldChar w:fldCharType="separate"/>
      </w:r>
      <w:r>
        <w:t>60</w:t>
      </w:r>
      <w:r>
        <w:fldChar w:fldCharType="end"/>
      </w:r>
    </w:p>
    <w:p w14:paraId="2A3D11FD" w14:textId="1A7BD58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MMG_KU8_SHIFT_ROLLOVERTYPE2</w:t>
      </w:r>
      <w:r>
        <w:tab/>
      </w:r>
      <w:r>
        <w:fldChar w:fldCharType="begin"/>
      </w:r>
      <w:r>
        <w:instrText xml:space="preserve"> PAGEREF _Toc157416917 \h </w:instrText>
      </w:r>
      <w:r>
        <w:fldChar w:fldCharType="separate"/>
      </w:r>
      <w:r>
        <w:t>60</w:t>
      </w:r>
      <w:r>
        <w:fldChar w:fldCharType="end"/>
      </w:r>
    </w:p>
    <w:p w14:paraId="03E7E849" w14:textId="4AA0B757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MMG_KU8_SHIFT_PRESAFE_DISABLED</w:t>
      </w:r>
      <w:r>
        <w:tab/>
      </w:r>
      <w:r>
        <w:fldChar w:fldCharType="begin"/>
      </w:r>
      <w:r>
        <w:instrText xml:space="preserve"> PAGEREF _Toc157416918 \h </w:instrText>
      </w:r>
      <w:r>
        <w:fldChar w:fldCharType="separate"/>
      </w:r>
      <w:r>
        <w:t>60</w:t>
      </w:r>
      <w:r>
        <w:fldChar w:fldCharType="end"/>
      </w:r>
    </w:p>
    <w:p w14:paraId="72C6F608" w14:textId="1260E42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MMG_KU8_SHIFT_PRESAFE_SUPP</w:t>
      </w:r>
      <w:r>
        <w:tab/>
      </w:r>
      <w:r>
        <w:fldChar w:fldCharType="begin"/>
      </w:r>
      <w:r>
        <w:instrText xml:space="preserve"> PAGEREF _Toc157416919 \h </w:instrText>
      </w:r>
      <w:r>
        <w:fldChar w:fldCharType="separate"/>
      </w:r>
      <w:r>
        <w:t>61</w:t>
      </w:r>
      <w:r>
        <w:fldChar w:fldCharType="end"/>
      </w:r>
    </w:p>
    <w:p w14:paraId="55D995FA" w14:textId="601035F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MMG_KU8_SHIFT_PRESAFE_ABORT</w:t>
      </w:r>
      <w:r>
        <w:tab/>
      </w:r>
      <w:r>
        <w:fldChar w:fldCharType="begin"/>
      </w:r>
      <w:r>
        <w:instrText xml:space="preserve"> PAGEREF _Toc157416920 \h </w:instrText>
      </w:r>
      <w:r>
        <w:fldChar w:fldCharType="separate"/>
      </w:r>
      <w:r>
        <w:t>61</w:t>
      </w:r>
      <w:r>
        <w:fldChar w:fldCharType="end"/>
      </w:r>
    </w:p>
    <w:p w14:paraId="175B8871" w14:textId="3F0B287B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MMG_KU8_SHIFT_KL15OFF</w:t>
      </w:r>
      <w:r>
        <w:tab/>
      </w:r>
      <w:r>
        <w:fldChar w:fldCharType="begin"/>
      </w:r>
      <w:r>
        <w:instrText xml:space="preserve"> PAGEREF _Toc157416921 \h </w:instrText>
      </w:r>
      <w:r>
        <w:fldChar w:fldCharType="separate"/>
      </w:r>
      <w:r>
        <w:t>61</w:t>
      </w:r>
      <w:r>
        <w:fldChar w:fldCharType="end"/>
      </w:r>
    </w:p>
    <w:p w14:paraId="2D8E0AC1" w14:textId="3F38446C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MMG_KU8_SHIFT_OV_OR_UV</w:t>
      </w:r>
      <w:r>
        <w:tab/>
      </w:r>
      <w:r>
        <w:fldChar w:fldCharType="begin"/>
      </w:r>
      <w:r>
        <w:instrText xml:space="preserve"> PAGEREF _Toc157416922 \h </w:instrText>
      </w:r>
      <w:r>
        <w:fldChar w:fldCharType="separate"/>
      </w:r>
      <w:r>
        <w:t>61</w:t>
      </w:r>
      <w:r>
        <w:fldChar w:fldCharType="end"/>
      </w:r>
    </w:p>
    <w:p w14:paraId="3D3F4E54" w14:textId="29F2CC8A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3.4.39.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MMG_KU8_SHIFT_PRESAFE_COUNTER</w:t>
      </w:r>
      <w:r>
        <w:tab/>
      </w:r>
      <w:r>
        <w:fldChar w:fldCharType="begin"/>
      </w:r>
      <w:r>
        <w:instrText xml:space="preserve"> PAGEREF _Toc157416923 \h </w:instrText>
      </w:r>
      <w:r>
        <w:fldChar w:fldCharType="separate"/>
      </w:r>
      <w:r>
        <w:t>61</w:t>
      </w:r>
      <w:r>
        <w:fldChar w:fldCharType="end"/>
      </w:r>
    </w:p>
    <w:p w14:paraId="40ACB98B" w14:textId="427E528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MMG_KU8_SHIFT_SYSTEM_FAILURE</w:t>
      </w:r>
      <w:r>
        <w:tab/>
      </w:r>
      <w:r>
        <w:fldChar w:fldCharType="begin"/>
      </w:r>
      <w:r>
        <w:instrText xml:space="preserve"> PAGEREF _Toc157416924 \h </w:instrText>
      </w:r>
      <w:r>
        <w:fldChar w:fldCharType="separate"/>
      </w:r>
      <w:r>
        <w:t>61</w:t>
      </w:r>
      <w:r>
        <w:fldChar w:fldCharType="end"/>
      </w:r>
    </w:p>
    <w:p w14:paraId="3D56D8D8" w14:textId="4F5BB3DD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MMG_KU8_VOLTAGE_DIV</w:t>
      </w:r>
      <w:r>
        <w:tab/>
      </w:r>
      <w:r>
        <w:fldChar w:fldCharType="begin"/>
      </w:r>
      <w:r>
        <w:instrText xml:space="preserve"> PAGEREF _Toc157416925 \h </w:instrText>
      </w:r>
      <w:r>
        <w:fldChar w:fldCharType="separate"/>
      </w:r>
      <w:r>
        <w:t>62</w:t>
      </w:r>
      <w:r>
        <w:fldChar w:fldCharType="end"/>
      </w:r>
    </w:p>
    <w:p w14:paraId="47C9BE05" w14:textId="6F5D88A6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MMG_KU16_VOLTAGE_MAX_VAL</w:t>
      </w:r>
      <w:r>
        <w:tab/>
      </w:r>
      <w:r>
        <w:fldChar w:fldCharType="begin"/>
      </w:r>
      <w:r>
        <w:instrText xml:space="preserve"> PAGEREF _Toc157416926 \h </w:instrText>
      </w:r>
      <w:r>
        <w:fldChar w:fldCharType="separate"/>
      </w:r>
      <w:r>
        <w:t>62</w:t>
      </w:r>
      <w:r>
        <w:fldChar w:fldCharType="end"/>
      </w:r>
    </w:p>
    <w:p w14:paraId="218BA0B5" w14:textId="03561A00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MMG_KU32_DEF_LVL_LOW_THRS</w:t>
      </w:r>
      <w:r>
        <w:tab/>
      </w:r>
      <w:r>
        <w:fldChar w:fldCharType="begin"/>
      </w:r>
      <w:r>
        <w:instrText xml:space="preserve"> PAGEREF _Toc157416927 \h </w:instrText>
      </w:r>
      <w:r>
        <w:fldChar w:fldCharType="separate"/>
      </w:r>
      <w:r>
        <w:t>62</w:t>
      </w:r>
      <w:r>
        <w:fldChar w:fldCharType="end"/>
      </w:r>
    </w:p>
    <w:p w14:paraId="04A0FFE5" w14:textId="7CA460A3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MMG_KU32_DEF_LVL_MID_THRS</w:t>
      </w:r>
      <w:r>
        <w:tab/>
      </w:r>
      <w:r>
        <w:fldChar w:fldCharType="begin"/>
      </w:r>
      <w:r>
        <w:instrText xml:space="preserve"> PAGEREF _Toc157416928 \h </w:instrText>
      </w:r>
      <w:r>
        <w:fldChar w:fldCharType="separate"/>
      </w:r>
      <w:r>
        <w:t>62</w:t>
      </w:r>
      <w:r>
        <w:fldChar w:fldCharType="end"/>
      </w:r>
    </w:p>
    <w:p w14:paraId="2F85BA40" w14:textId="3EA950A3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lastRenderedPageBreak/>
        <w:t>3.4.45.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MMG_KU32_DEF_LVL_HIGH_THRS</w:t>
      </w:r>
      <w:r>
        <w:tab/>
      </w:r>
      <w:r>
        <w:fldChar w:fldCharType="begin"/>
      </w:r>
      <w:r>
        <w:instrText xml:space="preserve"> PAGEREF _Toc157416929 \h </w:instrText>
      </w:r>
      <w:r>
        <w:fldChar w:fldCharType="separate"/>
      </w:r>
      <w:r>
        <w:t>62</w:t>
      </w:r>
      <w:r>
        <w:fldChar w:fldCharType="end"/>
      </w:r>
    </w:p>
    <w:p w14:paraId="3846FCB9" w14:textId="2F452338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MMG_KU32_DEF_LVL_HOT_THRS</w:t>
      </w:r>
      <w:r>
        <w:tab/>
      </w:r>
      <w:r>
        <w:fldChar w:fldCharType="begin"/>
      </w:r>
      <w:r>
        <w:instrText xml:space="preserve"> PAGEREF _Toc157416930 \h </w:instrText>
      </w:r>
      <w:r>
        <w:fldChar w:fldCharType="separate"/>
      </w:r>
      <w:r>
        <w:t>63</w:t>
      </w:r>
      <w:r>
        <w:fldChar w:fldCharType="end"/>
      </w:r>
    </w:p>
    <w:p w14:paraId="165A0606" w14:textId="5F46DDB6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MMG_KU16_SEC_TO_MILI</w:t>
      </w:r>
      <w:r>
        <w:tab/>
      </w:r>
      <w:r>
        <w:fldChar w:fldCharType="begin"/>
      </w:r>
      <w:r>
        <w:instrText xml:space="preserve"> PAGEREF _Toc157416931 \h </w:instrText>
      </w:r>
      <w:r>
        <w:fldChar w:fldCharType="separate"/>
      </w:r>
      <w:r>
        <w:t>63</w:t>
      </w:r>
      <w:r>
        <w:fldChar w:fldCharType="end"/>
      </w:r>
    </w:p>
    <w:p w14:paraId="16A5CC3B" w14:textId="07720CE3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MMG_U16_CONVERT_TEMP_TO_RAW</w:t>
      </w:r>
      <w:r>
        <w:tab/>
      </w:r>
      <w:r>
        <w:fldChar w:fldCharType="begin"/>
      </w:r>
      <w:r>
        <w:instrText xml:space="preserve"> PAGEREF _Toc157416932 \h </w:instrText>
      </w:r>
      <w:r>
        <w:fldChar w:fldCharType="separate"/>
      </w:r>
      <w:r>
        <w:t>63</w:t>
      </w:r>
      <w:r>
        <w:fldChar w:fldCharType="end"/>
      </w:r>
    </w:p>
    <w:p w14:paraId="7198A1D0" w14:textId="043C220C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3.4.49.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KU8_MMG_ECU_SIDE_FRONT_LEFT</w:t>
      </w:r>
      <w:r>
        <w:tab/>
      </w:r>
      <w:r>
        <w:fldChar w:fldCharType="begin"/>
      </w:r>
      <w:r>
        <w:instrText xml:space="preserve"> PAGEREF _Toc157416933 \h </w:instrText>
      </w:r>
      <w:r>
        <w:fldChar w:fldCharType="separate"/>
      </w:r>
      <w:r>
        <w:t>63</w:t>
      </w:r>
      <w:r>
        <w:fldChar w:fldCharType="end"/>
      </w:r>
    </w:p>
    <w:p w14:paraId="0784931D" w14:textId="538A506D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KU8_MMG_ECU_SIDE_FRONT_RIGHT</w:t>
      </w:r>
      <w:r>
        <w:tab/>
      </w:r>
      <w:r>
        <w:fldChar w:fldCharType="begin"/>
      </w:r>
      <w:r>
        <w:instrText xml:space="preserve"> PAGEREF _Toc157416934 \h </w:instrText>
      </w:r>
      <w:r>
        <w:fldChar w:fldCharType="separate"/>
      </w:r>
      <w:r>
        <w:t>63</w:t>
      </w:r>
      <w:r>
        <w:fldChar w:fldCharType="end"/>
      </w:r>
    </w:p>
    <w:p w14:paraId="040C7E67" w14:textId="2974657F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KU8_MMG_ECU_LOCATION</w:t>
      </w:r>
      <w:r>
        <w:tab/>
      </w:r>
      <w:r>
        <w:fldChar w:fldCharType="begin"/>
      </w:r>
      <w:r>
        <w:instrText xml:space="preserve"> PAGEREF _Toc157416935 \h </w:instrText>
      </w:r>
      <w:r>
        <w:fldChar w:fldCharType="separate"/>
      </w:r>
      <w:r>
        <w:t>63</w:t>
      </w:r>
      <w:r>
        <w:fldChar w:fldCharType="end"/>
      </w:r>
    </w:p>
    <w:p w14:paraId="6E59F81A" w14:textId="5BF6A00E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KU8_MMG_PRESAFE_RECORDER_1_ID</w:t>
      </w:r>
      <w:r>
        <w:tab/>
      </w:r>
      <w:r>
        <w:fldChar w:fldCharType="begin"/>
      </w:r>
      <w:r>
        <w:instrText xml:space="preserve"> PAGEREF _Toc157416936 \h </w:instrText>
      </w:r>
      <w:r>
        <w:fldChar w:fldCharType="separate"/>
      </w:r>
      <w:r>
        <w:t>64</w:t>
      </w:r>
      <w:r>
        <w:fldChar w:fldCharType="end"/>
      </w:r>
    </w:p>
    <w:p w14:paraId="0C8FF09D" w14:textId="5DCC9AE4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KU8_MMG_PRESAFE_RECORDER_2_ID</w:t>
      </w:r>
      <w:r>
        <w:tab/>
      </w:r>
      <w:r>
        <w:fldChar w:fldCharType="begin"/>
      </w:r>
      <w:r>
        <w:instrText xml:space="preserve"> PAGEREF _Toc157416937 \h </w:instrText>
      </w:r>
      <w:r>
        <w:fldChar w:fldCharType="separate"/>
      </w:r>
      <w:r>
        <w:t>64</w:t>
      </w:r>
      <w:r>
        <w:fldChar w:fldCharType="end"/>
      </w:r>
    </w:p>
    <w:p w14:paraId="090E718F" w14:textId="0B2F1FB4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MMG_KU32_AEC_MASK_GREEN_STATUS</w:t>
      </w:r>
      <w:r>
        <w:tab/>
      </w:r>
      <w:r>
        <w:fldChar w:fldCharType="begin"/>
      </w:r>
      <w:r>
        <w:instrText xml:space="preserve"> PAGEREF _Toc157416938 \h </w:instrText>
      </w:r>
      <w:r>
        <w:fldChar w:fldCharType="separate"/>
      </w:r>
      <w:r>
        <w:t>64</w:t>
      </w:r>
      <w:r>
        <w:fldChar w:fldCharType="end"/>
      </w:r>
    </w:p>
    <w:p w14:paraId="0A27291C" w14:textId="303EF0F1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MMG_KU32_AEC_MASK_RED_STATUS</w:t>
      </w:r>
      <w:r>
        <w:tab/>
      </w:r>
      <w:r>
        <w:fldChar w:fldCharType="begin"/>
      </w:r>
      <w:r>
        <w:instrText xml:space="preserve"> PAGEREF _Toc157416939 \h </w:instrText>
      </w:r>
      <w:r>
        <w:fldChar w:fldCharType="separate"/>
      </w:r>
      <w:r>
        <w:t>64</w:t>
      </w:r>
      <w:r>
        <w:fldChar w:fldCharType="end"/>
      </w:r>
    </w:p>
    <w:p w14:paraId="1B60C674" w14:textId="4ECAC528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MMG_STATUS_IS_GREEN</w:t>
      </w:r>
      <w:r>
        <w:tab/>
      </w:r>
      <w:r>
        <w:fldChar w:fldCharType="begin"/>
      </w:r>
      <w:r>
        <w:instrText xml:space="preserve"> PAGEREF _Toc157416940 \h </w:instrText>
      </w:r>
      <w:r>
        <w:fldChar w:fldCharType="separate"/>
      </w:r>
      <w:r>
        <w:t>65</w:t>
      </w:r>
      <w:r>
        <w:fldChar w:fldCharType="end"/>
      </w:r>
    </w:p>
    <w:p w14:paraId="6AAA1B37" w14:textId="2374C056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MMG_STATUS_IS_RED</w:t>
      </w:r>
      <w:r>
        <w:tab/>
      </w:r>
      <w:r>
        <w:fldChar w:fldCharType="begin"/>
      </w:r>
      <w:r>
        <w:instrText xml:space="preserve"> PAGEREF _Toc157416941 \h </w:instrText>
      </w:r>
      <w:r>
        <w:fldChar w:fldCharType="separate"/>
      </w:r>
      <w:r>
        <w:t>65</w:t>
      </w:r>
      <w:r>
        <w:fldChar w:fldCharType="end"/>
      </w:r>
    </w:p>
    <w:p w14:paraId="1AE30D56" w14:textId="702C769A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3.4.58.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MMG_STATUS_IS_DEFAULT</w:t>
      </w:r>
      <w:r>
        <w:tab/>
      </w:r>
      <w:r>
        <w:fldChar w:fldCharType="begin"/>
      </w:r>
      <w:r>
        <w:instrText xml:space="preserve"> PAGEREF _Toc157416942 \h </w:instrText>
      </w:r>
      <w:r>
        <w:fldChar w:fldCharType="separate"/>
      </w:r>
      <w:r>
        <w:t>65</w:t>
      </w:r>
      <w:r>
        <w:fldChar w:fldCharType="end"/>
      </w:r>
    </w:p>
    <w:p w14:paraId="1383557E" w14:textId="006A2DFE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3.4.59.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MMG_KU8_IDX_IMPL_BUCKLE_TENS</w:t>
      </w:r>
      <w:r>
        <w:tab/>
      </w:r>
      <w:r>
        <w:fldChar w:fldCharType="begin"/>
      </w:r>
      <w:r>
        <w:instrText xml:space="preserve"> PAGEREF _Toc157416943 \h </w:instrText>
      </w:r>
      <w:r>
        <w:fldChar w:fldCharType="separate"/>
      </w:r>
      <w:r>
        <w:t>65</w:t>
      </w:r>
      <w:r>
        <w:fldChar w:fldCharType="end"/>
      </w:r>
    </w:p>
    <w:p w14:paraId="30736D8F" w14:textId="1D8185EA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3.4.60.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MMG_KU8_IDX_TIMOEUT_BUCKLEK_TENS</w:t>
      </w:r>
      <w:r>
        <w:tab/>
      </w:r>
      <w:r>
        <w:fldChar w:fldCharType="begin"/>
      </w:r>
      <w:r>
        <w:instrText xml:space="preserve"> PAGEREF _Toc157416944 \h </w:instrText>
      </w:r>
      <w:r>
        <w:fldChar w:fldCharType="separate"/>
      </w:r>
      <w:r>
        <w:t>65</w:t>
      </w:r>
      <w:r>
        <w:fldChar w:fldCharType="end"/>
      </w:r>
    </w:p>
    <w:p w14:paraId="573ED5EC" w14:textId="2D5151E8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3.4.61.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MMG_KU8_CFG_BSR3_TENSIONING_CYCLE</w:t>
      </w:r>
      <w:r>
        <w:tab/>
      </w:r>
      <w:r>
        <w:fldChar w:fldCharType="begin"/>
      </w:r>
      <w:r>
        <w:instrText xml:space="preserve"> PAGEREF _Toc157416945 \h </w:instrText>
      </w:r>
      <w:r>
        <w:fldChar w:fldCharType="separate"/>
      </w:r>
      <w:r>
        <w:t>66</w:t>
      </w:r>
      <w:r>
        <w:fldChar w:fldCharType="end"/>
      </w:r>
    </w:p>
    <w:p w14:paraId="20A1A9CF" w14:textId="42DCB370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3.4.62.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KU32_MMG_VEH_EQP_CYCLE_ENABLE</w:t>
      </w:r>
      <w:r>
        <w:tab/>
      </w:r>
      <w:r>
        <w:fldChar w:fldCharType="begin"/>
      </w:r>
      <w:r>
        <w:instrText xml:space="preserve"> PAGEREF _Toc157416946 \h </w:instrText>
      </w:r>
      <w:r>
        <w:fldChar w:fldCharType="separate"/>
      </w:r>
      <w:r>
        <w:t>66</w:t>
      </w:r>
      <w:r>
        <w:fldChar w:fldCharType="end"/>
      </w:r>
    </w:p>
    <w:p w14:paraId="74FC3354" w14:textId="675B36FC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3.4.63.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KU32_MMG_AEC_GROUP_MASK</w:t>
      </w:r>
      <w:r>
        <w:tab/>
      </w:r>
      <w:r>
        <w:fldChar w:fldCharType="begin"/>
      </w:r>
      <w:r>
        <w:instrText xml:space="preserve"> PAGEREF _Toc157416947 \h </w:instrText>
      </w:r>
      <w:r>
        <w:fldChar w:fldCharType="separate"/>
      </w:r>
      <w:r>
        <w:t>66</w:t>
      </w:r>
      <w:r>
        <w:fldChar w:fldCharType="end"/>
      </w:r>
    </w:p>
    <w:p w14:paraId="0A4A0226" w14:textId="4865F433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3.4.64.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BOOL_MMG_CLEAR_ENABLE_CONDITION</w:t>
      </w:r>
      <w:r>
        <w:tab/>
      </w:r>
      <w:r>
        <w:fldChar w:fldCharType="begin"/>
      </w:r>
      <w:r>
        <w:instrText xml:space="preserve"> PAGEREF _Toc157416948 \h </w:instrText>
      </w:r>
      <w:r>
        <w:fldChar w:fldCharType="separate"/>
      </w:r>
      <w:r>
        <w:t>66</w:t>
      </w:r>
      <w:r>
        <w:fldChar w:fldCharType="end"/>
      </w:r>
    </w:p>
    <w:p w14:paraId="54411D2E" w14:textId="75051F86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3.4.65.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BOOL_MMG_SET_ENABLE_CONDITION</w:t>
      </w:r>
      <w:r>
        <w:tab/>
      </w:r>
      <w:r>
        <w:fldChar w:fldCharType="begin"/>
      </w:r>
      <w:r>
        <w:instrText xml:space="preserve"> PAGEREF _Toc157416949 \h </w:instrText>
      </w:r>
      <w:r>
        <w:fldChar w:fldCharType="separate"/>
      </w:r>
      <w:r>
        <w:t>67</w:t>
      </w:r>
      <w:r>
        <w:fldChar w:fldCharType="end"/>
      </w:r>
    </w:p>
    <w:p w14:paraId="61096273" w14:textId="42FF363A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3.4.66.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MMG_SET_ENABLE_CONDITION_MASK_OFF(mask)</w:t>
      </w:r>
      <w:r>
        <w:tab/>
      </w:r>
      <w:r>
        <w:fldChar w:fldCharType="begin"/>
      </w:r>
      <w:r>
        <w:instrText xml:space="preserve"> PAGEREF _Toc157416950 \h </w:instrText>
      </w:r>
      <w:r>
        <w:fldChar w:fldCharType="separate"/>
      </w:r>
      <w:r>
        <w:t>67</w:t>
      </w:r>
      <w:r>
        <w:fldChar w:fldCharType="end"/>
      </w:r>
    </w:p>
    <w:p w14:paraId="4012AF78" w14:textId="3228EFA9" w:rsidR="002845C0" w:rsidRDefault="002845C0">
      <w:pPr>
        <w:pStyle w:val="TOC3"/>
        <w:tabs>
          <w:tab w:val="left" w:pos="1100"/>
        </w:tabs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</w:pPr>
      <w:r>
        <w:t>3.4.67.</w:t>
      </w:r>
      <w:r>
        <w:rPr>
          <w:rFonts w:asciiTheme="minorHAnsi" w:eastAsiaTheme="minorEastAsia" w:hAnsiTheme="minorHAnsi" w:cstheme="minorBidi"/>
          <w:smallCaps w:val="0"/>
          <w:sz w:val="22"/>
          <w:szCs w:val="22"/>
          <w:lang w:eastAsia="en-US"/>
        </w:rPr>
        <w:tab/>
      </w:r>
      <w:r>
        <w:t>MMG_SET_ENABLE_CONDITION_MASK_ON(mask)</w:t>
      </w:r>
      <w:r>
        <w:tab/>
      </w:r>
      <w:r>
        <w:fldChar w:fldCharType="begin"/>
      </w:r>
      <w:r>
        <w:instrText xml:space="preserve"> PAGEREF _Toc157416951 \h </w:instrText>
      </w:r>
      <w:r>
        <w:fldChar w:fldCharType="separate"/>
      </w:r>
      <w:r>
        <w:t>67</w:t>
      </w:r>
      <w:r>
        <w:fldChar w:fldCharType="end"/>
      </w:r>
    </w:p>
    <w:p w14:paraId="5922B174" w14:textId="27E25255" w:rsidR="00241CAB" w:rsidRPr="00296B9F" w:rsidRDefault="00A04572" w:rsidP="006D696E">
      <w:pPr>
        <w:pStyle w:val="Heading"/>
      </w:pPr>
      <w:r>
        <w:rPr>
          <w:rFonts w:cs="Arial"/>
          <w:caps/>
          <w:sz w:val="20"/>
          <w:szCs w:val="20"/>
          <w:u w:val="single"/>
          <w:lang w:eastAsia="sv-SE"/>
        </w:rPr>
        <w:fldChar w:fldCharType="end"/>
      </w:r>
      <w:r w:rsidR="00241CAB" w:rsidRPr="00241CAB">
        <w:t xml:space="preserve"> </w:t>
      </w:r>
      <w:r w:rsidR="00241CAB" w:rsidRPr="001812AB">
        <w:t>Ta</w:t>
      </w:r>
      <w:r w:rsidR="00241CAB">
        <w:t>b</w:t>
      </w:r>
      <w:r w:rsidR="00241CAB" w:rsidRPr="001812AB">
        <w:t>les of figures</w:t>
      </w:r>
    </w:p>
    <w:p w14:paraId="1CE59E81" w14:textId="1C915A66" w:rsidR="002845C0" w:rsidRDefault="00241CAB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57416770" w:history="1">
        <w:r w:rsidR="002845C0" w:rsidRPr="00A87E66">
          <w:rPr>
            <w:rStyle w:val="Hyperlink"/>
            <w:noProof/>
          </w:rPr>
          <w:t>Figure 1: MMG_Init diagram</w:t>
        </w:r>
        <w:r w:rsidR="002845C0">
          <w:rPr>
            <w:noProof/>
            <w:webHidden/>
          </w:rPr>
          <w:tab/>
        </w:r>
        <w:r w:rsidR="002845C0">
          <w:rPr>
            <w:noProof/>
            <w:webHidden/>
          </w:rPr>
          <w:fldChar w:fldCharType="begin"/>
        </w:r>
        <w:r w:rsidR="002845C0">
          <w:rPr>
            <w:noProof/>
            <w:webHidden/>
          </w:rPr>
          <w:instrText xml:space="preserve"> PAGEREF _Toc157416770 \h </w:instrText>
        </w:r>
        <w:r w:rsidR="002845C0">
          <w:rPr>
            <w:noProof/>
            <w:webHidden/>
          </w:rPr>
        </w:r>
        <w:r w:rsidR="002845C0">
          <w:rPr>
            <w:noProof/>
            <w:webHidden/>
          </w:rPr>
          <w:fldChar w:fldCharType="separate"/>
        </w:r>
        <w:r w:rsidR="002845C0">
          <w:rPr>
            <w:noProof/>
            <w:webHidden/>
          </w:rPr>
          <w:t>20</w:t>
        </w:r>
        <w:r w:rsidR="002845C0">
          <w:rPr>
            <w:noProof/>
            <w:webHidden/>
          </w:rPr>
          <w:fldChar w:fldCharType="end"/>
        </w:r>
      </w:hyperlink>
    </w:p>
    <w:p w14:paraId="2FFE6B45" w14:textId="22D6FC7D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1" w:history="1">
        <w:r w:rsidRPr="00A87E66">
          <w:rPr>
            <w:rStyle w:val="Hyperlink"/>
            <w:noProof/>
          </w:rPr>
          <w:t>Figure 2: MMG_runUpdateModeStatus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65F694" w14:textId="659CD0FA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2" w:history="1">
        <w:r w:rsidRPr="00A87E66">
          <w:rPr>
            <w:rStyle w:val="Hyperlink"/>
            <w:noProof/>
          </w:rPr>
          <w:t>Figure 3: MMG_runManageModeDelays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B174AA" w14:textId="4CBAD5E8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3" w:history="1">
        <w:r w:rsidRPr="00A87E66">
          <w:rPr>
            <w:rStyle w:val="Hyperlink"/>
            <w:noProof/>
          </w:rPr>
          <w:t>Figure 4: MMG_runCheckModeStatus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D582FD" w14:textId="45FBE6CE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4" w:history="1">
        <w:r w:rsidRPr="00A87E66">
          <w:rPr>
            <w:rStyle w:val="Hyperlink"/>
            <w:noProof/>
          </w:rPr>
          <w:t>Figure 5: mmg_UpdateModeStatus_CriticalAutotestsNok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C0EE699" w14:textId="529934B2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5" w:history="1">
        <w:r w:rsidRPr="00A87E66">
          <w:rPr>
            <w:rStyle w:val="Hyperlink"/>
            <w:noProof/>
          </w:rPr>
          <w:t>Figure 6: mmg_UpdateModeStatus_PowerVoltageUnstable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B14863" w14:textId="15FBF272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6" w:history="1">
        <w:r w:rsidRPr="00A87E66">
          <w:rPr>
            <w:rStyle w:val="Hyperlink"/>
            <w:noProof/>
          </w:rPr>
          <w:t>Figure 7: mmg_UpdateModeStatus_ExecutedCycleDelay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32B86A" w14:textId="7AC3E755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7" w:history="1">
        <w:r w:rsidRPr="00A87E66">
          <w:rPr>
            <w:rStyle w:val="Hyperlink"/>
            <w:noProof/>
          </w:rPr>
          <w:t>Figure 8: mmg_UpdateModeStatus_ExecutedCycle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D961B2" w14:textId="1BC6DFF2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8" w:history="1">
        <w:r w:rsidRPr="00A87E66">
          <w:rPr>
            <w:rStyle w:val="Hyperlink"/>
            <w:noProof/>
          </w:rPr>
          <w:t>Figure 9: mmg_UpdateModeStatus_ExecutedTensioningCycle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85C36E" w14:textId="26E51C3E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79" w:history="1">
        <w:r w:rsidRPr="00A87E66">
          <w:rPr>
            <w:rStyle w:val="Hyperlink"/>
            <w:noProof/>
          </w:rPr>
          <w:t>Figure 10: mmg_UpdateModeStatus_BusOff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EA71DAA" w14:textId="3BD25011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0" w:history="1">
        <w:r w:rsidRPr="00A87E66">
          <w:rPr>
            <w:rStyle w:val="Hyperlink"/>
            <w:noProof/>
          </w:rPr>
          <w:t>Figure 11 mmg_UpdateModeStatus_ NoHallEffectSensor f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C29E044" w14:textId="535012D1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1" w:history="1">
        <w:r w:rsidRPr="00A87E66">
          <w:rPr>
            <w:rStyle w:val="Hyperlink"/>
            <w:noProof/>
          </w:rPr>
          <w:t>Figure 12 mmg_UpdateModeStatus_DefaultValues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D8D84EA" w14:textId="04F3BEC8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2" w:history="1">
        <w:r w:rsidRPr="00A87E66">
          <w:rPr>
            <w:rStyle w:val="Hyperlink"/>
            <w:noProof/>
          </w:rPr>
          <w:t>Figure 13 mmg_UpdateModeStatus_PowerSupply_AllCycles: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30FAB8" w14:textId="3911E560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3" w:history="1">
        <w:r w:rsidRPr="00A87E66">
          <w:rPr>
            <w:rStyle w:val="Hyperlink"/>
            <w:noProof/>
          </w:rPr>
          <w:t>Figure 14 mmg_UpdateModeStatus_EcuDefective_AllCycles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70F4C79" w14:textId="794A28A2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4" w:history="1">
        <w:r w:rsidRPr="00A87E66">
          <w:rPr>
            <w:rStyle w:val="Hyperlink"/>
            <w:noProof/>
          </w:rPr>
          <w:t>Figure 15 mmg_UpdateModeStatus_EOLComfort_BSR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F57973" w14:textId="5671B376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5" w:history="1">
        <w:r w:rsidRPr="00A87E66">
          <w:rPr>
            <w:rStyle w:val="Hyperlink"/>
            <w:noProof/>
          </w:rPr>
          <w:t>Figure 16: mmg_UpdateModeStatus_ EOL_LowForce_TensioningCycles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4411329" w14:textId="3E357048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6" w:history="1">
        <w:r w:rsidRPr="00A87E66">
          <w:rPr>
            <w:rStyle w:val="Hyperlink"/>
            <w:noProof/>
          </w:rPr>
          <w:t>Figure 17: mmg_UpdateModeStatus_Temperature_EOL_KL30_TensioningCycles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88D253" w14:textId="33FE7074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7" w:history="1">
        <w:r w:rsidRPr="00A87E66">
          <w:rPr>
            <w:rStyle w:val="Hyperlink"/>
            <w:noProof/>
          </w:rPr>
          <w:t>Figure 18: mmg_ManageModeDelays_ExecutedCycle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EF9B076" w14:textId="0AC6A1B1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8" w:history="1">
        <w:r w:rsidRPr="00A87E66">
          <w:rPr>
            <w:rStyle w:val="Hyperlink"/>
            <w:noProof/>
          </w:rPr>
          <w:t>Figure 19: mmg_CheckIfCycleStepIsvalid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BF397E0" w14:textId="3E31A9D3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89" w:history="1">
        <w:r w:rsidRPr="00A87E66">
          <w:rPr>
            <w:rStyle w:val="Hyperlink"/>
            <w:noProof/>
          </w:rPr>
          <w:t>Figure 20: mmg_CheckCycleEnable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B1653B3" w14:textId="394AC9D4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0" w:history="1">
        <w:r w:rsidRPr="00A87E66">
          <w:rPr>
            <w:rStyle w:val="Hyperlink"/>
            <w:noProof/>
          </w:rPr>
          <w:t>Figure 21: mmg_PreSafe_CopyStartData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295E673" w14:textId="2DB57698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1" w:history="1">
        <w:r w:rsidRPr="00A87E66">
          <w:rPr>
            <w:rStyle w:val="Hyperlink"/>
            <w:noProof/>
          </w:rPr>
          <w:t>Figure 22: mmg_PreSafe_CopyStopData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BB69D40" w14:textId="4590606B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2" w:history="1">
        <w:r w:rsidRPr="00A87E66">
          <w:rPr>
            <w:rStyle w:val="Hyperlink"/>
            <w:noProof/>
          </w:rPr>
          <w:t>Figure 23: mmg_PreSafe_CopyStateData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7BB6110" w14:textId="1AD1C3A2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3" w:history="1">
        <w:r w:rsidRPr="00A87E66">
          <w:rPr>
            <w:rStyle w:val="Hyperlink"/>
            <w:noProof/>
          </w:rPr>
          <w:t>Figure 24: Part1 mmg_PreSafe_HandleStateData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A87813A" w14:textId="259A6E3D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4" w:history="1">
        <w:r w:rsidRPr="00A87E66">
          <w:rPr>
            <w:rStyle w:val="Hyperlink"/>
            <w:noProof/>
          </w:rPr>
          <w:t>Figure 25: Part2 mmg_PreSafe_HandleStateData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B753C73" w14:textId="6EB126BA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5" w:history="1">
        <w:r w:rsidRPr="00A87E66">
          <w:rPr>
            <w:rStyle w:val="Hyperlink"/>
            <w:noProof/>
          </w:rPr>
          <w:t>Figure 26: Part1 mmg_PreSafe_HandleStartData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B9CF253" w14:textId="04CBD372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6" w:history="1">
        <w:r w:rsidRPr="00A87E66">
          <w:rPr>
            <w:rStyle w:val="Hyperlink"/>
            <w:noProof/>
          </w:rPr>
          <w:t>Figure 27: Part2  mmg_PreSafe_HandleStartData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F093F3C" w14:textId="54E9E71B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7" w:history="1">
        <w:r w:rsidRPr="00A87E66">
          <w:rPr>
            <w:rStyle w:val="Hyperlink"/>
            <w:noProof/>
          </w:rPr>
          <w:t>Figure 28: Part1 mmg_PreSafe_HandleStopData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0CB958B" w14:textId="67F97545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8" w:history="1">
        <w:r w:rsidRPr="00A87E66">
          <w:rPr>
            <w:rStyle w:val="Hyperlink"/>
            <w:noProof/>
          </w:rPr>
          <w:t>Figure 29: Part1 mmg_PreSafe_HandleStopData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D34F0E7" w14:textId="0D9EB739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799" w:history="1">
        <w:r w:rsidRPr="00A87E66">
          <w:rPr>
            <w:rStyle w:val="Hyperlink"/>
            <w:noProof/>
          </w:rPr>
          <w:t>Figure 30: mmg_PreSafe_Init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30AAE0E" w14:textId="1EB4F290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0" w:history="1">
        <w:r w:rsidRPr="00A87E66">
          <w:rPr>
            <w:rStyle w:val="Hyperlink"/>
            <w:noProof/>
          </w:rPr>
          <w:t>Figure 31: Part1 MMG_runPreSafeRecorder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BC40449" w14:textId="44E9657D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1" w:history="1">
        <w:r w:rsidRPr="00A87E66">
          <w:rPr>
            <w:rStyle w:val="Hyperlink"/>
            <w:noProof/>
          </w:rPr>
          <w:t>Figure 32: Part2 MMG_runPreSafeRecorder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9E53D03" w14:textId="3C9E0FD6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2" w:history="1">
        <w:r w:rsidRPr="00A87E66">
          <w:rPr>
            <w:rStyle w:val="Hyperlink"/>
            <w:noProof/>
          </w:rPr>
          <w:t>Figure 33: Part3 MMG_runPreSafeRecorder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A627A6D" w14:textId="4C317D1B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3" w:history="1">
        <w:r w:rsidRPr="00A87E66">
          <w:rPr>
            <w:rStyle w:val="Hyperlink"/>
            <w:noProof/>
          </w:rPr>
          <w:t>Figure 34: mmg_PreSafe_CheckEOLLimit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EFF7560" w14:textId="6D1BAB6C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4" w:history="1">
        <w:r w:rsidRPr="00A87E66">
          <w:rPr>
            <w:rStyle w:val="Hyperlink"/>
            <w:noProof/>
          </w:rPr>
          <w:t>Figure 35: mmg_AvailabilityDataStatus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946AC2E" w14:textId="0C514EA6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5" w:history="1">
        <w:r w:rsidRPr="00A87E66">
          <w:rPr>
            <w:rStyle w:val="Hyperlink"/>
            <w:noProof/>
          </w:rPr>
          <w:t>Figure 36mmg_UpdateModeStatus_SignalReleaseInhibition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748456A" w14:textId="4A4981B8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6" w:history="1">
        <w:r w:rsidRPr="00A87E66">
          <w:rPr>
            <w:rStyle w:val="Hyperlink"/>
            <w:noProof/>
          </w:rPr>
          <w:t>Figure 37MMG_runUpdateNVMBlocks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A9BD224" w14:textId="4AC1A132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7" w:history="1">
        <w:r w:rsidRPr="00A87E66">
          <w:rPr>
            <w:rStyle w:val="Hyperlink"/>
            <w:noProof/>
          </w:rPr>
          <w:t>Figure 38 Check coding of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6D998B9" w14:textId="20DF7E68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8" w:history="1">
        <w:r w:rsidRPr="00A87E66">
          <w:rPr>
            <w:rStyle w:val="Hyperlink"/>
            <w:noProof/>
          </w:rPr>
          <w:t>Figure 39 Check coding of RBTMFL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4C4F5C2" w14:textId="4B37CFA9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09" w:history="1">
        <w:r w:rsidRPr="00A87E66">
          <w:rPr>
            <w:rStyle w:val="Hyperlink"/>
            <w:noProof/>
          </w:rPr>
          <w:t>Figure 40 Check coding of RBTMFR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314D363" w14:textId="627D42AE" w:rsidR="002845C0" w:rsidRDefault="002845C0">
      <w:pPr>
        <w:pStyle w:val="TableofFigures"/>
        <w:tabs>
          <w:tab w:val="right" w:leader="underscore" w:pos="10055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7416810" w:history="1">
        <w:r w:rsidRPr="00A87E66">
          <w:rPr>
            <w:rStyle w:val="Hyperlink"/>
            <w:noProof/>
          </w:rPr>
          <w:t>Figure 41 Check Ignition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06A71B7" w14:textId="30FE7AD8" w:rsidR="003B330A" w:rsidRPr="00296B9F" w:rsidRDefault="00241CAB" w:rsidP="00241CAB">
      <w:pPr>
        <w:tabs>
          <w:tab w:val="right" w:pos="9240"/>
          <w:tab w:val="right" w:pos="9480"/>
        </w:tabs>
      </w:pPr>
      <w:r>
        <w:fldChar w:fldCharType="end"/>
      </w:r>
    </w:p>
    <w:bookmarkEnd w:id="1"/>
    <w:p w14:paraId="3E9970C4" w14:textId="77777777" w:rsidR="001278D5" w:rsidRPr="00296B9F" w:rsidRDefault="000E0290" w:rsidP="000E0290">
      <w:pPr>
        <w:pStyle w:val="Heading1"/>
      </w:pPr>
      <w:r w:rsidRPr="00296B9F">
        <w:br w:type="page"/>
      </w:r>
      <w:r w:rsidR="001278D5" w:rsidRPr="00296B9F">
        <w:lastRenderedPageBreak/>
        <w:t>General Information</w:t>
      </w:r>
    </w:p>
    <w:p w14:paraId="1F87EFA3" w14:textId="77777777" w:rsidR="00AA61CF" w:rsidRPr="00296B9F" w:rsidRDefault="00AA61CF" w:rsidP="00936489">
      <w:pPr>
        <w:pStyle w:val="Heading2"/>
      </w:pPr>
      <w:bookmarkStart w:id="2" w:name="_Toc94702528"/>
      <w:bookmarkStart w:id="3" w:name="_Toc157416811"/>
      <w:r w:rsidRPr="00296B9F">
        <w:t>Revision history</w:t>
      </w:r>
      <w:r w:rsidR="00CC7005">
        <w:t xml:space="preserve"> *</w:t>
      </w:r>
      <w:bookmarkEnd w:id="2"/>
      <w:bookmarkEnd w:id="3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5"/>
        <w:gridCol w:w="1329"/>
        <w:gridCol w:w="1784"/>
        <w:gridCol w:w="4940"/>
      </w:tblGrid>
      <w:tr w:rsidR="00536511" w:rsidRPr="001079B6" w14:paraId="70F3C7F4" w14:textId="77777777" w:rsidTr="00446F7F">
        <w:tc>
          <w:tcPr>
            <w:tcW w:w="1125" w:type="dxa"/>
            <w:shd w:val="clear" w:color="auto" w:fill="000080"/>
          </w:tcPr>
          <w:p w14:paraId="3D01114A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Revision</w:t>
            </w:r>
          </w:p>
        </w:tc>
        <w:tc>
          <w:tcPr>
            <w:tcW w:w="1329" w:type="dxa"/>
            <w:shd w:val="clear" w:color="auto" w:fill="000080"/>
          </w:tcPr>
          <w:p w14:paraId="6D010BE3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1784" w:type="dxa"/>
            <w:shd w:val="clear" w:color="auto" w:fill="000080"/>
          </w:tcPr>
          <w:p w14:paraId="5C31F2A8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Author(s)</w:t>
            </w:r>
          </w:p>
        </w:tc>
        <w:tc>
          <w:tcPr>
            <w:tcW w:w="4940" w:type="dxa"/>
            <w:shd w:val="clear" w:color="auto" w:fill="000080"/>
          </w:tcPr>
          <w:p w14:paraId="03370627" w14:textId="77777777" w:rsidR="00536511" w:rsidRPr="001079B6" w:rsidRDefault="00536511" w:rsidP="001079B6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/>
                <w:b/>
                <w:color w:val="FFFFFF"/>
                <w:sz w:val="20"/>
                <w:szCs w:val="20"/>
              </w:rPr>
              <w:t>Description/comment</w:t>
            </w:r>
          </w:p>
        </w:tc>
      </w:tr>
      <w:tr w:rsidR="00536511" w:rsidRPr="001079B6" w14:paraId="774FD7E0" w14:textId="77777777" w:rsidTr="00446F7F">
        <w:tc>
          <w:tcPr>
            <w:tcW w:w="1125" w:type="dxa"/>
            <w:shd w:val="clear" w:color="auto" w:fill="auto"/>
          </w:tcPr>
          <w:p w14:paraId="534AC7EA" w14:textId="3DB5CE9E" w:rsidR="00536511" w:rsidRPr="001079B6" w:rsidRDefault="00377A3E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</w:t>
            </w:r>
          </w:p>
        </w:tc>
        <w:tc>
          <w:tcPr>
            <w:tcW w:w="1329" w:type="dxa"/>
            <w:shd w:val="clear" w:color="auto" w:fill="auto"/>
          </w:tcPr>
          <w:p w14:paraId="76E4388B" w14:textId="76027B4F" w:rsidR="00536511" w:rsidRPr="001079B6" w:rsidRDefault="00377A3E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04.02.2022</w:t>
            </w:r>
          </w:p>
        </w:tc>
        <w:tc>
          <w:tcPr>
            <w:tcW w:w="1784" w:type="dxa"/>
            <w:shd w:val="clear" w:color="auto" w:fill="auto"/>
          </w:tcPr>
          <w:p w14:paraId="2C5A12DA" w14:textId="1CADC963" w:rsidR="00536511" w:rsidRPr="001079B6" w:rsidRDefault="00377A3E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Septimiu-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Darex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C. Vintila</w:t>
            </w:r>
          </w:p>
        </w:tc>
        <w:tc>
          <w:tcPr>
            <w:tcW w:w="4940" w:type="dxa"/>
            <w:shd w:val="clear" w:color="auto" w:fill="auto"/>
          </w:tcPr>
          <w:p w14:paraId="1691ED78" w14:textId="28DC84A1" w:rsidR="00536511" w:rsidRPr="001079B6" w:rsidRDefault="00377A3E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Initial revision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536511" w:rsidRPr="001079B6" w14:paraId="26F6DB35" w14:textId="77777777" w:rsidTr="00446F7F">
        <w:tc>
          <w:tcPr>
            <w:tcW w:w="1125" w:type="dxa"/>
            <w:shd w:val="clear" w:color="auto" w:fill="auto"/>
          </w:tcPr>
          <w:p w14:paraId="4D19B0EC" w14:textId="3AE0D7CB" w:rsidR="00536511" w:rsidRPr="00DB5E0D" w:rsidRDefault="00377A3E" w:rsidP="001079B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1.1.4.2</w:t>
            </w:r>
          </w:p>
        </w:tc>
        <w:tc>
          <w:tcPr>
            <w:tcW w:w="1329" w:type="dxa"/>
            <w:shd w:val="clear" w:color="auto" w:fill="auto"/>
          </w:tcPr>
          <w:p w14:paraId="6DA53402" w14:textId="2D5A3597" w:rsidR="00536511" w:rsidRPr="00DB5E0D" w:rsidRDefault="00377A3E" w:rsidP="001079B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04.02.2022</w:t>
            </w:r>
          </w:p>
        </w:tc>
        <w:tc>
          <w:tcPr>
            <w:tcW w:w="1784" w:type="dxa"/>
            <w:shd w:val="clear" w:color="auto" w:fill="auto"/>
          </w:tcPr>
          <w:p w14:paraId="75C92E9A" w14:textId="54BA0D39" w:rsidR="00536511" w:rsidRPr="00DB5E0D" w:rsidRDefault="00377A3E" w:rsidP="001079B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Septimiu-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Darex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C. Vintila</w:t>
            </w:r>
          </w:p>
        </w:tc>
        <w:tc>
          <w:tcPr>
            <w:tcW w:w="4940" w:type="dxa"/>
            <w:shd w:val="clear" w:color="auto" w:fill="auto"/>
          </w:tcPr>
          <w:p w14:paraId="420DD024" w14:textId="2ED8D0A8" w:rsidR="00536511" w:rsidRPr="00DB5E0D" w:rsidRDefault="00377A3E" w:rsidP="001079B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Design fixes after review</w:t>
            </w:r>
            <w:r w:rsidR="00F84CDB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536511" w:rsidRPr="001079B6" w14:paraId="600AF538" w14:textId="77777777" w:rsidTr="00446F7F">
        <w:tc>
          <w:tcPr>
            <w:tcW w:w="1125" w:type="dxa"/>
            <w:shd w:val="clear" w:color="auto" w:fill="auto"/>
          </w:tcPr>
          <w:p w14:paraId="674449D5" w14:textId="010F168D" w:rsidR="00536511" w:rsidRPr="001079B6" w:rsidRDefault="00377A3E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</w:t>
            </w:r>
          </w:p>
        </w:tc>
        <w:tc>
          <w:tcPr>
            <w:tcW w:w="1329" w:type="dxa"/>
            <w:shd w:val="clear" w:color="auto" w:fill="auto"/>
          </w:tcPr>
          <w:p w14:paraId="41D15874" w14:textId="0AC27A20" w:rsidR="00536511" w:rsidRPr="001079B6" w:rsidRDefault="005F42F5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08.02.2022</w:t>
            </w:r>
          </w:p>
        </w:tc>
        <w:tc>
          <w:tcPr>
            <w:tcW w:w="1784" w:type="dxa"/>
            <w:shd w:val="clear" w:color="auto" w:fill="auto"/>
          </w:tcPr>
          <w:p w14:paraId="173B3F72" w14:textId="0840AD39" w:rsidR="00536511" w:rsidRPr="001079B6" w:rsidRDefault="005F42F5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Septimiu-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Darex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C. Vintila</w:t>
            </w:r>
          </w:p>
        </w:tc>
        <w:tc>
          <w:tcPr>
            <w:tcW w:w="4940" w:type="dxa"/>
            <w:shd w:val="clear" w:color="auto" w:fill="auto"/>
          </w:tcPr>
          <w:p w14:paraId="56FDC211" w14:textId="4EC99166" w:rsidR="00536511" w:rsidRPr="001079B6" w:rsidRDefault="005F42F5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Traceability added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A1124B" w:rsidRPr="001079B6" w14:paraId="2AEF04F4" w14:textId="77777777" w:rsidTr="00446F7F">
        <w:tc>
          <w:tcPr>
            <w:tcW w:w="1125" w:type="dxa"/>
            <w:shd w:val="clear" w:color="auto" w:fill="auto"/>
          </w:tcPr>
          <w:p w14:paraId="30AA8271" w14:textId="7CCC41C5" w:rsidR="00A1124B" w:rsidRDefault="00A1124B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1.1.4.4</w:t>
            </w:r>
          </w:p>
        </w:tc>
        <w:tc>
          <w:tcPr>
            <w:tcW w:w="1329" w:type="dxa"/>
            <w:shd w:val="clear" w:color="auto" w:fill="auto"/>
          </w:tcPr>
          <w:p w14:paraId="185B06DD" w14:textId="5D32687A" w:rsidR="00A1124B" w:rsidRDefault="00A1124B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15.02.2022</w:t>
            </w:r>
          </w:p>
        </w:tc>
        <w:tc>
          <w:tcPr>
            <w:tcW w:w="1784" w:type="dxa"/>
            <w:shd w:val="clear" w:color="auto" w:fill="auto"/>
          </w:tcPr>
          <w:p w14:paraId="77230FA5" w14:textId="675C95F3" w:rsidR="00A1124B" w:rsidRDefault="00A1124B" w:rsidP="001079B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Septimiu-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Darex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C. Vintila</w:t>
            </w:r>
          </w:p>
        </w:tc>
        <w:tc>
          <w:tcPr>
            <w:tcW w:w="4940" w:type="dxa"/>
            <w:shd w:val="clear" w:color="auto" w:fill="auto"/>
          </w:tcPr>
          <w:p w14:paraId="171C1219" w14:textId="25DBE420" w:rsidR="00A1124B" w:rsidRDefault="00A1124B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Requirements fixed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9F2D8E" w:rsidRPr="001079B6" w14:paraId="4B6FFD19" w14:textId="77777777" w:rsidTr="00446F7F">
        <w:tc>
          <w:tcPr>
            <w:tcW w:w="1125" w:type="dxa"/>
            <w:shd w:val="clear" w:color="auto" w:fill="auto"/>
          </w:tcPr>
          <w:p w14:paraId="72CDB641" w14:textId="66760900" w:rsidR="009F2D8E" w:rsidRDefault="009F2D8E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1.1.4.5</w:t>
            </w:r>
          </w:p>
        </w:tc>
        <w:tc>
          <w:tcPr>
            <w:tcW w:w="1329" w:type="dxa"/>
            <w:shd w:val="clear" w:color="auto" w:fill="auto"/>
          </w:tcPr>
          <w:p w14:paraId="58D5D8E5" w14:textId="75AFF6A4" w:rsidR="009F2D8E" w:rsidRDefault="003E039E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</w:t>
            </w:r>
            <w:r w:rsidR="009F2D8E">
              <w:rPr>
                <w:rFonts w:ascii="Arial" w:hAnsi="Arial"/>
                <w:sz w:val="20"/>
                <w:szCs w:val="20"/>
              </w:rPr>
              <w:t>.03.2022</w:t>
            </w:r>
          </w:p>
        </w:tc>
        <w:tc>
          <w:tcPr>
            <w:tcW w:w="1784" w:type="dxa"/>
            <w:shd w:val="clear" w:color="auto" w:fill="auto"/>
          </w:tcPr>
          <w:p w14:paraId="1EEEAEB9" w14:textId="277FF0E3" w:rsidR="009F2D8E" w:rsidRDefault="009F2D8E" w:rsidP="001079B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Andreea Negrea</w:t>
            </w:r>
          </w:p>
        </w:tc>
        <w:tc>
          <w:tcPr>
            <w:tcW w:w="4940" w:type="dxa"/>
            <w:shd w:val="clear" w:color="auto" w:fill="auto"/>
          </w:tcPr>
          <w:p w14:paraId="45B1A767" w14:textId="1F8A3464" w:rsidR="009F2D8E" w:rsidRDefault="009F2D8E" w:rsidP="001079B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Add check for validity of cycles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526A87" w:rsidRPr="001079B6" w14:paraId="09B08B7A" w14:textId="77777777" w:rsidTr="00F454E5">
        <w:tc>
          <w:tcPr>
            <w:tcW w:w="1125" w:type="dxa"/>
            <w:shd w:val="clear" w:color="auto" w:fill="auto"/>
          </w:tcPr>
          <w:p w14:paraId="2144A098" w14:textId="3438AE15" w:rsidR="00526A87" w:rsidRDefault="00526A87" w:rsidP="00526A8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1.1.4.6</w:t>
            </w:r>
          </w:p>
        </w:tc>
        <w:tc>
          <w:tcPr>
            <w:tcW w:w="1329" w:type="dxa"/>
            <w:shd w:val="clear" w:color="auto" w:fill="auto"/>
          </w:tcPr>
          <w:p w14:paraId="60D1B046" w14:textId="7A351478" w:rsidR="00526A87" w:rsidRDefault="00526A87" w:rsidP="00526A8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17.03.2022</w:t>
            </w:r>
          </w:p>
        </w:tc>
        <w:tc>
          <w:tcPr>
            <w:tcW w:w="1784" w:type="dxa"/>
            <w:shd w:val="clear" w:color="auto" w:fill="auto"/>
          </w:tcPr>
          <w:p w14:paraId="67644B17" w14:textId="77480AB5" w:rsidR="00526A87" w:rsidRDefault="00526A87" w:rsidP="00526A87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Andreea Negrea</w:t>
            </w:r>
          </w:p>
        </w:tc>
        <w:tc>
          <w:tcPr>
            <w:tcW w:w="4940" w:type="dxa"/>
            <w:shd w:val="clear" w:color="auto" w:fill="auto"/>
          </w:tcPr>
          <w:p w14:paraId="0DA18D25" w14:textId="5A30DC8F" w:rsidR="00526A87" w:rsidRDefault="00526A87" w:rsidP="00526A8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Add fix after review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F00683" w:rsidRPr="001079B6" w14:paraId="3600D679" w14:textId="77777777" w:rsidTr="00F454E5">
        <w:tc>
          <w:tcPr>
            <w:tcW w:w="1125" w:type="dxa"/>
            <w:shd w:val="clear" w:color="auto" w:fill="auto"/>
          </w:tcPr>
          <w:p w14:paraId="16EF95E0" w14:textId="3F6D3B6F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1.1,4.7</w:t>
            </w:r>
          </w:p>
        </w:tc>
        <w:tc>
          <w:tcPr>
            <w:tcW w:w="1329" w:type="dxa"/>
            <w:shd w:val="clear" w:color="auto" w:fill="auto"/>
          </w:tcPr>
          <w:p w14:paraId="00557165" w14:textId="4ADCBCD6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29.03.2022</w:t>
            </w:r>
          </w:p>
        </w:tc>
        <w:tc>
          <w:tcPr>
            <w:tcW w:w="1784" w:type="dxa"/>
            <w:shd w:val="clear" w:color="auto" w:fill="auto"/>
          </w:tcPr>
          <w:p w14:paraId="68EBD9F3" w14:textId="264FDE77" w:rsidR="00F00683" w:rsidRDefault="00F00683" w:rsidP="00F00683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3B152A34" w14:textId="7E889E61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traceabilty</w:t>
            </w:r>
            <w:proofErr w:type="spellEnd"/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F00683" w:rsidRPr="001079B6" w14:paraId="4C0691E5" w14:textId="77777777" w:rsidTr="00F454E5">
        <w:tc>
          <w:tcPr>
            <w:tcW w:w="1125" w:type="dxa"/>
            <w:shd w:val="clear" w:color="auto" w:fill="auto"/>
          </w:tcPr>
          <w:p w14:paraId="7D613902" w14:textId="03277E39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1.1.4.8</w:t>
            </w:r>
          </w:p>
        </w:tc>
        <w:tc>
          <w:tcPr>
            <w:tcW w:w="1329" w:type="dxa"/>
            <w:shd w:val="clear" w:color="auto" w:fill="auto"/>
          </w:tcPr>
          <w:p w14:paraId="15D4F378" w14:textId="7C57EAEE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29.03.2022</w:t>
            </w:r>
          </w:p>
        </w:tc>
        <w:tc>
          <w:tcPr>
            <w:tcW w:w="1784" w:type="dxa"/>
            <w:shd w:val="clear" w:color="auto" w:fill="auto"/>
          </w:tcPr>
          <w:p w14:paraId="258D123F" w14:textId="79C4601F" w:rsidR="00F00683" w:rsidRDefault="00F00683" w:rsidP="00F00683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3001B196" w14:textId="7288A0AA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document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F00683" w:rsidRPr="001079B6" w14:paraId="0538BBCF" w14:textId="77777777" w:rsidTr="00F454E5">
        <w:tc>
          <w:tcPr>
            <w:tcW w:w="1125" w:type="dxa"/>
            <w:shd w:val="clear" w:color="auto" w:fill="auto"/>
          </w:tcPr>
          <w:p w14:paraId="32A6DD15" w14:textId="1EDA49AD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1.1.4.9</w:t>
            </w:r>
          </w:p>
        </w:tc>
        <w:tc>
          <w:tcPr>
            <w:tcW w:w="1329" w:type="dxa"/>
            <w:shd w:val="clear" w:color="auto" w:fill="auto"/>
          </w:tcPr>
          <w:p w14:paraId="467C44B9" w14:textId="53DC9EBA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11.04.2022</w:t>
            </w:r>
          </w:p>
        </w:tc>
        <w:tc>
          <w:tcPr>
            <w:tcW w:w="1784" w:type="dxa"/>
            <w:shd w:val="clear" w:color="auto" w:fill="auto"/>
          </w:tcPr>
          <w:p w14:paraId="28653BBC" w14:textId="6116379F" w:rsidR="00F00683" w:rsidRDefault="00F00683" w:rsidP="00F00683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4EB15C8F" w14:textId="23F469B9" w:rsidR="00F00683" w:rsidRDefault="00F00683" w:rsidP="00F0068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Fix findings from review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8148CD" w:rsidRPr="001079B6" w14:paraId="0DF3FB14" w14:textId="77777777" w:rsidTr="00F454E5">
        <w:tc>
          <w:tcPr>
            <w:tcW w:w="1125" w:type="dxa"/>
            <w:shd w:val="clear" w:color="auto" w:fill="auto"/>
          </w:tcPr>
          <w:p w14:paraId="50E9789F" w14:textId="3A1B0296" w:rsidR="008148CD" w:rsidRDefault="008148CD" w:rsidP="008148C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1.1.4.10</w:t>
            </w:r>
          </w:p>
        </w:tc>
        <w:tc>
          <w:tcPr>
            <w:tcW w:w="1329" w:type="dxa"/>
            <w:shd w:val="clear" w:color="auto" w:fill="auto"/>
          </w:tcPr>
          <w:p w14:paraId="27C54CCC" w14:textId="49E328C1" w:rsidR="008148CD" w:rsidRDefault="008148CD" w:rsidP="008148C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14.06.2022</w:t>
            </w:r>
          </w:p>
        </w:tc>
        <w:tc>
          <w:tcPr>
            <w:tcW w:w="1784" w:type="dxa"/>
            <w:shd w:val="clear" w:color="auto" w:fill="auto"/>
          </w:tcPr>
          <w:p w14:paraId="571FEA33" w14:textId="37C8B394" w:rsidR="008148CD" w:rsidRDefault="008148CD" w:rsidP="008148CD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7E689A4A" w14:textId="7FDEDDEA" w:rsidR="008148CD" w:rsidRDefault="008148CD" w:rsidP="008148C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Add traceability and update of figures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663E50" w:rsidRPr="001079B6" w14:paraId="0CC35864" w14:textId="77777777" w:rsidTr="00F454E5">
        <w:tc>
          <w:tcPr>
            <w:tcW w:w="1125" w:type="dxa"/>
            <w:shd w:val="clear" w:color="auto" w:fill="auto"/>
          </w:tcPr>
          <w:p w14:paraId="6D98D833" w14:textId="6BDE79C5" w:rsidR="00663E50" w:rsidRDefault="00663E50" w:rsidP="00663E5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1.1.4.11</w:t>
            </w:r>
          </w:p>
        </w:tc>
        <w:tc>
          <w:tcPr>
            <w:tcW w:w="1329" w:type="dxa"/>
            <w:shd w:val="clear" w:color="auto" w:fill="auto"/>
          </w:tcPr>
          <w:p w14:paraId="1BAAFD6A" w14:textId="18D5E189" w:rsidR="00663E50" w:rsidRDefault="00663E50" w:rsidP="00663E5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17.06.2022</w:t>
            </w:r>
          </w:p>
        </w:tc>
        <w:tc>
          <w:tcPr>
            <w:tcW w:w="1784" w:type="dxa"/>
            <w:shd w:val="clear" w:color="auto" w:fill="auto"/>
          </w:tcPr>
          <w:p w14:paraId="09C879BE" w14:textId="6C3832DA" w:rsidR="00663E50" w:rsidRDefault="00663E50" w:rsidP="00663E50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6AF32445" w14:textId="43DC9221" w:rsidR="00663E50" w:rsidRDefault="00663E50" w:rsidP="00663E5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after review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B35EC4" w:rsidRPr="001079B6" w14:paraId="2BB6559E" w14:textId="77777777" w:rsidTr="00F454E5">
        <w:tc>
          <w:tcPr>
            <w:tcW w:w="1125" w:type="dxa"/>
            <w:shd w:val="clear" w:color="auto" w:fill="auto"/>
          </w:tcPr>
          <w:p w14:paraId="72DE35FB" w14:textId="50254741" w:rsidR="00B35EC4" w:rsidRDefault="00B35EC4" w:rsidP="00B35EC4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1.1.4.12</w:t>
            </w:r>
          </w:p>
        </w:tc>
        <w:tc>
          <w:tcPr>
            <w:tcW w:w="1329" w:type="dxa"/>
            <w:shd w:val="clear" w:color="auto" w:fill="auto"/>
          </w:tcPr>
          <w:p w14:paraId="51C9D060" w14:textId="396F4424" w:rsidR="00B35EC4" w:rsidRDefault="00B35EC4" w:rsidP="00B35EC4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  <w:r w:rsidR="0004160E">
              <w:rPr>
                <w:rFonts w:ascii="Arial" w:hAnsi="Arial"/>
                <w:sz w:val="20"/>
                <w:szCs w:val="20"/>
              </w:rPr>
              <w:t>0</w:t>
            </w:r>
            <w:r>
              <w:rPr>
                <w:rFonts w:ascii="Arial" w:hAnsi="Arial"/>
                <w:sz w:val="20"/>
                <w:szCs w:val="20"/>
              </w:rPr>
              <w:t>.06.2022</w:t>
            </w:r>
          </w:p>
        </w:tc>
        <w:tc>
          <w:tcPr>
            <w:tcW w:w="1784" w:type="dxa"/>
            <w:shd w:val="clear" w:color="auto" w:fill="auto"/>
          </w:tcPr>
          <w:p w14:paraId="464BC5D2" w14:textId="71C19795" w:rsidR="00B35EC4" w:rsidRDefault="00B35EC4" w:rsidP="00B35EC4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63F0E60C" w14:textId="267A7B65" w:rsidR="00B35EC4" w:rsidRDefault="00B35EC4" w:rsidP="00B35EC4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functions template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04160E" w:rsidRPr="001079B6" w14:paraId="24F49483" w14:textId="77777777" w:rsidTr="00F454E5">
        <w:tc>
          <w:tcPr>
            <w:tcW w:w="1125" w:type="dxa"/>
            <w:shd w:val="clear" w:color="auto" w:fill="auto"/>
          </w:tcPr>
          <w:p w14:paraId="16A47966" w14:textId="7BFE51B7" w:rsidR="0004160E" w:rsidRDefault="0004160E" w:rsidP="0004160E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1.1.4.13</w:t>
            </w:r>
          </w:p>
        </w:tc>
        <w:tc>
          <w:tcPr>
            <w:tcW w:w="1329" w:type="dxa"/>
            <w:shd w:val="clear" w:color="auto" w:fill="auto"/>
          </w:tcPr>
          <w:p w14:paraId="3ED1FDD2" w14:textId="032B0DFB" w:rsidR="0004160E" w:rsidRDefault="0004160E" w:rsidP="0004160E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21.06.2022</w:t>
            </w:r>
          </w:p>
        </w:tc>
        <w:tc>
          <w:tcPr>
            <w:tcW w:w="1784" w:type="dxa"/>
            <w:shd w:val="clear" w:color="auto" w:fill="auto"/>
          </w:tcPr>
          <w:p w14:paraId="19032ADF" w14:textId="66693C80" w:rsidR="0004160E" w:rsidRDefault="0004160E" w:rsidP="0004160E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29906EBA" w14:textId="0482BC32" w:rsidR="0004160E" w:rsidRDefault="0004160E" w:rsidP="0004160E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tabel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of content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A4267E" w:rsidRPr="001079B6" w14:paraId="7E54D034" w14:textId="77777777" w:rsidTr="00F454E5">
        <w:tc>
          <w:tcPr>
            <w:tcW w:w="1125" w:type="dxa"/>
            <w:shd w:val="clear" w:color="auto" w:fill="auto"/>
          </w:tcPr>
          <w:p w14:paraId="10E7CB01" w14:textId="32FFC4E2" w:rsidR="00A4267E" w:rsidRDefault="00A4267E" w:rsidP="00A4267E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1.1.4.14</w:t>
            </w:r>
          </w:p>
        </w:tc>
        <w:tc>
          <w:tcPr>
            <w:tcW w:w="1329" w:type="dxa"/>
            <w:shd w:val="clear" w:color="auto" w:fill="auto"/>
          </w:tcPr>
          <w:p w14:paraId="276398FE" w14:textId="275B7744" w:rsidR="00A4267E" w:rsidRDefault="00A4267E" w:rsidP="00A4267E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21.06.2022</w:t>
            </w:r>
          </w:p>
        </w:tc>
        <w:tc>
          <w:tcPr>
            <w:tcW w:w="1784" w:type="dxa"/>
            <w:shd w:val="clear" w:color="auto" w:fill="auto"/>
          </w:tcPr>
          <w:p w14:paraId="32F10185" w14:textId="7AFB35F4" w:rsidR="00A4267E" w:rsidRDefault="00A4267E" w:rsidP="00A4267E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62D41C76" w14:textId="2B44ABE2" w:rsidR="00A4267E" w:rsidRDefault="00A4267E" w:rsidP="00A4267E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version of document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E24A5A" w:rsidRPr="001079B6" w14:paraId="0BC8E354" w14:textId="77777777" w:rsidTr="00F454E5">
        <w:tc>
          <w:tcPr>
            <w:tcW w:w="1125" w:type="dxa"/>
            <w:shd w:val="clear" w:color="auto" w:fill="auto"/>
          </w:tcPr>
          <w:p w14:paraId="03FF9D4C" w14:textId="42C4E638" w:rsidR="00E24A5A" w:rsidRDefault="00E24A5A" w:rsidP="00E24A5A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</w:t>
            </w:r>
            <w:r w:rsidR="003D0F45"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1329" w:type="dxa"/>
            <w:shd w:val="clear" w:color="auto" w:fill="auto"/>
          </w:tcPr>
          <w:p w14:paraId="00422363" w14:textId="28AA3789" w:rsidR="00E24A5A" w:rsidRDefault="00E24A5A" w:rsidP="00E24A5A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22.06.2022</w:t>
            </w:r>
          </w:p>
        </w:tc>
        <w:tc>
          <w:tcPr>
            <w:tcW w:w="1784" w:type="dxa"/>
            <w:shd w:val="clear" w:color="auto" w:fill="auto"/>
          </w:tcPr>
          <w:p w14:paraId="045437FA" w14:textId="6A4AF449" w:rsidR="00E24A5A" w:rsidRDefault="00E24A5A" w:rsidP="00E24A5A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2DF42F57" w14:textId="51C91C04" w:rsidR="00E24A5A" w:rsidRDefault="00E24A5A" w:rsidP="00E24A5A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traceability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3D0F45" w:rsidRPr="001079B6" w14:paraId="7313F2BC" w14:textId="77777777" w:rsidTr="00F454E5">
        <w:tc>
          <w:tcPr>
            <w:tcW w:w="1125" w:type="dxa"/>
            <w:shd w:val="clear" w:color="auto" w:fill="auto"/>
          </w:tcPr>
          <w:p w14:paraId="1C002F6D" w14:textId="4CD0EFD9" w:rsidR="003D0F45" w:rsidRDefault="003D0F45" w:rsidP="003D0F45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1.1.4.16</w:t>
            </w:r>
          </w:p>
        </w:tc>
        <w:tc>
          <w:tcPr>
            <w:tcW w:w="1329" w:type="dxa"/>
            <w:shd w:val="clear" w:color="auto" w:fill="auto"/>
          </w:tcPr>
          <w:p w14:paraId="4E282ECE" w14:textId="2E941AF9" w:rsidR="003D0F45" w:rsidRDefault="003D0F45" w:rsidP="003D0F45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22.06.2022</w:t>
            </w:r>
          </w:p>
        </w:tc>
        <w:tc>
          <w:tcPr>
            <w:tcW w:w="1784" w:type="dxa"/>
            <w:shd w:val="clear" w:color="auto" w:fill="auto"/>
          </w:tcPr>
          <w:p w14:paraId="7698763D" w14:textId="02DB9063" w:rsidR="003D0F45" w:rsidRDefault="003D0F45" w:rsidP="003D0F4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51FD0775" w14:textId="343AE0A6" w:rsidR="003D0F45" w:rsidRDefault="003D0F45" w:rsidP="003D0F45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revision history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234590" w:rsidRPr="001079B6" w14:paraId="2E204C8E" w14:textId="77777777" w:rsidTr="00F454E5">
        <w:tc>
          <w:tcPr>
            <w:tcW w:w="1125" w:type="dxa"/>
            <w:shd w:val="clear" w:color="auto" w:fill="auto"/>
          </w:tcPr>
          <w:p w14:paraId="2C583AE7" w14:textId="531FF346" w:rsidR="00234590" w:rsidRDefault="00234590" w:rsidP="0023459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1.1.4.17</w:t>
            </w:r>
          </w:p>
        </w:tc>
        <w:tc>
          <w:tcPr>
            <w:tcW w:w="1329" w:type="dxa"/>
            <w:shd w:val="clear" w:color="auto" w:fill="auto"/>
          </w:tcPr>
          <w:p w14:paraId="4FD87DFE" w14:textId="39D98967" w:rsidR="00234590" w:rsidRDefault="00234590" w:rsidP="0023459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22.06.2022</w:t>
            </w:r>
          </w:p>
        </w:tc>
        <w:tc>
          <w:tcPr>
            <w:tcW w:w="1784" w:type="dxa"/>
            <w:shd w:val="clear" w:color="auto" w:fill="auto"/>
          </w:tcPr>
          <w:p w14:paraId="3F665D74" w14:textId="6979087C" w:rsidR="00234590" w:rsidRDefault="00234590" w:rsidP="00234590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551BFF5C" w14:textId="55D05432" w:rsidR="00234590" w:rsidRDefault="00234590" w:rsidP="0023459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Modify requirement 0042 because it was doubled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  <w:r>
              <w:rPr>
                <w:rFonts w:ascii="Arial" w:hAnsi="Arial"/>
                <w:sz w:val="20"/>
                <w:szCs w:val="20"/>
              </w:rPr>
              <w:t xml:space="preserve"> </w:t>
            </w:r>
          </w:p>
        </w:tc>
      </w:tr>
      <w:tr w:rsidR="006E110A" w:rsidRPr="001079B6" w14:paraId="0A88C013" w14:textId="77777777" w:rsidTr="00F454E5">
        <w:tc>
          <w:tcPr>
            <w:tcW w:w="1125" w:type="dxa"/>
            <w:shd w:val="clear" w:color="auto" w:fill="auto"/>
          </w:tcPr>
          <w:p w14:paraId="40D10056" w14:textId="528D10B0" w:rsidR="006E110A" w:rsidRDefault="006E110A" w:rsidP="006E110A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1.1.4.18</w:t>
            </w:r>
          </w:p>
        </w:tc>
        <w:tc>
          <w:tcPr>
            <w:tcW w:w="1329" w:type="dxa"/>
            <w:shd w:val="clear" w:color="auto" w:fill="auto"/>
          </w:tcPr>
          <w:p w14:paraId="2D06CCF8" w14:textId="5E9D83B5" w:rsidR="006E110A" w:rsidRDefault="006E110A" w:rsidP="006E110A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31.08.2022</w:t>
            </w:r>
          </w:p>
        </w:tc>
        <w:tc>
          <w:tcPr>
            <w:tcW w:w="1784" w:type="dxa"/>
            <w:shd w:val="clear" w:color="auto" w:fill="auto"/>
          </w:tcPr>
          <w:p w14:paraId="78F204E1" w14:textId="31A0BE43" w:rsidR="006E110A" w:rsidRDefault="006E110A" w:rsidP="006E110A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77B2342E" w14:textId="5A67A922" w:rsidR="006E110A" w:rsidRDefault="006E110A" w:rsidP="006E110A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for 3.0 release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D344D3" w:rsidRPr="001079B6" w14:paraId="6EA2C846" w14:textId="77777777" w:rsidTr="00F454E5">
        <w:tc>
          <w:tcPr>
            <w:tcW w:w="1125" w:type="dxa"/>
            <w:shd w:val="clear" w:color="auto" w:fill="auto"/>
          </w:tcPr>
          <w:p w14:paraId="666DC5D1" w14:textId="5C7E66AF" w:rsidR="00D344D3" w:rsidRDefault="00D344D3" w:rsidP="00D344D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1.1.4.19</w:t>
            </w:r>
          </w:p>
        </w:tc>
        <w:tc>
          <w:tcPr>
            <w:tcW w:w="1329" w:type="dxa"/>
            <w:shd w:val="clear" w:color="auto" w:fill="auto"/>
          </w:tcPr>
          <w:p w14:paraId="1C4AD92A" w14:textId="2BB22FC7" w:rsidR="00D344D3" w:rsidRDefault="00D344D3" w:rsidP="00D344D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15.11.2022</w:t>
            </w:r>
          </w:p>
        </w:tc>
        <w:tc>
          <w:tcPr>
            <w:tcW w:w="1784" w:type="dxa"/>
            <w:shd w:val="clear" w:color="auto" w:fill="auto"/>
          </w:tcPr>
          <w:p w14:paraId="7E79EBDB" w14:textId="414D3E03" w:rsidR="00D344D3" w:rsidRDefault="00D344D3" w:rsidP="00D344D3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265A3B54" w14:textId="03151232" w:rsidR="00D344D3" w:rsidRDefault="00D344D3" w:rsidP="00D344D3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for 4.0 release</w:t>
            </w:r>
            <w:r w:rsidR="00F84CDB">
              <w:rPr>
                <w:rFonts w:ascii="Arial" w:hAnsi="Arial"/>
                <w:sz w:val="20"/>
                <w:szCs w:val="20"/>
              </w:rPr>
              <w:t>.</w:t>
            </w:r>
          </w:p>
        </w:tc>
      </w:tr>
      <w:tr w:rsidR="00F84CDB" w:rsidRPr="001079B6" w14:paraId="665D71EB" w14:textId="77777777" w:rsidTr="00F454E5">
        <w:tc>
          <w:tcPr>
            <w:tcW w:w="1125" w:type="dxa"/>
            <w:shd w:val="clear" w:color="auto" w:fill="auto"/>
          </w:tcPr>
          <w:p w14:paraId="666FF413" w14:textId="57D50D3A" w:rsidR="00F84CDB" w:rsidRDefault="00F84CDB" w:rsidP="00F84CD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1.1.4.20</w:t>
            </w:r>
          </w:p>
        </w:tc>
        <w:tc>
          <w:tcPr>
            <w:tcW w:w="1329" w:type="dxa"/>
            <w:shd w:val="clear" w:color="auto" w:fill="auto"/>
          </w:tcPr>
          <w:p w14:paraId="6FF37024" w14:textId="71B842F2" w:rsidR="00F84CDB" w:rsidRDefault="00F84CDB" w:rsidP="00F84CD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22.11.2022</w:t>
            </w:r>
          </w:p>
        </w:tc>
        <w:tc>
          <w:tcPr>
            <w:tcW w:w="1784" w:type="dxa"/>
            <w:shd w:val="clear" w:color="auto" w:fill="auto"/>
          </w:tcPr>
          <w:p w14:paraId="6921FCDA" w14:textId="16F3FBA6" w:rsidR="00F84CDB" w:rsidRDefault="00F84CDB" w:rsidP="00F84CDB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57EE2710" w14:textId="6901BF4E" w:rsidR="00F84CDB" w:rsidRDefault="00F84CDB" w:rsidP="00F84CD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after review.</w:t>
            </w:r>
          </w:p>
        </w:tc>
      </w:tr>
      <w:tr w:rsidR="00E72B44" w:rsidRPr="001079B6" w14:paraId="39335CE1" w14:textId="77777777" w:rsidTr="00F454E5">
        <w:tc>
          <w:tcPr>
            <w:tcW w:w="1125" w:type="dxa"/>
            <w:shd w:val="clear" w:color="auto" w:fill="auto"/>
          </w:tcPr>
          <w:p w14:paraId="6C7FB96D" w14:textId="04F58B98" w:rsidR="00E72B44" w:rsidRDefault="00E72B44" w:rsidP="00F84CD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1.1.4.21</w:t>
            </w:r>
          </w:p>
        </w:tc>
        <w:tc>
          <w:tcPr>
            <w:tcW w:w="1329" w:type="dxa"/>
            <w:shd w:val="clear" w:color="auto" w:fill="auto"/>
          </w:tcPr>
          <w:p w14:paraId="7AF98866" w14:textId="7FCB72F1" w:rsidR="00E72B44" w:rsidRDefault="00E72B44" w:rsidP="00F84CD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19.01.202</w:t>
            </w:r>
            <w:r w:rsidR="006B756D">
              <w:rPr>
                <w:rFonts w:ascii="Arial" w:hAnsi="Arial"/>
                <w:sz w:val="20"/>
                <w:szCs w:val="20"/>
              </w:rPr>
              <w:t>3</w:t>
            </w:r>
          </w:p>
        </w:tc>
        <w:tc>
          <w:tcPr>
            <w:tcW w:w="1784" w:type="dxa"/>
            <w:shd w:val="clear" w:color="auto" w:fill="auto"/>
          </w:tcPr>
          <w:p w14:paraId="51F2B05B" w14:textId="78A0ABBC" w:rsidR="00E72B44" w:rsidRDefault="00E72B44" w:rsidP="00F84CDB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Andreea Negrea</w:t>
            </w:r>
          </w:p>
        </w:tc>
        <w:tc>
          <w:tcPr>
            <w:tcW w:w="4940" w:type="dxa"/>
            <w:shd w:val="clear" w:color="auto" w:fill="auto"/>
          </w:tcPr>
          <w:p w14:paraId="66648446" w14:textId="6A196356" w:rsidR="00E72B44" w:rsidRDefault="00E72B44" w:rsidP="00F84CD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with 5.0 belt functionality</w:t>
            </w:r>
          </w:p>
        </w:tc>
      </w:tr>
      <w:tr w:rsidR="006B756D" w:rsidRPr="001079B6" w14:paraId="7E94B546" w14:textId="77777777" w:rsidTr="00F454E5">
        <w:tc>
          <w:tcPr>
            <w:tcW w:w="1125" w:type="dxa"/>
            <w:shd w:val="clear" w:color="auto" w:fill="auto"/>
          </w:tcPr>
          <w:p w14:paraId="0473618F" w14:textId="52749BE1" w:rsidR="006B756D" w:rsidRDefault="006B756D" w:rsidP="006B756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1.1.4.22</w:t>
            </w:r>
          </w:p>
        </w:tc>
        <w:tc>
          <w:tcPr>
            <w:tcW w:w="1329" w:type="dxa"/>
            <w:shd w:val="clear" w:color="auto" w:fill="auto"/>
          </w:tcPr>
          <w:p w14:paraId="597267DD" w14:textId="26575AAD" w:rsidR="006B756D" w:rsidRDefault="006B756D" w:rsidP="006B756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09.02.2023</w:t>
            </w:r>
          </w:p>
        </w:tc>
        <w:tc>
          <w:tcPr>
            <w:tcW w:w="1784" w:type="dxa"/>
            <w:shd w:val="clear" w:color="auto" w:fill="auto"/>
          </w:tcPr>
          <w:p w14:paraId="15077CFA" w14:textId="1384DECE" w:rsidR="006B756D" w:rsidRDefault="006B756D" w:rsidP="006B756D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5B5247AE" w14:textId="121B07A8" w:rsidR="006B756D" w:rsidRDefault="006B756D" w:rsidP="006B756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with 5.0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presafe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recorder</w:t>
            </w:r>
          </w:p>
        </w:tc>
      </w:tr>
      <w:tr w:rsidR="00D179E4" w:rsidRPr="001079B6" w14:paraId="4595DDBE" w14:textId="77777777" w:rsidTr="00F454E5">
        <w:tc>
          <w:tcPr>
            <w:tcW w:w="1125" w:type="dxa"/>
            <w:shd w:val="clear" w:color="auto" w:fill="auto"/>
          </w:tcPr>
          <w:p w14:paraId="72F483C2" w14:textId="2A4BF3ED" w:rsidR="00D179E4" w:rsidRDefault="00D179E4" w:rsidP="006B756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1.1.4.23</w:t>
            </w:r>
          </w:p>
        </w:tc>
        <w:tc>
          <w:tcPr>
            <w:tcW w:w="1329" w:type="dxa"/>
            <w:shd w:val="clear" w:color="auto" w:fill="auto"/>
          </w:tcPr>
          <w:p w14:paraId="296F9AD8" w14:textId="34820366" w:rsidR="00D179E4" w:rsidRDefault="00D179E4" w:rsidP="006B756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</w:t>
            </w:r>
            <w:r w:rsidR="00854DC0">
              <w:rPr>
                <w:rFonts w:ascii="Arial" w:hAnsi="Arial"/>
                <w:sz w:val="20"/>
                <w:szCs w:val="20"/>
              </w:rPr>
              <w:t>3</w:t>
            </w:r>
            <w:r>
              <w:rPr>
                <w:rFonts w:ascii="Arial" w:hAnsi="Arial"/>
                <w:sz w:val="20"/>
                <w:szCs w:val="20"/>
              </w:rPr>
              <w:t>.02.2023</w:t>
            </w:r>
          </w:p>
        </w:tc>
        <w:tc>
          <w:tcPr>
            <w:tcW w:w="1784" w:type="dxa"/>
            <w:shd w:val="clear" w:color="auto" w:fill="auto"/>
          </w:tcPr>
          <w:p w14:paraId="39942391" w14:textId="173B4A60" w:rsidR="00D179E4" w:rsidRDefault="00D179E4" w:rsidP="006B756D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Tudor Gligor</w:t>
            </w:r>
          </w:p>
        </w:tc>
        <w:tc>
          <w:tcPr>
            <w:tcW w:w="4940" w:type="dxa"/>
            <w:shd w:val="clear" w:color="auto" w:fill="auto"/>
          </w:tcPr>
          <w:p w14:paraId="03253604" w14:textId="467D7B75" w:rsidR="00D179E4" w:rsidRDefault="00D179E4" w:rsidP="006B756D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with 5.0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AvailabilityDataStatus</w:t>
            </w:r>
            <w:proofErr w:type="spellEnd"/>
          </w:p>
        </w:tc>
      </w:tr>
      <w:tr w:rsidR="00F454E5" w:rsidRPr="001079B6" w14:paraId="36250093" w14:textId="77777777" w:rsidTr="00F454E5">
        <w:tc>
          <w:tcPr>
            <w:tcW w:w="1125" w:type="dxa"/>
            <w:shd w:val="clear" w:color="auto" w:fill="auto"/>
          </w:tcPr>
          <w:p w14:paraId="4C8DCE54" w14:textId="01793E20" w:rsidR="00F454E5" w:rsidRDefault="00F454E5" w:rsidP="00F454E5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1.1.4.24</w:t>
            </w:r>
          </w:p>
        </w:tc>
        <w:tc>
          <w:tcPr>
            <w:tcW w:w="1329" w:type="dxa"/>
            <w:shd w:val="clear" w:color="auto" w:fill="auto"/>
          </w:tcPr>
          <w:p w14:paraId="7731398A" w14:textId="5F34EB1A" w:rsidR="00F454E5" w:rsidRDefault="00F454E5" w:rsidP="00F454E5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15.02.2023</w:t>
            </w:r>
          </w:p>
        </w:tc>
        <w:tc>
          <w:tcPr>
            <w:tcW w:w="1784" w:type="dxa"/>
            <w:shd w:val="clear" w:color="auto" w:fill="auto"/>
          </w:tcPr>
          <w:p w14:paraId="367958D9" w14:textId="0454C4C2" w:rsidR="00F454E5" w:rsidRDefault="00F454E5" w:rsidP="00F454E5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68523E18" w14:textId="69AFC187" w:rsidR="00F454E5" w:rsidRDefault="00F454E5" w:rsidP="00F454E5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after review</w:t>
            </w:r>
          </w:p>
        </w:tc>
      </w:tr>
      <w:tr w:rsidR="00222FE7" w:rsidRPr="001079B6" w14:paraId="5C6CBCE1" w14:textId="77777777" w:rsidTr="00F454E5">
        <w:tc>
          <w:tcPr>
            <w:tcW w:w="1125" w:type="dxa"/>
            <w:shd w:val="clear" w:color="auto" w:fill="auto"/>
          </w:tcPr>
          <w:p w14:paraId="6A8845E5" w14:textId="6E632D14" w:rsidR="00222FE7" w:rsidRDefault="00222FE7" w:rsidP="00222FE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1.1.4.25</w:t>
            </w:r>
          </w:p>
        </w:tc>
        <w:tc>
          <w:tcPr>
            <w:tcW w:w="1329" w:type="dxa"/>
            <w:shd w:val="clear" w:color="auto" w:fill="auto"/>
          </w:tcPr>
          <w:p w14:paraId="08EE4FAA" w14:textId="4FD9D3DF" w:rsidR="00222FE7" w:rsidRDefault="00222FE7" w:rsidP="00222FE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20.02.2023</w:t>
            </w:r>
          </w:p>
        </w:tc>
        <w:tc>
          <w:tcPr>
            <w:tcW w:w="1784" w:type="dxa"/>
            <w:shd w:val="clear" w:color="auto" w:fill="auto"/>
          </w:tcPr>
          <w:p w14:paraId="3972EEB2" w14:textId="6EF7C522" w:rsidR="00222FE7" w:rsidRDefault="00222FE7" w:rsidP="00222FE7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093BF683" w14:textId="1C3F461F" w:rsidR="00222FE7" w:rsidRDefault="00222FE7" w:rsidP="00222FE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sz w:val="20"/>
                <w:szCs w:val="20"/>
              </w:rPr>
              <w:t>Traceabilty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update</w:t>
            </w:r>
          </w:p>
        </w:tc>
      </w:tr>
      <w:tr w:rsidR="00AA5B77" w:rsidRPr="001079B6" w14:paraId="6C93BF82" w14:textId="77777777" w:rsidTr="00F454E5">
        <w:tc>
          <w:tcPr>
            <w:tcW w:w="1125" w:type="dxa"/>
            <w:shd w:val="clear" w:color="auto" w:fill="auto"/>
          </w:tcPr>
          <w:p w14:paraId="60443D8E" w14:textId="3803A1C5" w:rsidR="00AA5B77" w:rsidRDefault="00AA5B77" w:rsidP="00AA5B7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1.1.4.26</w:t>
            </w:r>
          </w:p>
        </w:tc>
        <w:tc>
          <w:tcPr>
            <w:tcW w:w="1329" w:type="dxa"/>
            <w:shd w:val="clear" w:color="auto" w:fill="auto"/>
          </w:tcPr>
          <w:p w14:paraId="34FA64F3" w14:textId="0823D80E" w:rsidR="00AA5B77" w:rsidRDefault="00AA5B77" w:rsidP="00AA5B7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21.02.2023</w:t>
            </w:r>
          </w:p>
        </w:tc>
        <w:tc>
          <w:tcPr>
            <w:tcW w:w="1784" w:type="dxa"/>
            <w:shd w:val="clear" w:color="auto" w:fill="auto"/>
          </w:tcPr>
          <w:p w14:paraId="04FF9B7E" w14:textId="2198F42C" w:rsidR="00AA5B77" w:rsidRDefault="00AA5B77" w:rsidP="00AA5B77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5CFCE2C0" w14:textId="495F6C12" w:rsidR="00AA5B77" w:rsidRDefault="00AA5B77" w:rsidP="00AA5B7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sz w:val="20"/>
                <w:szCs w:val="20"/>
              </w:rPr>
              <w:t>Traceabilty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re-update</w:t>
            </w:r>
          </w:p>
        </w:tc>
      </w:tr>
      <w:tr w:rsidR="00FB4796" w:rsidRPr="001079B6" w14:paraId="6203B901" w14:textId="77777777" w:rsidTr="00F454E5">
        <w:tc>
          <w:tcPr>
            <w:tcW w:w="1125" w:type="dxa"/>
            <w:shd w:val="clear" w:color="auto" w:fill="auto"/>
          </w:tcPr>
          <w:p w14:paraId="3C9DA242" w14:textId="606BD1C0" w:rsidR="00FB4796" w:rsidRDefault="00FB4796" w:rsidP="00AA5B7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1.1.4.27</w:t>
            </w:r>
          </w:p>
        </w:tc>
        <w:tc>
          <w:tcPr>
            <w:tcW w:w="1329" w:type="dxa"/>
            <w:shd w:val="clear" w:color="auto" w:fill="auto"/>
          </w:tcPr>
          <w:p w14:paraId="06668576" w14:textId="74EA629A" w:rsidR="00FB4796" w:rsidRDefault="00FB4796" w:rsidP="00AA5B7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02.03.2023</w:t>
            </w:r>
          </w:p>
        </w:tc>
        <w:tc>
          <w:tcPr>
            <w:tcW w:w="1784" w:type="dxa"/>
            <w:shd w:val="clear" w:color="auto" w:fill="auto"/>
          </w:tcPr>
          <w:p w14:paraId="261ABE49" w14:textId="463BC857" w:rsidR="00FB4796" w:rsidRDefault="00FB4796" w:rsidP="00AA5B77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Andreea Negrea</w:t>
            </w:r>
          </w:p>
        </w:tc>
        <w:tc>
          <w:tcPr>
            <w:tcW w:w="4940" w:type="dxa"/>
            <w:shd w:val="clear" w:color="auto" w:fill="auto"/>
          </w:tcPr>
          <w:p w14:paraId="6B02B5C2" w14:textId="64612E69" w:rsidR="00FB4796" w:rsidRDefault="00FB4796" w:rsidP="00AA5B77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 w:rsidRPr="00FB4796">
              <w:rPr>
                <w:rFonts w:ascii="Arial" w:hAnsi="Arial"/>
                <w:sz w:val="20"/>
                <w:szCs w:val="20"/>
              </w:rPr>
              <w:t>Update with new context for EOL Low Force</w:t>
            </w:r>
          </w:p>
        </w:tc>
      </w:tr>
      <w:tr w:rsidR="00787736" w:rsidRPr="001079B6" w14:paraId="289B6AE4" w14:textId="77777777" w:rsidTr="00F454E5">
        <w:tc>
          <w:tcPr>
            <w:tcW w:w="1125" w:type="dxa"/>
            <w:shd w:val="clear" w:color="auto" w:fill="auto"/>
          </w:tcPr>
          <w:p w14:paraId="323D338B" w14:textId="475173FD" w:rsidR="00787736" w:rsidRDefault="00787736" w:rsidP="0078773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1.1.4.28</w:t>
            </w:r>
          </w:p>
        </w:tc>
        <w:tc>
          <w:tcPr>
            <w:tcW w:w="1329" w:type="dxa"/>
            <w:shd w:val="clear" w:color="auto" w:fill="auto"/>
          </w:tcPr>
          <w:p w14:paraId="70EF254C" w14:textId="3CA5C4DF" w:rsidR="00787736" w:rsidRDefault="00787736" w:rsidP="0078773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06.03.2023</w:t>
            </w:r>
          </w:p>
        </w:tc>
        <w:tc>
          <w:tcPr>
            <w:tcW w:w="1784" w:type="dxa"/>
            <w:shd w:val="clear" w:color="auto" w:fill="auto"/>
          </w:tcPr>
          <w:p w14:paraId="2176D198" w14:textId="3645DD26" w:rsidR="00787736" w:rsidRDefault="00787736" w:rsidP="00787736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665366CB" w14:textId="19CE4B53" w:rsidR="00787736" w:rsidRPr="00FB4796" w:rsidRDefault="00787736" w:rsidP="00787736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for R5.1</w:t>
            </w:r>
            <w:r w:rsidR="00ED218D">
              <w:rPr>
                <w:rFonts w:ascii="Arial" w:hAnsi="Arial"/>
                <w:sz w:val="20"/>
                <w:szCs w:val="20"/>
              </w:rPr>
              <w:t>z</w:t>
            </w:r>
          </w:p>
        </w:tc>
      </w:tr>
      <w:tr w:rsidR="00446E0B" w:rsidRPr="001079B6" w14:paraId="60E99F0C" w14:textId="77777777" w:rsidTr="00F454E5">
        <w:tc>
          <w:tcPr>
            <w:tcW w:w="1125" w:type="dxa"/>
            <w:shd w:val="clear" w:color="auto" w:fill="auto"/>
          </w:tcPr>
          <w:p w14:paraId="4F871EBA" w14:textId="00F74864" w:rsidR="00446E0B" w:rsidRDefault="00446E0B" w:rsidP="00446E0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1.1.4.29</w:t>
            </w:r>
          </w:p>
        </w:tc>
        <w:tc>
          <w:tcPr>
            <w:tcW w:w="1329" w:type="dxa"/>
            <w:shd w:val="clear" w:color="auto" w:fill="auto"/>
          </w:tcPr>
          <w:p w14:paraId="0DB2A4BC" w14:textId="032450FE" w:rsidR="00446E0B" w:rsidRDefault="00446E0B" w:rsidP="00446E0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07.03.2023</w:t>
            </w:r>
          </w:p>
        </w:tc>
        <w:tc>
          <w:tcPr>
            <w:tcW w:w="1784" w:type="dxa"/>
            <w:shd w:val="clear" w:color="auto" w:fill="auto"/>
          </w:tcPr>
          <w:p w14:paraId="196667A3" w14:textId="59BA7F34" w:rsidR="00446E0B" w:rsidRDefault="00446E0B" w:rsidP="00446E0B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08A2998E" w14:textId="1ADEDE2D" w:rsidR="00446E0B" w:rsidRDefault="00446E0B" w:rsidP="00446E0B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with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inhibiton</w:t>
            </w:r>
            <w:proofErr w:type="spellEnd"/>
            <w:r>
              <w:rPr>
                <w:rFonts w:ascii="Arial" w:hAnsi="Arial"/>
                <w:sz w:val="20"/>
                <w:szCs w:val="20"/>
              </w:rPr>
              <w:t xml:space="preserve"> context for pyro activation</w:t>
            </w:r>
          </w:p>
        </w:tc>
      </w:tr>
      <w:tr w:rsidR="00D649D8" w:rsidRPr="001079B6" w14:paraId="0E3EB197" w14:textId="77777777" w:rsidTr="00F454E5">
        <w:tc>
          <w:tcPr>
            <w:tcW w:w="1125" w:type="dxa"/>
            <w:shd w:val="clear" w:color="auto" w:fill="auto"/>
          </w:tcPr>
          <w:p w14:paraId="6BF61FB3" w14:textId="4412D37C" w:rsidR="00D649D8" w:rsidRDefault="00D649D8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1.1.4.30</w:t>
            </w:r>
          </w:p>
        </w:tc>
        <w:tc>
          <w:tcPr>
            <w:tcW w:w="1329" w:type="dxa"/>
            <w:shd w:val="clear" w:color="auto" w:fill="auto"/>
          </w:tcPr>
          <w:p w14:paraId="5C2B0059" w14:textId="629C983E" w:rsidR="00D649D8" w:rsidRDefault="00D649D8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08.03.2023</w:t>
            </w:r>
          </w:p>
        </w:tc>
        <w:tc>
          <w:tcPr>
            <w:tcW w:w="1784" w:type="dxa"/>
            <w:shd w:val="clear" w:color="auto" w:fill="auto"/>
          </w:tcPr>
          <w:p w14:paraId="78B94CF1" w14:textId="2B940B0C" w:rsidR="00D649D8" w:rsidRDefault="00D649D8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Stefan Dominte</w:t>
            </w:r>
          </w:p>
        </w:tc>
        <w:tc>
          <w:tcPr>
            <w:tcW w:w="4940" w:type="dxa"/>
            <w:shd w:val="clear" w:color="auto" w:fill="auto"/>
          </w:tcPr>
          <w:p w14:paraId="77C9A7FE" w14:textId="4D5FD8EA" w:rsidR="00D649D8" w:rsidRDefault="00D649D8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after review</w:t>
            </w:r>
          </w:p>
        </w:tc>
      </w:tr>
      <w:tr w:rsidR="00F90899" w:rsidRPr="001079B6" w14:paraId="60F91635" w14:textId="77777777" w:rsidTr="00F454E5">
        <w:tc>
          <w:tcPr>
            <w:tcW w:w="1125" w:type="dxa"/>
            <w:shd w:val="clear" w:color="auto" w:fill="auto"/>
          </w:tcPr>
          <w:p w14:paraId="37BB3BF4" w14:textId="7C19EF71" w:rsidR="00F90899" w:rsidRDefault="00F90899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1.1.4.31</w:t>
            </w:r>
          </w:p>
        </w:tc>
        <w:tc>
          <w:tcPr>
            <w:tcW w:w="1329" w:type="dxa"/>
            <w:shd w:val="clear" w:color="auto" w:fill="auto"/>
          </w:tcPr>
          <w:p w14:paraId="24F7CED8" w14:textId="7B04765E" w:rsidR="00F90899" w:rsidRDefault="00F90899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05.05.2023</w:t>
            </w:r>
          </w:p>
        </w:tc>
        <w:tc>
          <w:tcPr>
            <w:tcW w:w="1784" w:type="dxa"/>
            <w:shd w:val="clear" w:color="auto" w:fill="auto"/>
          </w:tcPr>
          <w:p w14:paraId="51C6E7B8" w14:textId="14495C06" w:rsidR="00F90899" w:rsidRDefault="00F90899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Andreea Negrea</w:t>
            </w:r>
          </w:p>
        </w:tc>
        <w:tc>
          <w:tcPr>
            <w:tcW w:w="4940" w:type="dxa"/>
            <w:shd w:val="clear" w:color="auto" w:fill="auto"/>
          </w:tcPr>
          <w:p w14:paraId="56B460F9" w14:textId="195BF12B" w:rsidR="00F90899" w:rsidRDefault="00F90899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for 6.0</w:t>
            </w:r>
          </w:p>
        </w:tc>
      </w:tr>
      <w:tr w:rsidR="00920955" w:rsidRPr="001079B6" w14:paraId="39EBB7D1" w14:textId="77777777" w:rsidTr="00F454E5">
        <w:tc>
          <w:tcPr>
            <w:tcW w:w="1125" w:type="dxa"/>
            <w:shd w:val="clear" w:color="auto" w:fill="auto"/>
          </w:tcPr>
          <w:p w14:paraId="057245A1" w14:textId="35143AE1" w:rsidR="00920955" w:rsidRDefault="00920955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1.1.4.32</w:t>
            </w:r>
          </w:p>
        </w:tc>
        <w:tc>
          <w:tcPr>
            <w:tcW w:w="1329" w:type="dxa"/>
            <w:shd w:val="clear" w:color="auto" w:fill="auto"/>
          </w:tcPr>
          <w:p w14:paraId="0BE5F501" w14:textId="53EBCAB4" w:rsidR="00920955" w:rsidRDefault="00920955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20/06/2023</w:t>
            </w:r>
          </w:p>
        </w:tc>
        <w:tc>
          <w:tcPr>
            <w:tcW w:w="1784" w:type="dxa"/>
            <w:shd w:val="clear" w:color="auto" w:fill="auto"/>
          </w:tcPr>
          <w:p w14:paraId="0FF4CDBB" w14:textId="16BDA97C" w:rsidR="00920955" w:rsidRDefault="00920955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Madalina Serban</w:t>
            </w:r>
          </w:p>
        </w:tc>
        <w:tc>
          <w:tcPr>
            <w:tcW w:w="4940" w:type="dxa"/>
            <w:shd w:val="clear" w:color="auto" w:fill="auto"/>
          </w:tcPr>
          <w:p w14:paraId="3D853269" w14:textId="4BD71E45" w:rsidR="00920955" w:rsidRDefault="00920955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for 6.1</w:t>
            </w:r>
          </w:p>
        </w:tc>
      </w:tr>
      <w:tr w:rsidR="0095487A" w:rsidRPr="001079B6" w14:paraId="5578D91D" w14:textId="77777777" w:rsidTr="00F454E5">
        <w:tc>
          <w:tcPr>
            <w:tcW w:w="1125" w:type="dxa"/>
            <w:shd w:val="clear" w:color="auto" w:fill="auto"/>
          </w:tcPr>
          <w:p w14:paraId="3FC7579C" w14:textId="34D3C2FB" w:rsidR="0095487A" w:rsidRDefault="0095487A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1.1.4.33</w:t>
            </w:r>
          </w:p>
        </w:tc>
        <w:tc>
          <w:tcPr>
            <w:tcW w:w="1329" w:type="dxa"/>
            <w:shd w:val="clear" w:color="auto" w:fill="auto"/>
          </w:tcPr>
          <w:p w14:paraId="5D78DF1A" w14:textId="43677C96" w:rsidR="0095487A" w:rsidRDefault="0095487A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21/06/2023</w:t>
            </w:r>
          </w:p>
        </w:tc>
        <w:tc>
          <w:tcPr>
            <w:tcW w:w="1784" w:type="dxa"/>
            <w:shd w:val="clear" w:color="auto" w:fill="auto"/>
          </w:tcPr>
          <w:p w14:paraId="0113C3B6" w14:textId="70275950" w:rsidR="0095487A" w:rsidRDefault="0095487A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 w:rsidRPr="0095487A">
              <w:rPr>
                <w:rFonts w:ascii="Arial" w:hAnsi="Arial" w:cs="Arial"/>
                <w:sz w:val="20"/>
                <w:szCs w:val="20"/>
              </w:rPr>
              <w:t>Madalina Serban</w:t>
            </w:r>
          </w:p>
        </w:tc>
        <w:tc>
          <w:tcPr>
            <w:tcW w:w="4940" w:type="dxa"/>
            <w:shd w:val="clear" w:color="auto" w:fill="auto"/>
          </w:tcPr>
          <w:p w14:paraId="6E47D9BB" w14:textId="7C12F775" w:rsidR="0095487A" w:rsidRDefault="0095487A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Updated traceability</w:t>
            </w:r>
          </w:p>
        </w:tc>
      </w:tr>
      <w:tr w:rsidR="0033389D" w:rsidRPr="001079B6" w14:paraId="2959FBA3" w14:textId="77777777" w:rsidTr="00F454E5">
        <w:tc>
          <w:tcPr>
            <w:tcW w:w="1125" w:type="dxa"/>
            <w:shd w:val="clear" w:color="auto" w:fill="auto"/>
          </w:tcPr>
          <w:p w14:paraId="1EC3610E" w14:textId="60CDD45B" w:rsidR="0033389D" w:rsidRDefault="0033389D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1.1.4.34</w:t>
            </w:r>
          </w:p>
        </w:tc>
        <w:tc>
          <w:tcPr>
            <w:tcW w:w="1329" w:type="dxa"/>
            <w:shd w:val="clear" w:color="auto" w:fill="auto"/>
          </w:tcPr>
          <w:p w14:paraId="486F0F8E" w14:textId="38A9D426" w:rsidR="0033389D" w:rsidRDefault="0033389D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22/06/2023</w:t>
            </w:r>
          </w:p>
        </w:tc>
        <w:tc>
          <w:tcPr>
            <w:tcW w:w="1784" w:type="dxa"/>
            <w:shd w:val="clear" w:color="auto" w:fill="auto"/>
          </w:tcPr>
          <w:p w14:paraId="67B4A0A3" w14:textId="2B7FDC62" w:rsidR="0033389D" w:rsidRPr="0095487A" w:rsidRDefault="0033389D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Madalina Serban</w:t>
            </w:r>
          </w:p>
        </w:tc>
        <w:tc>
          <w:tcPr>
            <w:tcW w:w="4940" w:type="dxa"/>
            <w:shd w:val="clear" w:color="auto" w:fill="auto"/>
          </w:tcPr>
          <w:p w14:paraId="17837631" w14:textId="548BFEBF" w:rsidR="0033389D" w:rsidRDefault="0033389D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Updated traceability</w:t>
            </w:r>
          </w:p>
        </w:tc>
      </w:tr>
      <w:tr w:rsidR="003B2BAA" w:rsidRPr="001079B6" w14:paraId="20254155" w14:textId="77777777" w:rsidTr="00F454E5">
        <w:tc>
          <w:tcPr>
            <w:tcW w:w="1125" w:type="dxa"/>
            <w:shd w:val="clear" w:color="auto" w:fill="auto"/>
          </w:tcPr>
          <w:p w14:paraId="49C60FE3" w14:textId="7B21E280" w:rsidR="003B2BAA" w:rsidRDefault="003B2BAA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1.1.4.35</w:t>
            </w:r>
          </w:p>
        </w:tc>
        <w:tc>
          <w:tcPr>
            <w:tcW w:w="1329" w:type="dxa"/>
            <w:shd w:val="clear" w:color="auto" w:fill="auto"/>
          </w:tcPr>
          <w:p w14:paraId="4E5C56EC" w14:textId="75750DE8" w:rsidR="003B2BAA" w:rsidRDefault="003B2BAA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22/06/2023</w:t>
            </w:r>
          </w:p>
        </w:tc>
        <w:tc>
          <w:tcPr>
            <w:tcW w:w="1784" w:type="dxa"/>
            <w:shd w:val="clear" w:color="auto" w:fill="auto"/>
          </w:tcPr>
          <w:p w14:paraId="477F854F" w14:textId="67B28002" w:rsidR="003B2BAA" w:rsidRDefault="003B2BAA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Madalina Serban</w:t>
            </w:r>
          </w:p>
        </w:tc>
        <w:tc>
          <w:tcPr>
            <w:tcW w:w="4940" w:type="dxa"/>
            <w:shd w:val="clear" w:color="auto" w:fill="auto"/>
          </w:tcPr>
          <w:p w14:paraId="0229FEEB" w14:textId="61AFFF6B" w:rsidR="003B2BAA" w:rsidRDefault="003B2BAA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Updated internal document version</w:t>
            </w:r>
          </w:p>
        </w:tc>
      </w:tr>
      <w:tr w:rsidR="003B6747" w:rsidRPr="001079B6" w14:paraId="7A077152" w14:textId="77777777" w:rsidTr="00F454E5">
        <w:tc>
          <w:tcPr>
            <w:tcW w:w="1125" w:type="dxa"/>
            <w:shd w:val="clear" w:color="auto" w:fill="auto"/>
          </w:tcPr>
          <w:p w14:paraId="052F9CA4" w14:textId="41EA24C4" w:rsidR="003B6747" w:rsidRDefault="003B6747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1.1.4.36</w:t>
            </w:r>
          </w:p>
        </w:tc>
        <w:tc>
          <w:tcPr>
            <w:tcW w:w="1329" w:type="dxa"/>
            <w:shd w:val="clear" w:color="auto" w:fill="auto"/>
          </w:tcPr>
          <w:p w14:paraId="0E98E99E" w14:textId="66714A9F" w:rsidR="003B6747" w:rsidRDefault="003B6747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30/08/2023</w:t>
            </w:r>
          </w:p>
        </w:tc>
        <w:tc>
          <w:tcPr>
            <w:tcW w:w="1784" w:type="dxa"/>
            <w:shd w:val="clear" w:color="auto" w:fill="auto"/>
          </w:tcPr>
          <w:p w14:paraId="1B47020E" w14:textId="3FD98C0A" w:rsidR="003B6747" w:rsidRDefault="003B6747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0E269AA5" w14:textId="38FE782E" w:rsidR="003B6747" w:rsidRDefault="003B6747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for R7.0 release</w:t>
            </w:r>
          </w:p>
        </w:tc>
      </w:tr>
      <w:tr w:rsidR="00357A54" w:rsidRPr="001079B6" w14:paraId="2D845805" w14:textId="77777777" w:rsidTr="00F454E5">
        <w:tc>
          <w:tcPr>
            <w:tcW w:w="1125" w:type="dxa"/>
            <w:shd w:val="clear" w:color="auto" w:fill="auto"/>
          </w:tcPr>
          <w:p w14:paraId="61178D1F" w14:textId="33C40E55" w:rsidR="00357A54" w:rsidRDefault="00357A54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1.1.4.37</w:t>
            </w:r>
          </w:p>
        </w:tc>
        <w:tc>
          <w:tcPr>
            <w:tcW w:w="1329" w:type="dxa"/>
            <w:shd w:val="clear" w:color="auto" w:fill="auto"/>
          </w:tcPr>
          <w:p w14:paraId="5F8DCB48" w14:textId="1C4528CE" w:rsidR="00357A54" w:rsidRDefault="00357A54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06/10/2023</w:t>
            </w:r>
          </w:p>
        </w:tc>
        <w:tc>
          <w:tcPr>
            <w:tcW w:w="1784" w:type="dxa"/>
            <w:shd w:val="clear" w:color="auto" w:fill="auto"/>
          </w:tcPr>
          <w:p w14:paraId="5DBC6E02" w14:textId="2088C8A0" w:rsidR="00357A54" w:rsidRDefault="00357A54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Tudor Gligor</w:t>
            </w:r>
          </w:p>
        </w:tc>
        <w:tc>
          <w:tcPr>
            <w:tcW w:w="4940" w:type="dxa"/>
            <w:shd w:val="clear" w:color="auto" w:fill="auto"/>
          </w:tcPr>
          <w:p w14:paraId="20D52F4D" w14:textId="7F48710B" w:rsidR="00357A54" w:rsidRDefault="00357A54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mmg_AvailabilityDataStatus</w:t>
            </w:r>
            <w:proofErr w:type="spellEnd"/>
          </w:p>
        </w:tc>
      </w:tr>
      <w:tr w:rsidR="00194E80" w:rsidRPr="001079B6" w14:paraId="5AD01BCC" w14:textId="77777777" w:rsidTr="00F454E5">
        <w:tc>
          <w:tcPr>
            <w:tcW w:w="1125" w:type="dxa"/>
            <w:shd w:val="clear" w:color="auto" w:fill="auto"/>
          </w:tcPr>
          <w:p w14:paraId="089E93C7" w14:textId="7905C9B8" w:rsidR="00194E80" w:rsidRDefault="00194E80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1.1.4.38</w:t>
            </w:r>
          </w:p>
        </w:tc>
        <w:tc>
          <w:tcPr>
            <w:tcW w:w="1329" w:type="dxa"/>
            <w:shd w:val="clear" w:color="auto" w:fill="auto"/>
          </w:tcPr>
          <w:p w14:paraId="4697FBAE" w14:textId="5487CC56" w:rsidR="00194E80" w:rsidRDefault="00194E80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13/10/2023</w:t>
            </w:r>
          </w:p>
        </w:tc>
        <w:tc>
          <w:tcPr>
            <w:tcW w:w="1784" w:type="dxa"/>
            <w:shd w:val="clear" w:color="auto" w:fill="auto"/>
          </w:tcPr>
          <w:p w14:paraId="4F9F1980" w14:textId="6C1A773D" w:rsidR="00194E80" w:rsidRDefault="00194E80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Madalina Serban</w:t>
            </w:r>
          </w:p>
        </w:tc>
        <w:tc>
          <w:tcPr>
            <w:tcW w:w="4940" w:type="dxa"/>
            <w:shd w:val="clear" w:color="auto" w:fill="auto"/>
          </w:tcPr>
          <w:p w14:paraId="25A234CB" w14:textId="2456CC43" w:rsidR="00194E80" w:rsidRDefault="00194E80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Updated diagrams</w:t>
            </w:r>
          </w:p>
        </w:tc>
      </w:tr>
      <w:tr w:rsidR="00C712AF" w:rsidRPr="001079B6" w14:paraId="54E68C95" w14:textId="77777777" w:rsidTr="00F454E5">
        <w:tc>
          <w:tcPr>
            <w:tcW w:w="1125" w:type="dxa"/>
            <w:shd w:val="clear" w:color="auto" w:fill="auto"/>
          </w:tcPr>
          <w:p w14:paraId="4A05D805" w14:textId="4CAF1776" w:rsidR="00C712AF" w:rsidRDefault="00C712AF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1.1.4.39</w:t>
            </w:r>
          </w:p>
        </w:tc>
        <w:tc>
          <w:tcPr>
            <w:tcW w:w="1329" w:type="dxa"/>
            <w:shd w:val="clear" w:color="auto" w:fill="auto"/>
          </w:tcPr>
          <w:p w14:paraId="5D3D0EF5" w14:textId="150EABC1" w:rsidR="00C712AF" w:rsidRDefault="00C712AF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19</w:t>
            </w:r>
            <w:r w:rsidR="005E6A40">
              <w:rPr>
                <w:rFonts w:ascii="Arial" w:hAnsi="Arial"/>
                <w:sz w:val="20"/>
                <w:szCs w:val="20"/>
              </w:rPr>
              <w:t>/</w:t>
            </w:r>
            <w:r>
              <w:rPr>
                <w:rFonts w:ascii="Arial" w:hAnsi="Arial"/>
                <w:sz w:val="20"/>
                <w:szCs w:val="20"/>
              </w:rPr>
              <w:t>01</w:t>
            </w:r>
            <w:r w:rsidR="005E6A40">
              <w:rPr>
                <w:rFonts w:ascii="Arial" w:hAnsi="Arial"/>
                <w:sz w:val="20"/>
                <w:szCs w:val="20"/>
              </w:rPr>
              <w:t>/</w:t>
            </w:r>
            <w:r>
              <w:rPr>
                <w:rFonts w:ascii="Arial" w:hAnsi="Arial"/>
                <w:sz w:val="20"/>
                <w:szCs w:val="20"/>
              </w:rPr>
              <w:t>2024</w:t>
            </w:r>
          </w:p>
        </w:tc>
        <w:tc>
          <w:tcPr>
            <w:tcW w:w="1784" w:type="dxa"/>
            <w:shd w:val="clear" w:color="auto" w:fill="auto"/>
          </w:tcPr>
          <w:p w14:paraId="0A73B05D" w14:textId="39CFE74E" w:rsidR="00C712AF" w:rsidRDefault="00C712AF" w:rsidP="00D649D8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13418DB8" w14:textId="29A6CBF1" w:rsidR="00C712AF" w:rsidRDefault="00C712AF" w:rsidP="00D649D8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Update for 8.1</w:t>
            </w:r>
          </w:p>
        </w:tc>
      </w:tr>
      <w:tr w:rsidR="005E6A40" w:rsidRPr="001079B6" w14:paraId="1B57417A" w14:textId="77777777" w:rsidTr="00F454E5">
        <w:tc>
          <w:tcPr>
            <w:tcW w:w="1125" w:type="dxa"/>
            <w:shd w:val="clear" w:color="auto" w:fill="auto"/>
          </w:tcPr>
          <w:p w14:paraId="526382B4" w14:textId="1DDA4DE6" w:rsidR="005E6A40" w:rsidRDefault="005E6A40" w:rsidP="005E6A4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1.1.4.</w:t>
            </w:r>
            <w:r>
              <w:rPr>
                <w:rFonts w:ascii="Arial" w:hAnsi="Arial"/>
                <w:sz w:val="20"/>
                <w:szCs w:val="20"/>
              </w:rPr>
              <w:t>40</w:t>
            </w:r>
          </w:p>
        </w:tc>
        <w:tc>
          <w:tcPr>
            <w:tcW w:w="1329" w:type="dxa"/>
            <w:shd w:val="clear" w:color="auto" w:fill="auto"/>
          </w:tcPr>
          <w:p w14:paraId="4E9A05BC" w14:textId="0AD1ED12" w:rsidR="005E6A40" w:rsidRDefault="005E6A40" w:rsidP="005E6A4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  <w:r>
              <w:rPr>
                <w:rFonts w:ascii="Arial" w:hAnsi="Arial"/>
                <w:sz w:val="20"/>
                <w:szCs w:val="20"/>
              </w:rPr>
              <w:t>9/01/2024</w:t>
            </w:r>
          </w:p>
        </w:tc>
        <w:tc>
          <w:tcPr>
            <w:tcW w:w="1784" w:type="dxa"/>
            <w:shd w:val="clear" w:color="auto" w:fill="auto"/>
          </w:tcPr>
          <w:p w14:paraId="05DAEF0B" w14:textId="5EBAC0DB" w:rsidR="005E6A40" w:rsidRDefault="005E6A40" w:rsidP="005E6A40">
            <w:pPr>
              <w:spacing w:after="0" w:afterAutospacing="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Mirela Obada</w:t>
            </w:r>
          </w:p>
        </w:tc>
        <w:tc>
          <w:tcPr>
            <w:tcW w:w="4940" w:type="dxa"/>
            <w:shd w:val="clear" w:color="auto" w:fill="auto"/>
          </w:tcPr>
          <w:p w14:paraId="3B112222" w14:textId="6EC6F5F2" w:rsidR="005E6A40" w:rsidRDefault="005E6A40" w:rsidP="005E6A40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Update </w:t>
            </w:r>
            <w:r>
              <w:rPr>
                <w:rFonts w:ascii="Arial" w:hAnsi="Arial"/>
                <w:sz w:val="20"/>
                <w:szCs w:val="20"/>
              </w:rPr>
              <w:t>after SRM</w:t>
            </w:r>
          </w:p>
        </w:tc>
      </w:tr>
    </w:tbl>
    <w:p w14:paraId="1F6E4687" w14:textId="77777777" w:rsidR="00CC7005" w:rsidRPr="00CC7005" w:rsidRDefault="00CC7005" w:rsidP="00CC7005">
      <w:pPr>
        <w:rPr>
          <w:i/>
          <w:sz w:val="16"/>
          <w:szCs w:val="16"/>
        </w:rPr>
      </w:pPr>
      <w:r w:rsidRPr="00CC7005">
        <w:rPr>
          <w:i/>
          <w:sz w:val="16"/>
          <w:szCs w:val="16"/>
        </w:rPr>
        <w:t xml:space="preserve">* </w:t>
      </w:r>
      <w:r>
        <w:rPr>
          <w:i/>
          <w:sz w:val="16"/>
          <w:szCs w:val="16"/>
        </w:rPr>
        <w:t>Template history is</w:t>
      </w:r>
      <w:r w:rsidRPr="00CC7005">
        <w:rPr>
          <w:i/>
          <w:sz w:val="16"/>
          <w:szCs w:val="16"/>
        </w:rPr>
        <w:t xml:space="preserve"> found in the CM tool used for templates</w:t>
      </w:r>
    </w:p>
    <w:p w14:paraId="64947312" w14:textId="77777777" w:rsidR="001278D5" w:rsidRDefault="001278D5" w:rsidP="00936489">
      <w:pPr>
        <w:pStyle w:val="Heading2"/>
      </w:pPr>
      <w:bookmarkStart w:id="4" w:name="_Toc94702529"/>
      <w:bookmarkStart w:id="5" w:name="_Toc157416812"/>
      <w:r w:rsidRPr="00296B9F">
        <w:t>Purpose</w:t>
      </w:r>
      <w:r w:rsidR="007A1E23" w:rsidRPr="00296B9F">
        <w:t xml:space="preserve"> and Scope</w:t>
      </w:r>
      <w:bookmarkEnd w:id="4"/>
      <w:bookmarkEnd w:id="5"/>
    </w:p>
    <w:p w14:paraId="1FA4E364" w14:textId="4CAEF63F" w:rsidR="001278D5" w:rsidRPr="00F1292D" w:rsidRDefault="00153831" w:rsidP="001278D5">
      <w:pPr>
        <w:rPr>
          <w:rStyle w:val="Blue"/>
        </w:rPr>
      </w:pPr>
      <w:r>
        <w:rPr>
          <w:rStyle w:val="Blue"/>
        </w:rPr>
        <w:t xml:space="preserve">The purpose of this document is to establish the functionality and behavior of the MMG </w:t>
      </w:r>
      <w:proofErr w:type="gramStart"/>
      <w:r>
        <w:rPr>
          <w:rStyle w:val="Blue"/>
        </w:rPr>
        <w:t>component</w:t>
      </w:r>
      <w:proofErr w:type="gramEnd"/>
    </w:p>
    <w:p w14:paraId="13B43F3C" w14:textId="77777777" w:rsidR="001278D5" w:rsidRPr="00296B9F" w:rsidRDefault="001278D5" w:rsidP="00936489">
      <w:pPr>
        <w:pStyle w:val="Heading2"/>
      </w:pPr>
      <w:bookmarkStart w:id="6" w:name="_Toc221000464"/>
      <w:bookmarkStart w:id="7" w:name="_Toc94702530"/>
      <w:bookmarkStart w:id="8" w:name="_Toc157416813"/>
      <w:r w:rsidRPr="00296B9F">
        <w:lastRenderedPageBreak/>
        <w:t>Reference</w:t>
      </w:r>
      <w:r w:rsidR="00EF24E2">
        <w:t>d</w:t>
      </w:r>
      <w:r w:rsidRPr="00296B9F">
        <w:t xml:space="preserve"> </w:t>
      </w:r>
      <w:proofErr w:type="gramStart"/>
      <w:r w:rsidRPr="00296B9F">
        <w:t>documents</w:t>
      </w:r>
      <w:bookmarkEnd w:id="6"/>
      <w:bookmarkEnd w:id="7"/>
      <w:bookmarkEnd w:id="8"/>
      <w:proofErr w:type="gramEnd"/>
    </w:p>
    <w:p w14:paraId="04EA945A" w14:textId="77777777" w:rsidR="001278D5" w:rsidRPr="00296B9F" w:rsidRDefault="00E16206" w:rsidP="001278D5">
      <w:pPr>
        <w:pStyle w:val="Heading3"/>
        <w:tabs>
          <w:tab w:val="clear" w:pos="964"/>
          <w:tab w:val="num" w:pos="851"/>
        </w:tabs>
        <w:ind w:left="851" w:hanging="851"/>
      </w:pPr>
      <w:bookmarkStart w:id="9" w:name="_Toc94702531"/>
      <w:bookmarkStart w:id="10" w:name="_Toc157416814"/>
      <w:proofErr w:type="gramStart"/>
      <w:r>
        <w:t xml:space="preserve">External </w:t>
      </w:r>
      <w:r w:rsidR="001278D5" w:rsidRPr="00296B9F">
        <w:t xml:space="preserve"> documents</w:t>
      </w:r>
      <w:bookmarkEnd w:id="9"/>
      <w:bookmarkEnd w:id="10"/>
      <w:proofErr w:type="gramEnd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5785"/>
        <w:gridCol w:w="2400"/>
      </w:tblGrid>
      <w:tr w:rsidR="001278D5" w:rsidRPr="001079B6" w14:paraId="47E05D37" w14:textId="77777777" w:rsidTr="001079B6">
        <w:tc>
          <w:tcPr>
            <w:tcW w:w="993" w:type="dxa"/>
            <w:shd w:val="clear" w:color="auto" w:fill="000080"/>
          </w:tcPr>
          <w:p w14:paraId="3649F2F9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5785" w:type="dxa"/>
            <w:shd w:val="clear" w:color="auto" w:fill="000080"/>
          </w:tcPr>
          <w:p w14:paraId="4DFB0FBA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Title</w:t>
            </w:r>
          </w:p>
        </w:tc>
        <w:tc>
          <w:tcPr>
            <w:tcW w:w="2400" w:type="dxa"/>
            <w:shd w:val="clear" w:color="auto" w:fill="000080"/>
          </w:tcPr>
          <w:p w14:paraId="3397212C" w14:textId="77777777" w:rsidR="001278D5" w:rsidRPr="001079B6" w:rsidRDefault="001278D5" w:rsidP="000860ED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Reference </w:t>
            </w:r>
          </w:p>
        </w:tc>
      </w:tr>
      <w:tr w:rsidR="001278D5" w:rsidRPr="001079B6" w14:paraId="115FFA40" w14:textId="77777777" w:rsidTr="001079B6">
        <w:tc>
          <w:tcPr>
            <w:tcW w:w="993" w:type="dxa"/>
            <w:shd w:val="clear" w:color="auto" w:fill="auto"/>
          </w:tcPr>
          <w:p w14:paraId="0564E4B8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0AA7233D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48FF9E12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36C68CA2" w14:textId="77777777" w:rsidTr="001079B6">
        <w:tc>
          <w:tcPr>
            <w:tcW w:w="993" w:type="dxa"/>
            <w:shd w:val="clear" w:color="auto" w:fill="auto"/>
          </w:tcPr>
          <w:p w14:paraId="2A101755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465BE68E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4EA8A4C9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50BD0BF1" w14:textId="77777777" w:rsidTr="001079B6">
        <w:tc>
          <w:tcPr>
            <w:tcW w:w="993" w:type="dxa"/>
            <w:shd w:val="clear" w:color="auto" w:fill="auto"/>
          </w:tcPr>
          <w:p w14:paraId="7A0E05FA" w14:textId="77777777" w:rsidR="001278D5" w:rsidRPr="001079B6" w:rsidRDefault="001278D5" w:rsidP="001079B6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070853F1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6588EB70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F7FF7BC" w14:textId="77777777" w:rsidR="001278D5" w:rsidRPr="00296B9F" w:rsidRDefault="00E16206" w:rsidP="001278D5">
      <w:pPr>
        <w:pStyle w:val="Heading3"/>
        <w:tabs>
          <w:tab w:val="clear" w:pos="964"/>
          <w:tab w:val="num" w:pos="851"/>
        </w:tabs>
        <w:ind w:left="851" w:hanging="851"/>
      </w:pPr>
      <w:bookmarkStart w:id="11" w:name="_Toc94702532"/>
      <w:bookmarkStart w:id="12" w:name="_Toc157416815"/>
      <w:r>
        <w:t>Internal</w:t>
      </w:r>
      <w:r w:rsidR="001278D5" w:rsidRPr="00296B9F">
        <w:t xml:space="preserve"> Documents</w:t>
      </w:r>
      <w:bookmarkEnd w:id="11"/>
      <w:bookmarkEnd w:id="12"/>
    </w:p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5785"/>
        <w:gridCol w:w="2400"/>
      </w:tblGrid>
      <w:tr w:rsidR="001278D5" w:rsidRPr="001079B6" w14:paraId="09C0B6EE" w14:textId="77777777" w:rsidTr="001079B6">
        <w:tc>
          <w:tcPr>
            <w:tcW w:w="993" w:type="dxa"/>
            <w:shd w:val="clear" w:color="auto" w:fill="000080"/>
          </w:tcPr>
          <w:p w14:paraId="6B4FE9AB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Id</w:t>
            </w:r>
          </w:p>
        </w:tc>
        <w:tc>
          <w:tcPr>
            <w:tcW w:w="5785" w:type="dxa"/>
            <w:shd w:val="clear" w:color="auto" w:fill="000080"/>
          </w:tcPr>
          <w:p w14:paraId="73C4476B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>Title</w:t>
            </w:r>
          </w:p>
        </w:tc>
        <w:tc>
          <w:tcPr>
            <w:tcW w:w="2400" w:type="dxa"/>
            <w:shd w:val="clear" w:color="auto" w:fill="000080"/>
          </w:tcPr>
          <w:p w14:paraId="4BF4CF47" w14:textId="77777777" w:rsidR="001278D5" w:rsidRPr="001079B6" w:rsidRDefault="001278D5" w:rsidP="000860ED">
            <w:pPr>
              <w:spacing w:after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1079B6"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Reference </w:t>
            </w:r>
          </w:p>
        </w:tc>
      </w:tr>
      <w:tr w:rsidR="001278D5" w:rsidRPr="001079B6" w14:paraId="5FBC5BF3" w14:textId="77777777" w:rsidTr="001079B6">
        <w:tc>
          <w:tcPr>
            <w:tcW w:w="993" w:type="dxa"/>
            <w:shd w:val="clear" w:color="auto" w:fill="auto"/>
          </w:tcPr>
          <w:p w14:paraId="41367DA9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627F94E2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537F8FCC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2A0FF154" w14:textId="77777777" w:rsidTr="001079B6">
        <w:trPr>
          <w:trHeight w:val="143"/>
        </w:trPr>
        <w:tc>
          <w:tcPr>
            <w:tcW w:w="993" w:type="dxa"/>
            <w:shd w:val="clear" w:color="auto" w:fill="auto"/>
          </w:tcPr>
          <w:p w14:paraId="5820671F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6E20F50A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0165663D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53D0897D" w14:textId="77777777" w:rsidTr="001079B6">
        <w:tc>
          <w:tcPr>
            <w:tcW w:w="993" w:type="dxa"/>
            <w:shd w:val="clear" w:color="auto" w:fill="auto"/>
          </w:tcPr>
          <w:p w14:paraId="40A9DBB7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4F5EC34C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01772B9B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278D5" w:rsidRPr="001079B6" w14:paraId="104C79D6" w14:textId="77777777" w:rsidTr="001079B6">
        <w:tc>
          <w:tcPr>
            <w:tcW w:w="993" w:type="dxa"/>
            <w:shd w:val="clear" w:color="auto" w:fill="auto"/>
          </w:tcPr>
          <w:p w14:paraId="02375263" w14:textId="77777777" w:rsidR="001278D5" w:rsidRPr="001079B6" w:rsidRDefault="001278D5" w:rsidP="001079B6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785" w:type="dxa"/>
            <w:shd w:val="clear" w:color="auto" w:fill="auto"/>
          </w:tcPr>
          <w:p w14:paraId="1F6053F8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shd w:val="clear" w:color="auto" w:fill="auto"/>
          </w:tcPr>
          <w:p w14:paraId="4D8206D2" w14:textId="77777777" w:rsidR="001278D5" w:rsidRPr="001079B6" w:rsidRDefault="001278D5" w:rsidP="001079B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0EACE86" w14:textId="460CBEC6" w:rsidR="003040B8" w:rsidRPr="00920CDB" w:rsidRDefault="0089279C" w:rsidP="00446F7F">
      <w:pPr>
        <w:pStyle w:val="Heading3"/>
        <w:numPr>
          <w:ilvl w:val="0"/>
          <w:numId w:val="0"/>
        </w:numPr>
        <w:ind w:left="964" w:hanging="964"/>
      </w:pPr>
      <w:bookmarkStart w:id="13" w:name="_Toc94702533"/>
      <w:bookmarkStart w:id="14" w:name="_Toc157416816"/>
      <w:r w:rsidRPr="0089279C">
        <w:t xml:space="preserve">1.3.3. </w:t>
      </w:r>
      <w:r w:rsidR="00936489" w:rsidRPr="00920CDB">
        <w:t>Terminology and definitions</w:t>
      </w:r>
      <w:bookmarkEnd w:id="13"/>
      <w:bookmarkEnd w:id="14"/>
    </w:p>
    <w:p w14:paraId="2B01C4F8" w14:textId="3A768A1E" w:rsidR="003040B8" w:rsidRPr="005F7491" w:rsidRDefault="003040B8" w:rsidP="003040B8">
      <w:pPr>
        <w:rPr>
          <w:rFonts w:ascii="Arial" w:hAnsi="Arial"/>
          <w:color w:val="0000FF" w:themeColor="hyperlink"/>
          <w:sz w:val="20"/>
          <w:szCs w:val="20"/>
          <w:u w:val="single"/>
        </w:rPr>
      </w:pPr>
      <w:bookmarkStart w:id="15" w:name="_Hlk36732142"/>
      <w:r>
        <w:t xml:space="preserve">The generic </w:t>
      </w:r>
      <w:r>
        <w:rPr>
          <w:rFonts w:ascii="Arial" w:hAnsi="Arial"/>
          <w:sz w:val="20"/>
          <w:szCs w:val="20"/>
        </w:rPr>
        <w:t xml:space="preserve">acronyms are available in the </w:t>
      </w:r>
      <w:hyperlink r:id="rId8" w:history="1">
        <w:r w:rsidRPr="00AB5045">
          <w:rPr>
            <w:rStyle w:val="Hyperlink"/>
            <w:rFonts w:ascii="Arial" w:hAnsi="Arial"/>
            <w:sz w:val="20"/>
            <w:szCs w:val="20"/>
          </w:rPr>
          <w:t>AEM process and method wiki</w:t>
        </w:r>
      </w:hyperlink>
      <w:bookmarkEnd w:id="15"/>
    </w:p>
    <w:p w14:paraId="7DEE3335" w14:textId="77777777" w:rsidR="003040B8" w:rsidRPr="003040B8" w:rsidRDefault="003040B8" w:rsidP="003040B8"/>
    <w:tbl>
      <w:tblPr>
        <w:tblW w:w="9178" w:type="dxa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7320"/>
      </w:tblGrid>
      <w:tr w:rsidR="00936489" w:rsidRPr="001079B6" w14:paraId="65BF2E5D" w14:textId="77777777" w:rsidTr="00936489">
        <w:tc>
          <w:tcPr>
            <w:tcW w:w="1858" w:type="dxa"/>
            <w:shd w:val="clear" w:color="auto" w:fill="000080"/>
          </w:tcPr>
          <w:p w14:paraId="362F85A5" w14:textId="77777777" w:rsidR="00936489" w:rsidRPr="001079B6" w:rsidRDefault="00936489" w:rsidP="002E714C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Terminology</w:t>
            </w:r>
          </w:p>
        </w:tc>
        <w:tc>
          <w:tcPr>
            <w:tcW w:w="7320" w:type="dxa"/>
            <w:shd w:val="clear" w:color="auto" w:fill="000080"/>
          </w:tcPr>
          <w:p w14:paraId="5826DB7D" w14:textId="77777777" w:rsidR="00936489" w:rsidRPr="001079B6" w:rsidRDefault="00936489" w:rsidP="002E714C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Meaning</w:t>
            </w:r>
          </w:p>
        </w:tc>
      </w:tr>
      <w:tr w:rsidR="00936489" w:rsidRPr="001079B6" w14:paraId="45393C39" w14:textId="77777777" w:rsidTr="00936489">
        <w:tc>
          <w:tcPr>
            <w:tcW w:w="1858" w:type="dxa"/>
            <w:shd w:val="clear" w:color="auto" w:fill="auto"/>
          </w:tcPr>
          <w:p w14:paraId="72628B76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AAU</w:t>
            </w:r>
          </w:p>
        </w:tc>
        <w:tc>
          <w:tcPr>
            <w:tcW w:w="7320" w:type="dxa"/>
            <w:shd w:val="clear" w:color="auto" w:fill="auto"/>
          </w:tcPr>
          <w:p w14:paraId="498D1A5D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Atomic architectural unit</w:t>
            </w:r>
          </w:p>
        </w:tc>
      </w:tr>
      <w:tr w:rsidR="00936489" w:rsidRPr="001079B6" w14:paraId="2622E759" w14:textId="77777777" w:rsidTr="00936489">
        <w:tc>
          <w:tcPr>
            <w:tcW w:w="1858" w:type="dxa"/>
            <w:shd w:val="clear" w:color="auto" w:fill="auto"/>
          </w:tcPr>
          <w:p w14:paraId="3FC839C3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SW</w:t>
            </w:r>
          </w:p>
        </w:tc>
        <w:tc>
          <w:tcPr>
            <w:tcW w:w="7320" w:type="dxa"/>
            <w:shd w:val="clear" w:color="auto" w:fill="auto"/>
          </w:tcPr>
          <w:p w14:paraId="7F5CCC9F" w14:textId="77777777" w:rsidR="00936489" w:rsidRPr="001079B6" w:rsidRDefault="006D0367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software</w:t>
            </w:r>
          </w:p>
        </w:tc>
      </w:tr>
      <w:tr w:rsidR="00936489" w:rsidRPr="001079B6" w14:paraId="41A1DC1B" w14:textId="77777777" w:rsidTr="00936489">
        <w:tc>
          <w:tcPr>
            <w:tcW w:w="1858" w:type="dxa"/>
            <w:shd w:val="clear" w:color="auto" w:fill="auto"/>
          </w:tcPr>
          <w:p w14:paraId="24121747" w14:textId="66DF056E" w:rsidR="00936489" w:rsidRPr="001079B6" w:rsidRDefault="00153831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MMG</w:t>
            </w:r>
          </w:p>
        </w:tc>
        <w:tc>
          <w:tcPr>
            <w:tcW w:w="7320" w:type="dxa"/>
            <w:shd w:val="clear" w:color="auto" w:fill="auto"/>
          </w:tcPr>
          <w:p w14:paraId="6513BF61" w14:textId="23C0ABA1" w:rsidR="00936489" w:rsidRPr="001079B6" w:rsidRDefault="00153831" w:rsidP="002E714C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Mode </w:t>
            </w:r>
            <w:proofErr w:type="spellStart"/>
            <w:r>
              <w:rPr>
                <w:rFonts w:ascii="Arial" w:hAnsi="Arial"/>
                <w:sz w:val="20"/>
                <w:szCs w:val="20"/>
              </w:rPr>
              <w:t>ManaGement</w:t>
            </w:r>
            <w:proofErr w:type="spellEnd"/>
          </w:p>
        </w:tc>
      </w:tr>
    </w:tbl>
    <w:p w14:paraId="7985D8EA" w14:textId="77777777" w:rsidR="00936489" w:rsidRPr="00936489" w:rsidRDefault="00936489" w:rsidP="00936489"/>
    <w:p w14:paraId="1EDF726F" w14:textId="77777777" w:rsidR="00936489" w:rsidRPr="00936489" w:rsidRDefault="00936489" w:rsidP="00936489"/>
    <w:p w14:paraId="7D35D5AD" w14:textId="77777777" w:rsidR="00936489" w:rsidRPr="00936489" w:rsidRDefault="00936489" w:rsidP="00936489"/>
    <w:p w14:paraId="15534762" w14:textId="77777777" w:rsidR="00501E39" w:rsidRPr="00296B9F" w:rsidRDefault="000E0290" w:rsidP="000E0290">
      <w:pPr>
        <w:pStyle w:val="Heading1"/>
      </w:pPr>
      <w:r w:rsidRPr="00296B9F">
        <w:br w:type="page"/>
      </w:r>
      <w:r w:rsidR="000264EA">
        <w:lastRenderedPageBreak/>
        <w:t xml:space="preserve"> </w:t>
      </w:r>
      <w:r w:rsidR="00C70364" w:rsidRPr="00C87ACD">
        <w:rPr>
          <w:caps/>
        </w:rPr>
        <w:t>SW atomic architectural unit design</w:t>
      </w:r>
    </w:p>
    <w:p w14:paraId="36E6460E" w14:textId="77777777" w:rsidR="00055C49" w:rsidRDefault="00527700" w:rsidP="00FA0F12">
      <w:pPr>
        <w:pStyle w:val="Heading2"/>
      </w:pPr>
      <w:bookmarkStart w:id="16" w:name="_Toc94702534"/>
      <w:bookmarkStart w:id="17" w:name="_Toc157416817"/>
      <w:r>
        <w:t>O</w:t>
      </w:r>
      <w:r w:rsidR="00E74832">
        <w:t>verview</w:t>
      </w:r>
      <w:bookmarkEnd w:id="16"/>
      <w:bookmarkEnd w:id="17"/>
    </w:p>
    <w:p w14:paraId="3B1A5D8E" w14:textId="3989F652" w:rsidR="00206304" w:rsidRDefault="00153831" w:rsidP="00FA0F12">
      <w:r>
        <w:t>Purpose of the MMG component is to</w:t>
      </w:r>
      <w:r w:rsidR="003368E8">
        <w:t>:</w:t>
      </w:r>
      <w:r>
        <w:t xml:space="preserve"> </w:t>
      </w:r>
    </w:p>
    <w:p w14:paraId="22B47F73" w14:textId="2DF81C13" w:rsidR="00153831" w:rsidRDefault="00153831" w:rsidP="00153831">
      <w:pPr>
        <w:pStyle w:val="ListParagraph"/>
        <w:numPr>
          <w:ilvl w:val="0"/>
          <w:numId w:val="16"/>
        </w:numPr>
      </w:pPr>
      <w:r>
        <w:t>Gather data from other components and calculate the overall status of the system.</w:t>
      </w:r>
    </w:p>
    <w:p w14:paraId="2E2A44CA" w14:textId="7762A4F4" w:rsidR="00153831" w:rsidRDefault="00153831" w:rsidP="00153831">
      <w:pPr>
        <w:pStyle w:val="ListParagraph"/>
        <w:numPr>
          <w:ilvl w:val="0"/>
          <w:numId w:val="16"/>
        </w:numPr>
      </w:pPr>
      <w:r>
        <w:t xml:space="preserve">Communicate to other components the status of the </w:t>
      </w:r>
      <w:proofErr w:type="gramStart"/>
      <w:r>
        <w:t>system</w:t>
      </w:r>
      <w:proofErr w:type="gramEnd"/>
    </w:p>
    <w:p w14:paraId="1E5F10C4" w14:textId="7098B6A5" w:rsidR="00BE709B" w:rsidRDefault="00BE709B" w:rsidP="00153831">
      <w:pPr>
        <w:pStyle w:val="ListParagraph"/>
        <w:numPr>
          <w:ilvl w:val="0"/>
          <w:numId w:val="16"/>
        </w:numPr>
      </w:pPr>
      <w:r>
        <w:t>Determine at Init if available tensioning cycles are valid or not (different from 0xFF)</w:t>
      </w:r>
    </w:p>
    <w:p w14:paraId="2DA3D719" w14:textId="1B39F7A0" w:rsidR="006B756D" w:rsidRDefault="006B756D" w:rsidP="00153831">
      <w:pPr>
        <w:pStyle w:val="ListParagraph"/>
        <w:numPr>
          <w:ilvl w:val="0"/>
          <w:numId w:val="16"/>
        </w:numPr>
      </w:pPr>
      <w:r>
        <w:t xml:space="preserve">Gather data from other components in order to populate </w:t>
      </w:r>
      <w:proofErr w:type="spellStart"/>
      <w:r>
        <w:t>PreSafe</w:t>
      </w:r>
      <w:proofErr w:type="spellEnd"/>
      <w:r>
        <w:t xml:space="preserve"> Recorder with specific </w:t>
      </w:r>
      <w:proofErr w:type="gramStart"/>
      <w:r>
        <w:t>information</w:t>
      </w:r>
      <w:proofErr w:type="gramEnd"/>
    </w:p>
    <w:p w14:paraId="19DD79C3" w14:textId="15CA28D3" w:rsidR="00854DC0" w:rsidRDefault="00854DC0" w:rsidP="00153831">
      <w:pPr>
        <w:pStyle w:val="ListParagraph"/>
        <w:numPr>
          <w:ilvl w:val="0"/>
          <w:numId w:val="16"/>
        </w:numPr>
      </w:pPr>
      <w:r>
        <w:t xml:space="preserve">Gather data from other components to populate the </w:t>
      </w:r>
      <w:proofErr w:type="spellStart"/>
      <w:r>
        <w:t>RoELite</w:t>
      </w:r>
      <w:proofErr w:type="spellEnd"/>
      <w:r>
        <w:t xml:space="preserve"> structure with Availability Data</w:t>
      </w:r>
    </w:p>
    <w:p w14:paraId="7D83DB96" w14:textId="40216044" w:rsidR="00206304" w:rsidRPr="00206304" w:rsidRDefault="00000000" w:rsidP="00FA0F12">
      <w:r>
        <w:pict w14:anchorId="0B412344">
          <v:group id="Canvas 2" o:spid="_x0000_s2059" editas="canvas" style="width:496.5pt;height:471pt;mso-position-horizontal-relative:char;mso-position-vertical-relative:line" coordsize="63055,598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width:63055;height:59817;visibility:visible;mso-wrap-style:square" filled="t">
              <v:fill o:detectmouseclick="t"/>
              <v:path o:connecttype="none"/>
            </v:shape>
            <v:roundrect id="Rectangle: Rounded Corners 3" o:spid="_x0000_s2061" style="position:absolute;left:24606;top:18260;width:11716;height:47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" fillcolor="#4f81bd [3204]" strokecolor="#243f60 [1604]" strokeweight="2pt">
              <v:textbox>
                <w:txbxContent>
                  <w:p w14:paraId="3B1A43F8" w14:textId="026F79F0" w:rsidR="00B56471" w:rsidRPr="00B67798" w:rsidRDefault="00B56471" w:rsidP="00B67798">
                    <w:pPr>
                      <w:jc w:val="center"/>
                      <w:rPr>
                        <w:b/>
                        <w:bCs/>
                      </w:rPr>
                    </w:pPr>
                    <w:r w:rsidRPr="00B67798">
                      <w:rPr>
                        <w:b/>
                        <w:bCs/>
                      </w:rPr>
                      <w:t>MMG</w:t>
                    </w:r>
                  </w:p>
                </w:txbxContent>
              </v:textbox>
            </v:roundrect>
            <v:roundrect id="Rectangle: Rounded Corners 4" o:spid="_x0000_s2062" style="position:absolute;left:4286;top:4953;width:14668;height:63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" fillcolor="white [3201]" strokecolor="black [3200]" strokeweight="1pt">
              <v:textbox>
                <w:txbxContent>
                  <w:p w14:paraId="152EB7D1" w14:textId="1C5AD0D7" w:rsidR="00B56471" w:rsidRDefault="00B56471" w:rsidP="00B67798">
                    <w:pPr>
                      <w:jc w:val="center"/>
                    </w:pPr>
                    <w:r>
                      <w:t>Scheduler</w:t>
                    </w:r>
                  </w:p>
                </w:txbxContent>
              </v:textbox>
            </v:roundrect>
            <v:roundrect id="Rectangle: Rounded Corners 6" o:spid="_x0000_s2063" style="position:absolute;left:6438;top:36385;width:11716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" fillcolor="#9bbb59 [3206]" strokecolor="#4e6128 [1606]" strokeweight="2pt">
              <v:textbox>
                <w:txbxContent>
                  <w:p w14:paraId="09B86173" w14:textId="6ABFF0DD" w:rsidR="00B56471" w:rsidRPr="00B67798" w:rsidRDefault="009B225B" w:rsidP="00B67798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PAL</w:t>
                    </w:r>
                  </w:p>
                </w:txbxContent>
              </v:textbox>
            </v:roundrect>
            <v:roundrect id="Rectangle: Rounded Corners 9" o:spid="_x0000_s2064" style="position:absolute;left:26818;top:36385;width:11716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" fillcolor="#9bbb59 [3206]" strokecolor="#4e6128 [1606]" strokeweight="2pt">
              <v:textbox>
                <w:txbxContent>
                  <w:p w14:paraId="0F4B344B" w14:textId="060CC90E" w:rsidR="00B56471" w:rsidRPr="00B67798" w:rsidRDefault="009B225B" w:rsidP="004D025C">
                    <w:pPr>
                      <w:jc w:val="center"/>
                      <w:rPr>
                        <w:b/>
                        <w:bCs/>
                        <w:color w:val="FFFFFF" w:themeColor="background1"/>
                        <w:szCs w:val="22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  <w:szCs w:val="22"/>
                      </w:rPr>
                      <w:t>PMP</w:t>
                    </w:r>
                  </w:p>
                </w:txbxContent>
              </v:textbox>
            </v:roundrect>
            <v:group id="Group 10" o:spid="_x0000_s2065" style="position:absolute;left:4286;top:11334;width:30341;height:11970" coordorigin="4286,11334" coordsize="30340,11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Connector: Elbow 5" o:spid="_x0000_s2066" type="#_x0000_t33" style="position:absolute;left:13459;top:9495;width:9307;height:1298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" strokecolor="#4579b8 [3044]">
                <v:stroke endarrow="block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2067" type="#_x0000_t202" style="position:absolute;left:4286;top:13207;width:30340;height:100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" fillcolor="white [3201]" stroked="f" strokeweight=".5pt">
                <v:textbox>
                  <w:txbxContent>
                    <w:p w14:paraId="2C9B9D16" w14:textId="60C423FD" w:rsidR="00914C81" w:rsidRDefault="00914C81" w:rsidP="00B67798">
                      <w:pPr>
                        <w:spacing w:after="0"/>
                        <w:rPr>
                          <w:sz w:val="18"/>
                          <w:szCs w:val="20"/>
                        </w:rPr>
                      </w:pPr>
                      <w:r>
                        <w:rPr>
                          <w:sz w:val="18"/>
                          <w:szCs w:val="20"/>
                        </w:rPr>
                        <w:t>MMG_Init()</w:t>
                      </w:r>
                    </w:p>
                    <w:p w14:paraId="33DD36FA" w14:textId="61058A68" w:rsidR="00B56471" w:rsidRPr="00B67798" w:rsidRDefault="00B56471" w:rsidP="00B67798">
                      <w:pPr>
                        <w:spacing w:after="0"/>
                        <w:rPr>
                          <w:sz w:val="18"/>
                          <w:szCs w:val="20"/>
                        </w:rPr>
                      </w:pPr>
                      <w:r w:rsidRPr="00B67798">
                        <w:rPr>
                          <w:sz w:val="18"/>
                          <w:szCs w:val="20"/>
                        </w:rPr>
                        <w:t>MMG_runUpdateModeStatus</w:t>
                      </w:r>
                      <w:r>
                        <w:rPr>
                          <w:sz w:val="18"/>
                          <w:szCs w:val="20"/>
                        </w:rPr>
                        <w:t>()</w:t>
                      </w:r>
                    </w:p>
                    <w:p w14:paraId="7BFA40D9" w14:textId="445EA5A6" w:rsidR="00F36892" w:rsidRDefault="00B56471" w:rsidP="00B67798">
                      <w:pPr>
                        <w:spacing w:after="0"/>
                        <w:rPr>
                          <w:sz w:val="18"/>
                          <w:szCs w:val="20"/>
                        </w:rPr>
                      </w:pPr>
                      <w:r w:rsidRPr="00B67798">
                        <w:rPr>
                          <w:sz w:val="18"/>
                          <w:szCs w:val="20"/>
                        </w:rPr>
                        <w:t>MMG_runAutotestCall10ms()MMG_runAutotestCall100ms()</w:t>
                      </w:r>
                    </w:p>
                    <w:p w14:paraId="6E737A9A" w14:textId="290D9083" w:rsidR="00914C81" w:rsidRDefault="00914C81" w:rsidP="00B6779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7F56">
                        <w:rPr>
                          <w:sz w:val="18"/>
                          <w:szCs w:val="18"/>
                        </w:rPr>
                        <w:t>MMG_runManageModeDelays</w:t>
                      </w:r>
                      <w:r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086DB242" w14:textId="6738AB2A" w:rsidR="006E58F7" w:rsidRPr="006E58F7" w:rsidRDefault="006E58F7" w:rsidP="00B6779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6E58F7">
                        <w:rPr>
                          <w:sz w:val="18"/>
                          <w:szCs w:val="18"/>
                        </w:rPr>
                        <w:t>MMG_runMainFunction()</w:t>
                      </w:r>
                    </w:p>
                  </w:txbxContent>
                </v:textbox>
              </v:shape>
            </v:group>
            <v:group id="Group 13" o:spid="_x0000_s2068" style="position:absolute;left:1124;top:23022;width:29341;height:13364" coordorigin="1124,23022" coordsize="29340,13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2069" type="#_x0000_t34" style="position:absolute;left:14698;top:20620;width:13363;height:1816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" strokecolor="#4579b8 [3044]">
                <v:stroke endarrow="block"/>
              </v:shape>
              <v:shape id="Text Box 7" o:spid="_x0000_s2070" type="#_x0000_t202" style="position:absolute;left:1124;top:29754;width:24114;height:52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" fillcolor="white [3201]" stroked="f" strokeweight=".5pt">
                <v:textbox>
                  <w:txbxContent>
                    <w:p w14:paraId="136D7559" w14:textId="767EA4CF" w:rsidR="00B56471" w:rsidRPr="00B67798" w:rsidRDefault="00B56471" w:rsidP="00B6779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B67798">
                        <w:rPr>
                          <w:sz w:val="18"/>
                          <w:szCs w:val="18"/>
                        </w:rPr>
                        <w:t>PAL_Autotest_CheckHWSelfProtection</w:t>
                      </w:r>
                      <w:r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693BA0AF" w14:textId="3183988C" w:rsidR="00B56471" w:rsidRPr="00B67798" w:rsidRDefault="00B56471" w:rsidP="00B6779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B67798">
                        <w:rPr>
                          <w:sz w:val="18"/>
                          <w:szCs w:val="18"/>
                        </w:rPr>
                        <w:t>PAL_Autotest_CheckMotorCurrent</w:t>
                      </w:r>
                      <w:r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74339834" w14:textId="6829C697" w:rsidR="00B56471" w:rsidRPr="00B67798" w:rsidRDefault="00B56471" w:rsidP="00B6779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B67798">
                        <w:rPr>
                          <w:sz w:val="18"/>
                          <w:szCs w:val="18"/>
                        </w:rPr>
                        <w:t>PAL_Autotest_CheckMotorThermalPro</w:t>
                      </w:r>
                      <w:r>
                        <w:rPr>
                          <w:sz w:val="18"/>
                          <w:szCs w:val="18"/>
                        </w:rPr>
                        <w:t>t</w:t>
                      </w:r>
                      <w:r w:rsidRPr="00B67798">
                        <w:rPr>
                          <w:sz w:val="18"/>
                          <w:szCs w:val="18"/>
                        </w:rPr>
                        <w:t>ection</w:t>
                      </w:r>
                      <w:r>
                        <w:rPr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</v:shape>
            </v:group>
            <v:group id="Group 17" o:spid="_x0000_s2071" style="position:absolute;left:25305;top:23022;width:20625;height:13364" coordorigin="25305,23022" coordsize="20625,13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<v:shape id="Connector: Elbow 12" o:spid="_x0000_s2072" type="#_x0000_t34" style="position:absolute;left:24888;top:28598;width:13363;height:22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" strokecolor="#4579b8 [3044]">
                <v:stroke endarrow="block"/>
              </v:shape>
              <v:shape id="Text Box 7" o:spid="_x0000_s2073" type="#_x0000_t202" style="position:absolute;left:25305;top:29836;width:20625;height:37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" fillcolor="white [3201]" stroked="f" strokeweight=".5pt">
                <v:textbox>
                  <w:txbxContent>
                    <w:p w14:paraId="398E3BDF" w14:textId="5586C09E" w:rsidR="00B56471" w:rsidRDefault="00B56471" w:rsidP="005E0170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E0170">
                        <w:rPr>
                          <w:sz w:val="18"/>
                          <w:szCs w:val="18"/>
                        </w:rPr>
                        <w:t>PMP_Autotest_CheckPowerSupplyOV</w:t>
                      </w:r>
                      <w:r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3304DDD7" w14:textId="341F9CF1" w:rsidR="00B56471" w:rsidRPr="00B67798" w:rsidRDefault="00B56471" w:rsidP="00B6779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E0170">
                        <w:rPr>
                          <w:sz w:val="18"/>
                          <w:szCs w:val="18"/>
                        </w:rPr>
                        <w:t>PMP_Autotest_CheckPowerSupplyUV</w:t>
                      </w:r>
                      <w:r>
                        <w:rPr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</v:shape>
            </v:group>
            <v:roundrect id="Rectangle: Rounded Corners 18" o:spid="_x0000_s2074" style="position:absolute;left:23221;top:4435;width:14669;height:3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" fillcolor="white [3201]" strokecolor="black [3200]" strokeweight="1pt">
              <v:textbox>
                <w:txbxContent>
                  <w:p w14:paraId="3C7E293C" w14:textId="2CB3A482" w:rsidR="00B56471" w:rsidRPr="00B67798" w:rsidRDefault="00B56471" w:rsidP="003368E8">
                    <w:pPr>
                      <w:jc w:val="center"/>
                      <w:rPr>
                        <w:szCs w:val="22"/>
                      </w:rPr>
                    </w:pPr>
                    <w:r w:rsidRPr="00B67798">
                      <w:rPr>
                        <w:szCs w:val="22"/>
                      </w:rPr>
                      <w:t>DEM</w:t>
                    </w: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9" o:spid="_x0000_s2075" type="#_x0000_t32" style="position:absolute;left:30467;top:8198;width:89;height:99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" strokecolor="#4579b8 [3044]">
              <v:stroke endarrow="block"/>
            </v:shape>
            <v:shape id="Text Box 7" o:spid="_x0000_s2076" type="#_x0000_t202" style="position:absolute;left:24492;top:10757;width:12814;height:38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" fillcolor="white [3201]" stroked="f" strokeweight=".5pt">
              <v:textbox>
                <w:txbxContent>
                  <w:p w14:paraId="05EC88ED" w14:textId="6171D357" w:rsidR="00B56471" w:rsidRPr="000D552B" w:rsidRDefault="00B56471" w:rsidP="00B67798">
                    <w:pPr>
                      <w:spacing w:after="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DEM_</w:t>
                    </w:r>
                    <w:r w:rsidRPr="000D552B">
                      <w:rPr>
                        <w:sz w:val="18"/>
                        <w:szCs w:val="18"/>
                      </w:rPr>
                      <w:t>SetEventStatus()</w:t>
                    </w:r>
                  </w:p>
                  <w:p w14:paraId="2B8E0466" w14:textId="470C3427" w:rsidR="00B56471" w:rsidRPr="000D552B" w:rsidRDefault="00B56471" w:rsidP="00B67798">
                    <w:pPr>
                      <w:spacing w:after="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DEM_</w:t>
                    </w:r>
                    <w:r w:rsidRPr="000D552B">
                      <w:rPr>
                        <w:sz w:val="18"/>
                        <w:szCs w:val="18"/>
                      </w:rPr>
                      <w:t>GetEventStatus()</w:t>
                    </w:r>
                  </w:p>
                </w:txbxContent>
              </v:textbox>
            </v:shape>
            <v:roundrect id="Rectangle: Rounded Corners 22" o:spid="_x0000_s2077" style="position:absolute;left:47460;top:36385;width:11717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" fillcolor="#8064a2 [3207]" strokecolor="#3f3151 [1607]" strokeweight="2pt">
              <v:textbox>
                <w:txbxContent>
                  <w:p w14:paraId="650E2BC6" w14:textId="78035734" w:rsidR="00B56471" w:rsidRPr="000D552B" w:rsidRDefault="00B56471" w:rsidP="000D552B">
                    <w:pPr>
                      <w:jc w:val="center"/>
                      <w:rPr>
                        <w:b/>
                        <w:bCs/>
                      </w:rPr>
                    </w:pPr>
                    <w:r w:rsidRPr="000D552B">
                      <w:rPr>
                        <w:b/>
                        <w:bCs/>
                      </w:rPr>
                      <w:t>BFE</w:t>
                    </w:r>
                  </w:p>
                </w:txbxContent>
              </v:textbox>
            </v:roundrect>
            <v:roundrect id="Rectangle: Rounded Corners 23" o:spid="_x0000_s2078" style="position:absolute;left:49088;top:8195;width:10522;height:40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" fillcolor="#8064a2 [3207]" strokecolor="#3f3151 [1607]" strokeweight="2pt">
              <v:textbox>
                <w:txbxContent>
                  <w:p w14:paraId="42D48DEE" w14:textId="5F4491CA" w:rsidR="00B56471" w:rsidRPr="00B67798" w:rsidRDefault="00B56471" w:rsidP="00B67798">
                    <w:pPr>
                      <w:jc w:val="center"/>
                      <w:rPr>
                        <w:b/>
                        <w:bCs/>
                      </w:rPr>
                    </w:pPr>
                    <w:r w:rsidRPr="00B67798">
                      <w:rPr>
                        <w:b/>
                        <w:bCs/>
                      </w:rPr>
                      <w:t>PRE</w:t>
                    </w:r>
                  </w:p>
                </w:txbxContent>
              </v:textbox>
            </v:roundrect>
            <v:roundrect id="Rectangle: Rounded Corners 24" o:spid="_x0000_s2079" style="position:absolute;left:49088;top:14889;width:10522;height:40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" fillcolor="#8064a2 [3207]" strokecolor="#3f3151 [1607]" strokeweight="2pt">
              <v:textbox>
                <w:txbxContent>
                  <w:p w14:paraId="4076A0FD" w14:textId="5FE500F7" w:rsidR="00B56471" w:rsidRPr="000D552B" w:rsidRDefault="00B56471" w:rsidP="000D552B">
                    <w:pPr>
                      <w:jc w:val="center"/>
                      <w:rPr>
                        <w:b/>
                        <w:bCs/>
                      </w:rPr>
                    </w:pPr>
                    <w:r w:rsidRPr="000D552B">
                      <w:rPr>
                        <w:b/>
                        <w:bCs/>
                      </w:rPr>
                      <w:t>SFR</w:t>
                    </w:r>
                  </w:p>
                </w:txbxContent>
              </v:textbox>
            </v:roundrect>
            <v:group id="Group 28" o:spid="_x0000_s2080" style="position:absolute;left:35917;top:10220;width:15926;height:11378" coordorigin="35917,10220" coordsize="15926,1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<v:shape id="Connector: Elbow 25" o:spid="_x0000_s2081" type="#_x0000_t34" style="position:absolute;left:36322;top:10220;width:12766;height:1042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" strokecolor="#4579b8 [3044]">
                <v:stroke endarrow="block"/>
              </v:shape>
              <v:shape id="Connector: Elbow 26" o:spid="_x0000_s2082" type="#_x0000_t34" style="position:absolute;left:36322;top:16914;width:12766;height:372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" strokecolor="#4579b8 [3044]">
                <v:stroke endarrow="block"/>
              </v:shape>
              <v:shape id="Text Box 27" o:spid="_x0000_s2083" type="#_x0000_t202" style="position:absolute;left:35917;top:19153;width:15926;height:24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" fillcolor="white [3201]" stroked="f" strokeweight=".5pt">
                <v:textbox>
                  <w:txbxContent>
                    <w:p w14:paraId="7BABB9C0" w14:textId="275FAC34" w:rsidR="00B56471" w:rsidRPr="000D552B" w:rsidRDefault="00B56471" w:rsidP="000D552B">
                      <w:pPr>
                        <w:spacing w:after="0"/>
                        <w:rPr>
                          <w:sz w:val="18"/>
                          <w:szCs w:val="20"/>
                        </w:rPr>
                      </w:pPr>
                      <w:r w:rsidRPr="00910E46">
                        <w:rPr>
                          <w:sz w:val="18"/>
                          <w:szCs w:val="20"/>
                        </w:rPr>
                        <w:t>MMG_runCheckModeStatus()</w:t>
                      </w:r>
                    </w:p>
                  </w:txbxContent>
                </v:textbox>
              </v:shape>
            </v:group>
            <v:shape id="Connector: Elbow 29" o:spid="_x0000_s2084" type="#_x0000_t34" style="position:absolute;left:35340;top:18279;width:13107;height:2285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" adj=",51734,-62079" strokecolor="#4579b8 [3044]">
              <v:stroke endarrow="block"/>
            </v:shape>
            <v:shape id="Text Box 30" o:spid="_x0000_s2085" type="#_x0000_t202" style="position:absolute;left:47460;top:30277;width:14528;height:27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" fillcolor="white [3201]" stroked="f" strokeweight=".5pt">
              <v:textbox>
                <w:txbxContent>
                  <w:p w14:paraId="43AFFC3E" w14:textId="122E53DB" w:rsidR="00B56471" w:rsidRPr="000D552B" w:rsidRDefault="00B56471">
                    <w:pPr>
                      <w:rPr>
                        <w:sz w:val="18"/>
                        <w:szCs w:val="20"/>
                      </w:rPr>
                    </w:pPr>
                    <w:r>
                      <w:rPr>
                        <w:sz w:val="18"/>
                        <w:szCs w:val="20"/>
                      </w:rPr>
                      <w:t>BFE_</w:t>
                    </w:r>
                    <w:r w:rsidRPr="000D552B">
                      <w:rPr>
                        <w:sz w:val="18"/>
                        <w:szCs w:val="20"/>
                      </w:rPr>
                      <w:t>ReadExecutedCycle()</w:t>
                    </w:r>
                  </w:p>
                </w:txbxContent>
              </v:textbox>
            </v:shape>
            <v:shape id="Straight Arrow Connector 69" o:spid="_x0000_s2086" type="#_x0000_t32" style="position:absolute;left:1778;top:25400;width:228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" strokecolor="#4579b8 [3044]">
              <v:stroke endarrow="block"/>
            </v:shape>
            <v:line id="Straight Connector 32" o:spid="_x0000_s2087" style="position:absolute;flip:x;visibility:visible;mso-wrap-style:square" from="1651,25336" to="1778,38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" strokecolor="#4579b8 [3044]"/>
            <v:line id="Straight Connector 33" o:spid="_x0000_s2088" style="position:absolute;visibility:visible;mso-wrap-style:square" from="1524,38735" to="6312,38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" strokecolor="#4579b8 [3044]"/>
            <v:shape id="Text Box 7" o:spid="_x0000_s2089" type="#_x0000_t202" style="position:absolute;left:5918;top:25483;width:14084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" fillcolor="white [3201]" stroked="f" strokeweight=".5pt">
              <v:textbox>
                <w:txbxContent>
                  <w:p w14:paraId="4EB885CB" w14:textId="54A078FD" w:rsidR="006E58F7" w:rsidRDefault="006E58F7" w:rsidP="006E58F7">
                    <w:pPr>
                      <w:rPr>
                        <w:sz w:val="18"/>
                        <w:szCs w:val="18"/>
                      </w:rPr>
                    </w:pPr>
                    <w:r w:rsidRPr="00507F56">
                      <w:rPr>
                        <w:sz w:val="18"/>
                        <w:szCs w:val="18"/>
                      </w:rPr>
                      <w:t>MMG_runGetTestResult</w:t>
                    </w:r>
                    <w:r>
                      <w:rPr>
                        <w:sz w:val="18"/>
                        <w:szCs w:val="18"/>
                      </w:rPr>
                      <w:t>()</w:t>
                    </w:r>
                  </w:p>
                  <w:p w14:paraId="52F3B7CD" w14:textId="04C066C3" w:rsidR="006E58F7" w:rsidRDefault="006E58F7" w:rsidP="006E58F7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7" o:spid="_x0000_s2090" type="#_x0000_t202" style="position:absolute;left:41173;top:25483;width:14084;height:26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" fillcolor="white [3201]" stroked="f" strokeweight=".5pt">
              <v:textbox>
                <w:txbxContent>
                  <w:p w14:paraId="7FCA5F8A" w14:textId="77777777" w:rsidR="006E58F7" w:rsidRDefault="006E58F7" w:rsidP="006E58F7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MMG_runGetTestResult()</w:t>
                    </w:r>
                  </w:p>
                  <w:p w14:paraId="11C03443" w14:textId="77777777" w:rsidR="006E58F7" w:rsidRDefault="006E58F7" w:rsidP="006E58F7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 </w:t>
                    </w:r>
                  </w:p>
                </w:txbxContent>
              </v:textbox>
            </v:shape>
            <v:shape id="Straight Arrow Connector 34" o:spid="_x0000_s2091" type="#_x0000_t32" style="position:absolute;left:36449;top:25485;width:25273;height:1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" strokecolor="#4579b8 [3044]">
              <v:stroke endarrow="block"/>
            </v:shape>
            <v:line id="Straight Connector 35" o:spid="_x0000_s2092" style="position:absolute;visibility:visible;mso-wrap-style:square" from="61722,25530" to="61912,38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" strokecolor="#4579b8 [3044]"/>
            <v:line id="Straight Connector 72" o:spid="_x0000_s2093" style="position:absolute;visibility:visible;mso-wrap-style:square" from="59234,38647" to="61912,38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" strokecolor="#4579b8 [3044]"/>
            <w10:anchorlock/>
          </v:group>
        </w:pict>
      </w:r>
    </w:p>
    <w:p w14:paraId="468C02E0" w14:textId="49AD58A9" w:rsidR="00C117CB" w:rsidRDefault="00C117CB" w:rsidP="00FA0F12">
      <w:pPr>
        <w:pStyle w:val="Heading2"/>
      </w:pPr>
      <w:bookmarkStart w:id="18" w:name="_Toc94702535"/>
      <w:bookmarkStart w:id="19" w:name="_Toc157416818"/>
      <w:r>
        <w:t>Traceability</w:t>
      </w:r>
      <w:bookmarkEnd w:id="18"/>
      <w:bookmarkEnd w:id="19"/>
    </w:p>
    <w:p w14:paraId="35C71979" w14:textId="77777777" w:rsidR="00B319BD" w:rsidRPr="006A7B13" w:rsidRDefault="00C117CB" w:rsidP="00FA0F12">
      <w:r w:rsidRPr="00CA1627">
        <w:t xml:space="preserve"> </w:t>
      </w:r>
    </w:p>
    <w:tbl>
      <w:tblPr>
        <w:tblStyle w:val="TableGrid"/>
        <w:tblW w:w="1071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2070"/>
        <w:gridCol w:w="4140"/>
        <w:gridCol w:w="1980"/>
        <w:gridCol w:w="2520"/>
      </w:tblGrid>
      <w:tr w:rsidR="00911B14" w:rsidRPr="00911B14" w14:paraId="027CE573" w14:textId="77777777" w:rsidTr="00446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0" w:type="dxa"/>
          </w:tcPr>
          <w:p w14:paraId="322915F8" w14:textId="563FE93A" w:rsidR="00B319BD" w:rsidRPr="00911B14" w:rsidRDefault="00B319BD" w:rsidP="00B319BD">
            <w:pPr>
              <w:rPr>
                <w:rFonts w:cs="Arial"/>
                <w:sz w:val="20"/>
                <w:szCs w:val="20"/>
              </w:rPr>
            </w:pPr>
            <w:bookmarkStart w:id="20" w:name="_Hlk95719960"/>
            <w:r w:rsidRPr="00911B14">
              <w:rPr>
                <w:rFonts w:cs="Arial"/>
                <w:sz w:val="20"/>
                <w:szCs w:val="20"/>
              </w:rPr>
              <w:lastRenderedPageBreak/>
              <w:t>Requirements</w:t>
            </w:r>
          </w:p>
        </w:tc>
        <w:tc>
          <w:tcPr>
            <w:tcW w:w="4140" w:type="dxa"/>
          </w:tcPr>
          <w:p w14:paraId="6D3C8ADB" w14:textId="6CE32D5C" w:rsidR="00B319BD" w:rsidRPr="00911B14" w:rsidRDefault="00B319BD" w:rsidP="00B319BD">
            <w:pPr>
              <w:rPr>
                <w:rFonts w:cs="Arial"/>
                <w:sz w:val="20"/>
                <w:szCs w:val="20"/>
              </w:rPr>
            </w:pPr>
            <w:r w:rsidRPr="00911B14">
              <w:rPr>
                <w:rFonts w:cs="Arial"/>
                <w:sz w:val="20"/>
                <w:szCs w:val="20"/>
              </w:rPr>
              <w:t>Criteria</w:t>
            </w:r>
          </w:p>
        </w:tc>
        <w:tc>
          <w:tcPr>
            <w:tcW w:w="1980" w:type="dxa"/>
          </w:tcPr>
          <w:p w14:paraId="46A7E380" w14:textId="625013B6" w:rsidR="00B319BD" w:rsidRPr="00911B14" w:rsidRDefault="00B319BD" w:rsidP="00B319BD">
            <w:pPr>
              <w:rPr>
                <w:rFonts w:cs="Arial"/>
                <w:sz w:val="20"/>
                <w:szCs w:val="20"/>
              </w:rPr>
            </w:pPr>
            <w:r w:rsidRPr="00911B14">
              <w:rPr>
                <w:rFonts w:cs="Arial"/>
                <w:sz w:val="20"/>
                <w:szCs w:val="20"/>
              </w:rPr>
              <w:t>Linked Runnable</w:t>
            </w:r>
          </w:p>
        </w:tc>
        <w:tc>
          <w:tcPr>
            <w:tcW w:w="2520" w:type="dxa"/>
          </w:tcPr>
          <w:p w14:paraId="31CF8DBA" w14:textId="35111F89" w:rsidR="00B319BD" w:rsidRPr="00911B14" w:rsidRDefault="00B319BD" w:rsidP="00B319BD">
            <w:pPr>
              <w:rPr>
                <w:rFonts w:cs="Arial"/>
                <w:sz w:val="20"/>
                <w:szCs w:val="20"/>
              </w:rPr>
            </w:pPr>
            <w:r w:rsidRPr="00911B14">
              <w:rPr>
                <w:rFonts w:cs="Arial"/>
                <w:sz w:val="20"/>
                <w:szCs w:val="20"/>
              </w:rPr>
              <w:t>Source</w:t>
            </w:r>
          </w:p>
        </w:tc>
      </w:tr>
      <w:bookmarkEnd w:id="20"/>
      <w:tr w:rsidR="00AB30DF" w:rsidRPr="00911B14" w14:paraId="560F75CB" w14:textId="77777777" w:rsidTr="00446F7F">
        <w:trPr>
          <w:trHeight w:val="322"/>
        </w:trPr>
        <w:tc>
          <w:tcPr>
            <w:tcW w:w="2070" w:type="dxa"/>
          </w:tcPr>
          <w:p w14:paraId="6FDDF660" w14:textId="03B42677" w:rsidR="00AB30DF" w:rsidRPr="001F765A" w:rsidRDefault="00262B06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</w:t>
            </w:r>
            <w:r w:rsidR="00AE06E0" w:rsidRPr="001F765A">
              <w:rPr>
                <w:rFonts w:cs="Arial"/>
                <w:sz w:val="20"/>
                <w:szCs w:val="20"/>
              </w:rPr>
              <w:t>_00</w:t>
            </w:r>
            <w:r w:rsidR="001F765A">
              <w:rPr>
                <w:rFonts w:cs="Arial"/>
                <w:sz w:val="20"/>
                <w:szCs w:val="20"/>
              </w:rPr>
              <w:t>01</w:t>
            </w:r>
          </w:p>
        </w:tc>
        <w:tc>
          <w:tcPr>
            <w:tcW w:w="4140" w:type="dxa"/>
          </w:tcPr>
          <w:p w14:paraId="3141B949" w14:textId="2410FCF9" w:rsidR="00AB30DF" w:rsidRPr="001F765A" w:rsidRDefault="00C80CB3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“Critical auto tests NOK”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416DFB76" w14:textId="4BD79ED2" w:rsidR="00AB30DF" w:rsidRPr="001F765A" w:rsidRDefault="00AE06E0" w:rsidP="00AB30DF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3354C4D2" w14:textId="4AC1BA7B" w:rsidR="00AB30DF" w:rsidRPr="001F765A" w:rsidRDefault="00AE06E0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AB30DF" w:rsidRPr="00911B14" w14:paraId="53C2CF5D" w14:textId="77777777" w:rsidTr="00446F7F">
        <w:trPr>
          <w:trHeight w:val="322"/>
        </w:trPr>
        <w:tc>
          <w:tcPr>
            <w:tcW w:w="2070" w:type="dxa"/>
          </w:tcPr>
          <w:p w14:paraId="4CC955C4" w14:textId="31345B81" w:rsidR="00AB30DF" w:rsidRPr="001F765A" w:rsidRDefault="00262B06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</w:t>
            </w:r>
            <w:r w:rsidR="00AE06E0" w:rsidRPr="001F765A">
              <w:rPr>
                <w:rFonts w:cs="Arial"/>
                <w:sz w:val="20"/>
                <w:szCs w:val="20"/>
              </w:rPr>
              <w:t>_00</w:t>
            </w:r>
            <w:r w:rsidR="001F765A">
              <w:rPr>
                <w:rFonts w:cs="Arial"/>
                <w:sz w:val="20"/>
                <w:szCs w:val="20"/>
              </w:rPr>
              <w:t>02</w:t>
            </w:r>
          </w:p>
        </w:tc>
        <w:tc>
          <w:tcPr>
            <w:tcW w:w="4140" w:type="dxa"/>
          </w:tcPr>
          <w:p w14:paraId="62EC237B" w14:textId="3D37FFFE" w:rsidR="00AB30DF" w:rsidRPr="001F765A" w:rsidRDefault="00C80CB3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“Power voltage unstable”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181A1960" w14:textId="3843E83B" w:rsidR="00AB30DF" w:rsidRPr="001F765A" w:rsidRDefault="00AE06E0" w:rsidP="00AB30DF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3C4C3CBC" w14:textId="6021CA29" w:rsidR="00AB30DF" w:rsidRPr="001F765A" w:rsidRDefault="00AE06E0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AB30DF" w:rsidRPr="00911B14" w14:paraId="55D3AB6C" w14:textId="77777777" w:rsidTr="00446F7F">
        <w:trPr>
          <w:trHeight w:val="322"/>
        </w:trPr>
        <w:tc>
          <w:tcPr>
            <w:tcW w:w="2070" w:type="dxa"/>
          </w:tcPr>
          <w:p w14:paraId="3BCA1C6B" w14:textId="40A72726" w:rsidR="00AB30DF" w:rsidRPr="001F765A" w:rsidRDefault="00262B06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</w:t>
            </w:r>
            <w:r w:rsidR="00AE06E0" w:rsidRPr="001F765A">
              <w:rPr>
                <w:rFonts w:cs="Arial"/>
                <w:sz w:val="20"/>
                <w:szCs w:val="20"/>
              </w:rPr>
              <w:t>_00</w:t>
            </w:r>
            <w:r w:rsidR="001F765A">
              <w:rPr>
                <w:rFonts w:cs="Arial"/>
                <w:sz w:val="20"/>
                <w:szCs w:val="20"/>
              </w:rPr>
              <w:t>03</w:t>
            </w:r>
          </w:p>
        </w:tc>
        <w:tc>
          <w:tcPr>
            <w:tcW w:w="4140" w:type="dxa"/>
          </w:tcPr>
          <w:p w14:paraId="53B10B1D" w14:textId="359E5C29" w:rsidR="00AB30DF" w:rsidRPr="001F765A" w:rsidRDefault="00C80CB3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“Executed cycle with delay” modes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4A0433FF" w14:textId="16D153D3" w:rsidR="00AB30DF" w:rsidRPr="001F765A" w:rsidRDefault="00AE06E0" w:rsidP="00AB30DF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1E4B9D06" w14:textId="2BB24222" w:rsidR="00AB30DF" w:rsidRPr="001F765A" w:rsidRDefault="00AE06E0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AE06E0" w:rsidRPr="00911B14" w14:paraId="43EB5B72" w14:textId="77777777" w:rsidTr="00446F7F">
        <w:trPr>
          <w:trHeight w:val="322"/>
        </w:trPr>
        <w:tc>
          <w:tcPr>
            <w:tcW w:w="2070" w:type="dxa"/>
          </w:tcPr>
          <w:p w14:paraId="3AFF9296" w14:textId="6795BAFD" w:rsidR="00AE06E0" w:rsidRPr="001F765A" w:rsidRDefault="00262B06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</w:t>
            </w:r>
            <w:r w:rsidR="00AE06E0" w:rsidRPr="001F765A">
              <w:rPr>
                <w:rFonts w:cs="Arial"/>
                <w:sz w:val="20"/>
                <w:szCs w:val="20"/>
              </w:rPr>
              <w:t>_00</w:t>
            </w:r>
            <w:r w:rsidR="001F765A">
              <w:rPr>
                <w:rFonts w:cs="Arial"/>
                <w:sz w:val="20"/>
                <w:szCs w:val="20"/>
              </w:rPr>
              <w:t>04</w:t>
            </w:r>
          </w:p>
        </w:tc>
        <w:tc>
          <w:tcPr>
            <w:tcW w:w="4140" w:type="dxa"/>
          </w:tcPr>
          <w:p w14:paraId="79A76A51" w14:textId="3182E94D" w:rsidR="00AE06E0" w:rsidRPr="001F765A" w:rsidRDefault="00C80CB3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“Executed cycle”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26A69FDC" w14:textId="1AE02324" w:rsidR="00AE06E0" w:rsidRPr="001F765A" w:rsidRDefault="00AE06E0" w:rsidP="00AB30DF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614F8D44" w14:textId="68A47A57" w:rsidR="00AE06E0" w:rsidRPr="001F765A" w:rsidRDefault="00AE06E0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AE06E0" w:rsidRPr="00911B14" w14:paraId="6A31EBBE" w14:textId="77777777" w:rsidTr="00446F7F">
        <w:trPr>
          <w:trHeight w:val="322"/>
        </w:trPr>
        <w:tc>
          <w:tcPr>
            <w:tcW w:w="2070" w:type="dxa"/>
          </w:tcPr>
          <w:p w14:paraId="5234B6CE" w14:textId="7633621C" w:rsidR="00AE06E0" w:rsidRPr="001F765A" w:rsidRDefault="00262B06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</w:t>
            </w:r>
            <w:r w:rsidR="00AE06E0" w:rsidRPr="001F765A">
              <w:rPr>
                <w:rFonts w:cs="Arial"/>
                <w:sz w:val="20"/>
                <w:szCs w:val="20"/>
              </w:rPr>
              <w:t>_00</w:t>
            </w:r>
            <w:r w:rsidR="001F765A">
              <w:rPr>
                <w:rFonts w:cs="Arial"/>
                <w:sz w:val="20"/>
                <w:szCs w:val="20"/>
              </w:rPr>
              <w:t>05</w:t>
            </w:r>
          </w:p>
        </w:tc>
        <w:tc>
          <w:tcPr>
            <w:tcW w:w="4140" w:type="dxa"/>
          </w:tcPr>
          <w:p w14:paraId="4B55F0D3" w14:textId="7ABA84EB" w:rsidR="00AE06E0" w:rsidRPr="001F765A" w:rsidRDefault="00C80CB3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“Executed tensioning cycle”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3B04AF63" w14:textId="3935AF8F" w:rsidR="00AE06E0" w:rsidRPr="001F765A" w:rsidRDefault="00AE06E0" w:rsidP="00AB30DF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3DC92F8C" w14:textId="600A2433" w:rsidR="00AE06E0" w:rsidRPr="001F765A" w:rsidRDefault="00AE06E0" w:rsidP="00AB30DF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023730" w:rsidRPr="00911B14" w14:paraId="402388A7" w14:textId="77777777" w:rsidTr="00446F7F">
        <w:trPr>
          <w:trHeight w:val="322"/>
        </w:trPr>
        <w:tc>
          <w:tcPr>
            <w:tcW w:w="2070" w:type="dxa"/>
          </w:tcPr>
          <w:p w14:paraId="2C42771E" w14:textId="5813E0A8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07</w:t>
            </w:r>
          </w:p>
        </w:tc>
        <w:tc>
          <w:tcPr>
            <w:tcW w:w="4140" w:type="dxa"/>
          </w:tcPr>
          <w:p w14:paraId="0CE07CF6" w14:textId="2AA8910E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“No hall effect sensor”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1B26B2A6" w14:textId="1FD19C1B" w:rsidR="00023730" w:rsidRPr="001F765A" w:rsidRDefault="00023730" w:rsidP="00023730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36A05682" w14:textId="475E7F5D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023730" w:rsidRPr="00911B14" w14:paraId="53DDD54C" w14:textId="77777777" w:rsidTr="00446F7F">
        <w:trPr>
          <w:trHeight w:val="322"/>
        </w:trPr>
        <w:tc>
          <w:tcPr>
            <w:tcW w:w="2070" w:type="dxa"/>
          </w:tcPr>
          <w:p w14:paraId="6531EB3B" w14:textId="0D9E79AE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08</w:t>
            </w:r>
          </w:p>
        </w:tc>
        <w:tc>
          <w:tcPr>
            <w:tcW w:w="4140" w:type="dxa"/>
          </w:tcPr>
          <w:p w14:paraId="471A1944" w14:textId="5779A2EC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The “Inhibition of all</w:t>
            </w:r>
            <w:r w:rsidR="004A350E">
              <w:rPr>
                <w:rFonts w:cs="Arial"/>
                <w:sz w:val="20"/>
                <w:szCs w:val="20"/>
              </w:rPr>
              <w:t xml:space="preserve"> cycles</w:t>
            </w:r>
            <w:r w:rsidRPr="001F765A">
              <w:rPr>
                <w:rFonts w:cs="Arial"/>
                <w:sz w:val="20"/>
                <w:szCs w:val="20"/>
              </w:rPr>
              <w:t xml:space="preserve">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4F480F95" w14:textId="52185101" w:rsidR="00023730" w:rsidRPr="001F765A" w:rsidRDefault="00023730" w:rsidP="00023730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1A8AA4B8" w14:textId="09E8712D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023730" w:rsidRPr="00911B14" w14:paraId="391927C9" w14:textId="77777777" w:rsidTr="00446F7F">
        <w:trPr>
          <w:trHeight w:val="322"/>
        </w:trPr>
        <w:tc>
          <w:tcPr>
            <w:tcW w:w="2070" w:type="dxa"/>
          </w:tcPr>
          <w:p w14:paraId="6ECAD74D" w14:textId="13AECA3A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09</w:t>
            </w:r>
          </w:p>
        </w:tc>
        <w:tc>
          <w:tcPr>
            <w:tcW w:w="4140" w:type="dxa"/>
          </w:tcPr>
          <w:p w14:paraId="76B29BCE" w14:textId="3B60771E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“Inhibition of all cycles by </w:t>
            </w:r>
            <w:r>
              <w:rPr>
                <w:rFonts w:cs="Arial"/>
                <w:sz w:val="20"/>
                <w:szCs w:val="20"/>
              </w:rPr>
              <w:t>ecu defect</w:t>
            </w:r>
            <w:r w:rsidRPr="001F765A">
              <w:rPr>
                <w:rFonts w:cs="Arial"/>
                <w:sz w:val="20"/>
                <w:szCs w:val="20"/>
              </w:rPr>
              <w:t xml:space="preserve">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3D103156" w14:textId="238FBA83" w:rsidR="00023730" w:rsidRPr="001F765A" w:rsidRDefault="00023730" w:rsidP="00023730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314181B1" w14:textId="5BF2FB98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023730" w:rsidRPr="00911B14" w14:paraId="3B30EE59" w14:textId="77777777" w:rsidTr="00446F7F">
        <w:trPr>
          <w:trHeight w:val="322"/>
        </w:trPr>
        <w:tc>
          <w:tcPr>
            <w:tcW w:w="2070" w:type="dxa"/>
          </w:tcPr>
          <w:p w14:paraId="6C5D9F27" w14:textId="3390C785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4140" w:type="dxa"/>
          </w:tcPr>
          <w:p w14:paraId="5EAF7ADA" w14:textId="63BF77B7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The “</w:t>
            </w:r>
            <w:r>
              <w:rPr>
                <w:rFonts w:cs="Arial"/>
                <w:sz w:val="20"/>
                <w:szCs w:val="20"/>
              </w:rPr>
              <w:t>EOL counter inhibition</w:t>
            </w:r>
            <w:r w:rsidRPr="001F765A">
              <w:rPr>
                <w:rFonts w:cs="Arial"/>
                <w:sz w:val="20"/>
                <w:szCs w:val="20"/>
              </w:rPr>
              <w:t xml:space="preserve">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0D08D564" w14:textId="62709D87" w:rsidR="00023730" w:rsidRPr="001F765A" w:rsidRDefault="00023730" w:rsidP="00023730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26EF08CA" w14:textId="60E09FDF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023730" w:rsidRPr="00911B14" w14:paraId="571DE68A" w14:textId="77777777" w:rsidTr="00446F7F">
        <w:trPr>
          <w:trHeight w:val="322"/>
        </w:trPr>
        <w:tc>
          <w:tcPr>
            <w:tcW w:w="2070" w:type="dxa"/>
          </w:tcPr>
          <w:p w14:paraId="62A2D2C8" w14:textId="544318D9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11</w:t>
            </w:r>
          </w:p>
        </w:tc>
        <w:tc>
          <w:tcPr>
            <w:tcW w:w="4140" w:type="dxa"/>
          </w:tcPr>
          <w:p w14:paraId="1B7D1E25" w14:textId="436082D1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“Inhibition of tensioning” mode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1F765A">
              <w:rPr>
                <w:rFonts w:cs="Arial"/>
                <w:sz w:val="20"/>
                <w:szCs w:val="20"/>
              </w:rPr>
              <w:t xml:space="preserve"> based on the available information.</w:t>
            </w:r>
          </w:p>
        </w:tc>
        <w:tc>
          <w:tcPr>
            <w:tcW w:w="1980" w:type="dxa"/>
          </w:tcPr>
          <w:p w14:paraId="29FA42F7" w14:textId="18B2C2CF" w:rsidR="00023730" w:rsidRPr="001F765A" w:rsidRDefault="00023730" w:rsidP="00023730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00E7C930" w14:textId="6D1BA05E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ARCH_SW_MMG_0004</w:t>
            </w:r>
          </w:p>
        </w:tc>
      </w:tr>
      <w:tr w:rsidR="00023730" w:rsidRPr="00911B14" w14:paraId="5D3DC03C" w14:textId="77777777" w:rsidTr="00446F7F">
        <w:trPr>
          <w:trHeight w:val="322"/>
        </w:trPr>
        <w:tc>
          <w:tcPr>
            <w:tcW w:w="2070" w:type="dxa"/>
          </w:tcPr>
          <w:p w14:paraId="746139ED" w14:textId="2D1D2D60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4140" w:type="dxa"/>
          </w:tcPr>
          <w:p w14:paraId="50F834F4" w14:textId="37368EFC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 xml:space="preserve">The delays for the executed cycles shall be updated every 10 </w:t>
            </w:r>
            <w:proofErr w:type="spellStart"/>
            <w:r w:rsidRPr="001F765A">
              <w:rPr>
                <w:rFonts w:cs="Arial"/>
                <w:sz w:val="20"/>
                <w:szCs w:val="20"/>
              </w:rPr>
              <w:t>ms.</w:t>
            </w:r>
            <w:proofErr w:type="spellEnd"/>
          </w:p>
        </w:tc>
        <w:tc>
          <w:tcPr>
            <w:tcW w:w="1980" w:type="dxa"/>
          </w:tcPr>
          <w:p w14:paraId="5D145838" w14:textId="46F390E0" w:rsidR="00023730" w:rsidRPr="001F765A" w:rsidRDefault="00023730" w:rsidP="00023730">
            <w:pPr>
              <w:rPr>
                <w:rFonts w:cs="Arial"/>
                <w:sz w:val="18"/>
                <w:szCs w:val="18"/>
              </w:rPr>
            </w:pPr>
            <w:proofErr w:type="spellStart"/>
            <w:r w:rsidRPr="001F765A">
              <w:rPr>
                <w:sz w:val="18"/>
                <w:szCs w:val="18"/>
              </w:rPr>
              <w:t>MMG_runManageModeDelays</w:t>
            </w:r>
            <w:proofErr w:type="spellEnd"/>
          </w:p>
        </w:tc>
        <w:tc>
          <w:tcPr>
            <w:tcW w:w="2520" w:type="dxa"/>
          </w:tcPr>
          <w:p w14:paraId="7089458A" w14:textId="3246BD74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ARCH_SW_MMG_0007</w:t>
            </w:r>
          </w:p>
        </w:tc>
      </w:tr>
      <w:tr w:rsidR="00023730" w:rsidRPr="00911B14" w14:paraId="38EB3695" w14:textId="77777777" w:rsidTr="00446F7F">
        <w:trPr>
          <w:trHeight w:val="322"/>
        </w:trPr>
        <w:tc>
          <w:tcPr>
            <w:tcW w:w="2070" w:type="dxa"/>
          </w:tcPr>
          <w:p w14:paraId="440D624F" w14:textId="53628EF8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13</w:t>
            </w:r>
          </w:p>
        </w:tc>
        <w:tc>
          <w:tcPr>
            <w:tcW w:w="4140" w:type="dxa"/>
          </w:tcPr>
          <w:p w14:paraId="50814CDC" w14:textId="240D7483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The status for all modes shall be available on request.</w:t>
            </w:r>
          </w:p>
        </w:tc>
        <w:tc>
          <w:tcPr>
            <w:tcW w:w="1980" w:type="dxa"/>
          </w:tcPr>
          <w:p w14:paraId="0B6E7DCD" w14:textId="00DA94C7" w:rsidR="00023730" w:rsidRPr="00446F7F" w:rsidRDefault="00023730" w:rsidP="00023730">
            <w:pPr>
              <w:rPr>
                <w:sz w:val="18"/>
                <w:szCs w:val="18"/>
              </w:rPr>
            </w:pPr>
            <w:proofErr w:type="spellStart"/>
            <w:r w:rsidRPr="00446F7F">
              <w:rPr>
                <w:sz w:val="18"/>
                <w:szCs w:val="18"/>
              </w:rPr>
              <w:t>MMG_runCheckModeStatus</w:t>
            </w:r>
            <w:proofErr w:type="spellEnd"/>
          </w:p>
        </w:tc>
        <w:tc>
          <w:tcPr>
            <w:tcW w:w="2520" w:type="dxa"/>
          </w:tcPr>
          <w:p w14:paraId="28DCC7D6" w14:textId="0CE6034D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ARCH_SW_MMG_0006</w:t>
            </w:r>
          </w:p>
        </w:tc>
      </w:tr>
      <w:tr w:rsidR="00023730" w:rsidRPr="00911B14" w14:paraId="0F6BF041" w14:textId="77777777" w:rsidTr="00446F7F">
        <w:trPr>
          <w:trHeight w:val="322"/>
        </w:trPr>
        <w:tc>
          <w:tcPr>
            <w:tcW w:w="2070" w:type="dxa"/>
          </w:tcPr>
          <w:p w14:paraId="1CCE5BD7" w14:textId="0713AACC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14</w:t>
            </w:r>
          </w:p>
        </w:tc>
        <w:tc>
          <w:tcPr>
            <w:tcW w:w="4140" w:type="dxa"/>
          </w:tcPr>
          <w:p w14:paraId="33A60945" w14:textId="188BFA67" w:rsidR="00023730" w:rsidRPr="00B93990" w:rsidRDefault="00023730" w:rsidP="0002373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At INIT all cycles shall be checked to have at least one step different from 0xFF.</w:t>
            </w:r>
          </w:p>
        </w:tc>
        <w:tc>
          <w:tcPr>
            <w:tcW w:w="1980" w:type="dxa"/>
          </w:tcPr>
          <w:p w14:paraId="03BE5E75" w14:textId="4D11EDED" w:rsidR="00023730" w:rsidRPr="00446F7F" w:rsidRDefault="00023730" w:rsidP="00023730">
            <w:pPr>
              <w:rPr>
                <w:sz w:val="18"/>
                <w:szCs w:val="18"/>
              </w:rPr>
            </w:pPr>
            <w:proofErr w:type="spellStart"/>
            <w:r w:rsidRPr="00446F7F">
              <w:rPr>
                <w:rFonts w:ascii="Times New Roman" w:hAnsi="Times New Roman"/>
                <w:sz w:val="18"/>
                <w:szCs w:val="18"/>
              </w:rPr>
              <w:t>MMG_</w:t>
            </w:r>
            <w:proofErr w:type="gramStart"/>
            <w:r w:rsidRPr="00446F7F">
              <w:rPr>
                <w:rFonts w:ascii="Times New Roman" w:hAnsi="Times New Roman"/>
                <w:sz w:val="18"/>
                <w:szCs w:val="18"/>
              </w:rPr>
              <w:t>Init</w:t>
            </w:r>
            <w:proofErr w:type="spellEnd"/>
            <w:r w:rsidRPr="00446F7F">
              <w:rPr>
                <w:rFonts w:ascii="Times New Roman" w:hAnsi="Times New Roman"/>
                <w:sz w:val="18"/>
                <w:szCs w:val="18"/>
              </w:rPr>
              <w:t>(</w:t>
            </w:r>
            <w:proofErr w:type="gramEnd"/>
            <w:r w:rsidRPr="00446F7F">
              <w:rPr>
                <w:rFonts w:ascii="Times New Roman" w:hAnsi="Times New Roman"/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393A5F6F" w14:textId="5CF93D86" w:rsidR="00023730" w:rsidRPr="00911B14" w:rsidRDefault="00023730" w:rsidP="00023730">
            <w:pPr>
              <w:rPr>
                <w:rFonts w:cs="Arial"/>
                <w:sz w:val="20"/>
                <w:szCs w:val="20"/>
              </w:rPr>
            </w:pPr>
            <w:r w:rsidRPr="00013891">
              <w:rPr>
                <w:rFonts w:cs="Arial"/>
                <w:sz w:val="20"/>
                <w:szCs w:val="20"/>
              </w:rPr>
              <w:t>ARCH_SW_MMG_0008</w:t>
            </w:r>
            <w:r>
              <w:rPr>
                <w:rFonts w:cs="Arial"/>
                <w:sz w:val="20"/>
                <w:szCs w:val="20"/>
              </w:rPr>
              <w:t>;</w:t>
            </w:r>
          </w:p>
        </w:tc>
      </w:tr>
      <w:tr w:rsidR="00023730" w:rsidRPr="00911B14" w14:paraId="4A073E1E" w14:textId="77777777" w:rsidTr="00446F7F">
        <w:trPr>
          <w:trHeight w:val="322"/>
        </w:trPr>
        <w:tc>
          <w:tcPr>
            <w:tcW w:w="2070" w:type="dxa"/>
          </w:tcPr>
          <w:p w14:paraId="4DB62BF4" w14:textId="43E172E4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1F765A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15</w:t>
            </w:r>
          </w:p>
        </w:tc>
        <w:tc>
          <w:tcPr>
            <w:tcW w:w="4140" w:type="dxa"/>
          </w:tcPr>
          <w:p w14:paraId="60C101C3" w14:textId="6FBC2C3D" w:rsidR="00023730" w:rsidRDefault="00023730" w:rsidP="00023730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At INIT first steps shall be checked to have first byte different from 0xFF.</w:t>
            </w:r>
          </w:p>
        </w:tc>
        <w:tc>
          <w:tcPr>
            <w:tcW w:w="1980" w:type="dxa"/>
          </w:tcPr>
          <w:p w14:paraId="676D72AD" w14:textId="3B016DD8" w:rsidR="00023730" w:rsidRPr="00446F7F" w:rsidRDefault="00023730" w:rsidP="00023730">
            <w:pPr>
              <w:rPr>
                <w:sz w:val="18"/>
                <w:szCs w:val="18"/>
              </w:rPr>
            </w:pPr>
            <w:proofErr w:type="spellStart"/>
            <w:r w:rsidRPr="00CC1DE7">
              <w:rPr>
                <w:sz w:val="18"/>
                <w:szCs w:val="18"/>
              </w:rPr>
              <w:t>MMG_</w:t>
            </w:r>
            <w:proofErr w:type="gramStart"/>
            <w:r w:rsidRPr="00CC1DE7">
              <w:rPr>
                <w:sz w:val="18"/>
                <w:szCs w:val="18"/>
              </w:rPr>
              <w:t>Init</w:t>
            </w:r>
            <w:proofErr w:type="spellEnd"/>
            <w:r w:rsidRPr="00CC1DE7">
              <w:rPr>
                <w:sz w:val="18"/>
                <w:szCs w:val="18"/>
              </w:rPr>
              <w:t>(</w:t>
            </w:r>
            <w:proofErr w:type="gramEnd"/>
            <w:r w:rsidRPr="00CC1DE7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6CD532B5" w14:textId="6125A6DC" w:rsidR="00023730" w:rsidRPr="00013891" w:rsidRDefault="00023730" w:rsidP="00023730">
            <w:pPr>
              <w:rPr>
                <w:rFonts w:cs="Arial"/>
                <w:sz w:val="20"/>
                <w:szCs w:val="20"/>
              </w:rPr>
            </w:pPr>
            <w:r w:rsidRPr="00D57322">
              <w:rPr>
                <w:rFonts w:cs="Arial"/>
                <w:sz w:val="20"/>
                <w:szCs w:val="20"/>
              </w:rPr>
              <w:t>ARCH_SW_MMG_0008;</w:t>
            </w:r>
          </w:p>
        </w:tc>
      </w:tr>
      <w:tr w:rsidR="00023730" w:rsidRPr="00911B14" w14:paraId="459EC4E4" w14:textId="77777777" w:rsidTr="00446F7F">
        <w:trPr>
          <w:trHeight w:val="322"/>
        </w:trPr>
        <w:tc>
          <w:tcPr>
            <w:tcW w:w="2070" w:type="dxa"/>
          </w:tcPr>
          <w:p w14:paraId="1E50F2B3" w14:textId="40DFC937" w:rsidR="00023730" w:rsidRPr="001F765A" w:rsidRDefault="00023730" w:rsidP="00023730">
            <w:pPr>
              <w:rPr>
                <w:rFonts w:cs="Arial"/>
                <w:sz w:val="20"/>
                <w:szCs w:val="20"/>
              </w:rPr>
            </w:pPr>
            <w:r w:rsidRPr="00446F7F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16</w:t>
            </w:r>
          </w:p>
        </w:tc>
        <w:tc>
          <w:tcPr>
            <w:tcW w:w="4140" w:type="dxa"/>
          </w:tcPr>
          <w:p w14:paraId="227B924A" w14:textId="6AD96E98" w:rsidR="00023730" w:rsidRPr="008C59EF" w:rsidRDefault="00023730" w:rsidP="00023730">
            <w:r w:rsidRPr="00446F7F">
              <w:rPr>
                <w:rFonts w:cs="Arial"/>
                <w:sz w:val="20"/>
                <w:szCs w:val="20"/>
              </w:rPr>
              <w:t xml:space="preserve">If MMG has been initialized </w:t>
            </w:r>
            <w:r>
              <w:rPr>
                <w:rFonts w:cs="Arial"/>
                <w:sz w:val="20"/>
                <w:szCs w:val="20"/>
              </w:rPr>
              <w:t xml:space="preserve">local variable </w:t>
            </w:r>
            <w:r w:rsidRPr="005622E6">
              <w:rPr>
                <w:rFonts w:cs="Arial"/>
                <w:sz w:val="20"/>
                <w:szCs w:val="20"/>
              </w:rPr>
              <w:t>MMG_b8MMGHAsBeenInitialized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446F7F">
              <w:rPr>
                <w:rFonts w:cs="Arial"/>
                <w:sz w:val="20"/>
                <w:szCs w:val="20"/>
              </w:rPr>
              <w:t xml:space="preserve">is B_TRUE) the </w:t>
            </w:r>
            <w:r>
              <w:rPr>
                <w:rFonts w:cs="Arial"/>
                <w:sz w:val="20"/>
                <w:szCs w:val="20"/>
              </w:rPr>
              <w:t>contexts will be periodically updated.</w:t>
            </w:r>
          </w:p>
        </w:tc>
        <w:tc>
          <w:tcPr>
            <w:tcW w:w="1980" w:type="dxa"/>
          </w:tcPr>
          <w:p w14:paraId="79A7E03B" w14:textId="60195C40" w:rsidR="00023730" w:rsidRPr="00446F7F" w:rsidRDefault="00023730" w:rsidP="00023730">
            <w:pPr>
              <w:rPr>
                <w:sz w:val="18"/>
                <w:szCs w:val="18"/>
              </w:rPr>
            </w:pPr>
            <w:proofErr w:type="spellStart"/>
            <w:r w:rsidRPr="00446F7F">
              <w:rPr>
                <w:sz w:val="18"/>
                <w:szCs w:val="18"/>
              </w:rPr>
              <w:t>MMG_runUpdateModeStatus</w:t>
            </w:r>
            <w:proofErr w:type="spellEnd"/>
            <w:r w:rsidRPr="00446F7F">
              <w:rPr>
                <w:sz w:val="18"/>
                <w:szCs w:val="18"/>
              </w:rPr>
              <w:t xml:space="preserve"> </w:t>
            </w:r>
          </w:p>
        </w:tc>
        <w:tc>
          <w:tcPr>
            <w:tcW w:w="2520" w:type="dxa"/>
          </w:tcPr>
          <w:p w14:paraId="38523A99" w14:textId="14EBC33C" w:rsidR="00023730" w:rsidRPr="00D57322" w:rsidRDefault="00023730" w:rsidP="00446F7F">
            <w:pPr>
              <w:pStyle w:val="RequirementIdentifier"/>
              <w:jc w:val="both"/>
              <w:rPr>
                <w:rFonts w:cs="Arial"/>
                <w:szCs w:val="20"/>
              </w:rPr>
            </w:pPr>
            <w:r w:rsidRPr="00446F7F">
              <w:rPr>
                <w:rFonts w:ascii="Arial" w:eastAsia="Times New Roman" w:hAnsi="Arial" w:cs="Arial"/>
                <w:b w:val="0"/>
                <w:szCs w:val="20"/>
              </w:rPr>
              <w:t>ARCH_SW_MMG_0</w:t>
            </w:r>
            <w:r>
              <w:rPr>
                <w:rFonts w:ascii="Arial" w:eastAsia="Times New Roman" w:hAnsi="Arial" w:cs="Arial"/>
                <w:b w:val="0"/>
                <w:szCs w:val="20"/>
              </w:rPr>
              <w:t>004</w:t>
            </w:r>
            <w:r w:rsidRPr="00446F7F">
              <w:rPr>
                <w:rFonts w:ascii="Arial" w:hAnsi="Arial" w:cs="Arial"/>
                <w:b w:val="0"/>
                <w:szCs w:val="20"/>
              </w:rPr>
              <w:t>;</w:t>
            </w:r>
          </w:p>
        </w:tc>
      </w:tr>
      <w:tr w:rsidR="004A350E" w:rsidRPr="003C3BB2" w14:paraId="16515616" w14:textId="77777777" w:rsidTr="00446F7F">
        <w:trPr>
          <w:trHeight w:val="322"/>
        </w:trPr>
        <w:tc>
          <w:tcPr>
            <w:tcW w:w="2070" w:type="dxa"/>
          </w:tcPr>
          <w:p w14:paraId="7BAC7FB8" w14:textId="64B7A6E3" w:rsidR="004A350E" w:rsidRPr="003C3BB2" w:rsidRDefault="004A350E" w:rsidP="004A350E">
            <w:pPr>
              <w:rPr>
                <w:rFonts w:cs="Arial"/>
                <w:sz w:val="20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17</w:t>
            </w:r>
          </w:p>
        </w:tc>
        <w:tc>
          <w:tcPr>
            <w:tcW w:w="4140" w:type="dxa"/>
          </w:tcPr>
          <w:p w14:paraId="23AC9F45" w14:textId="6919B9F6" w:rsidR="004A350E" w:rsidRPr="003C3BB2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mmg_UpdateModeStatus_CriticalAutotestsNok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local function will read the </w:t>
            </w:r>
            <w:r w:rsidRPr="006403E4">
              <w:rPr>
                <w:rFonts w:cs="Arial"/>
                <w:sz w:val="20"/>
                <w:szCs w:val="20"/>
              </w:rPr>
              <w:t xml:space="preserve">startup </w:t>
            </w:r>
            <w:proofErr w:type="spellStart"/>
            <w:r w:rsidRPr="006403E4">
              <w:rPr>
                <w:rFonts w:cs="Arial"/>
                <w:sz w:val="20"/>
                <w:szCs w:val="20"/>
              </w:rPr>
              <w:t>Autotest</w:t>
            </w:r>
            <w:proofErr w:type="spellEnd"/>
            <w:r w:rsidRPr="006403E4">
              <w:rPr>
                <w:rFonts w:cs="Arial"/>
                <w:sz w:val="20"/>
                <w:szCs w:val="20"/>
              </w:rPr>
              <w:t xml:space="preserve"> status</w:t>
            </w:r>
            <w:r>
              <w:rPr>
                <w:rFonts w:cs="Arial"/>
                <w:sz w:val="20"/>
                <w:szCs w:val="20"/>
              </w:rPr>
              <w:t xml:space="preserve"> for setting the </w:t>
            </w:r>
            <w:r w:rsidRPr="006403E4">
              <w:rPr>
                <w:rFonts w:cs="Arial"/>
                <w:sz w:val="20"/>
                <w:szCs w:val="20"/>
              </w:rPr>
              <w:t>MMG_KU32_MASK_CRITICAL_AT_NO</w:t>
            </w:r>
            <w:r>
              <w:rPr>
                <w:rFonts w:cs="Arial"/>
                <w:sz w:val="20"/>
                <w:szCs w:val="20"/>
              </w:rPr>
              <w:t xml:space="preserve">T </w:t>
            </w:r>
            <w:r w:rsidRPr="006403E4">
              <w:rPr>
                <w:rFonts w:cs="Arial"/>
                <w:sz w:val="20"/>
                <w:szCs w:val="20"/>
              </w:rPr>
              <w:t>context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1980" w:type="dxa"/>
          </w:tcPr>
          <w:p w14:paraId="3066E36C" w14:textId="1B000070" w:rsidR="004A350E" w:rsidRPr="003C3BB2" w:rsidRDefault="004A350E" w:rsidP="004A350E">
            <w:pPr>
              <w:rPr>
                <w:rFonts w:cs="Arial"/>
                <w:sz w:val="18"/>
                <w:szCs w:val="18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762F7967" w14:textId="39355C59" w:rsidR="004A350E" w:rsidRPr="003C3BB2" w:rsidRDefault="004A350E" w:rsidP="004A350E">
            <w:pPr>
              <w:pStyle w:val="RequirementIdentifier"/>
              <w:jc w:val="both"/>
              <w:rPr>
                <w:rFonts w:cs="Arial"/>
                <w:szCs w:val="20"/>
              </w:rPr>
            </w:pPr>
            <w:r w:rsidRPr="006403E4">
              <w:rPr>
                <w:rFonts w:ascii="Arial" w:eastAsia="Times New Roman" w:hAnsi="Arial" w:cs="Arial"/>
                <w:b w:val="0"/>
                <w:szCs w:val="20"/>
              </w:rPr>
              <w:t>ARCH_SW_MMG_0250</w:t>
            </w:r>
          </w:p>
        </w:tc>
      </w:tr>
      <w:tr w:rsidR="004A350E" w:rsidRPr="00911B14" w14:paraId="595166F1" w14:textId="77777777" w:rsidTr="00446F7F">
        <w:trPr>
          <w:trHeight w:val="322"/>
        </w:trPr>
        <w:tc>
          <w:tcPr>
            <w:tcW w:w="2070" w:type="dxa"/>
          </w:tcPr>
          <w:p w14:paraId="5F2B5530" w14:textId="236ECF44" w:rsidR="004A350E" w:rsidRPr="001F765A" w:rsidRDefault="004A350E" w:rsidP="004A350E">
            <w:pPr>
              <w:rPr>
                <w:rFonts w:cs="Arial"/>
                <w:sz w:val="20"/>
                <w:szCs w:val="20"/>
              </w:rPr>
            </w:pPr>
            <w:r w:rsidRPr="0006465D">
              <w:rPr>
                <w:rFonts w:cs="Arial"/>
                <w:sz w:val="20"/>
                <w:szCs w:val="20"/>
              </w:rPr>
              <w:t>DSG_MMG_001</w:t>
            </w: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4140" w:type="dxa"/>
          </w:tcPr>
          <w:p w14:paraId="1C700621" w14:textId="0CF6D1F8" w:rsidR="004A350E" w:rsidRPr="00571F9B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mmg_UpdateModeStatus_PowerVoltageUnstable</w:t>
            </w:r>
            <w:proofErr w:type="spellEnd"/>
            <w:r w:rsidRPr="006403E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</w:t>
            </w:r>
            <w:r w:rsidRPr="006403E4">
              <w:rPr>
                <w:rFonts w:cs="Arial"/>
                <w:sz w:val="20"/>
                <w:szCs w:val="20"/>
              </w:rPr>
              <w:t>Battery voltage survey status</w:t>
            </w:r>
            <w:r>
              <w:rPr>
                <w:rFonts w:cs="Arial"/>
                <w:sz w:val="20"/>
                <w:szCs w:val="20"/>
              </w:rPr>
              <w:t xml:space="preserve"> for setting the </w:t>
            </w:r>
            <w:r w:rsidRPr="006403E4">
              <w:rPr>
                <w:rFonts w:cs="Arial"/>
                <w:sz w:val="20"/>
                <w:szCs w:val="20"/>
              </w:rPr>
              <w:t>MMG_KU32_MASK_POWER_VOLTAGE_UNSTABLE</w:t>
            </w:r>
            <w:r>
              <w:rPr>
                <w:rFonts w:cs="Arial"/>
                <w:sz w:val="20"/>
                <w:szCs w:val="20"/>
              </w:rPr>
              <w:t xml:space="preserve"> context.</w:t>
            </w:r>
          </w:p>
        </w:tc>
        <w:tc>
          <w:tcPr>
            <w:tcW w:w="1980" w:type="dxa"/>
          </w:tcPr>
          <w:p w14:paraId="10A7E4DA" w14:textId="73E1D761" w:rsidR="004A350E" w:rsidRPr="00571F9B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14032FE7" w14:textId="4F24A2D7" w:rsidR="004A350E" w:rsidRPr="00571F9B" w:rsidRDefault="004A350E" w:rsidP="004A350E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6403E4">
              <w:rPr>
                <w:rFonts w:ascii="Arial" w:eastAsia="Times New Roman" w:hAnsi="Arial" w:cs="Arial"/>
                <w:b w:val="0"/>
                <w:szCs w:val="20"/>
              </w:rPr>
              <w:t>ARCH_SW_MMG_025</w:t>
            </w:r>
            <w:r>
              <w:rPr>
                <w:rFonts w:ascii="Arial" w:eastAsia="Times New Roman" w:hAnsi="Arial" w:cs="Arial"/>
                <w:b w:val="0"/>
                <w:szCs w:val="20"/>
              </w:rPr>
              <w:t>1</w:t>
            </w:r>
          </w:p>
        </w:tc>
      </w:tr>
      <w:tr w:rsidR="004A350E" w:rsidRPr="00911B14" w14:paraId="741EE8D2" w14:textId="77777777" w:rsidTr="00446F7F">
        <w:trPr>
          <w:trHeight w:val="322"/>
        </w:trPr>
        <w:tc>
          <w:tcPr>
            <w:tcW w:w="2070" w:type="dxa"/>
          </w:tcPr>
          <w:p w14:paraId="72642ADD" w14:textId="6C6BB639" w:rsidR="004A350E" w:rsidRPr="001F765A" w:rsidRDefault="004A350E" w:rsidP="004A350E">
            <w:pPr>
              <w:rPr>
                <w:rFonts w:cs="Arial"/>
                <w:sz w:val="20"/>
                <w:szCs w:val="20"/>
              </w:rPr>
            </w:pPr>
            <w:r w:rsidRPr="0006465D">
              <w:rPr>
                <w:rFonts w:cs="Arial"/>
                <w:sz w:val="20"/>
                <w:szCs w:val="20"/>
              </w:rPr>
              <w:t>DSG_MMG_001</w:t>
            </w: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4140" w:type="dxa"/>
          </w:tcPr>
          <w:p w14:paraId="07CD4FC8" w14:textId="2AA11EE3" w:rsidR="004A350E" w:rsidRPr="00571F9B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mmg_UpdateModeStatus_ExecutedCycleDelay</w:t>
            </w:r>
            <w:proofErr w:type="spellEnd"/>
            <w:r w:rsidRPr="006403E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</w:t>
            </w:r>
            <w:r w:rsidRPr="006403E4">
              <w:rPr>
                <w:rFonts w:cs="Arial"/>
                <w:sz w:val="20"/>
                <w:szCs w:val="20"/>
              </w:rPr>
              <w:t>executed cycle delay status</w:t>
            </w:r>
            <w:r>
              <w:rPr>
                <w:rFonts w:cs="Arial"/>
                <w:sz w:val="20"/>
                <w:szCs w:val="20"/>
              </w:rPr>
              <w:t xml:space="preserve"> for setting the </w:t>
            </w:r>
            <w:r w:rsidRPr="006403E4">
              <w:rPr>
                <w:rFonts w:cs="Arial"/>
                <w:sz w:val="20"/>
                <w:szCs w:val="20"/>
              </w:rPr>
              <w:t>MMG_KU32_MASK_NO_BELTFUNCTIONS_DELAY</w:t>
            </w:r>
            <w:r>
              <w:rPr>
                <w:rFonts w:cs="Arial"/>
                <w:sz w:val="20"/>
                <w:szCs w:val="20"/>
              </w:rPr>
              <w:t xml:space="preserve"> context.</w:t>
            </w:r>
          </w:p>
        </w:tc>
        <w:tc>
          <w:tcPr>
            <w:tcW w:w="1980" w:type="dxa"/>
          </w:tcPr>
          <w:p w14:paraId="6A7A69EB" w14:textId="022AB300" w:rsidR="004A350E" w:rsidRPr="00571F9B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753E5A66" w14:textId="4B87EA25" w:rsidR="004A350E" w:rsidRPr="00571F9B" w:rsidRDefault="004A350E" w:rsidP="004A350E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6403E4">
              <w:rPr>
                <w:rFonts w:ascii="Arial" w:eastAsia="Times New Roman" w:hAnsi="Arial" w:cs="Arial"/>
                <w:b w:val="0"/>
                <w:szCs w:val="20"/>
              </w:rPr>
              <w:t>ARCH_SW_MMG_025</w:t>
            </w:r>
            <w:r>
              <w:rPr>
                <w:rFonts w:ascii="Arial" w:eastAsia="Times New Roman" w:hAnsi="Arial" w:cs="Arial"/>
                <w:b w:val="0"/>
                <w:szCs w:val="20"/>
              </w:rPr>
              <w:t>2</w:t>
            </w:r>
          </w:p>
        </w:tc>
      </w:tr>
      <w:tr w:rsidR="004A350E" w:rsidRPr="00911B14" w14:paraId="23FA49AD" w14:textId="77777777" w:rsidTr="00446F7F">
        <w:trPr>
          <w:trHeight w:val="322"/>
        </w:trPr>
        <w:tc>
          <w:tcPr>
            <w:tcW w:w="2070" w:type="dxa"/>
          </w:tcPr>
          <w:p w14:paraId="1F13E5B2" w14:textId="735C479A" w:rsidR="004A350E" w:rsidRPr="001F765A" w:rsidRDefault="004A350E" w:rsidP="004A350E">
            <w:pPr>
              <w:rPr>
                <w:rFonts w:cs="Arial"/>
                <w:sz w:val="20"/>
                <w:szCs w:val="20"/>
              </w:rPr>
            </w:pPr>
            <w:r w:rsidRPr="0006465D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20</w:t>
            </w:r>
          </w:p>
        </w:tc>
        <w:tc>
          <w:tcPr>
            <w:tcW w:w="4140" w:type="dxa"/>
          </w:tcPr>
          <w:p w14:paraId="595FA5F8" w14:textId="16FEB761" w:rsidR="004A350E" w:rsidRPr="00571F9B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mmg_UpdateModeStatus_ExecutedCycl</w:t>
            </w:r>
            <w:r w:rsidRPr="00446F7F">
              <w:rPr>
                <w:rFonts w:cs="Arial"/>
                <w:b/>
                <w:bCs/>
                <w:sz w:val="20"/>
                <w:szCs w:val="20"/>
              </w:rPr>
              <w:lastRenderedPageBreak/>
              <w:t>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local function will read the </w:t>
            </w:r>
            <w:r w:rsidRPr="00D5191C">
              <w:rPr>
                <w:rFonts w:cs="Arial"/>
                <w:sz w:val="20"/>
                <w:szCs w:val="20"/>
              </w:rPr>
              <w:t>current execute cycle and pyro activation</w:t>
            </w:r>
            <w:r w:rsidRPr="006403E4">
              <w:rPr>
                <w:rFonts w:cs="Arial"/>
                <w:sz w:val="20"/>
                <w:szCs w:val="20"/>
              </w:rPr>
              <w:t xml:space="preserve"> status</w:t>
            </w:r>
            <w:r>
              <w:rPr>
                <w:rFonts w:cs="Arial"/>
                <w:sz w:val="20"/>
                <w:szCs w:val="20"/>
              </w:rPr>
              <w:t xml:space="preserve"> for setting the </w:t>
            </w:r>
            <w:r w:rsidRPr="006403E4">
              <w:rPr>
                <w:rFonts w:cs="Arial"/>
                <w:sz w:val="20"/>
                <w:szCs w:val="20"/>
              </w:rPr>
              <w:t>MMG_KU32_MASK_NO_BELTFUNCTIONS</w:t>
            </w:r>
            <w:r>
              <w:rPr>
                <w:rFonts w:cs="Arial"/>
                <w:sz w:val="20"/>
                <w:szCs w:val="20"/>
              </w:rPr>
              <w:t xml:space="preserve"> context.</w:t>
            </w:r>
          </w:p>
        </w:tc>
        <w:tc>
          <w:tcPr>
            <w:tcW w:w="1980" w:type="dxa"/>
          </w:tcPr>
          <w:p w14:paraId="456EFFCC" w14:textId="44CDB94A" w:rsidR="004A350E" w:rsidRPr="00571F9B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lastRenderedPageBreak/>
              <w:t>MMG_runUpdateMod</w:t>
            </w:r>
            <w:r w:rsidRPr="003C3BB2">
              <w:rPr>
                <w:sz w:val="18"/>
                <w:szCs w:val="18"/>
              </w:rPr>
              <w:lastRenderedPageBreak/>
              <w:t>eStatus</w:t>
            </w:r>
            <w:proofErr w:type="spellEnd"/>
          </w:p>
        </w:tc>
        <w:tc>
          <w:tcPr>
            <w:tcW w:w="2520" w:type="dxa"/>
          </w:tcPr>
          <w:p w14:paraId="4E5813BE" w14:textId="26A78788" w:rsidR="004A350E" w:rsidRPr="00571F9B" w:rsidRDefault="004A350E" w:rsidP="004A350E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6403E4">
              <w:rPr>
                <w:rFonts w:ascii="Arial" w:eastAsia="Times New Roman" w:hAnsi="Arial" w:cs="Arial"/>
                <w:b w:val="0"/>
                <w:szCs w:val="20"/>
              </w:rPr>
              <w:lastRenderedPageBreak/>
              <w:t>ARCH_SW_MMG_025</w:t>
            </w:r>
            <w:r>
              <w:rPr>
                <w:rFonts w:ascii="Arial" w:eastAsia="Times New Roman" w:hAnsi="Arial" w:cs="Arial"/>
                <w:b w:val="0"/>
                <w:szCs w:val="20"/>
              </w:rPr>
              <w:t>3</w:t>
            </w:r>
            <w:r w:rsidR="0053797F">
              <w:rPr>
                <w:rFonts w:ascii="Arial" w:eastAsia="Times New Roman" w:hAnsi="Arial" w:cs="Arial"/>
                <w:b w:val="0"/>
                <w:szCs w:val="20"/>
              </w:rPr>
              <w:t xml:space="preserve">; </w:t>
            </w:r>
            <w:r w:rsidR="0053797F" w:rsidRPr="006403E4">
              <w:rPr>
                <w:rFonts w:ascii="Arial" w:eastAsia="Times New Roman" w:hAnsi="Arial" w:cs="Arial"/>
                <w:b w:val="0"/>
                <w:szCs w:val="20"/>
              </w:rPr>
              <w:lastRenderedPageBreak/>
              <w:t>ARCH_SW_MMG_025</w:t>
            </w:r>
            <w:r w:rsidR="0053797F">
              <w:rPr>
                <w:rFonts w:ascii="Arial" w:eastAsia="Times New Roman" w:hAnsi="Arial" w:cs="Arial"/>
                <w:b w:val="0"/>
                <w:szCs w:val="20"/>
              </w:rPr>
              <w:t>4</w:t>
            </w:r>
          </w:p>
        </w:tc>
      </w:tr>
      <w:tr w:rsidR="004A350E" w:rsidRPr="00911B14" w14:paraId="0C00F7DD" w14:textId="77777777" w:rsidTr="00446F7F">
        <w:trPr>
          <w:trHeight w:val="322"/>
        </w:trPr>
        <w:tc>
          <w:tcPr>
            <w:tcW w:w="2070" w:type="dxa"/>
          </w:tcPr>
          <w:p w14:paraId="53E929AB" w14:textId="43C9F9E5" w:rsidR="004A350E" w:rsidRPr="001F765A" w:rsidRDefault="004A350E" w:rsidP="004A350E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lastRenderedPageBreak/>
              <w:t>DSG_MMG_002</w:t>
            </w:r>
            <w:r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4140" w:type="dxa"/>
          </w:tcPr>
          <w:p w14:paraId="32F06B53" w14:textId="4F948DEF" w:rsidR="004A350E" w:rsidRPr="00571F9B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mmg_UpdateModeStatus_NoHallEffectSensor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local function will read the </w:t>
            </w:r>
            <w:r w:rsidRPr="00C1182B">
              <w:rPr>
                <w:rFonts w:cs="Arial"/>
                <w:sz w:val="20"/>
                <w:szCs w:val="20"/>
              </w:rPr>
              <w:t xml:space="preserve">Hall </w:t>
            </w:r>
            <w:proofErr w:type="spellStart"/>
            <w:r w:rsidRPr="00C1182B">
              <w:rPr>
                <w:rFonts w:cs="Arial"/>
                <w:sz w:val="20"/>
                <w:szCs w:val="20"/>
              </w:rPr>
              <w:t>Efect</w:t>
            </w:r>
            <w:proofErr w:type="spellEnd"/>
            <w:r w:rsidRPr="00C1182B">
              <w:rPr>
                <w:rFonts w:cs="Arial"/>
                <w:sz w:val="20"/>
                <w:szCs w:val="20"/>
              </w:rPr>
              <w:t xml:space="preserve"> Sensor</w:t>
            </w:r>
            <w:r>
              <w:rPr>
                <w:rFonts w:cs="Arial"/>
                <w:sz w:val="20"/>
                <w:szCs w:val="20"/>
              </w:rPr>
              <w:t xml:space="preserve"> AEC status for setting the </w:t>
            </w:r>
            <w:r w:rsidRPr="00C1182B">
              <w:rPr>
                <w:rFonts w:cs="Arial"/>
                <w:sz w:val="20"/>
                <w:szCs w:val="20"/>
              </w:rPr>
              <w:t>MMG_KU32_MASK_NO_HALL_EFFECT_SENSOR</w:t>
            </w:r>
            <w:r>
              <w:rPr>
                <w:rFonts w:cs="Arial"/>
                <w:sz w:val="20"/>
                <w:szCs w:val="20"/>
              </w:rPr>
              <w:t xml:space="preserve"> context.</w:t>
            </w:r>
          </w:p>
        </w:tc>
        <w:tc>
          <w:tcPr>
            <w:tcW w:w="1980" w:type="dxa"/>
          </w:tcPr>
          <w:p w14:paraId="4C521FB3" w14:textId="10783AAC" w:rsidR="004A350E" w:rsidRPr="00571F9B" w:rsidRDefault="004A350E" w:rsidP="004A350E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0596F9FC" w14:textId="28784A17" w:rsidR="004A350E" w:rsidRPr="00571F9B" w:rsidRDefault="004A350E" w:rsidP="004A350E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3C3BB2">
              <w:rPr>
                <w:rFonts w:ascii="Arial" w:eastAsia="Times New Roman" w:hAnsi="Arial" w:cs="Arial"/>
                <w:b w:val="0"/>
                <w:szCs w:val="20"/>
              </w:rPr>
              <w:t>ARCH_SW_MMG_0</w:t>
            </w:r>
            <w:r w:rsidRPr="00446F7F">
              <w:rPr>
                <w:rFonts w:ascii="Arial" w:eastAsia="Times New Roman" w:hAnsi="Arial" w:cs="Arial"/>
                <w:b w:val="0"/>
                <w:szCs w:val="20"/>
              </w:rPr>
              <w:t>140</w:t>
            </w:r>
            <w:r>
              <w:rPr>
                <w:rFonts w:ascii="Arial" w:eastAsia="Times New Roman" w:hAnsi="Arial" w:cs="Arial"/>
                <w:b w:val="0"/>
                <w:szCs w:val="20"/>
              </w:rPr>
              <w:t xml:space="preserve">; </w:t>
            </w:r>
            <w:r w:rsidRPr="008F57CF">
              <w:rPr>
                <w:rFonts w:ascii="Arial" w:eastAsia="Times New Roman" w:hAnsi="Arial" w:cs="Arial"/>
                <w:b w:val="0"/>
                <w:szCs w:val="20"/>
              </w:rPr>
              <w:t>ARCH_SW_MMG_0205</w:t>
            </w:r>
          </w:p>
        </w:tc>
      </w:tr>
      <w:tr w:rsidR="00AE7605" w:rsidRPr="00911B14" w:rsidDel="001F765A" w14:paraId="2F9BA4F1" w14:textId="77777777" w:rsidTr="00446F7F">
        <w:trPr>
          <w:trHeight w:val="322"/>
        </w:trPr>
        <w:tc>
          <w:tcPr>
            <w:tcW w:w="2070" w:type="dxa"/>
          </w:tcPr>
          <w:p w14:paraId="72C75DF2" w14:textId="18D6C643" w:rsidR="00AE7605" w:rsidDel="001F765A" w:rsidRDefault="00AE7605" w:rsidP="00AE7605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DSG_MMG_002</w:t>
            </w: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4140" w:type="dxa"/>
          </w:tcPr>
          <w:p w14:paraId="656BFA88" w14:textId="7722DBF8" w:rsidR="00AE7605" w:rsidRPr="00B93990" w:rsidDel="001F765A" w:rsidRDefault="00AE7605" w:rsidP="00AE7605">
            <w:pPr>
              <w:rPr>
                <w:rFonts w:cs="Arial"/>
                <w:sz w:val="20"/>
                <w:szCs w:val="20"/>
              </w:rPr>
            </w:pPr>
            <w:proofErr w:type="spellStart"/>
            <w:r w:rsidRPr="00AE7605">
              <w:rPr>
                <w:rFonts w:cs="Arial"/>
                <w:b/>
                <w:bCs/>
                <w:sz w:val="20"/>
                <w:szCs w:val="20"/>
              </w:rPr>
              <w:t>mmg_UpdateModeStatus_PowerSupply_AllCycles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compute the </w:t>
            </w:r>
            <w:proofErr w:type="spellStart"/>
            <w:r w:rsidRPr="00AE7605">
              <w:rPr>
                <w:rFonts w:cs="Arial"/>
                <w:sz w:val="20"/>
                <w:szCs w:val="20"/>
              </w:rPr>
              <w:t>NVP_stVehicleEquipmentData</w:t>
            </w:r>
            <w:proofErr w:type="spellEnd"/>
            <w:r>
              <w:rPr>
                <w:rFonts w:cs="Arial"/>
                <w:sz w:val="20"/>
                <w:szCs w:val="20"/>
              </w:rPr>
              <w:t>.</w:t>
            </w:r>
            <w:r>
              <w:t xml:space="preserve"> </w:t>
            </w:r>
            <w:r w:rsidRPr="00AE7605">
              <w:rPr>
                <w:rFonts w:cs="Arial"/>
                <w:sz w:val="20"/>
                <w:szCs w:val="20"/>
              </w:rPr>
              <w:t>Undervoltage</w:t>
            </w:r>
            <w:r>
              <w:rPr>
                <w:rFonts w:cs="Arial"/>
                <w:sz w:val="20"/>
                <w:szCs w:val="20"/>
              </w:rPr>
              <w:t xml:space="preserve"> and </w:t>
            </w:r>
            <w:proofErr w:type="spellStart"/>
            <w:r w:rsidRPr="00AE7605">
              <w:rPr>
                <w:rFonts w:cs="Arial"/>
                <w:sz w:val="20"/>
                <w:szCs w:val="20"/>
              </w:rPr>
              <w:t>NVP_stVehicleEquipmentData</w:t>
            </w:r>
            <w:r>
              <w:rPr>
                <w:rFonts w:cs="Arial"/>
                <w:sz w:val="20"/>
                <w:szCs w:val="20"/>
              </w:rPr>
              <w:t>.</w:t>
            </w:r>
            <w:r w:rsidRPr="00AE7605">
              <w:rPr>
                <w:rFonts w:cs="Arial"/>
                <w:sz w:val="20"/>
                <w:szCs w:val="20"/>
              </w:rPr>
              <w:t>Overvoltage</w:t>
            </w:r>
            <w:proofErr w:type="spellEnd"/>
            <w:r w:rsidRPr="00AE7605">
              <w:rPr>
                <w:rFonts w:cs="Arial"/>
                <w:sz w:val="20"/>
                <w:szCs w:val="20"/>
              </w:rPr>
              <w:t xml:space="preserve"> </w:t>
            </w:r>
            <w:r w:rsidR="003150B2">
              <w:rPr>
                <w:rFonts w:cs="Arial"/>
                <w:sz w:val="20"/>
                <w:szCs w:val="20"/>
              </w:rPr>
              <w:t xml:space="preserve">variables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</w:t>
            </w:r>
            <w:r w:rsidR="003150B2">
              <w:rPr>
                <w:rFonts w:cs="Arial"/>
                <w:sz w:val="20"/>
                <w:szCs w:val="20"/>
              </w:rPr>
              <w:t>set the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4365D0">
              <w:rPr>
                <w:rFonts w:cs="Arial"/>
                <w:sz w:val="20"/>
                <w:szCs w:val="20"/>
              </w:rPr>
              <w:t xml:space="preserve">MMG_KU32_MASK_AEC_ECU_DEFECT_ALL_CYCLES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7A7729B7" w14:textId="3FF006E5" w:rsidR="00AE7605" w:rsidRPr="00911B14" w:rsidDel="001F765A" w:rsidRDefault="00AE7605" w:rsidP="00AE7605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48884A6A" w14:textId="6235CEC7" w:rsidR="00AE7605" w:rsidRPr="00E100E9" w:rsidDel="001F765A" w:rsidRDefault="00AE7605" w:rsidP="00446F7F">
            <w:pPr>
              <w:pStyle w:val="RequirementIdentifier"/>
              <w:jc w:val="both"/>
              <w:rPr>
                <w:rFonts w:cs="Arial"/>
                <w:szCs w:val="20"/>
              </w:rPr>
            </w:pPr>
            <w:r w:rsidRPr="003C3BB2">
              <w:rPr>
                <w:rFonts w:ascii="Arial" w:eastAsia="Times New Roman" w:hAnsi="Arial" w:cs="Arial"/>
                <w:b w:val="0"/>
                <w:szCs w:val="20"/>
              </w:rPr>
              <w:t>ARCH_SW_MMG_0</w:t>
            </w:r>
            <w:r w:rsidRPr="00446F7F">
              <w:rPr>
                <w:rFonts w:ascii="Arial" w:eastAsia="Times New Roman" w:hAnsi="Arial" w:cs="Arial"/>
                <w:b w:val="0"/>
                <w:szCs w:val="20"/>
              </w:rPr>
              <w:t>15</w:t>
            </w:r>
            <w:r>
              <w:rPr>
                <w:rFonts w:ascii="Arial" w:eastAsia="Times New Roman" w:hAnsi="Arial" w:cs="Arial"/>
                <w:b w:val="0"/>
                <w:szCs w:val="20"/>
              </w:rPr>
              <w:t>0</w:t>
            </w:r>
            <w:r w:rsidR="003150B2">
              <w:rPr>
                <w:rFonts w:ascii="Arial" w:eastAsia="Times New Roman" w:hAnsi="Arial" w:cs="Arial"/>
                <w:b w:val="0"/>
                <w:szCs w:val="20"/>
              </w:rPr>
              <w:t xml:space="preserve">; </w:t>
            </w:r>
            <w:r w:rsidR="003150B2" w:rsidRPr="003C3BB2">
              <w:rPr>
                <w:rFonts w:ascii="Arial" w:eastAsia="Times New Roman" w:hAnsi="Arial" w:cs="Arial"/>
                <w:b w:val="0"/>
                <w:szCs w:val="20"/>
              </w:rPr>
              <w:t>ARCH_SW_MMG_0</w:t>
            </w:r>
            <w:r w:rsidR="003150B2" w:rsidRPr="00446F7F">
              <w:rPr>
                <w:rFonts w:ascii="Arial" w:eastAsia="Times New Roman" w:hAnsi="Arial" w:cs="Arial"/>
                <w:b w:val="0"/>
                <w:szCs w:val="20"/>
              </w:rPr>
              <w:t>15</w:t>
            </w:r>
            <w:r w:rsidR="003150B2">
              <w:rPr>
                <w:rFonts w:ascii="Arial" w:eastAsia="Times New Roman" w:hAnsi="Arial" w:cs="Arial"/>
                <w:b w:val="0"/>
                <w:szCs w:val="20"/>
              </w:rPr>
              <w:t>1</w:t>
            </w:r>
          </w:p>
        </w:tc>
      </w:tr>
      <w:tr w:rsidR="003150B2" w:rsidRPr="00911B14" w:rsidDel="001F765A" w14:paraId="3BDADCC0" w14:textId="77777777" w:rsidTr="00446F7F">
        <w:trPr>
          <w:trHeight w:val="322"/>
        </w:trPr>
        <w:tc>
          <w:tcPr>
            <w:tcW w:w="2070" w:type="dxa"/>
          </w:tcPr>
          <w:p w14:paraId="57CB1BBB" w14:textId="1F82891F" w:rsidR="003150B2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DSG_MMG_002</w:t>
            </w: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4140" w:type="dxa"/>
          </w:tcPr>
          <w:p w14:paraId="25F3AB8D" w14:textId="10F0DBAC" w:rsidR="003150B2" w:rsidRPr="00B93990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4365D0">
              <w:rPr>
                <w:rFonts w:cs="Arial"/>
                <w:b/>
                <w:bCs/>
                <w:sz w:val="20"/>
                <w:szCs w:val="20"/>
              </w:rPr>
              <w:t>mmg_UpdateModeStatus_EcuDefective_AllCycles</w:t>
            </w:r>
            <w:proofErr w:type="spellEnd"/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and check if Group mask hardware 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4365D0">
              <w:rPr>
                <w:rFonts w:cs="Arial"/>
                <w:sz w:val="20"/>
                <w:szCs w:val="20"/>
              </w:rPr>
              <w:t xml:space="preserve">MMG_KU32_MASK_AEC_ECU_DEFECT_ALL_CYCLES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1009192A" w14:textId="03281434" w:rsidR="003150B2" w:rsidRPr="00911B14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48172B09" w14:textId="339BC3A4" w:rsidR="003150B2" w:rsidRPr="00E100E9" w:rsidDel="001F765A" w:rsidRDefault="003150B2" w:rsidP="00446F7F">
            <w:pPr>
              <w:pStyle w:val="RequirementIdentifier"/>
              <w:jc w:val="both"/>
              <w:rPr>
                <w:rFonts w:cs="Arial"/>
                <w:szCs w:val="20"/>
              </w:rPr>
            </w:pPr>
            <w:r w:rsidRPr="003C3BB2">
              <w:rPr>
                <w:rFonts w:ascii="Arial" w:eastAsia="Times New Roman" w:hAnsi="Arial" w:cs="Arial"/>
                <w:b w:val="0"/>
                <w:szCs w:val="20"/>
              </w:rPr>
              <w:t>ARCH_SW_MMG_0</w:t>
            </w:r>
            <w:r w:rsidRPr="00446F7F">
              <w:rPr>
                <w:rFonts w:ascii="Arial" w:eastAsia="Times New Roman" w:hAnsi="Arial" w:cs="Arial"/>
                <w:b w:val="0"/>
                <w:szCs w:val="20"/>
              </w:rPr>
              <w:t>152</w:t>
            </w:r>
            <w:r>
              <w:rPr>
                <w:rFonts w:ascii="Arial" w:eastAsia="Times New Roman" w:hAnsi="Arial" w:cs="Arial"/>
                <w:b w:val="0"/>
                <w:szCs w:val="20"/>
              </w:rPr>
              <w:t xml:space="preserve">; </w:t>
            </w:r>
            <w:r w:rsidRPr="008F57CF">
              <w:rPr>
                <w:rFonts w:ascii="Arial" w:eastAsia="Times New Roman" w:hAnsi="Arial" w:cs="Arial"/>
                <w:b w:val="0"/>
                <w:szCs w:val="20"/>
              </w:rPr>
              <w:t>ARCH_SW_MMG_0205</w:t>
            </w:r>
          </w:p>
        </w:tc>
      </w:tr>
      <w:tr w:rsidR="003150B2" w:rsidRPr="00911B14" w:rsidDel="001F765A" w14:paraId="10D6F7EF" w14:textId="77777777" w:rsidTr="00446F7F">
        <w:trPr>
          <w:trHeight w:val="322"/>
        </w:trPr>
        <w:tc>
          <w:tcPr>
            <w:tcW w:w="2070" w:type="dxa"/>
          </w:tcPr>
          <w:p w14:paraId="0CFE25A5" w14:textId="5BE8ADA1" w:rsidR="003150B2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DSG_MMG_002</w:t>
            </w: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4140" w:type="dxa"/>
          </w:tcPr>
          <w:p w14:paraId="0CF6E2EB" w14:textId="79AD3F9F" w:rsidR="003150B2" w:rsidRPr="00B93990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4365D0">
              <w:rPr>
                <w:rFonts w:cs="Arial"/>
                <w:b/>
                <w:bCs/>
                <w:sz w:val="20"/>
                <w:szCs w:val="20"/>
              </w:rPr>
              <w:t>mmg_UpdateModeStatus_EcuDefective_AllCycles</w:t>
            </w:r>
            <w:proofErr w:type="spellEnd"/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and check if Group </w:t>
            </w:r>
            <w:r w:rsidRPr="00BE529F">
              <w:rPr>
                <w:rFonts w:cs="Arial"/>
                <w:sz w:val="20"/>
                <w:szCs w:val="20"/>
              </w:rPr>
              <w:t xml:space="preserve">SW/HW </w:t>
            </w:r>
            <w:proofErr w:type="spellStart"/>
            <w:r w:rsidRPr="00BE529F">
              <w:rPr>
                <w:rFonts w:cs="Arial"/>
                <w:sz w:val="20"/>
                <w:szCs w:val="20"/>
              </w:rPr>
              <w:t>Self protection</w:t>
            </w:r>
            <w:proofErr w:type="spellEnd"/>
            <w:r w:rsidRPr="00BE529F">
              <w:rPr>
                <w:rFonts w:cs="Arial"/>
                <w:sz w:val="20"/>
                <w:szCs w:val="20"/>
              </w:rPr>
              <w:t xml:space="preserve"> status </w:t>
            </w:r>
            <w:r>
              <w:rPr>
                <w:rFonts w:cs="Arial"/>
                <w:sz w:val="20"/>
                <w:szCs w:val="20"/>
              </w:rPr>
              <w:t xml:space="preserve">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4365D0">
              <w:rPr>
                <w:rFonts w:cs="Arial"/>
                <w:sz w:val="20"/>
                <w:szCs w:val="20"/>
              </w:rPr>
              <w:t xml:space="preserve">MMG_KU32_MASK_AEC_ECU_DEFECT_ALL_CYCLES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766BF8C8" w14:textId="066EADD4" w:rsidR="003150B2" w:rsidRPr="00911B14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2733FF54" w14:textId="5F0F4341" w:rsidR="003150B2" w:rsidRPr="00326220" w:rsidDel="001F765A" w:rsidRDefault="003150B2" w:rsidP="00446F7F">
            <w:pPr>
              <w:pStyle w:val="RequirementIdentifier"/>
              <w:jc w:val="both"/>
              <w:rPr>
                <w:rFonts w:cs="Arial"/>
                <w:szCs w:val="20"/>
              </w:rPr>
            </w:pPr>
            <w:r w:rsidRPr="003C3BB2">
              <w:rPr>
                <w:rFonts w:ascii="Arial" w:eastAsia="Times New Roman" w:hAnsi="Arial" w:cs="Arial"/>
                <w:b w:val="0"/>
                <w:szCs w:val="20"/>
              </w:rPr>
              <w:t>ARCH_SW_MMG_0</w:t>
            </w:r>
            <w:r w:rsidRPr="00446F7F">
              <w:rPr>
                <w:rFonts w:ascii="Arial" w:eastAsia="Times New Roman" w:hAnsi="Arial" w:cs="Arial"/>
                <w:b w:val="0"/>
                <w:szCs w:val="20"/>
              </w:rPr>
              <w:t>15</w:t>
            </w:r>
            <w:r>
              <w:rPr>
                <w:rFonts w:ascii="Arial" w:eastAsia="Times New Roman" w:hAnsi="Arial" w:cs="Arial"/>
                <w:b w:val="0"/>
                <w:szCs w:val="20"/>
              </w:rPr>
              <w:t>3</w:t>
            </w:r>
          </w:p>
        </w:tc>
      </w:tr>
      <w:tr w:rsidR="003150B2" w:rsidRPr="00911B14" w:rsidDel="001F765A" w14:paraId="728B7A1B" w14:textId="77777777" w:rsidTr="00446F7F">
        <w:trPr>
          <w:trHeight w:val="322"/>
        </w:trPr>
        <w:tc>
          <w:tcPr>
            <w:tcW w:w="2070" w:type="dxa"/>
          </w:tcPr>
          <w:p w14:paraId="27560C7F" w14:textId="7AD8FA7E" w:rsidR="003150B2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DSG_MMG_002</w:t>
            </w: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4140" w:type="dxa"/>
          </w:tcPr>
          <w:p w14:paraId="2B2A239A" w14:textId="79A0CBCC" w:rsidR="003150B2" w:rsidRPr="00B93990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mmg_UpdateModeStatus_Temperature_EOL_KL30_TensioningCycles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and check if Temperature high 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7D1601">
              <w:rPr>
                <w:rFonts w:cs="Arial"/>
                <w:sz w:val="20"/>
                <w:szCs w:val="20"/>
              </w:rPr>
              <w:t>MMG_KU32_MASK_AEC_INHIB_TENSIONING_CYCLES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0AA49F05" w14:textId="28B74E8B" w:rsidR="003150B2" w:rsidRPr="00911B14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68752EA6" w14:textId="1B4CE0AC" w:rsidR="003150B2" w:rsidRPr="00326220" w:rsidDel="001F765A" w:rsidRDefault="003150B2" w:rsidP="00446F7F">
            <w:pPr>
              <w:pStyle w:val="RequirementIdentifier"/>
              <w:jc w:val="both"/>
              <w:rPr>
                <w:rFonts w:cs="Arial"/>
                <w:szCs w:val="20"/>
              </w:rPr>
            </w:pPr>
            <w:r w:rsidRPr="00326220">
              <w:rPr>
                <w:rFonts w:ascii="Arial" w:eastAsia="Times New Roman" w:hAnsi="Arial" w:cs="Arial"/>
                <w:b w:val="0"/>
                <w:szCs w:val="20"/>
              </w:rPr>
              <w:t>ARCH_SW_MMG_0133</w:t>
            </w:r>
            <w:r w:rsidRPr="00446F7F">
              <w:rPr>
                <w:rFonts w:ascii="Arial" w:eastAsia="Times New Roman" w:hAnsi="Arial" w:cs="Arial"/>
                <w:b w:val="0"/>
                <w:szCs w:val="20"/>
              </w:rPr>
              <w:t>; ARCH_SW_MMG_0205</w:t>
            </w:r>
          </w:p>
        </w:tc>
      </w:tr>
      <w:tr w:rsidR="003150B2" w:rsidRPr="00911B14" w:rsidDel="001F765A" w14:paraId="087FD1B2" w14:textId="77777777" w:rsidTr="00446F7F">
        <w:trPr>
          <w:trHeight w:val="322"/>
        </w:trPr>
        <w:tc>
          <w:tcPr>
            <w:tcW w:w="2070" w:type="dxa"/>
          </w:tcPr>
          <w:p w14:paraId="7876B70C" w14:textId="5AF61CC2" w:rsidR="003150B2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DSG_MMG_002</w:t>
            </w: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4140" w:type="dxa"/>
          </w:tcPr>
          <w:p w14:paraId="7D59398D" w14:textId="6F53E678" w:rsidR="003150B2" w:rsidRPr="00B93990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mmg_UpdateModeStatus_Temperature_EOL_KL30_TensioningCycles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and check if EOL low and high 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7D1601">
              <w:rPr>
                <w:rFonts w:cs="Arial"/>
                <w:sz w:val="20"/>
                <w:szCs w:val="20"/>
              </w:rPr>
              <w:t>MMG_KU32_MASK_AEC_INHIB_TENSIONING_CYCLES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6301C03F" w14:textId="00BD8E72" w:rsidR="003150B2" w:rsidRPr="00911B14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55390BA0" w14:textId="7902DCA0" w:rsidR="003150B2" w:rsidRPr="00326220" w:rsidDel="001F765A" w:rsidRDefault="003150B2" w:rsidP="00446F7F">
            <w:pPr>
              <w:pStyle w:val="RequirementIdentifier"/>
              <w:jc w:val="both"/>
              <w:rPr>
                <w:rFonts w:cs="Arial"/>
                <w:szCs w:val="20"/>
              </w:rPr>
            </w:pPr>
            <w:r w:rsidRPr="00446F7F">
              <w:rPr>
                <w:rFonts w:ascii="Arial" w:eastAsia="Times New Roman" w:hAnsi="Arial" w:cs="Arial"/>
                <w:b w:val="0"/>
                <w:szCs w:val="20"/>
              </w:rPr>
              <w:t>ARCH_SW_MMG_0205</w:t>
            </w:r>
          </w:p>
        </w:tc>
      </w:tr>
      <w:tr w:rsidR="00C81B11" w:rsidRPr="00911B14" w:rsidDel="001F765A" w14:paraId="3F027EEE" w14:textId="77777777" w:rsidTr="004B2375">
        <w:trPr>
          <w:trHeight w:val="322"/>
        </w:trPr>
        <w:tc>
          <w:tcPr>
            <w:tcW w:w="2070" w:type="dxa"/>
          </w:tcPr>
          <w:p w14:paraId="5BCA64A2" w14:textId="4E87EF9F" w:rsidR="00C81B11" w:rsidRPr="00580874" w:rsidRDefault="00C81B11" w:rsidP="003150B2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</w:t>
            </w:r>
            <w:r w:rsidR="001A75D7">
              <w:rPr>
                <w:rFonts w:cs="Arial"/>
                <w:sz w:val="20"/>
                <w:szCs w:val="20"/>
              </w:rPr>
              <w:t>14</w:t>
            </w:r>
          </w:p>
        </w:tc>
        <w:tc>
          <w:tcPr>
            <w:tcW w:w="4140" w:type="dxa"/>
          </w:tcPr>
          <w:p w14:paraId="7E837C08" w14:textId="11759AC0" w:rsidR="00C81B11" w:rsidRPr="004365D0" w:rsidRDefault="00C81B11" w:rsidP="003150B2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C81B11">
              <w:rPr>
                <w:rFonts w:cs="Arial"/>
                <w:b/>
                <w:bCs/>
                <w:sz w:val="20"/>
                <w:szCs w:val="20"/>
              </w:rPr>
              <w:t>mmg_UpdateModeStatus_EOL</w:t>
            </w:r>
            <w:r>
              <w:rPr>
                <w:rFonts w:cs="Arial"/>
                <w:b/>
                <w:bCs/>
                <w:sz w:val="20"/>
                <w:szCs w:val="20"/>
              </w:rPr>
              <w:t>_Low_Force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function will read the AEC group status and check if EOL low and high 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 </w:t>
            </w:r>
            <w:r w:rsidRPr="00C81B11">
              <w:rPr>
                <w:rFonts w:cs="Arial"/>
                <w:sz w:val="20"/>
                <w:szCs w:val="20"/>
              </w:rPr>
              <w:t>MMG_KU32_MASK_EOL_LOW_FORCE</w:t>
            </w:r>
          </w:p>
        </w:tc>
        <w:tc>
          <w:tcPr>
            <w:tcW w:w="1980" w:type="dxa"/>
          </w:tcPr>
          <w:p w14:paraId="153A2F4D" w14:textId="790617F8" w:rsidR="00C81B11" w:rsidRPr="003C3BB2" w:rsidRDefault="00C81B11" w:rsidP="003150B2">
            <w:pPr>
              <w:rPr>
                <w:sz w:val="18"/>
                <w:szCs w:val="18"/>
              </w:rPr>
            </w:pPr>
            <w:proofErr w:type="spellStart"/>
            <w:r w:rsidRPr="00C81B11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74356221" w14:textId="49FA0E39" w:rsidR="00C81B11" w:rsidRPr="00326220" w:rsidRDefault="00C81B11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C81B11">
              <w:rPr>
                <w:rFonts w:ascii="Arial" w:eastAsia="Times New Roman" w:hAnsi="Arial" w:cs="Arial"/>
                <w:b w:val="0"/>
                <w:szCs w:val="20"/>
              </w:rPr>
              <w:t>ARCH_SW_MMG_0138;</w:t>
            </w:r>
          </w:p>
        </w:tc>
      </w:tr>
      <w:tr w:rsidR="003150B2" w:rsidRPr="00911B14" w:rsidDel="001F765A" w14:paraId="7068A0C1" w14:textId="77777777" w:rsidTr="004B2375">
        <w:trPr>
          <w:trHeight w:val="322"/>
        </w:trPr>
        <w:tc>
          <w:tcPr>
            <w:tcW w:w="2070" w:type="dxa"/>
          </w:tcPr>
          <w:p w14:paraId="127ED7AD" w14:textId="7379D0EC" w:rsidR="003150B2" w:rsidRPr="00580874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DSG_MMG_002</w:t>
            </w: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4140" w:type="dxa"/>
          </w:tcPr>
          <w:p w14:paraId="2724D4A7" w14:textId="2752CFB5" w:rsidR="003150B2" w:rsidRPr="004365D0" w:rsidRDefault="003150B2" w:rsidP="003150B2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mmg_UpdateModeStatus_Temperature_EOL_KL30_TensioningCycles </w:t>
            </w:r>
            <w:r>
              <w:rPr>
                <w:rFonts w:cs="Arial"/>
                <w:sz w:val="20"/>
                <w:szCs w:val="20"/>
              </w:rPr>
              <w:t xml:space="preserve">local function will compute </w:t>
            </w:r>
            <w:proofErr w:type="spellStart"/>
            <w:r w:rsidRPr="003150B2">
              <w:rPr>
                <w:rFonts w:cs="Arial"/>
                <w:sz w:val="20"/>
                <w:szCs w:val="20"/>
              </w:rPr>
              <w:t>NVP_stVehicleEquipmentData.UndervoltageAbort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variable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set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7D1601">
              <w:rPr>
                <w:rFonts w:cs="Arial"/>
                <w:sz w:val="20"/>
                <w:szCs w:val="20"/>
              </w:rPr>
              <w:t>MMG_KU32_MASK_AEC_INHIB_TENSIONING_CYCLES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4AFEC51D" w14:textId="4B6E2E8C" w:rsidR="003150B2" w:rsidRPr="003C3BB2" w:rsidRDefault="003150B2" w:rsidP="003150B2">
            <w:pPr>
              <w:rPr>
                <w:sz w:val="18"/>
                <w:szCs w:val="18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2ADCB716" w14:textId="2EF729AC" w:rsidR="003150B2" w:rsidRPr="003C3BB2" w:rsidRDefault="003150B2" w:rsidP="003150B2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326220">
              <w:rPr>
                <w:rFonts w:ascii="Arial" w:eastAsia="Times New Roman" w:hAnsi="Arial" w:cs="Arial"/>
                <w:b w:val="0"/>
                <w:szCs w:val="20"/>
              </w:rPr>
              <w:t>ARCH_SW_MMG_0135</w:t>
            </w:r>
          </w:p>
        </w:tc>
      </w:tr>
      <w:tr w:rsidR="003150B2" w:rsidRPr="00911B14" w:rsidDel="001F765A" w14:paraId="3856CD7E" w14:textId="77777777" w:rsidTr="00446F7F">
        <w:trPr>
          <w:trHeight w:val="322"/>
        </w:trPr>
        <w:tc>
          <w:tcPr>
            <w:tcW w:w="2070" w:type="dxa"/>
          </w:tcPr>
          <w:p w14:paraId="0E3112AE" w14:textId="593D0B16" w:rsidR="003150B2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28</w:t>
            </w:r>
          </w:p>
        </w:tc>
        <w:tc>
          <w:tcPr>
            <w:tcW w:w="4140" w:type="dxa"/>
          </w:tcPr>
          <w:p w14:paraId="0BA667C5" w14:textId="52832FC0" w:rsidR="003150B2" w:rsidRPr="00B93990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mmg_UpdateModeStatus_Temperature_EOL_KL30_TensioningCycles </w:t>
            </w:r>
            <w:r>
              <w:rPr>
                <w:rFonts w:cs="Arial"/>
                <w:sz w:val="20"/>
                <w:szCs w:val="20"/>
              </w:rPr>
              <w:t xml:space="preserve">local function will compute the </w:t>
            </w:r>
            <w:proofErr w:type="spellStart"/>
            <w:r w:rsidRPr="003150B2">
              <w:rPr>
                <w:rFonts w:cs="Arial"/>
                <w:sz w:val="20"/>
                <w:szCs w:val="20"/>
              </w:rPr>
              <w:lastRenderedPageBreak/>
              <w:t>NVP_stVehicleEquipmentData.OvervoltageAbort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set the </w:t>
            </w:r>
            <w:r w:rsidRPr="007D1601">
              <w:rPr>
                <w:rFonts w:cs="Arial"/>
                <w:sz w:val="20"/>
                <w:szCs w:val="20"/>
              </w:rPr>
              <w:t>MMG_KU32_MASK_AEC_INHIB_TENSIONING_CYCLES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09E799C8" w14:textId="2FA8594A" w:rsidR="003150B2" w:rsidRPr="00911B14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lastRenderedPageBreak/>
              <w:t>MMG_runUpdateModeStatus</w:t>
            </w:r>
            <w:proofErr w:type="spellEnd"/>
          </w:p>
        </w:tc>
        <w:tc>
          <w:tcPr>
            <w:tcW w:w="2520" w:type="dxa"/>
          </w:tcPr>
          <w:p w14:paraId="15033D63" w14:textId="5B0679EF" w:rsidR="003150B2" w:rsidRPr="00326220" w:rsidDel="001F765A" w:rsidRDefault="003150B2" w:rsidP="003150B2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326220">
              <w:rPr>
                <w:rFonts w:ascii="Arial" w:eastAsia="Times New Roman" w:hAnsi="Arial" w:cs="Arial"/>
                <w:b w:val="0"/>
                <w:szCs w:val="20"/>
              </w:rPr>
              <w:t>ARCH_SW_MMG_0157</w:t>
            </w:r>
          </w:p>
        </w:tc>
      </w:tr>
      <w:tr w:rsidR="003150B2" w:rsidRPr="00911B14" w:rsidDel="001F765A" w14:paraId="291D492C" w14:textId="77777777" w:rsidTr="00446F7F">
        <w:trPr>
          <w:trHeight w:val="322"/>
        </w:trPr>
        <w:tc>
          <w:tcPr>
            <w:tcW w:w="2070" w:type="dxa"/>
          </w:tcPr>
          <w:p w14:paraId="1F3C307F" w14:textId="0794C517" w:rsidR="003150B2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29</w:t>
            </w:r>
          </w:p>
        </w:tc>
        <w:tc>
          <w:tcPr>
            <w:tcW w:w="4140" w:type="dxa"/>
          </w:tcPr>
          <w:p w14:paraId="631D477C" w14:textId="18BD25A7" w:rsidR="003150B2" w:rsidRPr="00B93990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mmg_UpdateModeStatus_Temperature_EOL_KL30_TensioningCycles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and check if </w:t>
            </w:r>
            <w:r w:rsidRPr="004B2375">
              <w:rPr>
                <w:rFonts w:cs="Arial"/>
                <w:sz w:val="20"/>
                <w:szCs w:val="20"/>
              </w:rPr>
              <w:t>implausible data for buckle signal</w:t>
            </w:r>
            <w:r>
              <w:rPr>
                <w:rFonts w:cs="Arial"/>
                <w:sz w:val="20"/>
                <w:szCs w:val="20"/>
              </w:rPr>
              <w:t xml:space="preserve"> 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7D1601">
              <w:rPr>
                <w:rFonts w:cs="Arial"/>
                <w:sz w:val="20"/>
                <w:szCs w:val="20"/>
              </w:rPr>
              <w:t>MMG_KU32_MASK_AEC_INHIB_TENSIONING_CYCLES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754C4798" w14:textId="2B5A4572" w:rsidR="003150B2" w:rsidRPr="00911B14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0A639379" w14:textId="4126EEB8" w:rsidR="003150B2" w:rsidRPr="00446F7F" w:rsidDel="001F765A" w:rsidRDefault="003150B2" w:rsidP="003150B2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326220">
              <w:rPr>
                <w:rFonts w:ascii="Arial" w:eastAsia="Times New Roman" w:hAnsi="Arial" w:cs="Arial"/>
                <w:b w:val="0"/>
                <w:szCs w:val="20"/>
              </w:rPr>
              <w:t>ARCH_SW_MMG_0158</w:t>
            </w:r>
          </w:p>
        </w:tc>
      </w:tr>
      <w:tr w:rsidR="003150B2" w:rsidRPr="00911B14" w:rsidDel="001F765A" w14:paraId="104187B3" w14:textId="77777777" w:rsidTr="00446F7F">
        <w:trPr>
          <w:trHeight w:val="322"/>
        </w:trPr>
        <w:tc>
          <w:tcPr>
            <w:tcW w:w="2070" w:type="dxa"/>
          </w:tcPr>
          <w:p w14:paraId="3C28D9DD" w14:textId="05ED0058" w:rsidR="003150B2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30</w:t>
            </w:r>
          </w:p>
        </w:tc>
        <w:tc>
          <w:tcPr>
            <w:tcW w:w="4140" w:type="dxa"/>
          </w:tcPr>
          <w:p w14:paraId="063AB959" w14:textId="4D537AC2" w:rsidR="003150B2" w:rsidRPr="00B93990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mmg_UpdateModeStatus_Temperature_EOL_KL30_TensioningCycles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and check if </w:t>
            </w:r>
            <w:r w:rsidRPr="004B2375">
              <w:rPr>
                <w:rFonts w:cs="Arial"/>
                <w:sz w:val="20"/>
                <w:szCs w:val="20"/>
              </w:rPr>
              <w:t>tim</w:t>
            </w:r>
            <w:r>
              <w:rPr>
                <w:rFonts w:cs="Arial"/>
                <w:sz w:val="20"/>
                <w:szCs w:val="20"/>
              </w:rPr>
              <w:t>e</w:t>
            </w:r>
            <w:r w:rsidRPr="004B2375">
              <w:rPr>
                <w:rFonts w:cs="Arial"/>
                <w:sz w:val="20"/>
                <w:szCs w:val="20"/>
              </w:rPr>
              <w:t xml:space="preserve">out for buckle signal </w:t>
            </w:r>
            <w:r>
              <w:rPr>
                <w:rFonts w:cs="Arial"/>
                <w:sz w:val="20"/>
                <w:szCs w:val="20"/>
              </w:rPr>
              <w:t xml:space="preserve">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7D1601">
              <w:rPr>
                <w:rFonts w:cs="Arial"/>
                <w:sz w:val="20"/>
                <w:szCs w:val="20"/>
              </w:rPr>
              <w:t>MMG_KU32_MASK_AEC_INHIB_TENSIONING_CYCLES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15E53871" w14:textId="16994E5A" w:rsidR="003150B2" w:rsidRPr="00911B14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15B307DE" w14:textId="125F9F6D" w:rsidR="003150B2" w:rsidRPr="00446F7F" w:rsidDel="001F765A" w:rsidRDefault="003150B2" w:rsidP="003150B2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326220">
              <w:rPr>
                <w:rFonts w:ascii="Arial" w:eastAsia="Times New Roman" w:hAnsi="Arial" w:cs="Arial"/>
                <w:b w:val="0"/>
                <w:szCs w:val="20"/>
              </w:rPr>
              <w:t>ARCH_SW_MMG_0159</w:t>
            </w:r>
          </w:p>
        </w:tc>
      </w:tr>
      <w:tr w:rsidR="003150B2" w:rsidRPr="00911B14" w:rsidDel="001F765A" w14:paraId="25E14E5C" w14:textId="77777777" w:rsidTr="00446F7F">
        <w:trPr>
          <w:trHeight w:val="322"/>
        </w:trPr>
        <w:tc>
          <w:tcPr>
            <w:tcW w:w="2070" w:type="dxa"/>
          </w:tcPr>
          <w:p w14:paraId="29B8F440" w14:textId="6D57868C" w:rsidR="003150B2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31</w:t>
            </w:r>
          </w:p>
        </w:tc>
        <w:tc>
          <w:tcPr>
            <w:tcW w:w="4140" w:type="dxa"/>
          </w:tcPr>
          <w:p w14:paraId="377EF219" w14:textId="6C2C12EC" w:rsidR="003150B2" w:rsidRPr="00B93990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mmg_UpdateModeStatus_Temperature_EOL_KL30_TensioningCycles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and check if </w:t>
            </w:r>
            <w:r w:rsidRPr="004B2375">
              <w:rPr>
                <w:rFonts w:cs="Arial"/>
                <w:sz w:val="20"/>
                <w:szCs w:val="20"/>
              </w:rPr>
              <w:t xml:space="preserve">control </w:t>
            </w:r>
            <w:r w:rsidR="00E26636">
              <w:rPr>
                <w:rFonts w:cs="Arial"/>
                <w:sz w:val="20"/>
                <w:szCs w:val="20"/>
              </w:rPr>
              <w:t>steering</w:t>
            </w:r>
            <w:r w:rsidRPr="004B2375">
              <w:rPr>
                <w:rFonts w:cs="Arial"/>
                <w:sz w:val="20"/>
                <w:szCs w:val="20"/>
              </w:rPr>
              <w:t xml:space="preserve"> configuration </w:t>
            </w:r>
            <w:r>
              <w:rPr>
                <w:rFonts w:cs="Arial"/>
                <w:sz w:val="20"/>
                <w:szCs w:val="20"/>
              </w:rPr>
              <w:t xml:space="preserve">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7D1601">
              <w:rPr>
                <w:rFonts w:cs="Arial"/>
                <w:sz w:val="20"/>
                <w:szCs w:val="20"/>
              </w:rPr>
              <w:t>MMG_KU32_MASK_AEC_INHIB_TENSIONING_CYCLES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1C1A816D" w14:textId="5F2745DC" w:rsidR="003150B2" w:rsidRPr="00911B14" w:rsidDel="001F765A" w:rsidRDefault="003150B2" w:rsidP="003150B2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3FE3EBFE" w14:textId="00AFE157" w:rsidR="003150B2" w:rsidRPr="00446F7F" w:rsidDel="001F765A" w:rsidRDefault="003150B2" w:rsidP="003150B2">
            <w:pPr>
              <w:pStyle w:val="RequirementIdentifier"/>
              <w:jc w:val="both"/>
              <w:rPr>
                <w:rFonts w:ascii="Arial" w:eastAsia="Times New Roman" w:hAnsi="Arial" w:cs="Arial"/>
                <w:b w:val="0"/>
                <w:szCs w:val="20"/>
              </w:rPr>
            </w:pPr>
            <w:r w:rsidRPr="00326220">
              <w:rPr>
                <w:rFonts w:ascii="Arial" w:eastAsia="Times New Roman" w:hAnsi="Arial" w:cs="Arial"/>
                <w:b w:val="0"/>
                <w:szCs w:val="20"/>
              </w:rPr>
              <w:t>ARCH_SW_MMG_0160</w:t>
            </w:r>
          </w:p>
        </w:tc>
      </w:tr>
      <w:tr w:rsidR="003150B2" w:rsidRPr="00911B14" w:rsidDel="001F765A" w14:paraId="45A9ACC8" w14:textId="77777777" w:rsidTr="004B2375">
        <w:trPr>
          <w:trHeight w:val="322"/>
        </w:trPr>
        <w:tc>
          <w:tcPr>
            <w:tcW w:w="2070" w:type="dxa"/>
          </w:tcPr>
          <w:p w14:paraId="65C290AF" w14:textId="0BF6388F" w:rsidR="003150B2" w:rsidRPr="00580874" w:rsidRDefault="003150B2" w:rsidP="003150B2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32</w:t>
            </w:r>
          </w:p>
        </w:tc>
        <w:tc>
          <w:tcPr>
            <w:tcW w:w="4140" w:type="dxa"/>
          </w:tcPr>
          <w:p w14:paraId="74356F53" w14:textId="5338C13E" w:rsidR="003150B2" w:rsidRPr="004365D0" w:rsidRDefault="003150B2" w:rsidP="003150B2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4365D0">
              <w:rPr>
                <w:rFonts w:cs="Arial"/>
                <w:b/>
                <w:bCs/>
                <w:sz w:val="20"/>
                <w:szCs w:val="20"/>
              </w:rPr>
              <w:t>mmg_UpdateModeStatus_EOLComfort_BSR</w:t>
            </w:r>
            <w:proofErr w:type="spellEnd"/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and check if EOL comfort AEC is set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215B89">
              <w:rPr>
                <w:rFonts w:cs="Arial"/>
                <w:sz w:val="20"/>
                <w:szCs w:val="20"/>
              </w:rPr>
              <w:t xml:space="preserve"> MMG_KU32_MASK_EOL_COUNTER_INHIBITION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40FCB69E" w14:textId="435A3C0B" w:rsidR="003150B2" w:rsidRPr="003C3BB2" w:rsidRDefault="003150B2" w:rsidP="003150B2">
            <w:pPr>
              <w:rPr>
                <w:sz w:val="18"/>
                <w:szCs w:val="18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39F6A1CB" w14:textId="77BE47A3" w:rsidR="003150B2" w:rsidRPr="003C3BB2" w:rsidRDefault="003150B2" w:rsidP="003150B2">
            <w:pPr>
              <w:rPr>
                <w:rFonts w:cs="Arial"/>
                <w:sz w:val="20"/>
                <w:szCs w:val="20"/>
              </w:rPr>
            </w:pPr>
            <w:r w:rsidRPr="003150B2">
              <w:rPr>
                <w:rFonts w:cs="Arial"/>
                <w:sz w:val="20"/>
                <w:szCs w:val="20"/>
              </w:rPr>
              <w:t>ARCH_SW_MMG_0162</w:t>
            </w:r>
            <w:r w:rsidRPr="00446F7F">
              <w:rPr>
                <w:rFonts w:cs="Arial"/>
                <w:sz w:val="20"/>
                <w:szCs w:val="20"/>
              </w:rPr>
              <w:t>; ARCH_SW_MMG_0205</w:t>
            </w:r>
          </w:p>
        </w:tc>
      </w:tr>
      <w:tr w:rsidR="00C01A58" w:rsidRPr="00911B14" w:rsidDel="001F765A" w14:paraId="178AA29A" w14:textId="77777777" w:rsidTr="00446F7F">
        <w:trPr>
          <w:trHeight w:val="322"/>
        </w:trPr>
        <w:tc>
          <w:tcPr>
            <w:tcW w:w="2070" w:type="dxa"/>
          </w:tcPr>
          <w:p w14:paraId="5A8CCFF7" w14:textId="7D9F9EE9" w:rsidR="00C01A58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33</w:t>
            </w:r>
          </w:p>
        </w:tc>
        <w:tc>
          <w:tcPr>
            <w:tcW w:w="4140" w:type="dxa"/>
          </w:tcPr>
          <w:p w14:paraId="67132FAA" w14:textId="3EAEC09F" w:rsidR="00C01A58" w:rsidRPr="00B93990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mmg_UpdateModeStatus_CriticalAutotestsNok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last critical </w:t>
            </w:r>
            <w:proofErr w:type="spellStart"/>
            <w:r>
              <w:rPr>
                <w:rFonts w:cs="Arial"/>
                <w:sz w:val="20"/>
                <w:szCs w:val="20"/>
              </w:rPr>
              <w:t>autotest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ID as an input.</w:t>
            </w:r>
          </w:p>
        </w:tc>
        <w:tc>
          <w:tcPr>
            <w:tcW w:w="1980" w:type="dxa"/>
          </w:tcPr>
          <w:p w14:paraId="66186D0A" w14:textId="51207C10" w:rsidR="00C01A58" w:rsidRPr="00911B14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521C0222" w14:textId="664445A8" w:rsidR="00C01A58" w:rsidRPr="00446F7F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200</w:t>
            </w:r>
          </w:p>
        </w:tc>
      </w:tr>
      <w:tr w:rsidR="00C01A58" w:rsidRPr="00911B14" w:rsidDel="001F765A" w14:paraId="70F049D9" w14:textId="77777777" w:rsidTr="004B2375">
        <w:trPr>
          <w:trHeight w:val="322"/>
        </w:trPr>
        <w:tc>
          <w:tcPr>
            <w:tcW w:w="2070" w:type="dxa"/>
          </w:tcPr>
          <w:p w14:paraId="1221341A" w14:textId="7205C0B3" w:rsidR="00C01A58" w:rsidRPr="00580874" w:rsidRDefault="00C01A58" w:rsidP="00C01A58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34</w:t>
            </w:r>
          </w:p>
        </w:tc>
        <w:tc>
          <w:tcPr>
            <w:tcW w:w="4140" w:type="dxa"/>
          </w:tcPr>
          <w:p w14:paraId="1ED87C06" w14:textId="643121AF" w:rsidR="00C01A58" w:rsidRPr="004365D0" w:rsidRDefault="00C01A58" w:rsidP="00C01A58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3C3BB2">
              <w:rPr>
                <w:rFonts w:cs="Arial"/>
                <w:b/>
                <w:bCs/>
                <w:sz w:val="20"/>
                <w:szCs w:val="20"/>
              </w:rPr>
              <w:t>mmg_UpdateModeStatus_CriticalAutotestsNok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status of the last executed </w:t>
            </w:r>
            <w:proofErr w:type="spellStart"/>
            <w:r>
              <w:rPr>
                <w:rFonts w:cs="Arial"/>
                <w:sz w:val="20"/>
                <w:szCs w:val="20"/>
              </w:rPr>
              <w:t>autotest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as an input.</w:t>
            </w:r>
          </w:p>
        </w:tc>
        <w:tc>
          <w:tcPr>
            <w:tcW w:w="1980" w:type="dxa"/>
          </w:tcPr>
          <w:p w14:paraId="721ABCF5" w14:textId="4BE626BE" w:rsidR="00C01A58" w:rsidRPr="003C3BB2" w:rsidRDefault="00C01A58" w:rsidP="00C01A58">
            <w:pPr>
              <w:rPr>
                <w:sz w:val="18"/>
                <w:szCs w:val="18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06CFE77D" w14:textId="57691DA4" w:rsidR="00C01A58" w:rsidRPr="003C3BB2" w:rsidRDefault="00C01A58" w:rsidP="00C01A58">
            <w:pPr>
              <w:rPr>
                <w:rFonts w:cs="Arial"/>
                <w:sz w:val="20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201</w:t>
            </w:r>
          </w:p>
        </w:tc>
      </w:tr>
      <w:tr w:rsidR="00C01A58" w:rsidRPr="00911B14" w:rsidDel="001F765A" w14:paraId="611D12C7" w14:textId="77777777" w:rsidTr="004B2375">
        <w:trPr>
          <w:trHeight w:val="322"/>
        </w:trPr>
        <w:tc>
          <w:tcPr>
            <w:tcW w:w="2070" w:type="dxa"/>
          </w:tcPr>
          <w:p w14:paraId="23AFF22E" w14:textId="666558B7" w:rsidR="00C01A58" w:rsidRPr="00580874" w:rsidRDefault="00C01A58" w:rsidP="00C01A58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35</w:t>
            </w:r>
          </w:p>
        </w:tc>
        <w:tc>
          <w:tcPr>
            <w:tcW w:w="4140" w:type="dxa"/>
          </w:tcPr>
          <w:p w14:paraId="2FEA9E5C" w14:textId="76A2F584" w:rsidR="00C01A58" w:rsidRPr="004365D0" w:rsidRDefault="00C01A58" w:rsidP="00C01A58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mmg_UpdateModeStatus_PowerVoltageUnstable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local function will read the battery voltage status.</w:t>
            </w:r>
          </w:p>
        </w:tc>
        <w:tc>
          <w:tcPr>
            <w:tcW w:w="1980" w:type="dxa"/>
          </w:tcPr>
          <w:p w14:paraId="56CA0C7B" w14:textId="64B1BA18" w:rsidR="00C01A58" w:rsidRPr="003C3BB2" w:rsidRDefault="00C01A58" w:rsidP="00C01A58">
            <w:pPr>
              <w:rPr>
                <w:sz w:val="18"/>
                <w:szCs w:val="18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204DBB74" w14:textId="113D0F5A" w:rsidR="00C01A58" w:rsidRPr="003C3BB2" w:rsidRDefault="00C01A58" w:rsidP="00C01A58">
            <w:pPr>
              <w:rPr>
                <w:rFonts w:cs="Arial"/>
                <w:sz w:val="20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202</w:t>
            </w:r>
          </w:p>
        </w:tc>
      </w:tr>
      <w:tr w:rsidR="00C01A58" w:rsidRPr="00911B14" w:rsidDel="001F765A" w14:paraId="794478C4" w14:textId="77777777" w:rsidTr="00446F7F">
        <w:trPr>
          <w:trHeight w:val="322"/>
        </w:trPr>
        <w:tc>
          <w:tcPr>
            <w:tcW w:w="2070" w:type="dxa"/>
          </w:tcPr>
          <w:p w14:paraId="53F2194C" w14:textId="38472E2C" w:rsidR="00C01A58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36</w:t>
            </w:r>
          </w:p>
        </w:tc>
        <w:tc>
          <w:tcPr>
            <w:tcW w:w="4140" w:type="dxa"/>
          </w:tcPr>
          <w:p w14:paraId="09C155C0" w14:textId="6E82A0FF" w:rsidR="00C01A58" w:rsidRPr="009C4356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proofErr w:type="spellStart"/>
            <w:r w:rsidRPr="00FB544B">
              <w:rPr>
                <w:rFonts w:cs="Arial"/>
                <w:b/>
                <w:bCs/>
                <w:sz w:val="20"/>
                <w:szCs w:val="20"/>
              </w:rPr>
              <w:t>mmg_UpdateModeStatus_ExecutedCycle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local function will read the executed cycle as an input.</w:t>
            </w:r>
          </w:p>
        </w:tc>
        <w:tc>
          <w:tcPr>
            <w:tcW w:w="1980" w:type="dxa"/>
          </w:tcPr>
          <w:p w14:paraId="590351C2" w14:textId="24674469" w:rsidR="00C01A58" w:rsidRPr="00911B14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6F64635A" w14:textId="28B827AB" w:rsidR="00C01A58" w:rsidRPr="00446F7F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203</w:t>
            </w:r>
          </w:p>
        </w:tc>
      </w:tr>
      <w:tr w:rsidR="00C01A58" w:rsidRPr="00911B14" w:rsidDel="001F765A" w14:paraId="7AE27DB1" w14:textId="77777777" w:rsidTr="00446F7F">
        <w:trPr>
          <w:trHeight w:val="322"/>
        </w:trPr>
        <w:tc>
          <w:tcPr>
            <w:tcW w:w="2070" w:type="dxa"/>
          </w:tcPr>
          <w:p w14:paraId="786F760D" w14:textId="0B54A332" w:rsidR="00C01A58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37</w:t>
            </w:r>
          </w:p>
        </w:tc>
        <w:tc>
          <w:tcPr>
            <w:tcW w:w="4140" w:type="dxa"/>
          </w:tcPr>
          <w:p w14:paraId="6710DB1D" w14:textId="3BD69573" w:rsidR="00C01A58" w:rsidRPr="00B93990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proofErr w:type="spellStart"/>
            <w:r w:rsidRPr="00FB544B">
              <w:rPr>
                <w:rFonts w:cs="Arial"/>
                <w:b/>
                <w:bCs/>
                <w:sz w:val="20"/>
                <w:szCs w:val="20"/>
              </w:rPr>
              <w:t>mmg_UpdateModeStatus_ExecutedTensioningCycle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local function will read the executed cycle as an input.</w:t>
            </w:r>
          </w:p>
        </w:tc>
        <w:tc>
          <w:tcPr>
            <w:tcW w:w="1980" w:type="dxa"/>
          </w:tcPr>
          <w:p w14:paraId="0CB2D442" w14:textId="32303DD0" w:rsidR="00C01A58" w:rsidRPr="00911B14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4385B0F5" w14:textId="7FC010A7" w:rsidR="00C01A58" w:rsidRPr="00446F7F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203</w:t>
            </w:r>
          </w:p>
        </w:tc>
      </w:tr>
      <w:tr w:rsidR="00C01A58" w:rsidRPr="00911B14" w:rsidDel="001F765A" w14:paraId="168341EC" w14:textId="77777777" w:rsidTr="00446F7F">
        <w:trPr>
          <w:trHeight w:val="322"/>
        </w:trPr>
        <w:tc>
          <w:tcPr>
            <w:tcW w:w="2070" w:type="dxa"/>
          </w:tcPr>
          <w:p w14:paraId="01B4E2FB" w14:textId="41F48C26" w:rsidR="00C01A58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38</w:t>
            </w:r>
          </w:p>
        </w:tc>
        <w:tc>
          <w:tcPr>
            <w:tcW w:w="4140" w:type="dxa"/>
          </w:tcPr>
          <w:p w14:paraId="137476BA" w14:textId="05129E15" w:rsidR="00C01A58" w:rsidRPr="00FB544B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proofErr w:type="spellStart"/>
            <w:r w:rsidRPr="00FB544B">
              <w:rPr>
                <w:rFonts w:cs="Arial"/>
                <w:b/>
                <w:bCs/>
                <w:sz w:val="20"/>
                <w:szCs w:val="20"/>
              </w:rPr>
              <w:t>mmg_UpdateModeStatus_ExecutedCycle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</w:t>
            </w:r>
            <w:r w:rsidRPr="00FB544B">
              <w:rPr>
                <w:rFonts w:cs="Arial"/>
                <w:sz w:val="20"/>
                <w:szCs w:val="20"/>
              </w:rPr>
              <w:t>pyro activation</w:t>
            </w:r>
            <w:r>
              <w:rPr>
                <w:rFonts w:cs="Arial"/>
                <w:sz w:val="20"/>
                <w:szCs w:val="20"/>
              </w:rPr>
              <w:t xml:space="preserve"> as an input.</w:t>
            </w:r>
          </w:p>
        </w:tc>
        <w:tc>
          <w:tcPr>
            <w:tcW w:w="1980" w:type="dxa"/>
          </w:tcPr>
          <w:p w14:paraId="75FB723F" w14:textId="364739B6" w:rsidR="00C01A58" w:rsidRPr="00911B14" w:rsidDel="001F765A" w:rsidRDefault="00C01A58" w:rsidP="00C01A58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4A5ABFF7" w14:textId="657DC9CA" w:rsidR="00C01A58" w:rsidRPr="00BB26A6" w:rsidDel="001F765A" w:rsidRDefault="00C01A58" w:rsidP="00C01A58">
            <w:pPr>
              <w:rPr>
                <w:rFonts w:cs="Arial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204</w:t>
            </w:r>
          </w:p>
        </w:tc>
      </w:tr>
      <w:tr w:rsidR="00BA7126" w:rsidRPr="00911B14" w:rsidDel="001F765A" w14:paraId="0B6C0C14" w14:textId="77777777" w:rsidTr="00446F7F">
        <w:trPr>
          <w:trHeight w:val="322"/>
        </w:trPr>
        <w:tc>
          <w:tcPr>
            <w:tcW w:w="2070" w:type="dxa"/>
          </w:tcPr>
          <w:p w14:paraId="7F66319B" w14:textId="3EE4C63B" w:rsidR="00BA7126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39</w:t>
            </w:r>
          </w:p>
        </w:tc>
        <w:tc>
          <w:tcPr>
            <w:tcW w:w="4140" w:type="dxa"/>
          </w:tcPr>
          <w:p w14:paraId="0E89F575" w14:textId="0D4F4B28" w:rsidR="00BA7126" w:rsidRPr="00B93990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37BC6">
              <w:rPr>
                <w:rFonts w:cs="Arial"/>
                <w:b/>
                <w:bCs/>
                <w:sz w:val="20"/>
                <w:szCs w:val="20"/>
              </w:rPr>
              <w:t>mmg_UpdateModeStatus_NoHallEffectSensor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local function will</w:t>
            </w:r>
            <w:r w:rsidRPr="00937BC6">
              <w:rPr>
                <w:rFonts w:cs="Arial"/>
                <w:sz w:val="20"/>
                <w:szCs w:val="20"/>
              </w:rPr>
              <w:t xml:space="preserve"> notify BMM about restoring the </w:t>
            </w:r>
            <w:proofErr w:type="spellStart"/>
            <w:r w:rsidRPr="00937BC6">
              <w:rPr>
                <w:rFonts w:cs="Arial"/>
                <w:sz w:val="20"/>
                <w:szCs w:val="20"/>
              </w:rPr>
              <w:t>puls</w:t>
            </w:r>
            <w:proofErr w:type="spellEnd"/>
            <w:r w:rsidRPr="00937BC6">
              <w:rPr>
                <w:rFonts w:cs="Arial"/>
                <w:sz w:val="20"/>
                <w:szCs w:val="20"/>
              </w:rPr>
              <w:t xml:space="preserve"> counting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1980" w:type="dxa"/>
          </w:tcPr>
          <w:p w14:paraId="5D9A3D94" w14:textId="3602E9AA" w:rsidR="00BA7126" w:rsidRPr="00911B14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013939D3" w14:textId="28CAF813" w:rsidR="00BA7126" w:rsidRPr="00BB26A6" w:rsidDel="001F765A" w:rsidRDefault="00BA7126" w:rsidP="00BA7126">
            <w:pPr>
              <w:rPr>
                <w:rFonts w:cs="Arial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206</w:t>
            </w:r>
          </w:p>
        </w:tc>
      </w:tr>
      <w:tr w:rsidR="00BA7126" w:rsidRPr="00911B14" w:rsidDel="001F765A" w14:paraId="352C34C1" w14:textId="77777777" w:rsidTr="00446F7F">
        <w:trPr>
          <w:trHeight w:val="322"/>
        </w:trPr>
        <w:tc>
          <w:tcPr>
            <w:tcW w:w="2070" w:type="dxa"/>
          </w:tcPr>
          <w:p w14:paraId="1AD11632" w14:textId="29575145" w:rsidR="00BA7126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40</w:t>
            </w:r>
          </w:p>
        </w:tc>
        <w:tc>
          <w:tcPr>
            <w:tcW w:w="4140" w:type="dxa"/>
          </w:tcPr>
          <w:p w14:paraId="624D33AF" w14:textId="77213CA3" w:rsidR="00BA7126" w:rsidRPr="00B93990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r w:rsidRPr="00540E26">
              <w:rPr>
                <w:rFonts w:cs="Arial"/>
                <w:b/>
                <w:bCs/>
                <w:sz w:val="20"/>
                <w:szCs w:val="20"/>
              </w:rPr>
              <w:t>mmg_UpdateModeStatus_Temperature_EOL_KL30_TensioningCycles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local function </w:t>
            </w:r>
            <w:r>
              <w:rPr>
                <w:rFonts w:cs="Arial"/>
                <w:sz w:val="20"/>
                <w:szCs w:val="20"/>
              </w:rPr>
              <w:t xml:space="preserve">will be called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check if the battery voltage is outside Normal and Extended Operating range.</w:t>
            </w:r>
          </w:p>
        </w:tc>
        <w:tc>
          <w:tcPr>
            <w:tcW w:w="1980" w:type="dxa"/>
          </w:tcPr>
          <w:p w14:paraId="46C4B144" w14:textId="51202BA1" w:rsidR="00BA7126" w:rsidRPr="00911B14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02D15EBD" w14:textId="5A36A76A" w:rsidR="00BA7126" w:rsidRPr="00BB26A6" w:rsidDel="001F765A" w:rsidRDefault="00BA7126" w:rsidP="00BA7126">
            <w:pPr>
              <w:rPr>
                <w:rFonts w:cs="Arial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 xml:space="preserve">207; </w:t>
            </w: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208</w:t>
            </w:r>
          </w:p>
        </w:tc>
      </w:tr>
      <w:tr w:rsidR="00BA7126" w:rsidRPr="00911B14" w:rsidDel="001F765A" w14:paraId="42D1EBCE" w14:textId="77777777" w:rsidTr="00446F7F">
        <w:trPr>
          <w:trHeight w:val="322"/>
        </w:trPr>
        <w:tc>
          <w:tcPr>
            <w:tcW w:w="2070" w:type="dxa"/>
          </w:tcPr>
          <w:p w14:paraId="21D974C8" w14:textId="3E62871A" w:rsidR="00BA7126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41</w:t>
            </w:r>
          </w:p>
        </w:tc>
        <w:tc>
          <w:tcPr>
            <w:tcW w:w="4140" w:type="dxa"/>
          </w:tcPr>
          <w:p w14:paraId="2E61CFE9" w14:textId="56C33B9C" w:rsidR="00BA7126" w:rsidRPr="00B93990" w:rsidDel="001F765A" w:rsidRDefault="00BA7126" w:rsidP="005F53EB">
            <w:pPr>
              <w:spacing w:after="10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Local function </w:t>
            </w: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mmg_AvailabilityDataStatus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send the </w:t>
            </w:r>
            <w:proofErr w:type="spellStart"/>
            <w:r w:rsidRPr="0053518D">
              <w:rPr>
                <w:rFonts w:cs="Arial"/>
                <w:sz w:val="20"/>
                <w:szCs w:val="20"/>
              </w:rPr>
              <w:t>AvailabilityDataCategory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towards </w:t>
            </w:r>
            <w:proofErr w:type="spellStart"/>
            <w:r>
              <w:rPr>
                <w:rFonts w:cs="Arial"/>
                <w:sz w:val="20"/>
                <w:szCs w:val="20"/>
              </w:rPr>
              <w:lastRenderedPageBreak/>
              <w:t>DiagFunction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only if it changed from last </w:t>
            </w:r>
            <w:proofErr w:type="spellStart"/>
            <w:r>
              <w:rPr>
                <w:rFonts w:cs="Arial"/>
                <w:sz w:val="20"/>
                <w:szCs w:val="20"/>
              </w:rPr>
              <w:t>sta-te</w:t>
            </w:r>
            <w:proofErr w:type="spellEnd"/>
          </w:p>
        </w:tc>
        <w:tc>
          <w:tcPr>
            <w:tcW w:w="1980" w:type="dxa"/>
          </w:tcPr>
          <w:p w14:paraId="7971DA68" w14:textId="1580688C" w:rsidR="00BA7126" w:rsidRPr="00911B14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6436E5">
              <w:rPr>
                <w:rFonts w:cs="Arial"/>
                <w:sz w:val="20"/>
                <w:szCs w:val="20"/>
              </w:rPr>
              <w:lastRenderedPageBreak/>
              <w:t>MMG_runUpdateModeStatus</w:t>
            </w:r>
            <w:proofErr w:type="spellEnd"/>
          </w:p>
        </w:tc>
        <w:tc>
          <w:tcPr>
            <w:tcW w:w="2520" w:type="dxa"/>
          </w:tcPr>
          <w:p w14:paraId="1FD4D3E6" w14:textId="7A376EEA" w:rsidR="00BA7126" w:rsidRPr="00BB26A6" w:rsidDel="001F765A" w:rsidRDefault="00BA7126" w:rsidP="00BA7126">
            <w:pPr>
              <w:rPr>
                <w:rFonts w:cs="Arial"/>
                <w:szCs w:val="20"/>
              </w:rPr>
            </w:pPr>
            <w:r w:rsidRPr="0053518D">
              <w:rPr>
                <w:rFonts w:cs="Arial"/>
                <w:sz w:val="20"/>
                <w:szCs w:val="20"/>
              </w:rPr>
              <w:t>ARCH_SW_MMG_0209</w:t>
            </w:r>
          </w:p>
        </w:tc>
      </w:tr>
      <w:tr w:rsidR="00882A08" w:rsidRPr="00911B14" w:rsidDel="001F765A" w14:paraId="5431CF6F" w14:textId="77777777" w:rsidTr="004B2375">
        <w:trPr>
          <w:trHeight w:val="322"/>
        </w:trPr>
        <w:tc>
          <w:tcPr>
            <w:tcW w:w="2070" w:type="dxa"/>
          </w:tcPr>
          <w:p w14:paraId="0DAACDF2" w14:textId="50007942" w:rsidR="00882A08" w:rsidRPr="00580874" w:rsidRDefault="00882A08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</w:t>
            </w:r>
            <w:r w:rsidR="001A75D7">
              <w:rPr>
                <w:rFonts w:cs="Arial"/>
                <w:sz w:val="20"/>
                <w:szCs w:val="20"/>
              </w:rPr>
              <w:t>0</w:t>
            </w:r>
            <w:r>
              <w:rPr>
                <w:rFonts w:cs="Arial"/>
                <w:sz w:val="20"/>
                <w:szCs w:val="20"/>
              </w:rPr>
              <w:t>113</w:t>
            </w:r>
          </w:p>
        </w:tc>
        <w:tc>
          <w:tcPr>
            <w:tcW w:w="4140" w:type="dxa"/>
          </w:tcPr>
          <w:p w14:paraId="6CAB6B38" w14:textId="0AE24722" w:rsidR="00882A08" w:rsidRDefault="00882A08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882A08">
              <w:rPr>
                <w:rFonts w:cs="Arial"/>
                <w:b/>
                <w:bCs/>
                <w:sz w:val="20"/>
                <w:szCs w:val="20"/>
              </w:rPr>
              <w:t>mmg_UpdateModeStatus_SignalReleaseInhibition</w:t>
            </w:r>
            <w:proofErr w:type="spellEnd"/>
            <w:r w:rsidRPr="004365D0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compute signal release inhibition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882A08">
              <w:rPr>
                <w:rFonts w:cs="Arial"/>
                <w:sz w:val="20"/>
                <w:szCs w:val="20"/>
              </w:rPr>
              <w:t>MMG_KU32_MASK_SIGNAL_RELEASE_INHIBITION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073D26ED" w14:textId="66303ECC" w:rsidR="00882A08" w:rsidRPr="006436E5" w:rsidRDefault="00882A08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882A08">
              <w:rPr>
                <w:rFonts w:cs="Arial"/>
                <w:sz w:val="20"/>
                <w:szCs w:val="20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500B1502" w14:textId="38C9B593" w:rsidR="00882A08" w:rsidRPr="0053518D" w:rsidRDefault="00882A08" w:rsidP="00BA7126">
            <w:pPr>
              <w:rPr>
                <w:rFonts w:cs="Arial"/>
                <w:sz w:val="20"/>
                <w:szCs w:val="20"/>
              </w:rPr>
            </w:pPr>
            <w:r w:rsidRPr="00882A08">
              <w:rPr>
                <w:rFonts w:cs="Arial"/>
                <w:sz w:val="20"/>
                <w:szCs w:val="20"/>
              </w:rPr>
              <w:t>ARCH_SW_MMG_0301</w:t>
            </w:r>
          </w:p>
        </w:tc>
      </w:tr>
      <w:tr w:rsidR="00C96418" w:rsidRPr="00911B14" w:rsidDel="001F765A" w14:paraId="5B1F14CA" w14:textId="77777777" w:rsidTr="004B2375">
        <w:trPr>
          <w:trHeight w:val="322"/>
        </w:trPr>
        <w:tc>
          <w:tcPr>
            <w:tcW w:w="2070" w:type="dxa"/>
          </w:tcPr>
          <w:p w14:paraId="0374793A" w14:textId="03F65C5D" w:rsidR="00C96418" w:rsidRPr="00580874" w:rsidRDefault="00C96418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</w:t>
            </w:r>
            <w:r>
              <w:rPr>
                <w:rFonts w:cs="Arial"/>
                <w:sz w:val="20"/>
                <w:szCs w:val="20"/>
              </w:rPr>
              <w:t>0122</w:t>
            </w:r>
          </w:p>
        </w:tc>
        <w:tc>
          <w:tcPr>
            <w:tcW w:w="4140" w:type="dxa"/>
          </w:tcPr>
          <w:p w14:paraId="265B4564" w14:textId="0D6D74AE" w:rsidR="00C96418" w:rsidRPr="00882A08" w:rsidRDefault="00C96418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C96418">
              <w:rPr>
                <w:rFonts w:cs="Arial"/>
                <w:b/>
                <w:bCs/>
                <w:sz w:val="20"/>
                <w:szCs w:val="20"/>
              </w:rPr>
              <w:t xml:space="preserve">Rte_Read_prrCustomerSpecific_b8SignalRelInhibition shall be called to </w:t>
            </w:r>
            <w:r>
              <w:rPr>
                <w:rFonts w:cs="Arial"/>
                <w:sz w:val="20"/>
                <w:szCs w:val="20"/>
              </w:rPr>
              <w:t xml:space="preserve">check the value of </w:t>
            </w:r>
            <w:r w:rsidRPr="00C96418">
              <w:rPr>
                <w:rFonts w:cs="Arial"/>
                <w:sz w:val="20"/>
                <w:szCs w:val="20"/>
              </w:rPr>
              <w:t>release inhibition for costumer signals</w:t>
            </w:r>
          </w:p>
        </w:tc>
        <w:tc>
          <w:tcPr>
            <w:tcW w:w="1980" w:type="dxa"/>
          </w:tcPr>
          <w:p w14:paraId="1681E453" w14:textId="5F0695E8" w:rsidR="00C96418" w:rsidRPr="00882A08" w:rsidRDefault="00C96418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C96418">
              <w:rPr>
                <w:rFonts w:cs="Arial"/>
                <w:sz w:val="20"/>
                <w:szCs w:val="20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1020F336" w14:textId="03F4CCA8" w:rsidR="00C96418" w:rsidRPr="00882A08" w:rsidRDefault="00C96418" w:rsidP="00BA7126">
            <w:pPr>
              <w:rPr>
                <w:rFonts w:cs="Arial"/>
                <w:sz w:val="20"/>
                <w:szCs w:val="20"/>
              </w:rPr>
            </w:pPr>
            <w:r w:rsidRPr="00882A08">
              <w:rPr>
                <w:rFonts w:cs="Arial"/>
                <w:sz w:val="20"/>
                <w:szCs w:val="20"/>
              </w:rPr>
              <w:t>ARCH_SW_MMG_030</w:t>
            </w:r>
            <w:r>
              <w:rPr>
                <w:rFonts w:cs="Arial"/>
                <w:sz w:val="20"/>
                <w:szCs w:val="20"/>
              </w:rPr>
              <w:t>2</w:t>
            </w:r>
          </w:p>
        </w:tc>
      </w:tr>
      <w:tr w:rsidR="00BA7126" w:rsidRPr="00911B14" w:rsidDel="001F765A" w14:paraId="6D9A3D7D" w14:textId="77777777" w:rsidTr="00446F7F">
        <w:trPr>
          <w:trHeight w:val="322"/>
        </w:trPr>
        <w:tc>
          <w:tcPr>
            <w:tcW w:w="2070" w:type="dxa"/>
          </w:tcPr>
          <w:p w14:paraId="62B32E4D" w14:textId="5D26D45B" w:rsidR="00BA7126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42</w:t>
            </w:r>
          </w:p>
        </w:tc>
        <w:tc>
          <w:tcPr>
            <w:tcW w:w="4140" w:type="dxa"/>
          </w:tcPr>
          <w:p w14:paraId="0F042009" w14:textId="6B2E27BA" w:rsidR="00BA7126" w:rsidRPr="00B93990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mmg_CheckCycleEnable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local function will write the validity of cycle 0-19.</w:t>
            </w:r>
          </w:p>
        </w:tc>
        <w:tc>
          <w:tcPr>
            <w:tcW w:w="1980" w:type="dxa"/>
          </w:tcPr>
          <w:p w14:paraId="2C4DA780" w14:textId="64B6F3B1" w:rsidR="00BA7126" w:rsidRPr="00911B14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37BC6">
              <w:rPr>
                <w:rFonts w:cs="Arial"/>
                <w:sz w:val="20"/>
                <w:szCs w:val="20"/>
              </w:rPr>
              <w:t>MMG_Init</w:t>
            </w:r>
            <w:proofErr w:type="spellEnd"/>
          </w:p>
        </w:tc>
        <w:tc>
          <w:tcPr>
            <w:tcW w:w="2520" w:type="dxa"/>
          </w:tcPr>
          <w:p w14:paraId="3A1FB61D" w14:textId="59AFC782" w:rsidR="00BA7126" w:rsidRPr="00BB26A6" w:rsidDel="001F765A" w:rsidRDefault="00BA7126" w:rsidP="00BA7126">
            <w:pPr>
              <w:rPr>
                <w:rFonts w:cs="Arial"/>
                <w:szCs w:val="20"/>
              </w:rPr>
            </w:pPr>
            <w:r w:rsidRPr="00446F7F">
              <w:rPr>
                <w:rFonts w:cs="Arial"/>
                <w:sz w:val="20"/>
                <w:szCs w:val="20"/>
              </w:rPr>
              <w:t>ARCH_SW_MMG_0300</w:t>
            </w:r>
          </w:p>
        </w:tc>
      </w:tr>
      <w:tr w:rsidR="00BA7126" w:rsidRPr="00911B14" w:rsidDel="001F765A" w14:paraId="0B110288" w14:textId="77777777" w:rsidTr="004B2375">
        <w:trPr>
          <w:trHeight w:val="322"/>
        </w:trPr>
        <w:tc>
          <w:tcPr>
            <w:tcW w:w="2070" w:type="dxa"/>
          </w:tcPr>
          <w:p w14:paraId="5DFA6BFA" w14:textId="730DF8E3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43</w:t>
            </w:r>
          </w:p>
        </w:tc>
        <w:tc>
          <w:tcPr>
            <w:tcW w:w="4140" w:type="dxa"/>
          </w:tcPr>
          <w:p w14:paraId="6B0D478F" w14:textId="23BC96BB" w:rsidR="00BA7126" w:rsidRPr="00540E26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mmg_ManageModeDelays_ExecutedCycle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446F7F">
              <w:rPr>
                <w:rFonts w:cs="Arial"/>
                <w:sz w:val="20"/>
                <w:szCs w:val="20"/>
              </w:rPr>
              <w:t>local function will</w:t>
            </w:r>
            <w:r>
              <w:rPr>
                <w:rFonts w:cs="Arial"/>
                <w:sz w:val="20"/>
                <w:szCs w:val="20"/>
              </w:rPr>
              <w:t xml:space="preserve"> read the reset cause as an input</w:t>
            </w:r>
          </w:p>
        </w:tc>
        <w:tc>
          <w:tcPr>
            <w:tcW w:w="1980" w:type="dxa"/>
          </w:tcPr>
          <w:p w14:paraId="777F2ECF" w14:textId="14EF4A4B" w:rsidR="00BA7126" w:rsidRPr="003C3BB2" w:rsidRDefault="00BA7126" w:rsidP="00BA7126">
            <w:pPr>
              <w:rPr>
                <w:sz w:val="18"/>
                <w:szCs w:val="18"/>
              </w:rPr>
            </w:pPr>
            <w:proofErr w:type="spellStart"/>
            <w:r w:rsidRPr="00D63FAE">
              <w:rPr>
                <w:rFonts w:cs="Arial"/>
                <w:sz w:val="20"/>
                <w:szCs w:val="20"/>
              </w:rPr>
              <w:t>MMG_runManageModeDelays</w:t>
            </w:r>
            <w:proofErr w:type="spellEnd"/>
          </w:p>
        </w:tc>
        <w:tc>
          <w:tcPr>
            <w:tcW w:w="2520" w:type="dxa"/>
          </w:tcPr>
          <w:p w14:paraId="6533B0C3" w14:textId="3B01E83A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4</w:t>
            </w:r>
            <w:r w:rsidRPr="003C3BB2">
              <w:rPr>
                <w:rFonts w:cs="Arial"/>
                <w:sz w:val="20"/>
                <w:szCs w:val="20"/>
              </w:rPr>
              <w:t>00</w:t>
            </w:r>
          </w:p>
        </w:tc>
      </w:tr>
      <w:tr w:rsidR="00BA7126" w:rsidRPr="00911B14" w:rsidDel="001F765A" w14:paraId="26590F7C" w14:textId="77777777" w:rsidTr="00446F7F">
        <w:trPr>
          <w:trHeight w:val="322"/>
        </w:trPr>
        <w:tc>
          <w:tcPr>
            <w:tcW w:w="2070" w:type="dxa"/>
          </w:tcPr>
          <w:p w14:paraId="6B6DA1DC" w14:textId="3911BCE1" w:rsidR="00BA7126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44</w:t>
            </w:r>
          </w:p>
        </w:tc>
        <w:tc>
          <w:tcPr>
            <w:tcW w:w="4140" w:type="dxa"/>
          </w:tcPr>
          <w:p w14:paraId="67E7696F" w14:textId="5336CFC3" w:rsidR="00BA7126" w:rsidRPr="00937BC6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rFonts w:cs="Arial"/>
                <w:b/>
                <w:bCs/>
                <w:sz w:val="20"/>
                <w:szCs w:val="20"/>
              </w:rPr>
              <w:t>mmg_ManageModeDelays_ExecutedCycle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local function will read the executed cycle as an input.</w:t>
            </w:r>
          </w:p>
        </w:tc>
        <w:tc>
          <w:tcPr>
            <w:tcW w:w="1980" w:type="dxa"/>
          </w:tcPr>
          <w:p w14:paraId="33C4B28C" w14:textId="78CD4BBF" w:rsidR="00BA7126" w:rsidRPr="00911B14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D63FAE">
              <w:rPr>
                <w:rFonts w:cs="Arial"/>
                <w:sz w:val="20"/>
                <w:szCs w:val="20"/>
              </w:rPr>
              <w:t>MMG_runManageModeDelays</w:t>
            </w:r>
            <w:proofErr w:type="spellEnd"/>
          </w:p>
        </w:tc>
        <w:tc>
          <w:tcPr>
            <w:tcW w:w="2520" w:type="dxa"/>
          </w:tcPr>
          <w:p w14:paraId="1C027BEE" w14:textId="76DFCB68" w:rsidR="00BA7126" w:rsidRPr="00BB26A6" w:rsidDel="001F765A" w:rsidRDefault="00BA7126" w:rsidP="00BA7126">
            <w:pPr>
              <w:rPr>
                <w:rFonts w:cs="Arial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4</w:t>
            </w:r>
            <w:r w:rsidRPr="003C3BB2">
              <w:rPr>
                <w:rFonts w:cs="Arial"/>
                <w:sz w:val="20"/>
                <w:szCs w:val="20"/>
              </w:rPr>
              <w:t>0</w:t>
            </w: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BA7126" w:rsidRPr="00911B14" w:rsidDel="001F765A" w14:paraId="6F289679" w14:textId="77777777" w:rsidTr="00446F7F">
        <w:trPr>
          <w:trHeight w:val="322"/>
        </w:trPr>
        <w:tc>
          <w:tcPr>
            <w:tcW w:w="2070" w:type="dxa"/>
          </w:tcPr>
          <w:p w14:paraId="314D7C47" w14:textId="1322CEBB" w:rsidR="00BA7126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45</w:t>
            </w:r>
          </w:p>
        </w:tc>
        <w:tc>
          <w:tcPr>
            <w:tcW w:w="4140" w:type="dxa"/>
          </w:tcPr>
          <w:p w14:paraId="04A581C5" w14:textId="028B39B7" w:rsidR="00BA7126" w:rsidRPr="00446F7F" w:rsidDel="001F765A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446F7F">
              <w:rPr>
                <w:rFonts w:cs="Arial"/>
                <w:b/>
                <w:bCs/>
                <w:sz w:val="20"/>
                <w:szCs w:val="20"/>
              </w:rPr>
              <w:t>mmg_ManageModeDelays_ExecutedCycle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local function will read the pyro activation status as an input.</w:t>
            </w:r>
          </w:p>
        </w:tc>
        <w:tc>
          <w:tcPr>
            <w:tcW w:w="1980" w:type="dxa"/>
          </w:tcPr>
          <w:p w14:paraId="5C700B1A" w14:textId="3231C85F" w:rsidR="00BA7126" w:rsidRPr="00911B14" w:rsidDel="001F765A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D63FAE">
              <w:rPr>
                <w:rFonts w:cs="Arial"/>
                <w:sz w:val="20"/>
                <w:szCs w:val="20"/>
              </w:rPr>
              <w:t>MMG_runManageModeDelays</w:t>
            </w:r>
            <w:proofErr w:type="spellEnd"/>
          </w:p>
        </w:tc>
        <w:tc>
          <w:tcPr>
            <w:tcW w:w="2520" w:type="dxa"/>
          </w:tcPr>
          <w:p w14:paraId="5166C88C" w14:textId="3AE0A268" w:rsidR="00BA7126" w:rsidRPr="00BB26A6" w:rsidDel="001F765A" w:rsidRDefault="00BA7126" w:rsidP="00BA7126">
            <w:pPr>
              <w:rPr>
                <w:rFonts w:cs="Arial"/>
                <w:szCs w:val="20"/>
              </w:rPr>
            </w:pPr>
            <w:r w:rsidRPr="003C3BB2">
              <w:rPr>
                <w:rFonts w:cs="Arial"/>
                <w:sz w:val="20"/>
                <w:szCs w:val="20"/>
              </w:rPr>
              <w:t>ARCH_SW_MMG_0</w:t>
            </w:r>
            <w:r>
              <w:rPr>
                <w:rFonts w:cs="Arial"/>
                <w:sz w:val="20"/>
                <w:szCs w:val="20"/>
              </w:rPr>
              <w:t>4</w:t>
            </w:r>
            <w:r w:rsidRPr="003C3BB2">
              <w:rPr>
                <w:rFonts w:cs="Arial"/>
                <w:sz w:val="20"/>
                <w:szCs w:val="20"/>
              </w:rPr>
              <w:t>0</w:t>
            </w:r>
            <w:r>
              <w:rPr>
                <w:rFonts w:cs="Arial"/>
                <w:sz w:val="20"/>
                <w:szCs w:val="20"/>
              </w:rPr>
              <w:t>2</w:t>
            </w:r>
          </w:p>
        </w:tc>
      </w:tr>
      <w:tr w:rsidR="00BA7126" w:rsidRPr="00911B14" w:rsidDel="001F765A" w14:paraId="2287AB90" w14:textId="77777777" w:rsidTr="00446F7F">
        <w:trPr>
          <w:trHeight w:val="322"/>
        </w:trPr>
        <w:tc>
          <w:tcPr>
            <w:tcW w:w="2070" w:type="dxa"/>
          </w:tcPr>
          <w:p w14:paraId="5031D814" w14:textId="0BEE1F47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53</w:t>
            </w:r>
          </w:p>
        </w:tc>
        <w:tc>
          <w:tcPr>
            <w:tcW w:w="4140" w:type="dxa"/>
          </w:tcPr>
          <w:p w14:paraId="233B5202" w14:textId="000349BC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52448B">
              <w:rPr>
                <w:rFonts w:cs="Arial"/>
                <w:b/>
                <w:bCs/>
                <w:sz w:val="20"/>
                <w:szCs w:val="20"/>
              </w:rPr>
              <w:t>mmg_PreSafe_HandleStateData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set Abortion of a </w:t>
            </w:r>
            <w:proofErr w:type="spellStart"/>
            <w:r>
              <w:rPr>
                <w:rFonts w:cs="Arial"/>
                <w:sz w:val="20"/>
                <w:szCs w:val="20"/>
              </w:rPr>
              <w:t>Presafe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cycle bit.</w:t>
            </w:r>
          </w:p>
        </w:tc>
        <w:tc>
          <w:tcPr>
            <w:tcW w:w="1980" w:type="dxa"/>
          </w:tcPr>
          <w:p w14:paraId="35C5C8EE" w14:textId="7909B510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52448B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7FBA20C2" w14:textId="49CE6A11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ARCH_SW_MMG_0403</w:t>
            </w:r>
          </w:p>
        </w:tc>
      </w:tr>
      <w:tr w:rsidR="00BA7126" w:rsidRPr="00911B14" w:rsidDel="001F765A" w14:paraId="05E16931" w14:textId="77777777" w:rsidTr="00446F7F">
        <w:trPr>
          <w:trHeight w:val="322"/>
        </w:trPr>
        <w:tc>
          <w:tcPr>
            <w:tcW w:w="2070" w:type="dxa"/>
          </w:tcPr>
          <w:p w14:paraId="02D87F66" w14:textId="2574F8FC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54</w:t>
            </w:r>
          </w:p>
        </w:tc>
        <w:tc>
          <w:tcPr>
            <w:tcW w:w="4140" w:type="dxa"/>
          </w:tcPr>
          <w:p w14:paraId="469C1C62" w14:textId="69C307B0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52448B">
              <w:rPr>
                <w:rFonts w:cs="Arial"/>
                <w:b/>
                <w:bCs/>
                <w:sz w:val="20"/>
                <w:szCs w:val="20"/>
              </w:rPr>
              <w:t>mmg_PreSafe_HandleStateData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set Under and Over voltage bit.</w:t>
            </w:r>
          </w:p>
        </w:tc>
        <w:tc>
          <w:tcPr>
            <w:tcW w:w="1980" w:type="dxa"/>
          </w:tcPr>
          <w:p w14:paraId="6DF9BB82" w14:textId="1E92F50D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209B6E41" w14:textId="556F4E57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ARCH_SW_MMG_0403</w:t>
            </w:r>
          </w:p>
        </w:tc>
      </w:tr>
      <w:tr w:rsidR="00BA7126" w:rsidRPr="00911B14" w:rsidDel="001F765A" w14:paraId="4AC1D91F" w14:textId="77777777" w:rsidTr="00446F7F">
        <w:trPr>
          <w:trHeight w:val="322"/>
        </w:trPr>
        <w:tc>
          <w:tcPr>
            <w:tcW w:w="2070" w:type="dxa"/>
          </w:tcPr>
          <w:p w14:paraId="74C4AE0C" w14:textId="1B9EB70F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55</w:t>
            </w:r>
          </w:p>
        </w:tc>
        <w:tc>
          <w:tcPr>
            <w:tcW w:w="4140" w:type="dxa"/>
          </w:tcPr>
          <w:p w14:paraId="3855ED6F" w14:textId="3BF2B97F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52448B">
              <w:rPr>
                <w:rFonts w:cs="Arial"/>
                <w:b/>
                <w:bCs/>
                <w:sz w:val="20"/>
                <w:szCs w:val="20"/>
              </w:rPr>
              <w:t>mmg_PreSafe_HandleStateData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set Overtemperature bit.</w:t>
            </w:r>
          </w:p>
        </w:tc>
        <w:tc>
          <w:tcPr>
            <w:tcW w:w="1980" w:type="dxa"/>
          </w:tcPr>
          <w:p w14:paraId="53828487" w14:textId="06CFC493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51231AA4" w14:textId="61F896F5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ARCH_SW_MMG_0403</w:t>
            </w:r>
          </w:p>
        </w:tc>
      </w:tr>
      <w:tr w:rsidR="00BA7126" w:rsidRPr="00911B14" w:rsidDel="001F765A" w14:paraId="29544DC8" w14:textId="77777777" w:rsidTr="00446F7F">
        <w:trPr>
          <w:trHeight w:val="322"/>
        </w:trPr>
        <w:tc>
          <w:tcPr>
            <w:tcW w:w="2070" w:type="dxa"/>
          </w:tcPr>
          <w:p w14:paraId="09CAF005" w14:textId="59C93682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56</w:t>
            </w:r>
          </w:p>
        </w:tc>
        <w:tc>
          <w:tcPr>
            <w:tcW w:w="4140" w:type="dxa"/>
          </w:tcPr>
          <w:p w14:paraId="4966A0F8" w14:textId="6C2AAB18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52448B">
              <w:rPr>
                <w:rFonts w:cs="Arial"/>
                <w:b/>
                <w:bCs/>
                <w:sz w:val="20"/>
                <w:szCs w:val="20"/>
              </w:rPr>
              <w:t>mmg_PreSafe_HandleStateData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read the AEC group status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set System failure bit.</w:t>
            </w:r>
          </w:p>
        </w:tc>
        <w:tc>
          <w:tcPr>
            <w:tcW w:w="1980" w:type="dxa"/>
          </w:tcPr>
          <w:p w14:paraId="013A29EE" w14:textId="6BB4EE80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2F674F27" w14:textId="2642B90E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ARCH_SW_MMG_0403</w:t>
            </w:r>
          </w:p>
        </w:tc>
      </w:tr>
      <w:tr w:rsidR="00BA7126" w:rsidRPr="00911B14" w:rsidDel="001F765A" w14:paraId="5CDC11CD" w14:textId="77777777" w:rsidTr="00446F7F">
        <w:trPr>
          <w:trHeight w:val="322"/>
        </w:trPr>
        <w:tc>
          <w:tcPr>
            <w:tcW w:w="2070" w:type="dxa"/>
          </w:tcPr>
          <w:p w14:paraId="17579EAB" w14:textId="643DB6E4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57</w:t>
            </w:r>
          </w:p>
        </w:tc>
        <w:tc>
          <w:tcPr>
            <w:tcW w:w="4140" w:type="dxa"/>
          </w:tcPr>
          <w:p w14:paraId="176EC4C4" w14:textId="3D9030C8" w:rsidR="00BA7126" w:rsidRPr="00446F7F" w:rsidRDefault="00BA7126" w:rsidP="00BA7126">
            <w:pPr>
              <w:rPr>
                <w:rFonts w:cs="Arial"/>
                <w:sz w:val="20"/>
                <w:szCs w:val="20"/>
              </w:rPr>
            </w:pPr>
            <w:r w:rsidRPr="00446F7F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2448B">
              <w:rPr>
                <w:rFonts w:cs="Arial"/>
                <w:b/>
                <w:bCs/>
                <w:sz w:val="20"/>
                <w:szCs w:val="20"/>
              </w:rPr>
              <w:t>mmm_stPreSafeInputData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hold the input signals received from CIL module.</w:t>
            </w:r>
          </w:p>
        </w:tc>
        <w:tc>
          <w:tcPr>
            <w:tcW w:w="1980" w:type="dxa"/>
          </w:tcPr>
          <w:p w14:paraId="0F7F40FD" w14:textId="172EA00F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1FECDCB7" w14:textId="3EA99A6C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</w:t>
            </w:r>
            <w:r>
              <w:rPr>
                <w:rFonts w:cs="Arial"/>
                <w:sz w:val="20"/>
                <w:szCs w:val="20"/>
              </w:rPr>
              <w:t>4</w:t>
            </w:r>
          </w:p>
        </w:tc>
      </w:tr>
      <w:tr w:rsidR="00BA7126" w:rsidRPr="00911B14" w:rsidDel="001F765A" w14:paraId="1EF48422" w14:textId="77777777" w:rsidTr="00446F7F">
        <w:trPr>
          <w:trHeight w:val="322"/>
        </w:trPr>
        <w:tc>
          <w:tcPr>
            <w:tcW w:w="2070" w:type="dxa"/>
          </w:tcPr>
          <w:p w14:paraId="54427AB5" w14:textId="20764AF9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58</w:t>
            </w:r>
          </w:p>
        </w:tc>
        <w:tc>
          <w:tcPr>
            <w:tcW w:w="4140" w:type="dxa"/>
          </w:tcPr>
          <w:p w14:paraId="156A4527" w14:textId="69D2FE1C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52448B">
              <w:rPr>
                <w:rFonts w:cs="Arial"/>
                <w:b/>
                <w:bCs/>
                <w:sz w:val="20"/>
                <w:szCs w:val="20"/>
              </w:rPr>
              <w:t>mmg_u32DeficiencyLevel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hold the deficiency value received from PMP module.</w:t>
            </w:r>
          </w:p>
        </w:tc>
        <w:tc>
          <w:tcPr>
            <w:tcW w:w="1980" w:type="dxa"/>
          </w:tcPr>
          <w:p w14:paraId="28EBA304" w14:textId="72BF2727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72D98C9E" w14:textId="0B95F768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</w:t>
            </w:r>
            <w:r>
              <w:rPr>
                <w:rFonts w:cs="Arial"/>
                <w:sz w:val="20"/>
                <w:szCs w:val="20"/>
              </w:rPr>
              <w:t>5</w:t>
            </w:r>
          </w:p>
        </w:tc>
      </w:tr>
      <w:tr w:rsidR="00BA7126" w:rsidRPr="00911B14" w:rsidDel="001F765A" w14:paraId="5B6371C3" w14:textId="77777777" w:rsidTr="00446F7F">
        <w:trPr>
          <w:trHeight w:val="322"/>
        </w:trPr>
        <w:tc>
          <w:tcPr>
            <w:tcW w:w="2070" w:type="dxa"/>
          </w:tcPr>
          <w:p w14:paraId="23910B25" w14:textId="650FD544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59</w:t>
            </w:r>
          </w:p>
        </w:tc>
        <w:tc>
          <w:tcPr>
            <w:tcW w:w="4140" w:type="dxa"/>
          </w:tcPr>
          <w:p w14:paraId="0E6552D3" w14:textId="1D2CB6A9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52448B">
              <w:rPr>
                <w:rFonts w:cs="Arial"/>
                <w:b/>
                <w:bCs/>
                <w:sz w:val="20"/>
                <w:szCs w:val="20"/>
              </w:rPr>
              <w:t>mmg_u16LocalVoltage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hold the local voltage value received from PMP module.</w:t>
            </w:r>
          </w:p>
        </w:tc>
        <w:tc>
          <w:tcPr>
            <w:tcW w:w="1980" w:type="dxa"/>
          </w:tcPr>
          <w:p w14:paraId="60272DF6" w14:textId="2A4DFCDA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5A1B10E1" w14:textId="1340FFEA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</w:t>
            </w:r>
            <w:r>
              <w:rPr>
                <w:rFonts w:cs="Arial"/>
                <w:sz w:val="20"/>
                <w:szCs w:val="20"/>
              </w:rPr>
              <w:t>6</w:t>
            </w:r>
          </w:p>
        </w:tc>
      </w:tr>
      <w:tr w:rsidR="00BA7126" w:rsidRPr="00911B14" w:rsidDel="001F765A" w14:paraId="1AA3CF35" w14:textId="77777777" w:rsidTr="00446F7F">
        <w:trPr>
          <w:trHeight w:val="322"/>
        </w:trPr>
        <w:tc>
          <w:tcPr>
            <w:tcW w:w="2070" w:type="dxa"/>
          </w:tcPr>
          <w:p w14:paraId="4E638D4F" w14:textId="308E71B1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60</w:t>
            </w:r>
          </w:p>
        </w:tc>
        <w:tc>
          <w:tcPr>
            <w:tcW w:w="4140" w:type="dxa"/>
          </w:tcPr>
          <w:p w14:paraId="5C30FCB8" w14:textId="1B5BD373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2448B">
              <w:rPr>
                <w:rFonts w:cs="Arial"/>
                <w:b/>
                <w:bCs/>
                <w:sz w:val="20"/>
                <w:szCs w:val="20"/>
              </w:rPr>
              <w:t>mmg_TimeUserData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hold the system time stamp value received from </w:t>
            </w:r>
            <w:proofErr w:type="spellStart"/>
            <w:r>
              <w:rPr>
                <w:rFonts w:cs="Arial"/>
                <w:sz w:val="20"/>
                <w:szCs w:val="20"/>
              </w:rPr>
              <w:t>StbM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module.</w:t>
            </w:r>
          </w:p>
        </w:tc>
        <w:tc>
          <w:tcPr>
            <w:tcW w:w="1980" w:type="dxa"/>
          </w:tcPr>
          <w:p w14:paraId="5E5C03B2" w14:textId="0CEA1070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B06B03D" w14:textId="3FA67126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</w:t>
            </w:r>
            <w:r>
              <w:rPr>
                <w:rFonts w:cs="Arial"/>
                <w:sz w:val="20"/>
                <w:szCs w:val="20"/>
              </w:rPr>
              <w:t>7</w:t>
            </w:r>
          </w:p>
        </w:tc>
      </w:tr>
      <w:tr w:rsidR="00BA7126" w:rsidRPr="00911B14" w:rsidDel="001F765A" w14:paraId="1F2B1461" w14:textId="77777777" w:rsidTr="00446F7F">
        <w:trPr>
          <w:trHeight w:val="322"/>
        </w:trPr>
        <w:tc>
          <w:tcPr>
            <w:tcW w:w="2070" w:type="dxa"/>
          </w:tcPr>
          <w:p w14:paraId="71B9E074" w14:textId="28D79248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61</w:t>
            </w:r>
          </w:p>
        </w:tc>
        <w:tc>
          <w:tcPr>
            <w:tcW w:w="4140" w:type="dxa"/>
          </w:tcPr>
          <w:p w14:paraId="02E4C6D8" w14:textId="6D95C3E7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52448B">
              <w:rPr>
                <w:rFonts w:cs="Arial"/>
                <w:b/>
                <w:bCs/>
                <w:sz w:val="20"/>
                <w:szCs w:val="20"/>
              </w:rPr>
              <w:t>mmg_PreSafe_CheckEOLLimit</w:t>
            </w:r>
            <w:r>
              <w:rPr>
                <w:rFonts w:cs="Arial"/>
                <w:sz w:val="20"/>
                <w:szCs w:val="20"/>
              </w:rPr>
              <w:t>local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function will read the EOL counters </w:t>
            </w:r>
            <w:proofErr w:type="spellStart"/>
            <w:r>
              <w:rPr>
                <w:rFonts w:cs="Arial"/>
                <w:sz w:val="20"/>
                <w:szCs w:val="20"/>
              </w:rPr>
              <w:t>Autotests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status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set the </w:t>
            </w:r>
            <w:proofErr w:type="spellStart"/>
            <w:r>
              <w:rPr>
                <w:rFonts w:cs="Arial"/>
                <w:sz w:val="20"/>
                <w:szCs w:val="20"/>
              </w:rPr>
              <w:t>Presafe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counter bit.</w:t>
            </w:r>
          </w:p>
        </w:tc>
        <w:tc>
          <w:tcPr>
            <w:tcW w:w="1980" w:type="dxa"/>
          </w:tcPr>
          <w:p w14:paraId="1DACF3F5" w14:textId="0A8558FB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F17CD49" w14:textId="6F4FA108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52448B">
              <w:rPr>
                <w:rFonts w:cs="Arial"/>
                <w:sz w:val="20"/>
                <w:szCs w:val="20"/>
              </w:rPr>
              <w:t>ARCH_SW_MMG_040</w:t>
            </w:r>
            <w:r>
              <w:rPr>
                <w:rFonts w:cs="Arial"/>
                <w:sz w:val="20"/>
                <w:szCs w:val="20"/>
              </w:rPr>
              <w:t>8</w:t>
            </w:r>
          </w:p>
        </w:tc>
      </w:tr>
      <w:tr w:rsidR="00BA7126" w:rsidRPr="00911B14" w:rsidDel="001F765A" w14:paraId="2C275AB8" w14:textId="77777777" w:rsidTr="00446F7F">
        <w:trPr>
          <w:trHeight w:val="322"/>
        </w:trPr>
        <w:tc>
          <w:tcPr>
            <w:tcW w:w="2070" w:type="dxa"/>
          </w:tcPr>
          <w:p w14:paraId="4FF302D6" w14:textId="0FD62721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62</w:t>
            </w:r>
          </w:p>
        </w:tc>
        <w:tc>
          <w:tcPr>
            <w:tcW w:w="4140" w:type="dxa"/>
          </w:tcPr>
          <w:p w14:paraId="38C0BB76" w14:textId="1F601031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A0646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hold the value of the Start Block and will be saved in RAM when a requested profile is</w:t>
            </w:r>
            <w:r w:rsidRPr="005249E9">
              <w:rPr>
                <w:rFonts w:cs="Arial"/>
                <w:sz w:val="20"/>
                <w:szCs w:val="20"/>
              </w:rPr>
              <w:t xml:space="preserve"> inhibited or started successful</w:t>
            </w:r>
          </w:p>
        </w:tc>
        <w:tc>
          <w:tcPr>
            <w:tcW w:w="1980" w:type="dxa"/>
          </w:tcPr>
          <w:p w14:paraId="54E47109" w14:textId="38B342D1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5AD157EF" w14:textId="11AC3CD7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1A0646">
              <w:rPr>
                <w:rFonts w:cs="Arial"/>
                <w:sz w:val="20"/>
                <w:szCs w:val="20"/>
              </w:rPr>
              <w:t>ARCH_SW_MMG_0009</w:t>
            </w:r>
          </w:p>
        </w:tc>
      </w:tr>
      <w:tr w:rsidR="00BA7126" w:rsidRPr="00911B14" w:rsidDel="001F765A" w14:paraId="33ED06DB" w14:textId="77777777" w:rsidTr="00446F7F">
        <w:trPr>
          <w:trHeight w:val="322"/>
        </w:trPr>
        <w:tc>
          <w:tcPr>
            <w:tcW w:w="2070" w:type="dxa"/>
          </w:tcPr>
          <w:p w14:paraId="733A59A8" w14:textId="19F627C8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63</w:t>
            </w:r>
          </w:p>
        </w:tc>
        <w:tc>
          <w:tcPr>
            <w:tcW w:w="4140" w:type="dxa"/>
          </w:tcPr>
          <w:p w14:paraId="208E66F6" w14:textId="2B0C9273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A0646">
              <w:rPr>
                <w:rFonts w:cs="Arial"/>
                <w:b/>
                <w:bCs/>
                <w:sz w:val="20"/>
                <w:szCs w:val="20"/>
              </w:rPr>
              <w:t>mmg_stPreSafeStopData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hold the value of the Stop Block and will be saved in RAM when a requested profile is </w:t>
            </w:r>
            <w:r w:rsidRPr="005249E9">
              <w:rPr>
                <w:rFonts w:cs="Arial"/>
                <w:sz w:val="20"/>
                <w:szCs w:val="20"/>
              </w:rPr>
              <w:t xml:space="preserve">ended successful, </w:t>
            </w:r>
            <w:proofErr w:type="gramStart"/>
            <w:r w:rsidRPr="005249E9">
              <w:rPr>
                <w:rFonts w:cs="Arial"/>
                <w:sz w:val="20"/>
                <w:szCs w:val="20"/>
              </w:rPr>
              <w:t>aborted</w:t>
            </w:r>
            <w:proofErr w:type="gramEnd"/>
            <w:r w:rsidRPr="005249E9">
              <w:rPr>
                <w:rFonts w:cs="Arial"/>
                <w:sz w:val="20"/>
                <w:szCs w:val="20"/>
              </w:rPr>
              <w:t xml:space="preserve"> or inhibited.</w:t>
            </w:r>
          </w:p>
        </w:tc>
        <w:tc>
          <w:tcPr>
            <w:tcW w:w="1980" w:type="dxa"/>
          </w:tcPr>
          <w:p w14:paraId="1210B89F" w14:textId="50171727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268769A8" w14:textId="74554798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1A0646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10</w:t>
            </w:r>
          </w:p>
        </w:tc>
      </w:tr>
      <w:tr w:rsidR="00BA7126" w:rsidRPr="00911B14" w:rsidDel="001F765A" w14:paraId="310EBBEE" w14:textId="77777777" w:rsidTr="00446F7F">
        <w:trPr>
          <w:trHeight w:val="322"/>
        </w:trPr>
        <w:tc>
          <w:tcPr>
            <w:tcW w:w="2070" w:type="dxa"/>
          </w:tcPr>
          <w:p w14:paraId="5767FA6A" w14:textId="15975B73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64</w:t>
            </w:r>
          </w:p>
        </w:tc>
        <w:tc>
          <w:tcPr>
            <w:tcW w:w="4140" w:type="dxa"/>
          </w:tcPr>
          <w:p w14:paraId="4AFE88A7" w14:textId="783F8CA6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A0646">
              <w:rPr>
                <w:rFonts w:cs="Arial"/>
                <w:b/>
                <w:bCs/>
                <w:sz w:val="20"/>
                <w:szCs w:val="20"/>
              </w:rPr>
              <w:t>mmg_stPreSafeStateData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lastRenderedPageBreak/>
              <w:t>will hold the value of the State Block and will be saved in RAM when a start or stop block is saved.</w:t>
            </w:r>
          </w:p>
        </w:tc>
        <w:tc>
          <w:tcPr>
            <w:tcW w:w="1980" w:type="dxa"/>
          </w:tcPr>
          <w:p w14:paraId="21CD47D6" w14:textId="20E01B19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lastRenderedPageBreak/>
              <w:t>MMG_runPreSafeR</w:t>
            </w:r>
            <w:r w:rsidRPr="009217FC">
              <w:rPr>
                <w:rFonts w:cs="Arial"/>
                <w:sz w:val="20"/>
                <w:szCs w:val="20"/>
              </w:rPr>
              <w:lastRenderedPageBreak/>
              <w:t>ecorder</w:t>
            </w:r>
            <w:proofErr w:type="spellEnd"/>
          </w:p>
        </w:tc>
        <w:tc>
          <w:tcPr>
            <w:tcW w:w="2520" w:type="dxa"/>
          </w:tcPr>
          <w:p w14:paraId="5B499610" w14:textId="302D2304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lastRenderedPageBreak/>
              <w:t>ARCH_SW_MMG_001</w:t>
            </w: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BA7126" w:rsidRPr="00911B14" w:rsidDel="001F765A" w14:paraId="3C9C9828" w14:textId="77777777" w:rsidTr="00446F7F">
        <w:trPr>
          <w:trHeight w:val="322"/>
        </w:trPr>
        <w:tc>
          <w:tcPr>
            <w:tcW w:w="2070" w:type="dxa"/>
          </w:tcPr>
          <w:p w14:paraId="689A29C3" w14:textId="313756FB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65</w:t>
            </w:r>
          </w:p>
        </w:tc>
        <w:tc>
          <w:tcPr>
            <w:tcW w:w="4140" w:type="dxa"/>
          </w:tcPr>
          <w:p w14:paraId="7D40FA00" w14:textId="635D371A" w:rsidR="00BA7126" w:rsidRPr="00446F7F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249E9">
              <w:rPr>
                <w:rFonts w:cs="Arial"/>
                <w:b/>
                <w:bCs/>
                <w:sz w:val="20"/>
                <w:szCs w:val="20"/>
              </w:rPr>
              <w:t>mmg_stPreSafeManagement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proofErr w:type="spellStart"/>
            <w:r w:rsidRPr="005249E9">
              <w:rPr>
                <w:rFonts w:cs="Arial"/>
                <w:b/>
                <w:bCs/>
                <w:sz w:val="20"/>
                <w:szCs w:val="20"/>
              </w:rPr>
              <w:t>PreSafeBufferI</w:t>
            </w:r>
            <w:r>
              <w:rPr>
                <w:rFonts w:cs="Arial"/>
                <w:b/>
                <w:bCs/>
                <w:sz w:val="20"/>
                <w:szCs w:val="20"/>
              </w:rPr>
              <w:t>D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hold the ID of the Recorder that will be saved in RAM and will be updated every time a recorder is saved.</w:t>
            </w:r>
          </w:p>
        </w:tc>
        <w:tc>
          <w:tcPr>
            <w:tcW w:w="1980" w:type="dxa"/>
          </w:tcPr>
          <w:p w14:paraId="40C3BBE0" w14:textId="507C3F16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300B4D2E" w14:textId="57DB5693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>2</w:t>
            </w:r>
          </w:p>
        </w:tc>
      </w:tr>
      <w:tr w:rsidR="00BA7126" w:rsidRPr="00911B14" w:rsidDel="001F765A" w14:paraId="779703FE" w14:textId="77777777" w:rsidTr="00446F7F">
        <w:trPr>
          <w:trHeight w:val="322"/>
        </w:trPr>
        <w:tc>
          <w:tcPr>
            <w:tcW w:w="2070" w:type="dxa"/>
          </w:tcPr>
          <w:p w14:paraId="18D2BD19" w14:textId="5C672257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66</w:t>
            </w:r>
          </w:p>
        </w:tc>
        <w:tc>
          <w:tcPr>
            <w:tcW w:w="4140" w:type="dxa"/>
          </w:tcPr>
          <w:p w14:paraId="67AD29CB" w14:textId="3E8109FE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249E9">
              <w:rPr>
                <w:rFonts w:cs="Arial"/>
                <w:b/>
                <w:bCs/>
                <w:sz w:val="20"/>
                <w:szCs w:val="20"/>
              </w:rPr>
              <w:t>mmg_stPreSafeManagement.PreSafeState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5249E9">
              <w:rPr>
                <w:rFonts w:cs="Arial"/>
                <w:b/>
                <w:bCs/>
                <w:sz w:val="20"/>
                <w:szCs w:val="20"/>
              </w:rPr>
              <w:t>mmg_stPreSafeManagement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proofErr w:type="spellStart"/>
            <w:r w:rsidRPr="005249E9">
              <w:rPr>
                <w:rFonts w:cs="Arial"/>
                <w:b/>
                <w:bCs/>
                <w:sz w:val="20"/>
                <w:szCs w:val="20"/>
              </w:rPr>
              <w:t>PreSafePreviousState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hold the tensioning state and the previous tensioning state of </w:t>
            </w:r>
            <w:proofErr w:type="gramStart"/>
            <w:r>
              <w:rPr>
                <w:rFonts w:cs="Arial"/>
                <w:sz w:val="20"/>
                <w:szCs w:val="20"/>
              </w:rPr>
              <w:t>a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executed profile. </w:t>
            </w:r>
          </w:p>
        </w:tc>
        <w:tc>
          <w:tcPr>
            <w:tcW w:w="1980" w:type="dxa"/>
          </w:tcPr>
          <w:p w14:paraId="7929360C" w14:textId="498D00E3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3D0B5A61" w14:textId="72979ECC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 xml:space="preserve">3; </w:t>
            </w: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>4</w:t>
            </w:r>
          </w:p>
        </w:tc>
      </w:tr>
      <w:tr w:rsidR="00BA7126" w:rsidRPr="00911B14" w:rsidDel="001F765A" w14:paraId="13B85CEC" w14:textId="77777777" w:rsidTr="00446F7F">
        <w:trPr>
          <w:trHeight w:val="322"/>
        </w:trPr>
        <w:tc>
          <w:tcPr>
            <w:tcW w:w="2070" w:type="dxa"/>
          </w:tcPr>
          <w:p w14:paraId="69189C25" w14:textId="34255C4B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67</w:t>
            </w:r>
          </w:p>
        </w:tc>
        <w:tc>
          <w:tcPr>
            <w:tcW w:w="4140" w:type="dxa"/>
          </w:tcPr>
          <w:p w14:paraId="702B32EC" w14:textId="3C055447" w:rsidR="00BA7126" w:rsidRPr="00446F7F" w:rsidRDefault="00BA7126" w:rsidP="00BA7126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If </w:t>
            </w:r>
            <w:proofErr w:type="spellStart"/>
            <w:r w:rsidRPr="005249E9">
              <w:rPr>
                <w:rFonts w:cs="Arial"/>
                <w:b/>
                <w:bCs/>
                <w:sz w:val="20"/>
                <w:szCs w:val="20"/>
              </w:rPr>
              <w:t>mmg_stPreSafeManagement.PreSafeState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5249E9">
              <w:rPr>
                <w:rFonts w:cs="Arial"/>
                <w:b/>
                <w:bCs/>
                <w:sz w:val="20"/>
                <w:szCs w:val="20"/>
              </w:rPr>
              <w:t>mmg_stPreSafeManagement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proofErr w:type="spellStart"/>
            <w:r w:rsidRPr="005249E9">
              <w:rPr>
                <w:rFonts w:cs="Arial"/>
                <w:b/>
                <w:bCs/>
                <w:sz w:val="20"/>
                <w:szCs w:val="20"/>
              </w:rPr>
              <w:t>PreSafePreviousState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are not equal than a new profile is </w:t>
            </w:r>
            <w:proofErr w:type="gramStart"/>
            <w:r>
              <w:rPr>
                <w:rFonts w:cs="Arial"/>
                <w:sz w:val="20"/>
                <w:szCs w:val="20"/>
              </w:rPr>
              <w:t>executed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and a </w:t>
            </w:r>
            <w:proofErr w:type="spellStart"/>
            <w:r>
              <w:rPr>
                <w:rFonts w:cs="Arial"/>
                <w:sz w:val="20"/>
                <w:szCs w:val="20"/>
              </w:rPr>
              <w:t>Presafe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Recorder needs to be saved.</w:t>
            </w:r>
          </w:p>
        </w:tc>
        <w:tc>
          <w:tcPr>
            <w:tcW w:w="1980" w:type="dxa"/>
          </w:tcPr>
          <w:p w14:paraId="444D6EC3" w14:textId="4167F2C2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699EFF63" w14:textId="204AB2DB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 xml:space="preserve">3; </w:t>
            </w: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>4</w:t>
            </w:r>
          </w:p>
        </w:tc>
      </w:tr>
      <w:tr w:rsidR="00BA7126" w:rsidRPr="00911B14" w:rsidDel="001F765A" w14:paraId="0556C3B6" w14:textId="77777777" w:rsidTr="00446F7F">
        <w:trPr>
          <w:trHeight w:val="322"/>
        </w:trPr>
        <w:tc>
          <w:tcPr>
            <w:tcW w:w="2070" w:type="dxa"/>
          </w:tcPr>
          <w:p w14:paraId="527F45BB" w14:textId="49F7D9AE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68</w:t>
            </w:r>
          </w:p>
        </w:tc>
        <w:tc>
          <w:tcPr>
            <w:tcW w:w="4140" w:type="dxa"/>
          </w:tcPr>
          <w:p w14:paraId="77A2FE42" w14:textId="0B25EF9D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mmg_stPreSafeStartData.Start1BuckleSwitch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Data.St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1BuckleSwitch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hold the buckle switch state received from CIL module.</w:t>
            </w:r>
          </w:p>
        </w:tc>
        <w:tc>
          <w:tcPr>
            <w:tcW w:w="1980" w:type="dxa"/>
          </w:tcPr>
          <w:p w14:paraId="43011653" w14:textId="4BD8E4B4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1BC23ACE" w14:textId="209154E1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>6</w:t>
            </w:r>
          </w:p>
        </w:tc>
      </w:tr>
      <w:tr w:rsidR="00BA7126" w:rsidRPr="00911B14" w:rsidDel="001F765A" w14:paraId="072BBAF0" w14:textId="77777777" w:rsidTr="00446F7F">
        <w:trPr>
          <w:trHeight w:val="322"/>
        </w:trPr>
        <w:tc>
          <w:tcPr>
            <w:tcW w:w="2070" w:type="dxa"/>
          </w:tcPr>
          <w:p w14:paraId="6CFC54DD" w14:textId="573791D0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69</w:t>
            </w:r>
          </w:p>
        </w:tc>
        <w:tc>
          <w:tcPr>
            <w:tcW w:w="4140" w:type="dxa"/>
          </w:tcPr>
          <w:p w14:paraId="275094C7" w14:textId="0CCF8CCA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Start1BeltHandOver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Data.St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BeltHandOver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hold the belt hand over state received from CIL module.</w:t>
            </w:r>
          </w:p>
        </w:tc>
        <w:tc>
          <w:tcPr>
            <w:tcW w:w="1980" w:type="dxa"/>
          </w:tcPr>
          <w:p w14:paraId="59685EBF" w14:textId="5ACA9A44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1407B808" w14:textId="13FA6C7C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>7</w:t>
            </w:r>
          </w:p>
        </w:tc>
      </w:tr>
      <w:tr w:rsidR="00BA7126" w:rsidRPr="00911B14" w:rsidDel="001F765A" w14:paraId="7FBBBCA8" w14:textId="77777777" w:rsidTr="00446F7F">
        <w:trPr>
          <w:trHeight w:val="322"/>
        </w:trPr>
        <w:tc>
          <w:tcPr>
            <w:tcW w:w="2070" w:type="dxa"/>
          </w:tcPr>
          <w:p w14:paraId="66E72808" w14:textId="24C1AE7A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70</w:t>
            </w:r>
          </w:p>
        </w:tc>
        <w:tc>
          <w:tcPr>
            <w:tcW w:w="4140" w:type="dxa"/>
          </w:tcPr>
          <w:p w14:paraId="4CF7B8B6" w14:textId="0E63BC0E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mmg_stPreSafeStartData.Start</w:t>
            </w:r>
            <w:r>
              <w:rPr>
                <w:rFonts w:cs="Arial"/>
                <w:b/>
                <w:bCs/>
                <w:sz w:val="20"/>
                <w:szCs w:val="20"/>
              </w:rPr>
              <w:t>2</w:t>
            </w:r>
            <w: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PreSafeLvl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Data.St</w:t>
            </w:r>
            <w:r>
              <w:rPr>
                <w:rFonts w:cs="Arial"/>
                <w:b/>
                <w:bCs/>
                <w:sz w:val="20"/>
                <w:szCs w:val="20"/>
              </w:rPr>
              <w:t>op2</w:t>
            </w:r>
            <w: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PreSafeLvl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hold the </w:t>
            </w:r>
            <w:proofErr w:type="spellStart"/>
            <w:r>
              <w:rPr>
                <w:rFonts w:cs="Arial"/>
                <w:sz w:val="20"/>
                <w:szCs w:val="20"/>
              </w:rPr>
              <w:t>Presafe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level received from CIL module.</w:t>
            </w:r>
          </w:p>
        </w:tc>
        <w:tc>
          <w:tcPr>
            <w:tcW w:w="1980" w:type="dxa"/>
          </w:tcPr>
          <w:p w14:paraId="5675F6FB" w14:textId="298D0A7B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690E55C" w14:textId="09208726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>8</w:t>
            </w:r>
          </w:p>
        </w:tc>
      </w:tr>
      <w:tr w:rsidR="00BA7126" w:rsidRPr="00911B14" w:rsidDel="001F765A" w14:paraId="75291045" w14:textId="77777777" w:rsidTr="00446F7F">
        <w:trPr>
          <w:trHeight w:val="322"/>
        </w:trPr>
        <w:tc>
          <w:tcPr>
            <w:tcW w:w="2070" w:type="dxa"/>
          </w:tcPr>
          <w:p w14:paraId="6EFAD21E" w14:textId="467286EA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71</w:t>
            </w:r>
          </w:p>
        </w:tc>
        <w:tc>
          <w:tcPr>
            <w:tcW w:w="4140" w:type="dxa"/>
          </w:tcPr>
          <w:p w14:paraId="275BAA88" w14:textId="5EA72AD8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mmg_stPreSafeStartData.Start</w:t>
            </w:r>
            <w:r>
              <w:rPr>
                <w:rFonts w:cs="Arial"/>
                <w:b/>
                <w:bCs/>
                <w:sz w:val="20"/>
                <w:szCs w:val="20"/>
              </w:rPr>
              <w:t>2</w:t>
            </w:r>
            <w: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ImpactX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Data.St</w:t>
            </w:r>
            <w:r>
              <w:rPr>
                <w:rFonts w:cs="Arial"/>
                <w:b/>
                <w:bCs/>
                <w:sz w:val="20"/>
                <w:szCs w:val="20"/>
              </w:rPr>
              <w:t>op2</w:t>
            </w:r>
            <w: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ImpactX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be set with the value 0x01 if </w:t>
            </w:r>
            <w:proofErr w:type="spellStart"/>
            <w:r w:rsidRPr="0070389B">
              <w:rPr>
                <w:rFonts w:cs="Arial"/>
                <w:sz w:val="20"/>
                <w:szCs w:val="20"/>
              </w:rPr>
              <w:t>ImpactX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signal received from CIL module is 0x01 or will be set with the value 0x00 if </w:t>
            </w:r>
            <w:proofErr w:type="spellStart"/>
            <w:proofErr w:type="gramStart"/>
            <w:r w:rsidRPr="0070389B">
              <w:rPr>
                <w:rFonts w:cs="Arial"/>
                <w:sz w:val="20"/>
                <w:szCs w:val="20"/>
              </w:rPr>
              <w:t>ImpactX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 signal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received from CIL module is 0x00.</w:t>
            </w:r>
          </w:p>
        </w:tc>
        <w:tc>
          <w:tcPr>
            <w:tcW w:w="1980" w:type="dxa"/>
          </w:tcPr>
          <w:p w14:paraId="02A9F0F6" w14:textId="22D7DA1E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C8DC0C4" w14:textId="3FED75D3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ARCH_SW_MMG_001</w:t>
            </w:r>
            <w:r>
              <w:rPr>
                <w:rFonts w:cs="Arial"/>
                <w:sz w:val="20"/>
                <w:szCs w:val="20"/>
              </w:rPr>
              <w:t>9</w:t>
            </w:r>
          </w:p>
        </w:tc>
      </w:tr>
      <w:tr w:rsidR="00BA7126" w:rsidRPr="00911B14" w:rsidDel="001F765A" w14:paraId="145E1306" w14:textId="77777777" w:rsidTr="00446F7F">
        <w:trPr>
          <w:trHeight w:val="322"/>
        </w:trPr>
        <w:tc>
          <w:tcPr>
            <w:tcW w:w="2070" w:type="dxa"/>
          </w:tcPr>
          <w:p w14:paraId="1DAC33AC" w14:textId="3C8E7E85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72</w:t>
            </w:r>
          </w:p>
        </w:tc>
        <w:tc>
          <w:tcPr>
            <w:tcW w:w="4140" w:type="dxa"/>
          </w:tcPr>
          <w:p w14:paraId="72470DD8" w14:textId="7DC8EB9C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mmg_stPreSafeStartData.Start</w:t>
            </w:r>
            <w:r>
              <w:rPr>
                <w:rFonts w:cs="Arial"/>
                <w:b/>
                <w:bCs/>
                <w:sz w:val="20"/>
                <w:szCs w:val="20"/>
              </w:rPr>
              <w:t>2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RollOverType1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Data.St</w:t>
            </w:r>
            <w:r>
              <w:rPr>
                <w:rFonts w:cs="Arial"/>
                <w:b/>
                <w:bCs/>
                <w:sz w:val="20"/>
                <w:szCs w:val="20"/>
              </w:rPr>
              <w:t>op2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RollOverType1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be set with the value 0x01 if </w:t>
            </w:r>
            <w:r w:rsidRPr="003A16D3">
              <w:rPr>
                <w:rFonts w:cs="Arial"/>
                <w:sz w:val="20"/>
                <w:szCs w:val="20"/>
              </w:rPr>
              <w:t>RollOverType1</w:t>
            </w:r>
            <w:r>
              <w:rPr>
                <w:rFonts w:cs="Arial"/>
                <w:sz w:val="20"/>
                <w:szCs w:val="20"/>
              </w:rPr>
              <w:t xml:space="preserve"> signal received from CIL module is 0x01 or will be set with the value 0x00 if </w:t>
            </w:r>
            <w:r w:rsidRPr="003A16D3">
              <w:rPr>
                <w:rFonts w:cs="Arial"/>
                <w:sz w:val="20"/>
                <w:szCs w:val="20"/>
              </w:rPr>
              <w:t>RollOverType1</w:t>
            </w:r>
            <w:r>
              <w:rPr>
                <w:rFonts w:cs="Arial"/>
                <w:sz w:val="20"/>
                <w:szCs w:val="20"/>
              </w:rPr>
              <w:t xml:space="preserve"> signal received from CIL module is 0x00.</w:t>
            </w:r>
          </w:p>
        </w:tc>
        <w:tc>
          <w:tcPr>
            <w:tcW w:w="1980" w:type="dxa"/>
          </w:tcPr>
          <w:p w14:paraId="2AEB18CC" w14:textId="4DD764AC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1823115E" w14:textId="13CE0243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20</w:t>
            </w:r>
          </w:p>
        </w:tc>
      </w:tr>
      <w:tr w:rsidR="00BA7126" w:rsidRPr="00911B14" w:rsidDel="001F765A" w14:paraId="31B678FC" w14:textId="77777777" w:rsidTr="00446F7F">
        <w:trPr>
          <w:trHeight w:val="322"/>
        </w:trPr>
        <w:tc>
          <w:tcPr>
            <w:tcW w:w="2070" w:type="dxa"/>
          </w:tcPr>
          <w:p w14:paraId="299BD4AC" w14:textId="25D34C23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73</w:t>
            </w:r>
          </w:p>
        </w:tc>
        <w:tc>
          <w:tcPr>
            <w:tcW w:w="4140" w:type="dxa"/>
          </w:tcPr>
          <w:p w14:paraId="5A3A9869" w14:textId="6A69A1C6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mmg_stPreSafeStartData.Start</w:t>
            </w:r>
            <w:r>
              <w:rPr>
                <w:rFonts w:cs="Arial"/>
                <w:b/>
                <w:bCs/>
                <w:sz w:val="20"/>
                <w:szCs w:val="20"/>
              </w:rPr>
              <w:t>2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RollOverType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2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Data.St</w:t>
            </w:r>
            <w:r>
              <w:rPr>
                <w:rFonts w:cs="Arial"/>
                <w:b/>
                <w:bCs/>
                <w:sz w:val="20"/>
                <w:szCs w:val="20"/>
              </w:rPr>
              <w:t>op2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RollOverType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2 </w:t>
            </w:r>
            <w:r>
              <w:rPr>
                <w:rFonts w:cs="Arial"/>
                <w:sz w:val="20"/>
                <w:szCs w:val="20"/>
              </w:rPr>
              <w:t xml:space="preserve">will be set with the value 0x01 if </w:t>
            </w:r>
            <w:r w:rsidRPr="003A16D3">
              <w:rPr>
                <w:rFonts w:cs="Arial"/>
                <w:sz w:val="20"/>
                <w:szCs w:val="20"/>
              </w:rPr>
              <w:t>RollOverType</w:t>
            </w:r>
            <w:r>
              <w:rPr>
                <w:rFonts w:cs="Arial"/>
                <w:sz w:val="20"/>
                <w:szCs w:val="20"/>
              </w:rPr>
              <w:t xml:space="preserve">2 signal received from </w:t>
            </w:r>
            <w:r>
              <w:rPr>
                <w:rFonts w:cs="Arial"/>
                <w:sz w:val="20"/>
                <w:szCs w:val="20"/>
              </w:rPr>
              <w:lastRenderedPageBreak/>
              <w:t xml:space="preserve">CIL module is 0x01 or will be set with the value 0x00 if </w:t>
            </w:r>
            <w:r w:rsidRPr="003A16D3">
              <w:rPr>
                <w:rFonts w:cs="Arial"/>
                <w:sz w:val="20"/>
                <w:szCs w:val="20"/>
              </w:rPr>
              <w:t>RollOverType</w:t>
            </w:r>
            <w:r>
              <w:rPr>
                <w:rFonts w:cs="Arial"/>
                <w:sz w:val="20"/>
                <w:szCs w:val="20"/>
              </w:rPr>
              <w:t>2 signal received from CIL module is 0x00.</w:t>
            </w:r>
          </w:p>
        </w:tc>
        <w:tc>
          <w:tcPr>
            <w:tcW w:w="1980" w:type="dxa"/>
          </w:tcPr>
          <w:p w14:paraId="14F5CA64" w14:textId="5B3E0807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lastRenderedPageBreak/>
              <w:t>MMG_runPreSafeRecorder</w:t>
            </w:r>
            <w:proofErr w:type="spellEnd"/>
          </w:p>
        </w:tc>
        <w:tc>
          <w:tcPr>
            <w:tcW w:w="2520" w:type="dxa"/>
          </w:tcPr>
          <w:p w14:paraId="3462146D" w14:textId="61397950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21</w:t>
            </w:r>
          </w:p>
        </w:tc>
      </w:tr>
      <w:tr w:rsidR="00BA7126" w:rsidRPr="00911B14" w:rsidDel="001F765A" w14:paraId="20184D8C" w14:textId="77777777" w:rsidTr="00446F7F">
        <w:trPr>
          <w:trHeight w:val="322"/>
        </w:trPr>
        <w:tc>
          <w:tcPr>
            <w:tcW w:w="2070" w:type="dxa"/>
          </w:tcPr>
          <w:p w14:paraId="33BA6AC5" w14:textId="4B8A18E0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74</w:t>
            </w:r>
          </w:p>
        </w:tc>
        <w:tc>
          <w:tcPr>
            <w:tcW w:w="4140" w:type="dxa"/>
          </w:tcPr>
          <w:p w14:paraId="119ED99E" w14:textId="336556A3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proofErr w:type="spellStart"/>
            <w:r w:rsidRPr="003A16D3">
              <w:rPr>
                <w:rFonts w:cs="Arial"/>
                <w:b/>
                <w:bCs/>
                <w:sz w:val="20"/>
                <w:szCs w:val="20"/>
              </w:rPr>
              <w:t>StartVoltage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Data.St</w:t>
            </w:r>
            <w:r>
              <w:rPr>
                <w:rFonts w:cs="Arial"/>
                <w:b/>
                <w:bCs/>
                <w:sz w:val="20"/>
                <w:szCs w:val="20"/>
              </w:rPr>
              <w:t>opVoltage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hold the value of the computed KL15 voltage.</w:t>
            </w:r>
          </w:p>
        </w:tc>
        <w:tc>
          <w:tcPr>
            <w:tcW w:w="1980" w:type="dxa"/>
          </w:tcPr>
          <w:p w14:paraId="160F31E8" w14:textId="75C6E3CF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5FFA4AE6" w14:textId="74EFDC02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22</w:t>
            </w:r>
          </w:p>
        </w:tc>
      </w:tr>
      <w:tr w:rsidR="00BA7126" w:rsidRPr="00911B14" w:rsidDel="001F765A" w14:paraId="593306C8" w14:textId="77777777" w:rsidTr="00446F7F">
        <w:trPr>
          <w:trHeight w:val="322"/>
        </w:trPr>
        <w:tc>
          <w:tcPr>
            <w:tcW w:w="2070" w:type="dxa"/>
          </w:tcPr>
          <w:p w14:paraId="2090EBDC" w14:textId="14BA4796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75</w:t>
            </w:r>
          </w:p>
        </w:tc>
        <w:tc>
          <w:tcPr>
            <w:tcW w:w="4140" w:type="dxa"/>
          </w:tcPr>
          <w:p w14:paraId="72B51303" w14:textId="5F546877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StartTemperature2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Temperature2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always be set with the value 0x00.</w:t>
            </w:r>
          </w:p>
        </w:tc>
        <w:tc>
          <w:tcPr>
            <w:tcW w:w="1980" w:type="dxa"/>
          </w:tcPr>
          <w:p w14:paraId="27A74DDB" w14:textId="6A1E7249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58629676" w14:textId="30D832C9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23</w:t>
            </w:r>
          </w:p>
        </w:tc>
      </w:tr>
      <w:tr w:rsidR="00BA7126" w:rsidRPr="00911B14" w:rsidDel="001F765A" w14:paraId="6C079193" w14:textId="77777777" w:rsidTr="00446F7F">
        <w:trPr>
          <w:trHeight w:val="322"/>
        </w:trPr>
        <w:tc>
          <w:tcPr>
            <w:tcW w:w="2070" w:type="dxa"/>
          </w:tcPr>
          <w:p w14:paraId="03DE50AC" w14:textId="4024B9BE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76</w:t>
            </w:r>
          </w:p>
        </w:tc>
        <w:tc>
          <w:tcPr>
            <w:tcW w:w="4140" w:type="dxa"/>
          </w:tcPr>
          <w:p w14:paraId="02C98ED6" w14:textId="5D65F192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>will be set with the value 0x00 if deficiency value read from PMP module is lower than 1200.</w:t>
            </w:r>
          </w:p>
        </w:tc>
        <w:tc>
          <w:tcPr>
            <w:tcW w:w="1980" w:type="dxa"/>
          </w:tcPr>
          <w:p w14:paraId="09794BA3" w14:textId="2D133E8D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D575FEC" w14:textId="4FCFAE88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853C8B">
              <w:rPr>
                <w:rFonts w:cs="Arial"/>
                <w:sz w:val="20"/>
                <w:szCs w:val="20"/>
              </w:rPr>
              <w:t>ARCH_SW_MMG_0023</w:t>
            </w:r>
          </w:p>
        </w:tc>
      </w:tr>
      <w:tr w:rsidR="00BA7126" w:rsidRPr="00911B14" w:rsidDel="001F765A" w14:paraId="13920A9E" w14:textId="77777777" w:rsidTr="00446F7F">
        <w:trPr>
          <w:trHeight w:val="322"/>
        </w:trPr>
        <w:tc>
          <w:tcPr>
            <w:tcW w:w="2070" w:type="dxa"/>
          </w:tcPr>
          <w:p w14:paraId="1393D8D4" w14:textId="3177D67D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77</w:t>
            </w:r>
          </w:p>
        </w:tc>
        <w:tc>
          <w:tcPr>
            <w:tcW w:w="4140" w:type="dxa"/>
          </w:tcPr>
          <w:p w14:paraId="29F1EF38" w14:textId="632F9D70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>will be set with the value 0x01 if deficiency value read from PMP module is equal or higher than 1200 and lower than 32000.</w:t>
            </w:r>
          </w:p>
        </w:tc>
        <w:tc>
          <w:tcPr>
            <w:tcW w:w="1980" w:type="dxa"/>
          </w:tcPr>
          <w:p w14:paraId="417305A5" w14:textId="56536D81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74AC5DA9" w14:textId="4CC5E07F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853C8B">
              <w:rPr>
                <w:rFonts w:cs="Arial"/>
                <w:sz w:val="20"/>
                <w:szCs w:val="20"/>
              </w:rPr>
              <w:t>ARCH_SW_MMG_0023</w:t>
            </w:r>
          </w:p>
        </w:tc>
      </w:tr>
      <w:tr w:rsidR="00BA7126" w:rsidRPr="00911B14" w:rsidDel="001F765A" w14:paraId="36143707" w14:textId="77777777" w:rsidTr="00446F7F">
        <w:trPr>
          <w:trHeight w:val="322"/>
        </w:trPr>
        <w:tc>
          <w:tcPr>
            <w:tcW w:w="2070" w:type="dxa"/>
          </w:tcPr>
          <w:p w14:paraId="3860E879" w14:textId="5EA94374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78</w:t>
            </w:r>
          </w:p>
        </w:tc>
        <w:tc>
          <w:tcPr>
            <w:tcW w:w="4140" w:type="dxa"/>
          </w:tcPr>
          <w:p w14:paraId="78C34105" w14:textId="217E13B7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>will be set with the value 0x02 if deficiency value read from PMP module is equal or higher than 32000 and lower than 150000.</w:t>
            </w:r>
          </w:p>
        </w:tc>
        <w:tc>
          <w:tcPr>
            <w:tcW w:w="1980" w:type="dxa"/>
          </w:tcPr>
          <w:p w14:paraId="75A25F90" w14:textId="599CD63D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7139162A" w14:textId="28FF5C1A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853C8B">
              <w:rPr>
                <w:rFonts w:cs="Arial"/>
                <w:sz w:val="20"/>
                <w:szCs w:val="20"/>
              </w:rPr>
              <w:t>ARCH_SW_MMG_0023</w:t>
            </w:r>
          </w:p>
        </w:tc>
      </w:tr>
      <w:tr w:rsidR="00BA7126" w:rsidRPr="00911B14" w:rsidDel="001F765A" w14:paraId="13C2EF0D" w14:textId="77777777" w:rsidTr="00446F7F">
        <w:trPr>
          <w:trHeight w:val="322"/>
        </w:trPr>
        <w:tc>
          <w:tcPr>
            <w:tcW w:w="2070" w:type="dxa"/>
          </w:tcPr>
          <w:p w14:paraId="2CAA0B81" w14:textId="457CAE76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79</w:t>
            </w:r>
          </w:p>
        </w:tc>
        <w:tc>
          <w:tcPr>
            <w:tcW w:w="4140" w:type="dxa"/>
          </w:tcPr>
          <w:p w14:paraId="12881B93" w14:textId="5292D063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>will be set with the value 0x03 if deficiency value read from PMP module is equal or higher than 150000 and lower than 160000.</w:t>
            </w:r>
          </w:p>
        </w:tc>
        <w:tc>
          <w:tcPr>
            <w:tcW w:w="1980" w:type="dxa"/>
          </w:tcPr>
          <w:p w14:paraId="0A96835D" w14:textId="70D3BCF8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B3A39A9" w14:textId="76FCD1F5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853C8B">
              <w:rPr>
                <w:rFonts w:cs="Arial"/>
                <w:sz w:val="20"/>
                <w:szCs w:val="20"/>
              </w:rPr>
              <w:t>ARCH_SW_MMG_0023</w:t>
            </w:r>
          </w:p>
        </w:tc>
      </w:tr>
      <w:tr w:rsidR="00BA7126" w:rsidRPr="00911B14" w:rsidDel="001F765A" w14:paraId="4D41C702" w14:textId="77777777" w:rsidTr="00446F7F">
        <w:trPr>
          <w:trHeight w:val="322"/>
        </w:trPr>
        <w:tc>
          <w:tcPr>
            <w:tcW w:w="2070" w:type="dxa"/>
          </w:tcPr>
          <w:p w14:paraId="240227B4" w14:textId="21D9D1EA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80</w:t>
            </w:r>
          </w:p>
        </w:tc>
        <w:tc>
          <w:tcPr>
            <w:tcW w:w="4140" w:type="dxa"/>
          </w:tcPr>
          <w:p w14:paraId="01B9FA43" w14:textId="415B1BFA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>will be set with the value 0x04 if deficiency value read from PMP module is equal or higher than 160000.</w:t>
            </w:r>
          </w:p>
        </w:tc>
        <w:tc>
          <w:tcPr>
            <w:tcW w:w="1980" w:type="dxa"/>
          </w:tcPr>
          <w:p w14:paraId="56C295F5" w14:textId="06057BFF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1FFCC00" w14:textId="4CABB848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853C8B">
              <w:rPr>
                <w:rFonts w:cs="Arial"/>
                <w:sz w:val="20"/>
                <w:szCs w:val="20"/>
              </w:rPr>
              <w:t>ARCH_SW_MMG_0023</w:t>
            </w:r>
          </w:p>
        </w:tc>
      </w:tr>
      <w:tr w:rsidR="00BA7126" w:rsidRPr="00911B14" w:rsidDel="001F765A" w14:paraId="4589AB48" w14:textId="77777777" w:rsidTr="00446F7F">
        <w:trPr>
          <w:trHeight w:val="322"/>
        </w:trPr>
        <w:tc>
          <w:tcPr>
            <w:tcW w:w="2070" w:type="dxa"/>
          </w:tcPr>
          <w:p w14:paraId="7B0A5BD9" w14:textId="042C1739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81</w:t>
            </w:r>
          </w:p>
        </w:tc>
        <w:tc>
          <w:tcPr>
            <w:tcW w:w="4140" w:type="dxa"/>
          </w:tcPr>
          <w:p w14:paraId="57727C48" w14:textId="73EFB2F2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Temperature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1 </w:t>
            </w:r>
            <w:r>
              <w:rPr>
                <w:rFonts w:cs="Arial"/>
                <w:sz w:val="20"/>
                <w:szCs w:val="20"/>
              </w:rPr>
              <w:t>will be set with the value 0x0FF if deficiency value read from PMP module is invalid.</w:t>
            </w:r>
          </w:p>
        </w:tc>
        <w:tc>
          <w:tcPr>
            <w:tcW w:w="1980" w:type="dxa"/>
          </w:tcPr>
          <w:p w14:paraId="5E16B816" w14:textId="1B728988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28A10D58" w14:textId="590E576F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853C8B">
              <w:rPr>
                <w:rFonts w:cs="Arial"/>
                <w:sz w:val="20"/>
                <w:szCs w:val="20"/>
              </w:rPr>
              <w:t>ARCH_SW_MMG_0023</w:t>
            </w:r>
          </w:p>
        </w:tc>
      </w:tr>
      <w:tr w:rsidR="00BA7126" w:rsidRPr="00911B14" w:rsidDel="001F765A" w14:paraId="03998E7A" w14:textId="77777777" w:rsidTr="00446F7F">
        <w:trPr>
          <w:trHeight w:val="322"/>
        </w:trPr>
        <w:tc>
          <w:tcPr>
            <w:tcW w:w="2070" w:type="dxa"/>
          </w:tcPr>
          <w:p w14:paraId="13394206" w14:textId="66E27571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82</w:t>
            </w:r>
          </w:p>
        </w:tc>
        <w:tc>
          <w:tcPr>
            <w:tcW w:w="4140" w:type="dxa"/>
          </w:tcPr>
          <w:p w14:paraId="16A68DF7" w14:textId="1CFFAD12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 xml:space="preserve"> SystemTime1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SystemTime1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hold the first byte of the system time read from the </w:t>
            </w:r>
            <w:proofErr w:type="spellStart"/>
            <w:r>
              <w:rPr>
                <w:rFonts w:cs="Arial"/>
                <w:sz w:val="20"/>
                <w:szCs w:val="20"/>
              </w:rPr>
              <w:t>SbtM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module. </w:t>
            </w:r>
          </w:p>
        </w:tc>
        <w:tc>
          <w:tcPr>
            <w:tcW w:w="1980" w:type="dxa"/>
          </w:tcPr>
          <w:p w14:paraId="0EA0EF89" w14:textId="1412DA1C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F121417" w14:textId="07817DEF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E9764C">
              <w:rPr>
                <w:rFonts w:cs="Arial"/>
                <w:sz w:val="20"/>
                <w:szCs w:val="20"/>
              </w:rPr>
              <w:t>ARCH_SW_MMG_0024</w:t>
            </w:r>
          </w:p>
        </w:tc>
      </w:tr>
      <w:tr w:rsidR="00BA7126" w:rsidRPr="00911B14" w:rsidDel="001F765A" w14:paraId="5EA0EE06" w14:textId="77777777" w:rsidTr="00446F7F">
        <w:trPr>
          <w:trHeight w:val="322"/>
        </w:trPr>
        <w:tc>
          <w:tcPr>
            <w:tcW w:w="2070" w:type="dxa"/>
          </w:tcPr>
          <w:p w14:paraId="2B372872" w14:textId="269FC1D1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lastRenderedPageBreak/>
              <w:t>DSG_MMG_00</w:t>
            </w:r>
            <w:r>
              <w:rPr>
                <w:rFonts w:cs="Arial"/>
                <w:sz w:val="20"/>
                <w:szCs w:val="20"/>
              </w:rPr>
              <w:t>83</w:t>
            </w:r>
          </w:p>
        </w:tc>
        <w:tc>
          <w:tcPr>
            <w:tcW w:w="4140" w:type="dxa"/>
          </w:tcPr>
          <w:p w14:paraId="7E177993" w14:textId="7EA18CD6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 xml:space="preserve"> SystemTime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2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SystemTime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2 </w:t>
            </w:r>
            <w:r>
              <w:rPr>
                <w:rFonts w:cs="Arial"/>
                <w:sz w:val="20"/>
                <w:szCs w:val="20"/>
              </w:rPr>
              <w:t xml:space="preserve">will hold the second byte of the system time read from the </w:t>
            </w:r>
            <w:proofErr w:type="spellStart"/>
            <w:r>
              <w:rPr>
                <w:rFonts w:cs="Arial"/>
                <w:sz w:val="20"/>
                <w:szCs w:val="20"/>
              </w:rPr>
              <w:t>SbtM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module.</w:t>
            </w:r>
          </w:p>
        </w:tc>
        <w:tc>
          <w:tcPr>
            <w:tcW w:w="1980" w:type="dxa"/>
          </w:tcPr>
          <w:p w14:paraId="659FE646" w14:textId="32462463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251FE98" w14:textId="7CE0041D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DA4EA6">
              <w:rPr>
                <w:rFonts w:cs="Arial"/>
                <w:sz w:val="20"/>
                <w:szCs w:val="20"/>
              </w:rPr>
              <w:t>ARCH_SW_MMG_0024</w:t>
            </w:r>
          </w:p>
        </w:tc>
      </w:tr>
      <w:tr w:rsidR="00BA7126" w:rsidRPr="00911B14" w:rsidDel="001F765A" w14:paraId="029E5738" w14:textId="77777777" w:rsidTr="00446F7F">
        <w:trPr>
          <w:trHeight w:val="322"/>
        </w:trPr>
        <w:tc>
          <w:tcPr>
            <w:tcW w:w="2070" w:type="dxa"/>
          </w:tcPr>
          <w:p w14:paraId="4A593031" w14:textId="2450804C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84</w:t>
            </w:r>
          </w:p>
        </w:tc>
        <w:tc>
          <w:tcPr>
            <w:tcW w:w="4140" w:type="dxa"/>
          </w:tcPr>
          <w:p w14:paraId="5A9A9713" w14:textId="2DFF781F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 xml:space="preserve"> SystemTime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3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SystemTime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3 </w:t>
            </w:r>
            <w:r>
              <w:rPr>
                <w:rFonts w:cs="Arial"/>
                <w:sz w:val="20"/>
                <w:szCs w:val="20"/>
              </w:rPr>
              <w:t xml:space="preserve">will hold the third byte of the system time read from the </w:t>
            </w:r>
            <w:proofErr w:type="spellStart"/>
            <w:r>
              <w:rPr>
                <w:rFonts w:cs="Arial"/>
                <w:sz w:val="20"/>
                <w:szCs w:val="20"/>
              </w:rPr>
              <w:t>SbtM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module.</w:t>
            </w:r>
          </w:p>
        </w:tc>
        <w:tc>
          <w:tcPr>
            <w:tcW w:w="1980" w:type="dxa"/>
          </w:tcPr>
          <w:p w14:paraId="77A2947B" w14:textId="47EEB6FE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3327380F" w14:textId="390AB5E3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DA4EA6">
              <w:rPr>
                <w:rFonts w:cs="Arial"/>
                <w:sz w:val="20"/>
                <w:szCs w:val="20"/>
              </w:rPr>
              <w:t>ARCH_SW_MMG_0024</w:t>
            </w:r>
          </w:p>
        </w:tc>
      </w:tr>
      <w:tr w:rsidR="00BA7126" w:rsidRPr="00911B14" w:rsidDel="001F765A" w14:paraId="7BEC52B0" w14:textId="77777777" w:rsidTr="00446F7F">
        <w:trPr>
          <w:trHeight w:val="322"/>
        </w:trPr>
        <w:tc>
          <w:tcPr>
            <w:tcW w:w="2070" w:type="dxa"/>
          </w:tcPr>
          <w:p w14:paraId="42FA1760" w14:textId="32724CE2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85</w:t>
            </w:r>
          </w:p>
        </w:tc>
        <w:tc>
          <w:tcPr>
            <w:tcW w:w="4140" w:type="dxa"/>
          </w:tcPr>
          <w:p w14:paraId="0F5F9ADD" w14:textId="330FC066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 xml:space="preserve"> SystemTime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4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SystemTime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4 </w:t>
            </w:r>
            <w:r>
              <w:rPr>
                <w:rFonts w:cs="Arial"/>
                <w:sz w:val="20"/>
                <w:szCs w:val="20"/>
              </w:rPr>
              <w:t xml:space="preserve">will hold the fourth byte of the system time read from the </w:t>
            </w:r>
            <w:proofErr w:type="spellStart"/>
            <w:r>
              <w:rPr>
                <w:rFonts w:cs="Arial"/>
                <w:sz w:val="20"/>
                <w:szCs w:val="20"/>
              </w:rPr>
              <w:t>SbtM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module.</w:t>
            </w:r>
          </w:p>
        </w:tc>
        <w:tc>
          <w:tcPr>
            <w:tcW w:w="1980" w:type="dxa"/>
          </w:tcPr>
          <w:p w14:paraId="61C4D3B8" w14:textId="2BEEFDA0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56FB25F7" w14:textId="6AF087ED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DA4EA6">
              <w:rPr>
                <w:rFonts w:cs="Arial"/>
                <w:sz w:val="20"/>
                <w:szCs w:val="20"/>
              </w:rPr>
              <w:t>ARCH_SW_MMG_0024</w:t>
            </w:r>
          </w:p>
        </w:tc>
      </w:tr>
      <w:tr w:rsidR="00BA7126" w:rsidRPr="00911B14" w:rsidDel="001F765A" w14:paraId="5B6F44BE" w14:textId="77777777" w:rsidTr="00446F7F">
        <w:trPr>
          <w:trHeight w:val="322"/>
        </w:trPr>
        <w:tc>
          <w:tcPr>
            <w:tcW w:w="2070" w:type="dxa"/>
          </w:tcPr>
          <w:p w14:paraId="08392002" w14:textId="0DD55783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86</w:t>
            </w:r>
          </w:p>
        </w:tc>
        <w:tc>
          <w:tcPr>
            <w:tcW w:w="4140" w:type="dxa"/>
          </w:tcPr>
          <w:p w14:paraId="128DA91F" w14:textId="17A7B1A6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3A16D3">
              <w:rPr>
                <w:rFonts w:cs="Arial"/>
                <w:b/>
                <w:bCs/>
                <w:sz w:val="20"/>
                <w:szCs w:val="20"/>
              </w:rPr>
              <w:t>Start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 xml:space="preserve"> SystemTime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5 </w:t>
            </w:r>
            <w:r>
              <w:rPr>
                <w:rFonts w:cs="Arial"/>
                <w:sz w:val="20"/>
                <w:szCs w:val="20"/>
              </w:rPr>
              <w:t xml:space="preserve">and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 w:rsidRPr="0070389B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E56030">
              <w:rPr>
                <w:rFonts w:cs="Arial"/>
                <w:b/>
                <w:bCs/>
                <w:sz w:val="20"/>
                <w:szCs w:val="20"/>
              </w:rPr>
              <w:t>SystemTime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5 </w:t>
            </w:r>
            <w:r>
              <w:rPr>
                <w:rFonts w:cs="Arial"/>
                <w:sz w:val="20"/>
                <w:szCs w:val="20"/>
              </w:rPr>
              <w:t>will always be set with 0x00 value.</w:t>
            </w:r>
          </w:p>
        </w:tc>
        <w:tc>
          <w:tcPr>
            <w:tcW w:w="1980" w:type="dxa"/>
          </w:tcPr>
          <w:p w14:paraId="5F9DCD2C" w14:textId="0A84A451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3D4F2B1" w14:textId="289B6D5C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DA4EA6">
              <w:rPr>
                <w:rFonts w:cs="Arial"/>
                <w:sz w:val="20"/>
                <w:szCs w:val="20"/>
              </w:rPr>
              <w:t>ARCH_SW_MMG_0024</w:t>
            </w:r>
          </w:p>
        </w:tc>
      </w:tr>
      <w:tr w:rsidR="00BA7126" w:rsidRPr="00911B14" w:rsidDel="001F765A" w14:paraId="26D63D65" w14:textId="77777777" w:rsidTr="00446F7F">
        <w:trPr>
          <w:trHeight w:val="322"/>
        </w:trPr>
        <w:tc>
          <w:tcPr>
            <w:tcW w:w="2070" w:type="dxa"/>
          </w:tcPr>
          <w:p w14:paraId="698B3724" w14:textId="5EFF1C2E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87</w:t>
            </w:r>
          </w:p>
        </w:tc>
        <w:tc>
          <w:tcPr>
            <w:tcW w:w="4140" w:type="dxa"/>
          </w:tcPr>
          <w:p w14:paraId="1CCF5A83" w14:textId="41FBBCDA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>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mmg_stPreSafeStartData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70389B">
              <w:rPr>
                <w:rFonts w:cs="Arial"/>
                <w:b/>
                <w:bCs/>
                <w:sz w:val="20"/>
                <w:szCs w:val="20"/>
              </w:rPr>
              <w:t>mmg_stPreSafeSt</w:t>
            </w:r>
            <w:r>
              <w:rPr>
                <w:rFonts w:cs="Arial"/>
                <w:b/>
                <w:bCs/>
                <w:sz w:val="20"/>
                <w:szCs w:val="20"/>
              </w:rPr>
              <w:t>op</w:t>
            </w:r>
            <w:r w:rsidRPr="0070389B">
              <w:rPr>
                <w:rFonts w:cs="Arial"/>
                <w:b/>
                <w:bCs/>
                <w:sz w:val="20"/>
                <w:szCs w:val="20"/>
              </w:rPr>
              <w:t>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and </w:t>
            </w:r>
            <w:proofErr w:type="spellStart"/>
            <w:r w:rsidRPr="00F2586F">
              <w:rPr>
                <w:rFonts w:cs="Arial"/>
                <w:b/>
                <w:bCs/>
                <w:sz w:val="20"/>
                <w:szCs w:val="20"/>
              </w:rPr>
              <w:t>mmg_stPreSafeStateData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not set reserved bits and leave them with 0x00 value.</w:t>
            </w:r>
          </w:p>
        </w:tc>
        <w:tc>
          <w:tcPr>
            <w:tcW w:w="1980" w:type="dxa"/>
          </w:tcPr>
          <w:p w14:paraId="59D025C9" w14:textId="1DA06BF4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214673D4" w14:textId="41CDB0D8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25</w:t>
            </w:r>
          </w:p>
        </w:tc>
      </w:tr>
      <w:tr w:rsidR="00BA7126" w:rsidRPr="00911B14" w:rsidDel="001F765A" w14:paraId="554DC7E3" w14:textId="77777777" w:rsidTr="00446F7F">
        <w:trPr>
          <w:trHeight w:val="322"/>
        </w:trPr>
        <w:tc>
          <w:tcPr>
            <w:tcW w:w="2070" w:type="dxa"/>
          </w:tcPr>
          <w:p w14:paraId="62C9F345" w14:textId="3AD3D4CB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88</w:t>
            </w:r>
          </w:p>
        </w:tc>
        <w:tc>
          <w:tcPr>
            <w:tcW w:w="4140" w:type="dxa"/>
          </w:tcPr>
          <w:p w14:paraId="78869739" w14:textId="784ED22A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mg_stPreSafeStateData.State1TensioningState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0x00 if tensioning state received from CIL module is equal to 0x00.</w:t>
            </w:r>
          </w:p>
        </w:tc>
        <w:tc>
          <w:tcPr>
            <w:tcW w:w="1980" w:type="dxa"/>
          </w:tcPr>
          <w:p w14:paraId="5E645AE5" w14:textId="2E5A2FC8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AFFE054" w14:textId="0B06173B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26</w:t>
            </w:r>
          </w:p>
        </w:tc>
      </w:tr>
      <w:tr w:rsidR="00BA7126" w:rsidRPr="00911B14" w:rsidDel="001F765A" w14:paraId="2FF6D78A" w14:textId="77777777" w:rsidTr="00446F7F">
        <w:trPr>
          <w:trHeight w:val="322"/>
        </w:trPr>
        <w:tc>
          <w:tcPr>
            <w:tcW w:w="2070" w:type="dxa"/>
          </w:tcPr>
          <w:p w14:paraId="3F1F24D3" w14:textId="28279118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89</w:t>
            </w:r>
          </w:p>
        </w:tc>
        <w:tc>
          <w:tcPr>
            <w:tcW w:w="4140" w:type="dxa"/>
          </w:tcPr>
          <w:p w14:paraId="28D47FAE" w14:textId="33200CD6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mg_stPreSafeStateData.State1TensioningState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0x00 if tensioning state received from CIL module is equal to 0x01.</w:t>
            </w:r>
          </w:p>
        </w:tc>
        <w:tc>
          <w:tcPr>
            <w:tcW w:w="1980" w:type="dxa"/>
          </w:tcPr>
          <w:p w14:paraId="7B33058F" w14:textId="54E7D1B7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6F69267F" w14:textId="633B43AB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26</w:t>
            </w:r>
          </w:p>
        </w:tc>
      </w:tr>
      <w:tr w:rsidR="00BA7126" w:rsidRPr="00911B14" w:rsidDel="001F765A" w14:paraId="54FF528F" w14:textId="77777777" w:rsidTr="00446F7F">
        <w:trPr>
          <w:trHeight w:val="322"/>
        </w:trPr>
        <w:tc>
          <w:tcPr>
            <w:tcW w:w="2070" w:type="dxa"/>
          </w:tcPr>
          <w:p w14:paraId="5D6F4D6B" w14:textId="185009D0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90</w:t>
            </w:r>
          </w:p>
        </w:tc>
        <w:tc>
          <w:tcPr>
            <w:tcW w:w="4140" w:type="dxa"/>
          </w:tcPr>
          <w:p w14:paraId="11F9EC1F" w14:textId="2534182A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mg_stPreSafeStateData.State1TensioningState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0x01 if tensioning state received from CIL module is equal to 0x02.</w:t>
            </w:r>
          </w:p>
        </w:tc>
        <w:tc>
          <w:tcPr>
            <w:tcW w:w="1980" w:type="dxa"/>
          </w:tcPr>
          <w:p w14:paraId="3BE42A78" w14:textId="158A7A30" w:rsidR="00BA7126" w:rsidRPr="00D63FAE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3B3E02D4" w14:textId="6D20514B" w:rsidR="00BA7126" w:rsidRPr="003C3BB2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26</w:t>
            </w:r>
          </w:p>
        </w:tc>
      </w:tr>
      <w:tr w:rsidR="00BA7126" w:rsidRPr="00911B14" w:rsidDel="001F765A" w14:paraId="78F30C86" w14:textId="77777777" w:rsidTr="00446F7F">
        <w:trPr>
          <w:trHeight w:val="322"/>
        </w:trPr>
        <w:tc>
          <w:tcPr>
            <w:tcW w:w="2070" w:type="dxa"/>
          </w:tcPr>
          <w:p w14:paraId="53C0F7ED" w14:textId="6E9AFE1F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91</w:t>
            </w:r>
          </w:p>
        </w:tc>
        <w:tc>
          <w:tcPr>
            <w:tcW w:w="4140" w:type="dxa"/>
          </w:tcPr>
          <w:p w14:paraId="2CF41498" w14:textId="3A1F7C65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mg_stPreSafeStateData.State1TensioningState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0x02 if tensioning state received from CIL module is equal to 0x03.</w:t>
            </w:r>
          </w:p>
        </w:tc>
        <w:tc>
          <w:tcPr>
            <w:tcW w:w="1980" w:type="dxa"/>
          </w:tcPr>
          <w:p w14:paraId="2AC6C85D" w14:textId="399C22B2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270153A8" w14:textId="49AC541C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26</w:t>
            </w:r>
          </w:p>
        </w:tc>
      </w:tr>
      <w:tr w:rsidR="00BA7126" w:rsidRPr="00911B14" w:rsidDel="001F765A" w14:paraId="54AEA60A" w14:textId="77777777" w:rsidTr="00446F7F">
        <w:trPr>
          <w:trHeight w:val="322"/>
        </w:trPr>
        <w:tc>
          <w:tcPr>
            <w:tcW w:w="2070" w:type="dxa"/>
          </w:tcPr>
          <w:p w14:paraId="42CF11CB" w14:textId="4FD52B57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92</w:t>
            </w:r>
          </w:p>
        </w:tc>
        <w:tc>
          <w:tcPr>
            <w:tcW w:w="4140" w:type="dxa"/>
          </w:tcPr>
          <w:p w14:paraId="1CEA5FEE" w14:textId="49F03779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mg_stPreSafeStateData.State1TensioningState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be set the value 0x01 if </w:t>
            </w:r>
            <w:proofErr w:type="spellStart"/>
            <w:r>
              <w:rPr>
                <w:rFonts w:cs="Arial"/>
                <w:sz w:val="20"/>
                <w:szCs w:val="20"/>
              </w:rPr>
              <w:t>presafe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function is disabled or if the cycle requested is disabled.</w:t>
            </w:r>
          </w:p>
        </w:tc>
        <w:tc>
          <w:tcPr>
            <w:tcW w:w="1980" w:type="dxa"/>
          </w:tcPr>
          <w:p w14:paraId="666EF65D" w14:textId="5B0B1E2B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9EE43DF" w14:textId="7A7B314E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27</w:t>
            </w:r>
          </w:p>
        </w:tc>
      </w:tr>
      <w:tr w:rsidR="00BA7126" w:rsidRPr="00911B14" w:rsidDel="001F765A" w14:paraId="7F1CED78" w14:textId="77777777" w:rsidTr="00446F7F">
        <w:trPr>
          <w:trHeight w:val="322"/>
        </w:trPr>
        <w:tc>
          <w:tcPr>
            <w:tcW w:w="2070" w:type="dxa"/>
          </w:tcPr>
          <w:p w14:paraId="097ECD09" w14:textId="0D9161C0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93</w:t>
            </w:r>
          </w:p>
        </w:tc>
        <w:tc>
          <w:tcPr>
            <w:tcW w:w="4140" w:type="dxa"/>
          </w:tcPr>
          <w:p w14:paraId="608C7EC6" w14:textId="4582DA9F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mg_stPreSafeStateData.State1TensioningState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be set the value 0x00 if </w:t>
            </w:r>
            <w:proofErr w:type="spellStart"/>
            <w:r>
              <w:rPr>
                <w:rFonts w:cs="Arial"/>
                <w:sz w:val="20"/>
                <w:szCs w:val="20"/>
              </w:rPr>
              <w:t>presafe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function is not disabled and if the cycle requested is not disabled.</w:t>
            </w:r>
          </w:p>
        </w:tc>
        <w:tc>
          <w:tcPr>
            <w:tcW w:w="1980" w:type="dxa"/>
          </w:tcPr>
          <w:p w14:paraId="08E86E17" w14:textId="7059E908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57D41B02" w14:textId="444DD44A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27</w:t>
            </w:r>
          </w:p>
        </w:tc>
      </w:tr>
      <w:tr w:rsidR="00BA7126" w:rsidRPr="00911B14" w:rsidDel="001F765A" w14:paraId="65324D73" w14:textId="77777777" w:rsidTr="00446F7F">
        <w:trPr>
          <w:trHeight w:val="322"/>
        </w:trPr>
        <w:tc>
          <w:tcPr>
            <w:tcW w:w="2070" w:type="dxa"/>
          </w:tcPr>
          <w:p w14:paraId="6BD51AC2" w14:textId="0767CCAE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94</w:t>
            </w:r>
          </w:p>
        </w:tc>
        <w:tc>
          <w:tcPr>
            <w:tcW w:w="4140" w:type="dxa"/>
          </w:tcPr>
          <w:p w14:paraId="69706AFA" w14:textId="0FE1A191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853FEF">
              <w:rPr>
                <w:rFonts w:cs="Arial"/>
                <w:b/>
                <w:bCs/>
                <w:sz w:val="20"/>
                <w:szCs w:val="20"/>
              </w:rPr>
              <w:t>State1PreSafeSupp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be set the value </w:t>
            </w:r>
            <w:r>
              <w:rPr>
                <w:rFonts w:cs="Arial"/>
                <w:sz w:val="20"/>
                <w:szCs w:val="20"/>
              </w:rPr>
              <w:lastRenderedPageBreak/>
              <w:t>0x00 if tensioning suppression type received from CIL module is equal to 0x00.</w:t>
            </w:r>
          </w:p>
        </w:tc>
        <w:tc>
          <w:tcPr>
            <w:tcW w:w="1980" w:type="dxa"/>
          </w:tcPr>
          <w:p w14:paraId="18C4E53F" w14:textId="7736ED2E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lastRenderedPageBreak/>
              <w:t>MMG_runPreSafeRecorder</w:t>
            </w:r>
            <w:proofErr w:type="spellEnd"/>
          </w:p>
        </w:tc>
        <w:tc>
          <w:tcPr>
            <w:tcW w:w="2520" w:type="dxa"/>
          </w:tcPr>
          <w:p w14:paraId="549B4EFE" w14:textId="62D37D40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CC5586">
              <w:rPr>
                <w:rFonts w:cs="Arial"/>
                <w:sz w:val="20"/>
                <w:szCs w:val="20"/>
              </w:rPr>
              <w:t>ARCH_SW_MMG_0028</w:t>
            </w:r>
          </w:p>
        </w:tc>
      </w:tr>
      <w:tr w:rsidR="00BA7126" w:rsidRPr="00911B14" w:rsidDel="001F765A" w14:paraId="4C643623" w14:textId="77777777" w:rsidTr="00446F7F">
        <w:trPr>
          <w:trHeight w:val="322"/>
        </w:trPr>
        <w:tc>
          <w:tcPr>
            <w:tcW w:w="2070" w:type="dxa"/>
          </w:tcPr>
          <w:p w14:paraId="43AC056A" w14:textId="4612415B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95</w:t>
            </w:r>
          </w:p>
        </w:tc>
        <w:tc>
          <w:tcPr>
            <w:tcW w:w="4140" w:type="dxa"/>
          </w:tcPr>
          <w:p w14:paraId="39588D46" w14:textId="53303BF1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853FEF">
              <w:rPr>
                <w:rFonts w:cs="Arial"/>
                <w:b/>
                <w:bCs/>
                <w:sz w:val="20"/>
                <w:szCs w:val="20"/>
              </w:rPr>
              <w:t>State1PreSafeSupp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0x00 if tensioning suppression type received from CIL module is equal to 0x01 and ECU location is right.</w:t>
            </w:r>
          </w:p>
        </w:tc>
        <w:tc>
          <w:tcPr>
            <w:tcW w:w="1980" w:type="dxa"/>
          </w:tcPr>
          <w:p w14:paraId="15308123" w14:textId="5F3BF4F5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0D6D2DE" w14:textId="6678F55C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CC5586">
              <w:rPr>
                <w:rFonts w:cs="Arial"/>
                <w:sz w:val="20"/>
                <w:szCs w:val="20"/>
              </w:rPr>
              <w:t>ARCH_SW_MMG_0028</w:t>
            </w:r>
          </w:p>
        </w:tc>
      </w:tr>
      <w:tr w:rsidR="00BA7126" w:rsidRPr="00911B14" w:rsidDel="001F765A" w14:paraId="5403570F" w14:textId="77777777" w:rsidTr="00446F7F">
        <w:trPr>
          <w:trHeight w:val="322"/>
        </w:trPr>
        <w:tc>
          <w:tcPr>
            <w:tcW w:w="2070" w:type="dxa"/>
          </w:tcPr>
          <w:p w14:paraId="31A107F6" w14:textId="6733ACF7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96</w:t>
            </w:r>
          </w:p>
        </w:tc>
        <w:tc>
          <w:tcPr>
            <w:tcW w:w="4140" w:type="dxa"/>
          </w:tcPr>
          <w:p w14:paraId="09BB27C3" w14:textId="2A0C470E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853FEF">
              <w:rPr>
                <w:rFonts w:cs="Arial"/>
                <w:b/>
                <w:bCs/>
                <w:sz w:val="20"/>
                <w:szCs w:val="20"/>
              </w:rPr>
              <w:t>State1PreSafeSupp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0x01 if tensioning suppression type received from CIL module is equal to 0x01 and ECU location is left.</w:t>
            </w:r>
          </w:p>
        </w:tc>
        <w:tc>
          <w:tcPr>
            <w:tcW w:w="1980" w:type="dxa"/>
          </w:tcPr>
          <w:p w14:paraId="6BF10A93" w14:textId="045AEA1A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192FA616" w14:textId="4969C6F4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CC5586">
              <w:rPr>
                <w:rFonts w:cs="Arial"/>
                <w:sz w:val="20"/>
                <w:szCs w:val="20"/>
              </w:rPr>
              <w:t>ARCH_SW_MMG_0028</w:t>
            </w:r>
          </w:p>
        </w:tc>
      </w:tr>
      <w:tr w:rsidR="00BA7126" w:rsidRPr="00911B14" w:rsidDel="001F765A" w14:paraId="4C628913" w14:textId="77777777" w:rsidTr="00446F7F">
        <w:trPr>
          <w:trHeight w:val="322"/>
        </w:trPr>
        <w:tc>
          <w:tcPr>
            <w:tcW w:w="2070" w:type="dxa"/>
          </w:tcPr>
          <w:p w14:paraId="32A6A304" w14:textId="0CE73CA0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97</w:t>
            </w:r>
          </w:p>
        </w:tc>
        <w:tc>
          <w:tcPr>
            <w:tcW w:w="4140" w:type="dxa"/>
          </w:tcPr>
          <w:p w14:paraId="3DC8A51F" w14:textId="296178BB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853FEF">
              <w:rPr>
                <w:rFonts w:cs="Arial"/>
                <w:b/>
                <w:bCs/>
                <w:sz w:val="20"/>
                <w:szCs w:val="20"/>
              </w:rPr>
              <w:t>State1PreSafeSupp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0x01 if tensioning suppression type received from CIL module is equal to 0x02 and ECU location is right.</w:t>
            </w:r>
          </w:p>
        </w:tc>
        <w:tc>
          <w:tcPr>
            <w:tcW w:w="1980" w:type="dxa"/>
          </w:tcPr>
          <w:p w14:paraId="557379D7" w14:textId="339AA7E5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A16164E" w14:textId="7A025421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CC5586">
              <w:rPr>
                <w:rFonts w:cs="Arial"/>
                <w:sz w:val="20"/>
                <w:szCs w:val="20"/>
              </w:rPr>
              <w:t>ARCH_SW_MMG_0028</w:t>
            </w:r>
          </w:p>
        </w:tc>
      </w:tr>
      <w:tr w:rsidR="00BA7126" w:rsidRPr="00911B14" w:rsidDel="001F765A" w14:paraId="514981E5" w14:textId="77777777" w:rsidTr="00446F7F">
        <w:trPr>
          <w:trHeight w:val="322"/>
        </w:trPr>
        <w:tc>
          <w:tcPr>
            <w:tcW w:w="2070" w:type="dxa"/>
          </w:tcPr>
          <w:p w14:paraId="524E6934" w14:textId="717A7186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98</w:t>
            </w:r>
          </w:p>
        </w:tc>
        <w:tc>
          <w:tcPr>
            <w:tcW w:w="4140" w:type="dxa"/>
          </w:tcPr>
          <w:p w14:paraId="2526E083" w14:textId="76F3C905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853FEF">
              <w:rPr>
                <w:rFonts w:cs="Arial"/>
                <w:b/>
                <w:bCs/>
                <w:sz w:val="20"/>
                <w:szCs w:val="20"/>
              </w:rPr>
              <w:t>State1PreSafeSupp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0x00 if tensioning suppression type received from CIL module is equal to 0x02 and ECU location is left.</w:t>
            </w:r>
          </w:p>
        </w:tc>
        <w:tc>
          <w:tcPr>
            <w:tcW w:w="1980" w:type="dxa"/>
          </w:tcPr>
          <w:p w14:paraId="5F7FB54A" w14:textId="4FF37EAF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15ABE76" w14:textId="3E49049E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E84B61">
              <w:rPr>
                <w:rFonts w:cs="Arial"/>
                <w:sz w:val="20"/>
                <w:szCs w:val="20"/>
              </w:rPr>
              <w:t>ARCH_SW_MMG_0028</w:t>
            </w:r>
          </w:p>
        </w:tc>
      </w:tr>
      <w:tr w:rsidR="00BA7126" w:rsidRPr="00911B14" w:rsidDel="001F765A" w14:paraId="6BA28141" w14:textId="77777777" w:rsidTr="00446F7F">
        <w:trPr>
          <w:trHeight w:val="322"/>
        </w:trPr>
        <w:tc>
          <w:tcPr>
            <w:tcW w:w="2070" w:type="dxa"/>
          </w:tcPr>
          <w:p w14:paraId="6C0A3B67" w14:textId="401E65AE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DSG_MMG_00</w:t>
            </w:r>
            <w:r>
              <w:rPr>
                <w:rFonts w:cs="Arial"/>
                <w:sz w:val="20"/>
                <w:szCs w:val="20"/>
              </w:rPr>
              <w:t>99</w:t>
            </w:r>
          </w:p>
        </w:tc>
        <w:tc>
          <w:tcPr>
            <w:tcW w:w="4140" w:type="dxa"/>
          </w:tcPr>
          <w:p w14:paraId="5F95BCD3" w14:textId="0FF8EE59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853FEF">
              <w:rPr>
                <w:rFonts w:cs="Arial"/>
                <w:b/>
                <w:bCs/>
                <w:sz w:val="20"/>
                <w:szCs w:val="20"/>
              </w:rPr>
              <w:t>State1PreSafeSupp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0x01 if tensioning suppression type received from CIL module is equal to 0x03.</w:t>
            </w:r>
          </w:p>
        </w:tc>
        <w:tc>
          <w:tcPr>
            <w:tcW w:w="1980" w:type="dxa"/>
          </w:tcPr>
          <w:p w14:paraId="0E79E5C3" w14:textId="0D84D359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9217FC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75702E06" w14:textId="1242F0E7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E84B61">
              <w:rPr>
                <w:rFonts w:cs="Arial"/>
                <w:sz w:val="20"/>
                <w:szCs w:val="20"/>
              </w:rPr>
              <w:t>ARCH_SW_MMG_0028</w:t>
            </w:r>
          </w:p>
        </w:tc>
      </w:tr>
      <w:tr w:rsidR="00BA7126" w:rsidRPr="00911B14" w:rsidDel="001F765A" w14:paraId="4880C1F5" w14:textId="77777777" w:rsidTr="00446F7F">
        <w:trPr>
          <w:trHeight w:val="322"/>
        </w:trPr>
        <w:tc>
          <w:tcPr>
            <w:tcW w:w="2070" w:type="dxa"/>
          </w:tcPr>
          <w:p w14:paraId="5EDF7C15" w14:textId="7AD2EAC7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100</w:t>
            </w:r>
          </w:p>
        </w:tc>
        <w:tc>
          <w:tcPr>
            <w:tcW w:w="4140" w:type="dxa"/>
          </w:tcPr>
          <w:p w14:paraId="3EA81C1A" w14:textId="3006D5F9" w:rsidR="00BA7126" w:rsidRPr="004F1911" w:rsidRDefault="00BA7126" w:rsidP="00BA7126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mg_stPreSafeStateData.</w:t>
            </w:r>
            <w:r w:rsidRPr="001734D4">
              <w:rPr>
                <w:rFonts w:cs="Arial"/>
                <w:b/>
                <w:bCs/>
                <w:sz w:val="20"/>
                <w:szCs w:val="20"/>
              </w:rPr>
              <w:t>State1PreSafeAbort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0x00 if no Timeout or Implausible data AEC is set.</w:t>
            </w:r>
          </w:p>
        </w:tc>
        <w:tc>
          <w:tcPr>
            <w:tcW w:w="1980" w:type="dxa"/>
          </w:tcPr>
          <w:p w14:paraId="524AEF8E" w14:textId="6C4697BF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1FD4F9D2" w14:textId="677D9DD1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29</w:t>
            </w:r>
          </w:p>
        </w:tc>
      </w:tr>
      <w:tr w:rsidR="00BA7126" w:rsidRPr="00911B14" w:rsidDel="001F765A" w14:paraId="0C96D0E0" w14:textId="77777777" w:rsidTr="00446F7F">
        <w:trPr>
          <w:trHeight w:val="322"/>
        </w:trPr>
        <w:tc>
          <w:tcPr>
            <w:tcW w:w="2070" w:type="dxa"/>
          </w:tcPr>
          <w:p w14:paraId="313F8974" w14:textId="29109962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101</w:t>
            </w:r>
          </w:p>
        </w:tc>
        <w:tc>
          <w:tcPr>
            <w:tcW w:w="4140" w:type="dxa"/>
          </w:tcPr>
          <w:p w14:paraId="6D88E69A" w14:textId="7580C726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mg_stPreSafeStateData.</w:t>
            </w:r>
            <w:r w:rsidRPr="001734D4">
              <w:rPr>
                <w:rFonts w:cs="Arial"/>
                <w:b/>
                <w:bCs/>
                <w:sz w:val="20"/>
                <w:szCs w:val="20"/>
              </w:rPr>
              <w:t>State1PreSafeAbort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0x01 if any Timeout or Implausible data AEC is set.</w:t>
            </w:r>
          </w:p>
        </w:tc>
        <w:tc>
          <w:tcPr>
            <w:tcW w:w="1980" w:type="dxa"/>
          </w:tcPr>
          <w:p w14:paraId="38039C61" w14:textId="6B387E09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7D930795" w14:textId="636924F6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29</w:t>
            </w:r>
          </w:p>
        </w:tc>
      </w:tr>
      <w:tr w:rsidR="00BA7126" w:rsidRPr="00911B14" w:rsidDel="001F765A" w14:paraId="248AA3AB" w14:textId="77777777" w:rsidTr="00446F7F">
        <w:trPr>
          <w:trHeight w:val="322"/>
        </w:trPr>
        <w:tc>
          <w:tcPr>
            <w:tcW w:w="2070" w:type="dxa"/>
          </w:tcPr>
          <w:p w14:paraId="15CF7D06" w14:textId="73B7EF1A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102</w:t>
            </w:r>
          </w:p>
        </w:tc>
        <w:tc>
          <w:tcPr>
            <w:tcW w:w="4140" w:type="dxa"/>
          </w:tcPr>
          <w:p w14:paraId="53FC1277" w14:textId="471D77B3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1734D4">
              <w:rPr>
                <w:rFonts w:cs="Arial"/>
                <w:b/>
                <w:bCs/>
                <w:sz w:val="20"/>
                <w:szCs w:val="20"/>
              </w:rPr>
              <w:t>State1KL15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0x01 if Ignition signal received from CIL module is different than 0x04.</w:t>
            </w:r>
          </w:p>
        </w:tc>
        <w:tc>
          <w:tcPr>
            <w:tcW w:w="1980" w:type="dxa"/>
          </w:tcPr>
          <w:p w14:paraId="085D3D6B" w14:textId="7147FEA7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7C09F1B5" w14:textId="2408A512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30</w:t>
            </w:r>
          </w:p>
        </w:tc>
      </w:tr>
      <w:tr w:rsidR="00BA7126" w:rsidRPr="00911B14" w:rsidDel="001F765A" w14:paraId="24817306" w14:textId="77777777" w:rsidTr="00446F7F">
        <w:trPr>
          <w:trHeight w:val="322"/>
        </w:trPr>
        <w:tc>
          <w:tcPr>
            <w:tcW w:w="2070" w:type="dxa"/>
          </w:tcPr>
          <w:p w14:paraId="08EEA4EF" w14:textId="7CD855FC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103</w:t>
            </w:r>
          </w:p>
        </w:tc>
        <w:tc>
          <w:tcPr>
            <w:tcW w:w="4140" w:type="dxa"/>
          </w:tcPr>
          <w:p w14:paraId="463A2650" w14:textId="26B2810D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1734D4">
              <w:rPr>
                <w:rFonts w:cs="Arial"/>
                <w:b/>
                <w:bCs/>
                <w:sz w:val="20"/>
                <w:szCs w:val="20"/>
              </w:rPr>
              <w:t>State1KL15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0x00 if Ignition signal received from CIL module is equal to 0x04.</w:t>
            </w:r>
          </w:p>
        </w:tc>
        <w:tc>
          <w:tcPr>
            <w:tcW w:w="1980" w:type="dxa"/>
          </w:tcPr>
          <w:p w14:paraId="3FDC9B76" w14:textId="72012F59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D44D3E3" w14:textId="1F1AED05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30</w:t>
            </w:r>
          </w:p>
        </w:tc>
      </w:tr>
      <w:tr w:rsidR="00BA7126" w:rsidRPr="00911B14" w:rsidDel="001F765A" w14:paraId="58D36E75" w14:textId="77777777" w:rsidTr="00446F7F">
        <w:trPr>
          <w:trHeight w:val="322"/>
        </w:trPr>
        <w:tc>
          <w:tcPr>
            <w:tcW w:w="2070" w:type="dxa"/>
          </w:tcPr>
          <w:p w14:paraId="3D8C63CF" w14:textId="7CB16C44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104</w:t>
            </w:r>
          </w:p>
        </w:tc>
        <w:tc>
          <w:tcPr>
            <w:tcW w:w="4140" w:type="dxa"/>
          </w:tcPr>
          <w:p w14:paraId="4DDDD7C3" w14:textId="7F9D7F14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F36FAD">
              <w:rPr>
                <w:rFonts w:cs="Arial"/>
                <w:b/>
                <w:bCs/>
                <w:sz w:val="20"/>
                <w:szCs w:val="20"/>
              </w:rPr>
              <w:t>State1UvOROV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be set the value 0x00 if </w:t>
            </w:r>
            <w:proofErr w:type="spellStart"/>
            <w:r>
              <w:rPr>
                <w:rFonts w:cs="Arial"/>
                <w:sz w:val="20"/>
                <w:szCs w:val="20"/>
              </w:rPr>
              <w:t>Undevoltage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and Overvoltage AECs are not set.</w:t>
            </w:r>
          </w:p>
        </w:tc>
        <w:tc>
          <w:tcPr>
            <w:tcW w:w="1980" w:type="dxa"/>
          </w:tcPr>
          <w:p w14:paraId="52AB2C54" w14:textId="32824BB7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BD08037" w14:textId="51ED063C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31</w:t>
            </w:r>
          </w:p>
        </w:tc>
      </w:tr>
      <w:tr w:rsidR="00BA7126" w:rsidRPr="00911B14" w:rsidDel="001F765A" w14:paraId="30F554F7" w14:textId="77777777" w:rsidTr="00446F7F">
        <w:trPr>
          <w:trHeight w:val="322"/>
        </w:trPr>
        <w:tc>
          <w:tcPr>
            <w:tcW w:w="2070" w:type="dxa"/>
          </w:tcPr>
          <w:p w14:paraId="00E8EF19" w14:textId="1D5BC090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105</w:t>
            </w:r>
          </w:p>
        </w:tc>
        <w:tc>
          <w:tcPr>
            <w:tcW w:w="4140" w:type="dxa"/>
          </w:tcPr>
          <w:p w14:paraId="03293FCB" w14:textId="58521CBB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F36FAD">
              <w:rPr>
                <w:rFonts w:cs="Arial"/>
                <w:b/>
                <w:bCs/>
                <w:sz w:val="20"/>
                <w:szCs w:val="20"/>
              </w:rPr>
              <w:t>State1UvOROV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be set the value 0x01 if </w:t>
            </w:r>
            <w:proofErr w:type="spellStart"/>
            <w:r>
              <w:rPr>
                <w:rFonts w:cs="Arial"/>
                <w:sz w:val="20"/>
                <w:szCs w:val="20"/>
              </w:rPr>
              <w:t>Undevoltage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or Overvoltage AECs are set.</w:t>
            </w:r>
          </w:p>
        </w:tc>
        <w:tc>
          <w:tcPr>
            <w:tcW w:w="1980" w:type="dxa"/>
          </w:tcPr>
          <w:p w14:paraId="6080FA94" w14:textId="4B9F71FD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F19EF12" w14:textId="7DEA5C06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31</w:t>
            </w:r>
          </w:p>
        </w:tc>
      </w:tr>
      <w:tr w:rsidR="00BA7126" w:rsidRPr="00911B14" w:rsidDel="001F765A" w14:paraId="21116CBC" w14:textId="77777777" w:rsidTr="00446F7F">
        <w:trPr>
          <w:trHeight w:val="322"/>
        </w:trPr>
        <w:tc>
          <w:tcPr>
            <w:tcW w:w="2070" w:type="dxa"/>
          </w:tcPr>
          <w:p w14:paraId="5C643C6B" w14:textId="3A6CF579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106</w:t>
            </w:r>
          </w:p>
        </w:tc>
        <w:tc>
          <w:tcPr>
            <w:tcW w:w="4140" w:type="dxa"/>
          </w:tcPr>
          <w:p w14:paraId="0C6EC92A" w14:textId="13A31B72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047A45">
              <w:rPr>
                <w:rFonts w:cs="Arial"/>
                <w:b/>
                <w:bCs/>
                <w:sz w:val="20"/>
                <w:szCs w:val="20"/>
              </w:rPr>
              <w:t>State2OverTemp</w:t>
            </w:r>
            <w:r>
              <w:rPr>
                <w:rFonts w:cs="Arial"/>
                <w:sz w:val="20"/>
                <w:szCs w:val="20"/>
              </w:rPr>
              <w:t xml:space="preserve">will be set the value 0x00 if </w:t>
            </w:r>
            <w:proofErr w:type="spellStart"/>
            <w:r>
              <w:rPr>
                <w:rFonts w:cs="Arial"/>
                <w:sz w:val="20"/>
                <w:szCs w:val="20"/>
              </w:rPr>
              <w:t>Self protection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AEC is not set.</w:t>
            </w:r>
          </w:p>
        </w:tc>
        <w:tc>
          <w:tcPr>
            <w:tcW w:w="1980" w:type="dxa"/>
          </w:tcPr>
          <w:p w14:paraId="11280024" w14:textId="3EE4CDD4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469A1B2D" w14:textId="22D94BB7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32</w:t>
            </w:r>
          </w:p>
        </w:tc>
      </w:tr>
      <w:tr w:rsidR="00BA7126" w:rsidRPr="00911B14" w:rsidDel="001F765A" w14:paraId="752F455E" w14:textId="77777777" w:rsidTr="00446F7F">
        <w:trPr>
          <w:trHeight w:val="322"/>
        </w:trPr>
        <w:tc>
          <w:tcPr>
            <w:tcW w:w="2070" w:type="dxa"/>
          </w:tcPr>
          <w:p w14:paraId="30D95C65" w14:textId="5599BB5F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107</w:t>
            </w:r>
          </w:p>
        </w:tc>
        <w:tc>
          <w:tcPr>
            <w:tcW w:w="4140" w:type="dxa"/>
          </w:tcPr>
          <w:p w14:paraId="1DBA508E" w14:textId="565D41DC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047A45">
              <w:rPr>
                <w:rFonts w:cs="Arial"/>
                <w:b/>
                <w:bCs/>
                <w:sz w:val="20"/>
                <w:szCs w:val="20"/>
              </w:rPr>
              <w:t>State2OverTemp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will be set the value 0x01 if </w:t>
            </w:r>
            <w:proofErr w:type="spellStart"/>
            <w:r>
              <w:rPr>
                <w:rFonts w:cs="Arial"/>
                <w:sz w:val="20"/>
                <w:szCs w:val="20"/>
              </w:rPr>
              <w:t>Self protection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AEC is set.</w:t>
            </w:r>
          </w:p>
        </w:tc>
        <w:tc>
          <w:tcPr>
            <w:tcW w:w="1980" w:type="dxa"/>
          </w:tcPr>
          <w:p w14:paraId="0FB12477" w14:textId="6AB90C77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19D0AAA5" w14:textId="661329B6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32</w:t>
            </w:r>
          </w:p>
        </w:tc>
      </w:tr>
      <w:tr w:rsidR="00BA7126" w:rsidRPr="00911B14" w:rsidDel="001F765A" w14:paraId="0A6D2FA3" w14:textId="77777777" w:rsidTr="00446F7F">
        <w:trPr>
          <w:trHeight w:val="322"/>
        </w:trPr>
        <w:tc>
          <w:tcPr>
            <w:tcW w:w="2070" w:type="dxa"/>
          </w:tcPr>
          <w:p w14:paraId="3F54A1A3" w14:textId="00C66844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108</w:t>
            </w:r>
          </w:p>
        </w:tc>
        <w:tc>
          <w:tcPr>
            <w:tcW w:w="4140" w:type="dxa"/>
          </w:tcPr>
          <w:p w14:paraId="2CC9B824" w14:textId="60697FF9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78576D">
              <w:rPr>
                <w:rFonts w:cs="Arial"/>
                <w:b/>
                <w:bCs/>
                <w:sz w:val="20"/>
                <w:szCs w:val="20"/>
              </w:rPr>
              <w:t>State2SystemFailure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0x00 if Hardware AEC is not set.</w:t>
            </w:r>
          </w:p>
        </w:tc>
        <w:tc>
          <w:tcPr>
            <w:tcW w:w="1980" w:type="dxa"/>
          </w:tcPr>
          <w:p w14:paraId="51AA1352" w14:textId="4A5F4DBF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4B40D41" w14:textId="45366D81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t>ARCH_SW_MMG_00</w:t>
            </w:r>
            <w:r>
              <w:rPr>
                <w:rFonts w:cs="Arial"/>
                <w:sz w:val="20"/>
                <w:szCs w:val="20"/>
              </w:rPr>
              <w:t>34</w:t>
            </w:r>
          </w:p>
        </w:tc>
      </w:tr>
      <w:tr w:rsidR="00BA7126" w:rsidRPr="00911B14" w:rsidDel="001F765A" w14:paraId="4408A450" w14:textId="77777777" w:rsidTr="00446F7F">
        <w:trPr>
          <w:trHeight w:val="322"/>
        </w:trPr>
        <w:tc>
          <w:tcPr>
            <w:tcW w:w="2070" w:type="dxa"/>
          </w:tcPr>
          <w:p w14:paraId="7ADD06BC" w14:textId="5A2C7423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109</w:t>
            </w:r>
          </w:p>
        </w:tc>
        <w:tc>
          <w:tcPr>
            <w:tcW w:w="4140" w:type="dxa"/>
          </w:tcPr>
          <w:p w14:paraId="0C585868" w14:textId="5413D4E4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m</w:t>
            </w:r>
            <w:r w:rsidRPr="00DE1275">
              <w:rPr>
                <w:rFonts w:cs="Arial"/>
                <w:b/>
                <w:bCs/>
                <w:sz w:val="20"/>
                <w:szCs w:val="20"/>
              </w:rPr>
              <w:t>mg_stPreSafeStateData</w:t>
            </w:r>
            <w:proofErr w:type="spellEnd"/>
            <w:r w:rsidRPr="00DE1275">
              <w:rPr>
                <w:rFonts w:cs="Arial"/>
                <w:b/>
                <w:bCs/>
                <w:sz w:val="20"/>
                <w:szCs w:val="20"/>
              </w:rPr>
              <w:t>.</w:t>
            </w:r>
            <w:r>
              <w:t xml:space="preserve"> </w:t>
            </w:r>
            <w:r w:rsidRPr="0078576D">
              <w:rPr>
                <w:rFonts w:cs="Arial"/>
                <w:b/>
                <w:bCs/>
                <w:sz w:val="20"/>
                <w:szCs w:val="20"/>
              </w:rPr>
              <w:lastRenderedPageBreak/>
              <w:t>State2SystemFailure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will be set the value 0x01 if Hardware AEC is set.</w:t>
            </w:r>
          </w:p>
        </w:tc>
        <w:tc>
          <w:tcPr>
            <w:tcW w:w="1980" w:type="dxa"/>
          </w:tcPr>
          <w:p w14:paraId="344435DE" w14:textId="17DAFF4E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771461">
              <w:rPr>
                <w:rFonts w:cs="Arial"/>
                <w:sz w:val="20"/>
                <w:szCs w:val="20"/>
              </w:rPr>
              <w:lastRenderedPageBreak/>
              <w:t>MMG_runPreSafeR</w:t>
            </w:r>
            <w:r w:rsidRPr="00771461">
              <w:rPr>
                <w:rFonts w:cs="Arial"/>
                <w:sz w:val="20"/>
                <w:szCs w:val="20"/>
              </w:rPr>
              <w:lastRenderedPageBreak/>
              <w:t>ecorder</w:t>
            </w:r>
            <w:proofErr w:type="spellEnd"/>
          </w:p>
        </w:tc>
        <w:tc>
          <w:tcPr>
            <w:tcW w:w="2520" w:type="dxa"/>
          </w:tcPr>
          <w:p w14:paraId="37D3664F" w14:textId="478109F5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65257F">
              <w:rPr>
                <w:rFonts w:cs="Arial"/>
                <w:sz w:val="20"/>
                <w:szCs w:val="20"/>
              </w:rPr>
              <w:lastRenderedPageBreak/>
              <w:t>ARCH_SW_MMG_00</w:t>
            </w:r>
            <w:r>
              <w:rPr>
                <w:rFonts w:cs="Arial"/>
                <w:sz w:val="20"/>
                <w:szCs w:val="20"/>
              </w:rPr>
              <w:t>34</w:t>
            </w:r>
          </w:p>
        </w:tc>
      </w:tr>
      <w:tr w:rsidR="00BA7126" w:rsidRPr="00911B14" w:rsidDel="001F765A" w14:paraId="41286CF1" w14:textId="77777777" w:rsidTr="00446F7F">
        <w:trPr>
          <w:trHeight w:val="322"/>
        </w:trPr>
        <w:tc>
          <w:tcPr>
            <w:tcW w:w="2070" w:type="dxa"/>
          </w:tcPr>
          <w:p w14:paraId="6A7D35D1" w14:textId="4B831479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110</w:t>
            </w:r>
          </w:p>
        </w:tc>
        <w:tc>
          <w:tcPr>
            <w:tcW w:w="4140" w:type="dxa"/>
          </w:tcPr>
          <w:p w14:paraId="60868AE2" w14:textId="40417875" w:rsidR="00BA7126" w:rsidRPr="00B9222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 xml:space="preserve">Local </w:t>
            </w:r>
            <w:r>
              <w:rPr>
                <w:rFonts w:cs="Arial"/>
                <w:sz w:val="20"/>
                <w:szCs w:val="20"/>
              </w:rPr>
              <w:t>function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9222D">
              <w:rPr>
                <w:rFonts w:cs="Arial"/>
                <w:b/>
                <w:bCs/>
                <w:sz w:val="20"/>
                <w:szCs w:val="20"/>
              </w:rPr>
              <w:t>mmg_PreSafe_CheckEOLLimit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446F7F">
              <w:rPr>
                <w:rFonts w:cs="Arial"/>
                <w:sz w:val="20"/>
                <w:szCs w:val="20"/>
              </w:rPr>
              <w:t>will set the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B9222D">
              <w:rPr>
                <w:rFonts w:cs="Arial"/>
                <w:b/>
                <w:bCs/>
                <w:sz w:val="20"/>
                <w:szCs w:val="20"/>
              </w:rPr>
              <w:t>mmg_stPreSafeStateData.State2PreSafeCounter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446F7F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 xml:space="preserve"> with the value 0x00 if the EOL counter mapped on the executed cycle has not reached the maximum value.</w:t>
            </w:r>
          </w:p>
        </w:tc>
        <w:tc>
          <w:tcPr>
            <w:tcW w:w="1980" w:type="dxa"/>
          </w:tcPr>
          <w:p w14:paraId="248AF8E3" w14:textId="59088418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2A2283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27AEED1" w14:textId="5A630926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D34A73">
              <w:rPr>
                <w:rFonts w:cs="Arial"/>
                <w:sz w:val="20"/>
                <w:szCs w:val="20"/>
              </w:rPr>
              <w:t>ARCH_SW_MMG_003</w:t>
            </w:r>
            <w:r>
              <w:rPr>
                <w:rFonts w:cs="Arial"/>
                <w:sz w:val="20"/>
                <w:szCs w:val="20"/>
              </w:rPr>
              <w:t>3</w:t>
            </w:r>
          </w:p>
        </w:tc>
      </w:tr>
      <w:tr w:rsidR="00BA7126" w:rsidRPr="00911B14" w:rsidDel="001F765A" w14:paraId="713B84EE" w14:textId="77777777" w:rsidTr="00446F7F">
        <w:trPr>
          <w:trHeight w:val="322"/>
        </w:trPr>
        <w:tc>
          <w:tcPr>
            <w:tcW w:w="2070" w:type="dxa"/>
          </w:tcPr>
          <w:p w14:paraId="6E00FD49" w14:textId="1EB89A63" w:rsidR="00BA7126" w:rsidRPr="00580874" w:rsidRDefault="00BA7126" w:rsidP="00BA7126">
            <w:pPr>
              <w:rPr>
                <w:rFonts w:cs="Arial"/>
                <w:sz w:val="20"/>
                <w:szCs w:val="20"/>
              </w:rPr>
            </w:pPr>
            <w:r w:rsidRPr="00580874">
              <w:rPr>
                <w:rFonts w:cs="Arial"/>
                <w:sz w:val="20"/>
                <w:szCs w:val="20"/>
              </w:rPr>
              <w:t>DSG_MMG_0</w:t>
            </w:r>
            <w:r>
              <w:rPr>
                <w:rFonts w:cs="Arial"/>
                <w:sz w:val="20"/>
                <w:szCs w:val="20"/>
              </w:rPr>
              <w:t>111</w:t>
            </w:r>
          </w:p>
        </w:tc>
        <w:tc>
          <w:tcPr>
            <w:tcW w:w="4140" w:type="dxa"/>
          </w:tcPr>
          <w:p w14:paraId="3701BC6D" w14:textId="0CC61B0E" w:rsidR="00BA7126" w:rsidRPr="00D41B7D" w:rsidRDefault="00BA7126" w:rsidP="00BA7126">
            <w:pPr>
              <w:rPr>
                <w:rFonts w:cs="Arial"/>
                <w:sz w:val="20"/>
                <w:szCs w:val="20"/>
              </w:rPr>
            </w:pPr>
            <w:r w:rsidRPr="00D41B7D">
              <w:rPr>
                <w:rFonts w:cs="Arial"/>
                <w:sz w:val="20"/>
                <w:szCs w:val="20"/>
              </w:rPr>
              <w:t xml:space="preserve">Local </w:t>
            </w:r>
            <w:r>
              <w:rPr>
                <w:rFonts w:cs="Arial"/>
                <w:sz w:val="20"/>
                <w:szCs w:val="20"/>
              </w:rPr>
              <w:t>function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B9222D">
              <w:rPr>
                <w:rFonts w:cs="Arial"/>
                <w:b/>
                <w:bCs/>
                <w:sz w:val="20"/>
                <w:szCs w:val="20"/>
              </w:rPr>
              <w:t>mmg_PreSafe_CheckEOLLimit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D41B7D">
              <w:rPr>
                <w:rFonts w:cs="Arial"/>
                <w:sz w:val="20"/>
                <w:szCs w:val="20"/>
              </w:rPr>
              <w:t>will set the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B9222D">
              <w:rPr>
                <w:rFonts w:cs="Arial"/>
                <w:b/>
                <w:bCs/>
                <w:sz w:val="20"/>
                <w:szCs w:val="20"/>
              </w:rPr>
              <w:t>mmg_stPreSafeStateData.State2PreSafeCounter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D41B7D">
              <w:rPr>
                <w:rFonts w:cs="Arial"/>
                <w:sz w:val="20"/>
                <w:szCs w:val="20"/>
              </w:rPr>
              <w:t>local variable</w:t>
            </w:r>
            <w:r>
              <w:rPr>
                <w:rFonts w:cs="Arial"/>
                <w:sz w:val="20"/>
                <w:szCs w:val="20"/>
              </w:rPr>
              <w:t xml:space="preserve"> with the value 0x01 if the EOL counter mapped on the executed cycle has reached the maximum value.</w:t>
            </w:r>
          </w:p>
        </w:tc>
        <w:tc>
          <w:tcPr>
            <w:tcW w:w="1980" w:type="dxa"/>
          </w:tcPr>
          <w:p w14:paraId="58A67272" w14:textId="36C067FB" w:rsidR="00BA7126" w:rsidRPr="009217FC" w:rsidRDefault="00BA7126" w:rsidP="00BA7126">
            <w:pPr>
              <w:rPr>
                <w:rFonts w:cs="Arial"/>
                <w:sz w:val="20"/>
                <w:szCs w:val="20"/>
              </w:rPr>
            </w:pPr>
            <w:proofErr w:type="spellStart"/>
            <w:r w:rsidRPr="002A2283">
              <w:rPr>
                <w:rFonts w:cs="Arial"/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2520" w:type="dxa"/>
          </w:tcPr>
          <w:p w14:paraId="048158E2" w14:textId="5E43A1F8" w:rsidR="00BA7126" w:rsidRPr="0065257F" w:rsidRDefault="00BA7126" w:rsidP="00BA7126">
            <w:pPr>
              <w:rPr>
                <w:rFonts w:cs="Arial"/>
                <w:sz w:val="20"/>
                <w:szCs w:val="20"/>
              </w:rPr>
            </w:pPr>
            <w:r w:rsidRPr="00E7557C">
              <w:rPr>
                <w:rFonts w:cs="Arial"/>
                <w:sz w:val="20"/>
                <w:szCs w:val="20"/>
              </w:rPr>
              <w:t>ARCH_SW_MMG_0033</w:t>
            </w:r>
          </w:p>
        </w:tc>
      </w:tr>
      <w:tr w:rsidR="005947DB" w:rsidRPr="00911B14" w:rsidDel="001F765A" w14:paraId="10D9A826" w14:textId="77777777" w:rsidTr="00446F7F">
        <w:trPr>
          <w:trHeight w:val="322"/>
        </w:trPr>
        <w:tc>
          <w:tcPr>
            <w:tcW w:w="2070" w:type="dxa"/>
          </w:tcPr>
          <w:p w14:paraId="22544D83" w14:textId="472C732D" w:rsidR="005947DB" w:rsidRPr="00580874" w:rsidRDefault="005947DB" w:rsidP="005947D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DSG_MMG_0112</w:t>
            </w:r>
          </w:p>
        </w:tc>
        <w:tc>
          <w:tcPr>
            <w:tcW w:w="4140" w:type="dxa"/>
          </w:tcPr>
          <w:p w14:paraId="172E6AEA" w14:textId="1B48E943" w:rsidR="005947DB" w:rsidRPr="0053518D" w:rsidRDefault="005947DB" w:rsidP="005947DB">
            <w:pPr>
              <w:rPr>
                <w:rFonts w:cs="Arial"/>
                <w:sz w:val="20"/>
                <w:szCs w:val="20"/>
              </w:rPr>
            </w:pPr>
            <w:proofErr w:type="spellStart"/>
            <w:r w:rsidRPr="00540E26">
              <w:rPr>
                <w:rFonts w:cs="Arial"/>
                <w:b/>
                <w:bCs/>
                <w:sz w:val="20"/>
                <w:szCs w:val="20"/>
              </w:rPr>
              <w:t>mmg_UpdateModeStatus_</w:t>
            </w:r>
            <w:r>
              <w:rPr>
                <w:rFonts w:cs="Arial"/>
                <w:b/>
                <w:bCs/>
                <w:sz w:val="20"/>
                <w:szCs w:val="20"/>
              </w:rPr>
              <w:t>AllCycles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local function </w:t>
            </w:r>
            <w:r>
              <w:rPr>
                <w:rFonts w:cs="Arial"/>
                <w:sz w:val="20"/>
                <w:szCs w:val="20"/>
              </w:rPr>
              <w:t xml:space="preserve">will be called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check if pyro activation is on and then all Tensioning cycles will be </w:t>
            </w:r>
            <w:proofErr w:type="spellStart"/>
            <w:r>
              <w:rPr>
                <w:rFonts w:cs="Arial"/>
                <w:sz w:val="20"/>
                <w:szCs w:val="20"/>
              </w:rPr>
              <w:t>inhibitted</w:t>
            </w:r>
            <w:proofErr w:type="spellEnd"/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1980" w:type="dxa"/>
          </w:tcPr>
          <w:p w14:paraId="6AC8620E" w14:textId="73709D03" w:rsidR="005947DB" w:rsidRPr="002A2283" w:rsidRDefault="005947DB" w:rsidP="005947DB">
            <w:pPr>
              <w:rPr>
                <w:rFonts w:cs="Arial"/>
                <w:sz w:val="20"/>
                <w:szCs w:val="20"/>
              </w:rPr>
            </w:pPr>
            <w:proofErr w:type="spellStart"/>
            <w:r w:rsidRPr="003C3BB2">
              <w:rPr>
                <w:sz w:val="18"/>
                <w:szCs w:val="18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2466A521" w14:textId="270E8FE0" w:rsidR="005947DB" w:rsidRPr="00E7557C" w:rsidRDefault="00CA0630" w:rsidP="005947DB">
            <w:pPr>
              <w:rPr>
                <w:rFonts w:cs="Arial"/>
                <w:sz w:val="20"/>
                <w:szCs w:val="20"/>
              </w:rPr>
            </w:pPr>
            <w:r w:rsidRPr="00CA0630">
              <w:rPr>
                <w:rFonts w:cs="Arial"/>
                <w:sz w:val="20"/>
                <w:szCs w:val="20"/>
              </w:rPr>
              <w:t>ARCH_SW_MMG_0154</w:t>
            </w:r>
          </w:p>
        </w:tc>
      </w:tr>
      <w:tr w:rsidR="005F53EB" w:rsidRPr="00911B14" w:rsidDel="001F765A" w14:paraId="6BD409A1" w14:textId="77777777" w:rsidTr="004B2375">
        <w:trPr>
          <w:trHeight w:val="322"/>
        </w:trPr>
        <w:tc>
          <w:tcPr>
            <w:tcW w:w="2070" w:type="dxa"/>
          </w:tcPr>
          <w:p w14:paraId="3561612C" w14:textId="2AAE113B" w:rsidR="005F53EB" w:rsidRDefault="005F53EB" w:rsidP="005F53E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DSG_MMG_0115</w:t>
            </w:r>
          </w:p>
        </w:tc>
        <w:tc>
          <w:tcPr>
            <w:tcW w:w="4140" w:type="dxa"/>
          </w:tcPr>
          <w:p w14:paraId="73CAB0D5" w14:textId="00AA74A4" w:rsidR="005F53EB" w:rsidRPr="004A6232" w:rsidRDefault="005F53EB" w:rsidP="005947DB">
            <w:pPr>
              <w:rPr>
                <w:rFonts w:cs="Arial"/>
                <w:sz w:val="20"/>
                <w:szCs w:val="20"/>
              </w:rPr>
            </w:pPr>
            <w:proofErr w:type="spellStart"/>
            <w:r w:rsidRPr="005F53EB">
              <w:rPr>
                <w:rFonts w:cs="Arial"/>
                <w:b/>
                <w:bCs/>
                <w:sz w:val="20"/>
                <w:szCs w:val="20"/>
              </w:rPr>
              <w:t>NvM_GetErrorStatus</w:t>
            </w:r>
            <w:proofErr w:type="spellEnd"/>
            <w:r w:rsidRPr="005F53EB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4A6232">
              <w:rPr>
                <w:rFonts w:cs="Arial"/>
                <w:sz w:val="20"/>
                <w:szCs w:val="20"/>
              </w:rPr>
              <w:t xml:space="preserve">shall be called </w:t>
            </w:r>
            <w:proofErr w:type="gramStart"/>
            <w:r w:rsidRPr="004A6232">
              <w:rPr>
                <w:rFonts w:cs="Arial"/>
                <w:sz w:val="20"/>
                <w:szCs w:val="20"/>
              </w:rPr>
              <w:t>in order to</w:t>
            </w:r>
            <w:proofErr w:type="gramEnd"/>
            <w:r w:rsidRPr="004A6232">
              <w:rPr>
                <w:rFonts w:cs="Arial"/>
                <w:sz w:val="20"/>
                <w:szCs w:val="20"/>
              </w:rPr>
              <w:t xml:space="preserve"> get the error status for each block</w:t>
            </w:r>
            <w:r w:rsidR="004A6232" w:rsidRPr="004A6232">
              <w:rPr>
                <w:rFonts w:cs="Arial"/>
                <w:sz w:val="20"/>
                <w:szCs w:val="20"/>
              </w:rPr>
              <w:t>:</w:t>
            </w:r>
          </w:p>
          <w:p w14:paraId="26495E65" w14:textId="6B995AB0" w:rsidR="004A6232" w:rsidRPr="004A6232" w:rsidRDefault="004A6232" w:rsidP="004A6232">
            <w:pPr>
              <w:pStyle w:val="ListParagraph"/>
              <w:numPr>
                <w:ilvl w:val="0"/>
                <w:numId w:val="22"/>
              </w:numPr>
              <w:rPr>
                <w:rFonts w:cs="Arial"/>
                <w:sz w:val="20"/>
                <w:szCs w:val="20"/>
              </w:rPr>
            </w:pPr>
            <w:proofErr w:type="spellStart"/>
            <w:r w:rsidRPr="004A6232">
              <w:rPr>
                <w:rFonts w:cs="Arial"/>
                <w:sz w:val="20"/>
                <w:szCs w:val="20"/>
              </w:rPr>
              <w:t>ExecutionCountersBlock</w:t>
            </w:r>
            <w:proofErr w:type="spellEnd"/>
          </w:p>
          <w:p w14:paraId="75390B2C" w14:textId="6D47B3EC" w:rsidR="004A6232" w:rsidRPr="004A6232" w:rsidRDefault="004A6232" w:rsidP="004A6232">
            <w:pPr>
              <w:pStyle w:val="ListParagraph"/>
              <w:numPr>
                <w:ilvl w:val="0"/>
                <w:numId w:val="22"/>
              </w:numPr>
              <w:rPr>
                <w:rFonts w:cs="Arial"/>
                <w:sz w:val="20"/>
                <w:szCs w:val="20"/>
              </w:rPr>
            </w:pPr>
            <w:proofErr w:type="spellStart"/>
            <w:r w:rsidRPr="004A6232">
              <w:rPr>
                <w:rFonts w:cs="Arial"/>
                <w:sz w:val="20"/>
                <w:szCs w:val="20"/>
              </w:rPr>
              <w:t>CANInputBlockStatus</w:t>
            </w:r>
            <w:proofErr w:type="spellEnd"/>
          </w:p>
          <w:p w14:paraId="72CE5FFD" w14:textId="3BAB080F" w:rsidR="004A6232" w:rsidRPr="004A6232" w:rsidRDefault="004A6232" w:rsidP="004A6232">
            <w:pPr>
              <w:pStyle w:val="ListParagraph"/>
              <w:numPr>
                <w:ilvl w:val="0"/>
                <w:numId w:val="22"/>
              </w:numPr>
              <w:rPr>
                <w:rFonts w:cs="Arial"/>
                <w:sz w:val="20"/>
                <w:szCs w:val="20"/>
              </w:rPr>
            </w:pPr>
            <w:proofErr w:type="spellStart"/>
            <w:r w:rsidRPr="004A6232">
              <w:rPr>
                <w:rFonts w:cs="Arial"/>
                <w:sz w:val="20"/>
                <w:szCs w:val="20"/>
              </w:rPr>
              <w:t>AECsBlockStatus</w:t>
            </w:r>
            <w:proofErr w:type="spellEnd"/>
          </w:p>
          <w:p w14:paraId="319D1A96" w14:textId="17929F41" w:rsidR="004A6232" w:rsidRPr="004A6232" w:rsidRDefault="004A6232" w:rsidP="004A6232">
            <w:pPr>
              <w:pStyle w:val="ListParagraph"/>
              <w:numPr>
                <w:ilvl w:val="0"/>
                <w:numId w:val="22"/>
              </w:numPr>
              <w:rPr>
                <w:rFonts w:cs="Arial"/>
                <w:sz w:val="20"/>
                <w:szCs w:val="20"/>
              </w:rPr>
            </w:pPr>
            <w:r w:rsidRPr="004A6232">
              <w:rPr>
                <w:rFonts w:cs="Arial"/>
                <w:sz w:val="20"/>
                <w:szCs w:val="20"/>
              </w:rPr>
              <w:t>ServicesRecorder1</w:t>
            </w:r>
          </w:p>
          <w:p w14:paraId="6EF435BC" w14:textId="3E8DAE71" w:rsidR="004A6232" w:rsidRPr="004A6232" w:rsidRDefault="004A6232" w:rsidP="004A6232">
            <w:pPr>
              <w:pStyle w:val="ListParagraph"/>
              <w:numPr>
                <w:ilvl w:val="0"/>
                <w:numId w:val="22"/>
              </w:numPr>
              <w:rPr>
                <w:rFonts w:cs="Arial"/>
                <w:sz w:val="20"/>
                <w:szCs w:val="20"/>
              </w:rPr>
            </w:pPr>
            <w:r w:rsidRPr="004A6232">
              <w:rPr>
                <w:rFonts w:cs="Arial"/>
                <w:sz w:val="20"/>
                <w:szCs w:val="20"/>
              </w:rPr>
              <w:t>ServicesRecorder2</w:t>
            </w:r>
          </w:p>
          <w:p w14:paraId="73D9B351" w14:textId="451FE616" w:rsidR="004A6232" w:rsidRPr="00540E26" w:rsidRDefault="004A6232" w:rsidP="005947DB">
            <w:pPr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980" w:type="dxa"/>
          </w:tcPr>
          <w:p w14:paraId="01C11E92" w14:textId="46590F7A" w:rsidR="005F53EB" w:rsidRPr="003C3BB2" w:rsidRDefault="005F53EB" w:rsidP="005947DB">
            <w:pPr>
              <w:rPr>
                <w:sz w:val="18"/>
                <w:szCs w:val="18"/>
              </w:rPr>
            </w:pPr>
            <w:proofErr w:type="spellStart"/>
            <w:r w:rsidRPr="005F53EB">
              <w:rPr>
                <w:sz w:val="18"/>
                <w:szCs w:val="18"/>
              </w:rPr>
              <w:t>MMG_</w:t>
            </w:r>
            <w:proofErr w:type="gramStart"/>
            <w:r w:rsidRPr="005F53EB">
              <w:rPr>
                <w:sz w:val="18"/>
                <w:szCs w:val="18"/>
              </w:rPr>
              <w:t>runUpdateNVMBlocks</w:t>
            </w:r>
            <w:proofErr w:type="spellEnd"/>
            <w:r w:rsidRPr="005F53EB">
              <w:rPr>
                <w:sz w:val="18"/>
                <w:szCs w:val="18"/>
              </w:rPr>
              <w:t>(</w:t>
            </w:r>
            <w:proofErr w:type="gramEnd"/>
            <w:r w:rsidRPr="005F53EB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68BE6921" w14:textId="63459C8E" w:rsidR="005F53EB" w:rsidRPr="00CA0630" w:rsidRDefault="005F53EB" w:rsidP="005947DB">
            <w:pPr>
              <w:rPr>
                <w:rFonts w:cs="Arial"/>
                <w:sz w:val="20"/>
                <w:szCs w:val="20"/>
              </w:rPr>
            </w:pPr>
            <w:r w:rsidRPr="005F53EB">
              <w:rPr>
                <w:rFonts w:cs="Arial"/>
                <w:sz w:val="20"/>
                <w:szCs w:val="20"/>
              </w:rPr>
              <w:t>ARCH_SW_MMG_0303</w:t>
            </w:r>
          </w:p>
        </w:tc>
      </w:tr>
      <w:tr w:rsidR="005F53EB" w:rsidRPr="00911B14" w:rsidDel="001F765A" w14:paraId="25D49229" w14:textId="77777777" w:rsidTr="004B2375">
        <w:trPr>
          <w:trHeight w:val="322"/>
        </w:trPr>
        <w:tc>
          <w:tcPr>
            <w:tcW w:w="2070" w:type="dxa"/>
          </w:tcPr>
          <w:p w14:paraId="0C581B63" w14:textId="32834E24" w:rsidR="005F53EB" w:rsidRDefault="005F53EB" w:rsidP="005F53E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DSG_MMG_0116</w:t>
            </w:r>
          </w:p>
        </w:tc>
        <w:tc>
          <w:tcPr>
            <w:tcW w:w="4140" w:type="dxa"/>
          </w:tcPr>
          <w:p w14:paraId="2B1F5FEF" w14:textId="46750E2A" w:rsidR="005F53EB" w:rsidRPr="00540E26" w:rsidRDefault="005F53EB" w:rsidP="005947DB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5F53EB">
              <w:rPr>
                <w:rFonts w:cs="Arial"/>
                <w:b/>
                <w:bCs/>
                <w:sz w:val="20"/>
                <w:szCs w:val="20"/>
              </w:rPr>
              <w:t>NvM_WriteBlock</w:t>
            </w:r>
            <w:proofErr w:type="spellEnd"/>
            <w:r w:rsidRPr="005F53EB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4A6232">
              <w:rPr>
                <w:rFonts w:cs="Arial"/>
                <w:sz w:val="20"/>
                <w:szCs w:val="20"/>
              </w:rPr>
              <w:t xml:space="preserve">shall be called </w:t>
            </w:r>
            <w:proofErr w:type="gramStart"/>
            <w:r w:rsidRPr="004A6232">
              <w:rPr>
                <w:rFonts w:cs="Arial"/>
                <w:sz w:val="20"/>
                <w:szCs w:val="20"/>
              </w:rPr>
              <w:t>in order to</w:t>
            </w:r>
            <w:proofErr w:type="gramEnd"/>
            <w:r w:rsidRPr="004A6232">
              <w:rPr>
                <w:rFonts w:cs="Arial"/>
                <w:sz w:val="20"/>
                <w:szCs w:val="20"/>
              </w:rPr>
              <w:t xml:space="preserve"> write updated blocks</w:t>
            </w:r>
          </w:p>
        </w:tc>
        <w:tc>
          <w:tcPr>
            <w:tcW w:w="1980" w:type="dxa"/>
          </w:tcPr>
          <w:p w14:paraId="6DB02BCA" w14:textId="3BD26495" w:rsidR="005F53EB" w:rsidRPr="005F53EB" w:rsidRDefault="005F53EB" w:rsidP="005947DB">
            <w:pPr>
              <w:rPr>
                <w:sz w:val="18"/>
                <w:szCs w:val="18"/>
              </w:rPr>
            </w:pPr>
            <w:proofErr w:type="spellStart"/>
            <w:r w:rsidRPr="005F53EB">
              <w:rPr>
                <w:sz w:val="18"/>
                <w:szCs w:val="18"/>
              </w:rPr>
              <w:t>MMG_</w:t>
            </w:r>
            <w:proofErr w:type="gramStart"/>
            <w:r w:rsidRPr="005F53EB">
              <w:rPr>
                <w:sz w:val="18"/>
                <w:szCs w:val="18"/>
              </w:rPr>
              <w:t>runUpdateNVMBlocks</w:t>
            </w:r>
            <w:proofErr w:type="spellEnd"/>
            <w:r w:rsidRPr="005F53EB">
              <w:rPr>
                <w:sz w:val="18"/>
                <w:szCs w:val="18"/>
              </w:rPr>
              <w:t>(</w:t>
            </w:r>
            <w:proofErr w:type="gramEnd"/>
            <w:r w:rsidRPr="005F53EB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1A8CC7AA" w14:textId="3E554E1C" w:rsidR="005F53EB" w:rsidRPr="00CA0630" w:rsidRDefault="005F53EB" w:rsidP="005947DB">
            <w:pPr>
              <w:rPr>
                <w:rFonts w:cs="Arial"/>
                <w:sz w:val="20"/>
                <w:szCs w:val="20"/>
              </w:rPr>
            </w:pPr>
            <w:r w:rsidRPr="005F53EB">
              <w:rPr>
                <w:rFonts w:cs="Arial"/>
                <w:sz w:val="20"/>
                <w:szCs w:val="20"/>
              </w:rPr>
              <w:t>ARCH_SW_MMG_030</w:t>
            </w:r>
            <w:r>
              <w:rPr>
                <w:rFonts w:cs="Arial"/>
                <w:sz w:val="20"/>
                <w:szCs w:val="20"/>
              </w:rPr>
              <w:t>4</w:t>
            </w:r>
          </w:p>
        </w:tc>
      </w:tr>
      <w:tr w:rsidR="00966B31" w:rsidRPr="00911B14" w:rsidDel="001F765A" w14:paraId="48E49B05" w14:textId="77777777" w:rsidTr="004B2375">
        <w:trPr>
          <w:trHeight w:val="322"/>
        </w:trPr>
        <w:tc>
          <w:tcPr>
            <w:tcW w:w="2070" w:type="dxa"/>
          </w:tcPr>
          <w:p w14:paraId="37B15A7D" w14:textId="794CE51C" w:rsidR="00966B31" w:rsidRDefault="001A2C4B" w:rsidP="005F53E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DSG_MMG_0117</w:t>
            </w:r>
          </w:p>
        </w:tc>
        <w:tc>
          <w:tcPr>
            <w:tcW w:w="4140" w:type="dxa"/>
          </w:tcPr>
          <w:p w14:paraId="29E9399D" w14:textId="47809267" w:rsidR="00966B31" w:rsidRPr="005F53EB" w:rsidRDefault="00272D0C" w:rsidP="005947DB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272D0C">
              <w:rPr>
                <w:rFonts w:cs="Arial"/>
                <w:b/>
                <w:bCs/>
                <w:sz w:val="20"/>
                <w:szCs w:val="20"/>
              </w:rPr>
              <w:t>Rte_IsUpdated_prrExecutionCountersBlockStatus_b8NVMBlockStatus</w:t>
            </w:r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272D0C">
              <w:rPr>
                <w:rFonts w:cs="Arial"/>
                <w:sz w:val="20"/>
                <w:szCs w:val="20"/>
              </w:rPr>
              <w:t xml:space="preserve">shall be called </w:t>
            </w:r>
            <w:proofErr w:type="gramStart"/>
            <w:r w:rsidRPr="00272D0C">
              <w:rPr>
                <w:rFonts w:cs="Arial"/>
                <w:sz w:val="20"/>
                <w:szCs w:val="20"/>
              </w:rPr>
              <w:t>in order to</w:t>
            </w:r>
            <w:proofErr w:type="gramEnd"/>
            <w:r w:rsidRPr="00272D0C">
              <w:rPr>
                <w:rFonts w:cs="Arial"/>
                <w:sz w:val="20"/>
                <w:szCs w:val="20"/>
              </w:rPr>
              <w:t xml:space="preserve"> check if execution counters Block has been updated</w:t>
            </w:r>
          </w:p>
        </w:tc>
        <w:tc>
          <w:tcPr>
            <w:tcW w:w="1980" w:type="dxa"/>
          </w:tcPr>
          <w:p w14:paraId="73540B75" w14:textId="7E05AA67" w:rsidR="00966B31" w:rsidRPr="005F53EB" w:rsidRDefault="001A2C4B" w:rsidP="005947DB">
            <w:pPr>
              <w:rPr>
                <w:sz w:val="18"/>
                <w:szCs w:val="18"/>
              </w:rPr>
            </w:pPr>
            <w:proofErr w:type="spellStart"/>
            <w:r w:rsidRPr="005F53EB">
              <w:rPr>
                <w:sz w:val="18"/>
                <w:szCs w:val="18"/>
              </w:rPr>
              <w:t>MMG_</w:t>
            </w:r>
            <w:proofErr w:type="gramStart"/>
            <w:r w:rsidRPr="005F53EB">
              <w:rPr>
                <w:sz w:val="18"/>
                <w:szCs w:val="18"/>
              </w:rPr>
              <w:t>runUpdateNVMBlocks</w:t>
            </w:r>
            <w:proofErr w:type="spellEnd"/>
            <w:r w:rsidRPr="005F53EB">
              <w:rPr>
                <w:sz w:val="18"/>
                <w:szCs w:val="18"/>
              </w:rPr>
              <w:t>(</w:t>
            </w:r>
            <w:proofErr w:type="gramEnd"/>
            <w:r w:rsidRPr="005F53EB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7A487605" w14:textId="3E56512F" w:rsidR="00966B31" w:rsidRPr="005F53EB" w:rsidRDefault="001A2C4B" w:rsidP="005947DB">
            <w:pPr>
              <w:rPr>
                <w:rFonts w:cs="Arial"/>
                <w:sz w:val="20"/>
                <w:szCs w:val="20"/>
              </w:rPr>
            </w:pPr>
            <w:r w:rsidRPr="001A2C4B">
              <w:rPr>
                <w:rFonts w:cs="Arial"/>
                <w:sz w:val="20"/>
                <w:szCs w:val="20"/>
              </w:rPr>
              <w:t>ARCH_SW_MMG_030</w:t>
            </w:r>
            <w:r>
              <w:rPr>
                <w:rFonts w:cs="Arial"/>
                <w:sz w:val="20"/>
                <w:szCs w:val="20"/>
              </w:rPr>
              <w:t>5</w:t>
            </w:r>
          </w:p>
        </w:tc>
      </w:tr>
      <w:tr w:rsidR="001A2C4B" w:rsidRPr="00911B14" w:rsidDel="001F765A" w14:paraId="0614BB9A" w14:textId="77777777" w:rsidTr="004B2375">
        <w:trPr>
          <w:trHeight w:val="322"/>
        </w:trPr>
        <w:tc>
          <w:tcPr>
            <w:tcW w:w="2070" w:type="dxa"/>
          </w:tcPr>
          <w:p w14:paraId="43FBC1A5" w14:textId="06F5B1D8" w:rsidR="001A2C4B" w:rsidRDefault="001A2C4B" w:rsidP="005F53E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DSG_MMG_0118</w:t>
            </w:r>
          </w:p>
        </w:tc>
        <w:tc>
          <w:tcPr>
            <w:tcW w:w="4140" w:type="dxa"/>
          </w:tcPr>
          <w:p w14:paraId="2C409D9A" w14:textId="0BC42DFD" w:rsidR="001A2C4B" w:rsidRPr="005F53EB" w:rsidRDefault="00272D0C" w:rsidP="00272D0C">
            <w:pPr>
              <w:tabs>
                <w:tab w:val="left" w:pos="977"/>
              </w:tabs>
              <w:rPr>
                <w:rFonts w:cs="Arial"/>
                <w:b/>
                <w:bCs/>
                <w:sz w:val="20"/>
                <w:szCs w:val="20"/>
              </w:rPr>
            </w:pPr>
            <w:r w:rsidRPr="00272D0C">
              <w:rPr>
                <w:rFonts w:cs="Arial"/>
                <w:b/>
                <w:bCs/>
                <w:sz w:val="20"/>
                <w:szCs w:val="20"/>
              </w:rPr>
              <w:t xml:space="preserve">Rte_IsUpdated_prrCANInputBlockStatus_b8NVMBlockStatus </w:t>
            </w:r>
            <w:r w:rsidRPr="00272D0C">
              <w:rPr>
                <w:rFonts w:cs="Arial"/>
                <w:sz w:val="20"/>
                <w:szCs w:val="20"/>
              </w:rPr>
              <w:t xml:space="preserve">shall be called </w:t>
            </w:r>
            <w:proofErr w:type="gramStart"/>
            <w:r w:rsidRPr="00272D0C">
              <w:rPr>
                <w:rFonts w:cs="Arial"/>
                <w:sz w:val="20"/>
                <w:szCs w:val="20"/>
              </w:rPr>
              <w:t>in order to</w:t>
            </w:r>
            <w:proofErr w:type="gramEnd"/>
            <w:r w:rsidRPr="00272D0C">
              <w:rPr>
                <w:rFonts w:cs="Arial"/>
                <w:sz w:val="20"/>
                <w:szCs w:val="20"/>
              </w:rPr>
              <w:t xml:space="preserve"> check if </w:t>
            </w:r>
            <w:r>
              <w:rPr>
                <w:rFonts w:cs="Arial"/>
                <w:sz w:val="20"/>
                <w:szCs w:val="20"/>
              </w:rPr>
              <w:t>CAN Input signals</w:t>
            </w:r>
            <w:r w:rsidRPr="00272D0C">
              <w:rPr>
                <w:rFonts w:cs="Arial"/>
                <w:sz w:val="20"/>
                <w:szCs w:val="20"/>
              </w:rPr>
              <w:t xml:space="preserve"> Block has been updated</w:t>
            </w:r>
          </w:p>
        </w:tc>
        <w:tc>
          <w:tcPr>
            <w:tcW w:w="1980" w:type="dxa"/>
          </w:tcPr>
          <w:p w14:paraId="45EADB6F" w14:textId="5A8DD031" w:rsidR="001A2C4B" w:rsidRPr="005F53EB" w:rsidRDefault="001A2C4B" w:rsidP="005947DB">
            <w:pPr>
              <w:rPr>
                <w:sz w:val="18"/>
                <w:szCs w:val="18"/>
              </w:rPr>
            </w:pPr>
            <w:proofErr w:type="spellStart"/>
            <w:r w:rsidRPr="005F53EB">
              <w:rPr>
                <w:sz w:val="18"/>
                <w:szCs w:val="18"/>
              </w:rPr>
              <w:t>MMG_</w:t>
            </w:r>
            <w:proofErr w:type="gramStart"/>
            <w:r w:rsidRPr="005F53EB">
              <w:rPr>
                <w:sz w:val="18"/>
                <w:szCs w:val="18"/>
              </w:rPr>
              <w:t>runUpdateNVMBlocks</w:t>
            </w:r>
            <w:proofErr w:type="spellEnd"/>
            <w:r w:rsidRPr="005F53EB">
              <w:rPr>
                <w:sz w:val="18"/>
                <w:szCs w:val="18"/>
              </w:rPr>
              <w:t>(</w:t>
            </w:r>
            <w:proofErr w:type="gramEnd"/>
            <w:r w:rsidRPr="005F53EB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5DF11DE5" w14:textId="564802E7" w:rsidR="001A2C4B" w:rsidRPr="001A2C4B" w:rsidRDefault="001A2C4B" w:rsidP="005947DB">
            <w:pPr>
              <w:rPr>
                <w:rFonts w:cs="Arial"/>
                <w:sz w:val="20"/>
                <w:szCs w:val="20"/>
              </w:rPr>
            </w:pPr>
            <w:r w:rsidRPr="001A2C4B">
              <w:rPr>
                <w:rFonts w:cs="Arial"/>
                <w:sz w:val="20"/>
                <w:szCs w:val="20"/>
              </w:rPr>
              <w:t>ARCH_SW_MMG_030</w:t>
            </w:r>
            <w:r>
              <w:rPr>
                <w:rFonts w:cs="Arial"/>
                <w:sz w:val="20"/>
                <w:szCs w:val="20"/>
              </w:rPr>
              <w:t>6</w:t>
            </w:r>
          </w:p>
        </w:tc>
      </w:tr>
      <w:tr w:rsidR="001A2C4B" w:rsidRPr="00911B14" w:rsidDel="001F765A" w14:paraId="212EA89A" w14:textId="77777777" w:rsidTr="004B2375">
        <w:trPr>
          <w:trHeight w:val="322"/>
        </w:trPr>
        <w:tc>
          <w:tcPr>
            <w:tcW w:w="2070" w:type="dxa"/>
          </w:tcPr>
          <w:p w14:paraId="2884E5F7" w14:textId="71850D4C" w:rsidR="001A2C4B" w:rsidRDefault="001A2C4B" w:rsidP="005F53E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DSG_MMG_0119</w:t>
            </w:r>
          </w:p>
        </w:tc>
        <w:tc>
          <w:tcPr>
            <w:tcW w:w="4140" w:type="dxa"/>
          </w:tcPr>
          <w:p w14:paraId="0D76ECA1" w14:textId="1611E568" w:rsidR="001A2C4B" w:rsidRPr="005F53EB" w:rsidRDefault="00272D0C" w:rsidP="005947DB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272D0C">
              <w:rPr>
                <w:rFonts w:cs="Arial"/>
                <w:b/>
                <w:bCs/>
                <w:sz w:val="20"/>
                <w:szCs w:val="20"/>
              </w:rPr>
              <w:t xml:space="preserve">Rte_IsUpdated_prrAECsBlockStatus_b8NVMBlockStatus </w:t>
            </w:r>
            <w:r w:rsidRPr="00272D0C">
              <w:rPr>
                <w:rFonts w:cs="Arial"/>
                <w:sz w:val="20"/>
                <w:szCs w:val="20"/>
              </w:rPr>
              <w:t xml:space="preserve">shall be called </w:t>
            </w:r>
            <w:proofErr w:type="gramStart"/>
            <w:r w:rsidRPr="00272D0C">
              <w:rPr>
                <w:rFonts w:cs="Arial"/>
                <w:sz w:val="20"/>
                <w:szCs w:val="20"/>
              </w:rPr>
              <w:t>in order to</w:t>
            </w:r>
            <w:proofErr w:type="gramEnd"/>
            <w:r w:rsidRPr="00272D0C">
              <w:rPr>
                <w:rFonts w:cs="Arial"/>
                <w:sz w:val="20"/>
                <w:szCs w:val="20"/>
              </w:rPr>
              <w:t xml:space="preserve"> check if </w:t>
            </w:r>
            <w:r>
              <w:rPr>
                <w:rFonts w:cs="Arial"/>
                <w:sz w:val="20"/>
                <w:szCs w:val="20"/>
              </w:rPr>
              <w:t xml:space="preserve">AECs </w:t>
            </w:r>
            <w:r w:rsidRPr="00272D0C">
              <w:rPr>
                <w:rFonts w:cs="Arial"/>
                <w:sz w:val="20"/>
                <w:szCs w:val="20"/>
              </w:rPr>
              <w:t>Block has been updated</w:t>
            </w:r>
          </w:p>
        </w:tc>
        <w:tc>
          <w:tcPr>
            <w:tcW w:w="1980" w:type="dxa"/>
          </w:tcPr>
          <w:p w14:paraId="2660A34C" w14:textId="0A2C1670" w:rsidR="001A2C4B" w:rsidRPr="005F53EB" w:rsidRDefault="001A2C4B" w:rsidP="005947DB">
            <w:pPr>
              <w:rPr>
                <w:sz w:val="18"/>
                <w:szCs w:val="18"/>
              </w:rPr>
            </w:pPr>
            <w:proofErr w:type="spellStart"/>
            <w:r w:rsidRPr="005F53EB">
              <w:rPr>
                <w:sz w:val="18"/>
                <w:szCs w:val="18"/>
              </w:rPr>
              <w:t>MMG_</w:t>
            </w:r>
            <w:proofErr w:type="gramStart"/>
            <w:r w:rsidRPr="005F53EB">
              <w:rPr>
                <w:sz w:val="18"/>
                <w:szCs w:val="18"/>
              </w:rPr>
              <w:t>runUpdateNVMBlocks</w:t>
            </w:r>
            <w:proofErr w:type="spellEnd"/>
            <w:r w:rsidRPr="005F53EB">
              <w:rPr>
                <w:sz w:val="18"/>
                <w:szCs w:val="18"/>
              </w:rPr>
              <w:t>(</w:t>
            </w:r>
            <w:proofErr w:type="gramEnd"/>
            <w:r w:rsidRPr="005F53EB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64656709" w14:textId="34A28F28" w:rsidR="001A2C4B" w:rsidRPr="001A2C4B" w:rsidRDefault="001A2C4B" w:rsidP="005947DB">
            <w:pPr>
              <w:rPr>
                <w:rFonts w:cs="Arial"/>
                <w:sz w:val="20"/>
                <w:szCs w:val="20"/>
              </w:rPr>
            </w:pPr>
            <w:r w:rsidRPr="001A2C4B">
              <w:rPr>
                <w:rFonts w:cs="Arial"/>
                <w:sz w:val="20"/>
                <w:szCs w:val="20"/>
              </w:rPr>
              <w:t>ARCH_SW_MMG_030</w:t>
            </w:r>
            <w:r>
              <w:rPr>
                <w:rFonts w:cs="Arial"/>
                <w:sz w:val="20"/>
                <w:szCs w:val="20"/>
              </w:rPr>
              <w:t>7</w:t>
            </w:r>
          </w:p>
        </w:tc>
      </w:tr>
      <w:tr w:rsidR="001A2C4B" w:rsidRPr="00911B14" w:rsidDel="001F765A" w14:paraId="367064CC" w14:textId="77777777" w:rsidTr="004B2375">
        <w:trPr>
          <w:trHeight w:val="322"/>
        </w:trPr>
        <w:tc>
          <w:tcPr>
            <w:tcW w:w="2070" w:type="dxa"/>
          </w:tcPr>
          <w:p w14:paraId="7C957BD3" w14:textId="43CFE82C" w:rsidR="001A2C4B" w:rsidRDefault="001A2C4B" w:rsidP="005F53E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DSG_MMG_0120</w:t>
            </w:r>
          </w:p>
        </w:tc>
        <w:tc>
          <w:tcPr>
            <w:tcW w:w="4140" w:type="dxa"/>
          </w:tcPr>
          <w:p w14:paraId="0DBC4E9B" w14:textId="668CD1EA" w:rsidR="001A2C4B" w:rsidRPr="005F53EB" w:rsidRDefault="00272D0C" w:rsidP="005947DB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272D0C">
              <w:rPr>
                <w:rFonts w:cs="Arial"/>
                <w:b/>
                <w:bCs/>
                <w:sz w:val="20"/>
                <w:szCs w:val="20"/>
              </w:rPr>
              <w:t xml:space="preserve">Rte_IrvRead_MMG_runUpdateNVMBlocks_b8PreSafeRecorder1Update </w:t>
            </w:r>
            <w:r w:rsidRPr="00272D0C">
              <w:rPr>
                <w:rFonts w:cs="Arial"/>
                <w:sz w:val="20"/>
                <w:szCs w:val="20"/>
              </w:rPr>
              <w:t xml:space="preserve">shall be called </w:t>
            </w:r>
            <w:proofErr w:type="gramStart"/>
            <w:r w:rsidRPr="00272D0C">
              <w:rPr>
                <w:rFonts w:cs="Arial"/>
                <w:sz w:val="20"/>
                <w:szCs w:val="20"/>
              </w:rPr>
              <w:t>in order to</w:t>
            </w:r>
            <w:proofErr w:type="gramEnd"/>
            <w:r w:rsidRPr="00272D0C">
              <w:rPr>
                <w:rFonts w:cs="Arial"/>
                <w:sz w:val="20"/>
                <w:szCs w:val="20"/>
              </w:rPr>
              <w:t xml:space="preserve"> check if PreSafeRecorder1 Block has been updated</w:t>
            </w:r>
          </w:p>
        </w:tc>
        <w:tc>
          <w:tcPr>
            <w:tcW w:w="1980" w:type="dxa"/>
          </w:tcPr>
          <w:p w14:paraId="0C205B04" w14:textId="6FCE4D86" w:rsidR="001A2C4B" w:rsidRPr="005F53EB" w:rsidRDefault="001A2C4B" w:rsidP="005947DB">
            <w:pPr>
              <w:rPr>
                <w:sz w:val="18"/>
                <w:szCs w:val="18"/>
              </w:rPr>
            </w:pPr>
            <w:proofErr w:type="spellStart"/>
            <w:r w:rsidRPr="005F53EB">
              <w:rPr>
                <w:sz w:val="18"/>
                <w:szCs w:val="18"/>
              </w:rPr>
              <w:t>MMG_</w:t>
            </w:r>
            <w:proofErr w:type="gramStart"/>
            <w:r w:rsidRPr="005F53EB">
              <w:rPr>
                <w:sz w:val="18"/>
                <w:szCs w:val="18"/>
              </w:rPr>
              <w:t>runUpdateNVMBlocks</w:t>
            </w:r>
            <w:proofErr w:type="spellEnd"/>
            <w:r w:rsidRPr="005F53EB">
              <w:rPr>
                <w:sz w:val="18"/>
                <w:szCs w:val="18"/>
              </w:rPr>
              <w:t>(</w:t>
            </w:r>
            <w:proofErr w:type="gramEnd"/>
            <w:r w:rsidRPr="005F53EB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50505F9A" w14:textId="3155164C" w:rsidR="001A2C4B" w:rsidRPr="001A2C4B" w:rsidRDefault="001A2C4B" w:rsidP="005947DB">
            <w:pPr>
              <w:rPr>
                <w:rFonts w:cs="Arial"/>
                <w:sz w:val="20"/>
                <w:szCs w:val="20"/>
              </w:rPr>
            </w:pPr>
            <w:r w:rsidRPr="001A2C4B">
              <w:rPr>
                <w:rFonts w:cs="Arial"/>
                <w:sz w:val="20"/>
                <w:szCs w:val="20"/>
              </w:rPr>
              <w:t>ARCH_SW_MMG_030</w:t>
            </w:r>
            <w:r>
              <w:rPr>
                <w:rFonts w:cs="Arial"/>
                <w:sz w:val="20"/>
                <w:szCs w:val="20"/>
              </w:rPr>
              <w:t>8</w:t>
            </w:r>
          </w:p>
        </w:tc>
      </w:tr>
      <w:tr w:rsidR="001A2C4B" w:rsidRPr="00911B14" w:rsidDel="001F765A" w14:paraId="12CA24F2" w14:textId="77777777" w:rsidTr="004B2375">
        <w:trPr>
          <w:trHeight w:val="322"/>
        </w:trPr>
        <w:tc>
          <w:tcPr>
            <w:tcW w:w="2070" w:type="dxa"/>
          </w:tcPr>
          <w:p w14:paraId="64D62364" w14:textId="30811FC3" w:rsidR="001A2C4B" w:rsidRDefault="001A2C4B" w:rsidP="005F53E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DSG_MMG_0121</w:t>
            </w:r>
          </w:p>
        </w:tc>
        <w:tc>
          <w:tcPr>
            <w:tcW w:w="4140" w:type="dxa"/>
          </w:tcPr>
          <w:p w14:paraId="0618B076" w14:textId="2B60F909" w:rsidR="001A2C4B" w:rsidRPr="005F53EB" w:rsidRDefault="00272D0C" w:rsidP="005947DB">
            <w:pPr>
              <w:rPr>
                <w:rFonts w:cs="Arial"/>
                <w:b/>
                <w:bCs/>
                <w:sz w:val="20"/>
                <w:szCs w:val="20"/>
              </w:rPr>
            </w:pPr>
            <w:r w:rsidRPr="00272D0C">
              <w:rPr>
                <w:rFonts w:cs="Arial"/>
                <w:b/>
                <w:bCs/>
                <w:sz w:val="20"/>
                <w:szCs w:val="20"/>
              </w:rPr>
              <w:t>Rte_IrvRead_MMG_runUpdateNVMBlocks_b8PreSafeRecorder</w:t>
            </w:r>
            <w:r>
              <w:rPr>
                <w:rFonts w:cs="Arial"/>
                <w:b/>
                <w:bCs/>
                <w:sz w:val="20"/>
                <w:szCs w:val="20"/>
              </w:rPr>
              <w:t>2</w:t>
            </w:r>
            <w:r w:rsidRPr="00272D0C">
              <w:rPr>
                <w:rFonts w:cs="Arial"/>
                <w:b/>
                <w:bCs/>
                <w:sz w:val="20"/>
                <w:szCs w:val="20"/>
              </w:rPr>
              <w:t xml:space="preserve">Update </w:t>
            </w:r>
            <w:r w:rsidRPr="00272D0C">
              <w:rPr>
                <w:rFonts w:cs="Arial"/>
                <w:sz w:val="20"/>
                <w:szCs w:val="20"/>
              </w:rPr>
              <w:t xml:space="preserve">shall be called </w:t>
            </w:r>
            <w:proofErr w:type="gramStart"/>
            <w:r w:rsidRPr="00272D0C">
              <w:rPr>
                <w:rFonts w:cs="Arial"/>
                <w:sz w:val="20"/>
                <w:szCs w:val="20"/>
              </w:rPr>
              <w:t>in order to</w:t>
            </w:r>
            <w:proofErr w:type="gramEnd"/>
            <w:r w:rsidRPr="00272D0C">
              <w:rPr>
                <w:rFonts w:cs="Arial"/>
                <w:sz w:val="20"/>
                <w:szCs w:val="20"/>
              </w:rPr>
              <w:t xml:space="preserve"> check if PreSafeRecorder2 Block has been updated</w:t>
            </w:r>
          </w:p>
        </w:tc>
        <w:tc>
          <w:tcPr>
            <w:tcW w:w="1980" w:type="dxa"/>
          </w:tcPr>
          <w:p w14:paraId="7C365F61" w14:textId="242CFCD7" w:rsidR="001A2C4B" w:rsidRPr="005F53EB" w:rsidRDefault="001A2C4B" w:rsidP="005947DB">
            <w:pPr>
              <w:rPr>
                <w:sz w:val="18"/>
                <w:szCs w:val="18"/>
              </w:rPr>
            </w:pPr>
            <w:proofErr w:type="spellStart"/>
            <w:r w:rsidRPr="005F53EB">
              <w:rPr>
                <w:sz w:val="18"/>
                <w:szCs w:val="18"/>
              </w:rPr>
              <w:t>MMG_</w:t>
            </w:r>
            <w:proofErr w:type="gramStart"/>
            <w:r w:rsidRPr="005F53EB">
              <w:rPr>
                <w:sz w:val="18"/>
                <w:szCs w:val="18"/>
              </w:rPr>
              <w:t>runUpdateNVMBlocks</w:t>
            </w:r>
            <w:proofErr w:type="spellEnd"/>
            <w:r w:rsidRPr="005F53EB">
              <w:rPr>
                <w:sz w:val="18"/>
                <w:szCs w:val="18"/>
              </w:rPr>
              <w:t>(</w:t>
            </w:r>
            <w:proofErr w:type="gramEnd"/>
            <w:r w:rsidRPr="005F53EB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4CF5F523" w14:textId="328F379F" w:rsidR="001A2C4B" w:rsidRPr="001A2C4B" w:rsidRDefault="001A2C4B" w:rsidP="005947DB">
            <w:pPr>
              <w:rPr>
                <w:rFonts w:cs="Arial"/>
                <w:sz w:val="20"/>
                <w:szCs w:val="20"/>
              </w:rPr>
            </w:pPr>
            <w:r w:rsidRPr="001A2C4B">
              <w:rPr>
                <w:rFonts w:cs="Arial"/>
                <w:sz w:val="20"/>
                <w:szCs w:val="20"/>
              </w:rPr>
              <w:t>ARCH_SW_MMG_030</w:t>
            </w:r>
            <w:r>
              <w:rPr>
                <w:rFonts w:cs="Arial"/>
                <w:sz w:val="20"/>
                <w:szCs w:val="20"/>
              </w:rPr>
              <w:t>9</w:t>
            </w:r>
          </w:p>
        </w:tc>
      </w:tr>
      <w:tr w:rsidR="004A0E0B" w:rsidRPr="00911B14" w:rsidDel="001F765A" w14:paraId="2201FD5F" w14:textId="77777777" w:rsidTr="004B2375">
        <w:trPr>
          <w:trHeight w:val="322"/>
        </w:trPr>
        <w:tc>
          <w:tcPr>
            <w:tcW w:w="2070" w:type="dxa"/>
          </w:tcPr>
          <w:p w14:paraId="6B63FE22" w14:textId="78BDFCBC" w:rsidR="004A0E0B" w:rsidRDefault="00A25BD1" w:rsidP="005F53E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DSG_MMG_0122</w:t>
            </w:r>
          </w:p>
        </w:tc>
        <w:tc>
          <w:tcPr>
            <w:tcW w:w="4140" w:type="dxa"/>
          </w:tcPr>
          <w:p w14:paraId="761961EC" w14:textId="0463D740" w:rsidR="004A0E0B" w:rsidRPr="00D57DF6" w:rsidRDefault="00D57DF6" w:rsidP="005947D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If step 0 from a cycle is 0xFF </w:t>
            </w:r>
            <w:proofErr w:type="gramStart"/>
            <w:r>
              <w:rPr>
                <w:rFonts w:cs="Arial"/>
                <w:sz w:val="20"/>
                <w:szCs w:val="20"/>
              </w:rPr>
              <w:t>then  the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return status </w:t>
            </w:r>
            <w:r w:rsidR="00CA4ED1">
              <w:rPr>
                <w:rFonts w:cs="Arial"/>
                <w:sz w:val="20"/>
                <w:szCs w:val="20"/>
              </w:rPr>
              <w:t xml:space="preserve">of validity check  </w:t>
            </w:r>
            <w:r>
              <w:rPr>
                <w:rFonts w:cs="Arial"/>
                <w:sz w:val="20"/>
                <w:szCs w:val="20"/>
              </w:rPr>
              <w:t xml:space="preserve">shall be </w:t>
            </w:r>
            <w:r w:rsidR="00680C15">
              <w:rPr>
                <w:rFonts w:cs="Arial"/>
                <w:sz w:val="20"/>
                <w:szCs w:val="20"/>
              </w:rPr>
              <w:t>‘</w:t>
            </w:r>
            <w:r>
              <w:rPr>
                <w:rFonts w:cs="Arial"/>
                <w:sz w:val="20"/>
                <w:szCs w:val="20"/>
              </w:rPr>
              <w:t>B_FALSE</w:t>
            </w:r>
            <w:r w:rsidR="00680C15">
              <w:rPr>
                <w:rFonts w:cs="Arial"/>
                <w:sz w:val="20"/>
                <w:szCs w:val="20"/>
              </w:rPr>
              <w:t>’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1980" w:type="dxa"/>
          </w:tcPr>
          <w:p w14:paraId="46CE9970" w14:textId="0234A105" w:rsidR="004A0E0B" w:rsidRPr="005F53EB" w:rsidRDefault="00D57DF6" w:rsidP="005947DB">
            <w:pPr>
              <w:rPr>
                <w:sz w:val="18"/>
                <w:szCs w:val="18"/>
              </w:rPr>
            </w:pPr>
            <w:proofErr w:type="spellStart"/>
            <w:r w:rsidRPr="00D57DF6">
              <w:rPr>
                <w:sz w:val="18"/>
                <w:szCs w:val="18"/>
              </w:rPr>
              <w:t>mmg_</w:t>
            </w:r>
            <w:proofErr w:type="gramStart"/>
            <w:r w:rsidRPr="00D57DF6">
              <w:rPr>
                <w:sz w:val="18"/>
                <w:szCs w:val="18"/>
              </w:rPr>
              <w:t>CheckIfCycleStepIsvalid</w:t>
            </w:r>
            <w:proofErr w:type="spellEnd"/>
            <w:r w:rsidRPr="00D57DF6">
              <w:rPr>
                <w:sz w:val="18"/>
                <w:szCs w:val="18"/>
              </w:rPr>
              <w:t>(</w:t>
            </w:r>
            <w:proofErr w:type="gramEnd"/>
            <w:r w:rsidRPr="00D57DF6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7EE13D84" w14:textId="343A472F" w:rsidR="004A0E0B" w:rsidRPr="001A2C4B" w:rsidRDefault="00D57DF6" w:rsidP="005947DB">
            <w:pPr>
              <w:rPr>
                <w:rFonts w:cs="Arial"/>
                <w:sz w:val="20"/>
                <w:szCs w:val="20"/>
              </w:rPr>
            </w:pPr>
            <w:r w:rsidRPr="00D57DF6">
              <w:rPr>
                <w:rFonts w:cs="Arial"/>
                <w:sz w:val="20"/>
                <w:szCs w:val="20"/>
              </w:rPr>
              <w:t>ARCH_SW_MMG_0310</w:t>
            </w:r>
          </w:p>
        </w:tc>
      </w:tr>
      <w:tr w:rsidR="00680C15" w:rsidRPr="00911B14" w:rsidDel="001F765A" w14:paraId="1AD7B7C2" w14:textId="77777777" w:rsidTr="004B2375">
        <w:trPr>
          <w:trHeight w:val="322"/>
        </w:trPr>
        <w:tc>
          <w:tcPr>
            <w:tcW w:w="2070" w:type="dxa"/>
          </w:tcPr>
          <w:p w14:paraId="0C4094DE" w14:textId="4261A145" w:rsidR="00680C15" w:rsidRDefault="00680C15" w:rsidP="00680C15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DSG_MMG_0123</w:t>
            </w:r>
          </w:p>
          <w:p w14:paraId="61206759" w14:textId="77777777" w:rsidR="00680C15" w:rsidRDefault="00680C15" w:rsidP="00680C15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3329A896" w14:textId="3FA95276" w:rsidR="00680C15" w:rsidRDefault="00680C15" w:rsidP="00680C15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If cycle number is not in range </w:t>
            </w:r>
            <w:proofErr w:type="gramStart"/>
            <w:r>
              <w:rPr>
                <w:rFonts w:cs="Arial"/>
                <w:sz w:val="20"/>
                <w:szCs w:val="20"/>
              </w:rPr>
              <w:t>then  the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return status </w:t>
            </w:r>
            <w:r w:rsidR="00CA4ED1">
              <w:rPr>
                <w:rFonts w:cs="Arial"/>
                <w:sz w:val="20"/>
                <w:szCs w:val="20"/>
              </w:rPr>
              <w:t xml:space="preserve">of validity check </w:t>
            </w:r>
            <w:r>
              <w:rPr>
                <w:rFonts w:cs="Arial"/>
                <w:sz w:val="20"/>
                <w:szCs w:val="20"/>
              </w:rPr>
              <w:t>shall be ‘B_FALSE’.</w:t>
            </w:r>
          </w:p>
        </w:tc>
        <w:tc>
          <w:tcPr>
            <w:tcW w:w="1980" w:type="dxa"/>
          </w:tcPr>
          <w:p w14:paraId="60354181" w14:textId="1DE4BFED" w:rsidR="00680C15" w:rsidRPr="00D57DF6" w:rsidRDefault="00680C15" w:rsidP="00680C15">
            <w:pPr>
              <w:rPr>
                <w:sz w:val="18"/>
                <w:szCs w:val="18"/>
              </w:rPr>
            </w:pPr>
            <w:proofErr w:type="spellStart"/>
            <w:r w:rsidRPr="00D57DF6">
              <w:rPr>
                <w:sz w:val="18"/>
                <w:szCs w:val="18"/>
              </w:rPr>
              <w:t>mmg_</w:t>
            </w:r>
            <w:proofErr w:type="gramStart"/>
            <w:r w:rsidRPr="00D57DF6">
              <w:rPr>
                <w:sz w:val="18"/>
                <w:szCs w:val="18"/>
              </w:rPr>
              <w:t>CheckIfCycleStepIsvalid</w:t>
            </w:r>
            <w:proofErr w:type="spellEnd"/>
            <w:r w:rsidRPr="00D57DF6">
              <w:rPr>
                <w:sz w:val="18"/>
                <w:szCs w:val="18"/>
              </w:rPr>
              <w:t>(</w:t>
            </w:r>
            <w:proofErr w:type="gramEnd"/>
            <w:r w:rsidRPr="00D57DF6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761EE8D9" w14:textId="409A2B85" w:rsidR="00680C15" w:rsidRPr="00D57DF6" w:rsidRDefault="00680C15" w:rsidP="00680C15">
            <w:pPr>
              <w:rPr>
                <w:rFonts w:cs="Arial"/>
                <w:sz w:val="20"/>
                <w:szCs w:val="20"/>
              </w:rPr>
            </w:pPr>
            <w:r w:rsidRPr="00D57DF6">
              <w:rPr>
                <w:rFonts w:cs="Arial"/>
                <w:sz w:val="20"/>
                <w:szCs w:val="20"/>
              </w:rPr>
              <w:t>ARCH_SW_MMG_031</w:t>
            </w: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CA4ED1" w:rsidRPr="00911B14" w:rsidDel="001F765A" w14:paraId="739B7226" w14:textId="77777777" w:rsidTr="004B2375">
        <w:trPr>
          <w:trHeight w:val="322"/>
        </w:trPr>
        <w:tc>
          <w:tcPr>
            <w:tcW w:w="2070" w:type="dxa"/>
          </w:tcPr>
          <w:p w14:paraId="6AF17943" w14:textId="6E8D1BEE" w:rsidR="00CA4ED1" w:rsidRDefault="00CA4ED1" w:rsidP="00CA4ED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DSG_MMG_0124</w:t>
            </w:r>
          </w:p>
          <w:p w14:paraId="5CDF4BC0" w14:textId="77777777" w:rsidR="00CA4ED1" w:rsidRDefault="00CA4ED1" w:rsidP="00CA4ED1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7D69F271" w14:textId="6265BA7B" w:rsidR="00CA4ED1" w:rsidRDefault="00CA4ED1" w:rsidP="00CA4ED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If step number is not in range </w:t>
            </w:r>
            <w:proofErr w:type="gramStart"/>
            <w:r>
              <w:rPr>
                <w:rFonts w:cs="Arial"/>
                <w:sz w:val="20"/>
                <w:szCs w:val="20"/>
              </w:rPr>
              <w:t>then  the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return status of validity check shall be ‘B_FALSE’.</w:t>
            </w:r>
          </w:p>
        </w:tc>
        <w:tc>
          <w:tcPr>
            <w:tcW w:w="1980" w:type="dxa"/>
          </w:tcPr>
          <w:p w14:paraId="6486D641" w14:textId="62598FB5" w:rsidR="00CA4ED1" w:rsidRPr="00D57DF6" w:rsidRDefault="00CA4ED1" w:rsidP="00CA4ED1">
            <w:pPr>
              <w:rPr>
                <w:sz w:val="18"/>
                <w:szCs w:val="18"/>
              </w:rPr>
            </w:pPr>
            <w:proofErr w:type="spellStart"/>
            <w:r w:rsidRPr="00D57DF6">
              <w:rPr>
                <w:sz w:val="18"/>
                <w:szCs w:val="18"/>
              </w:rPr>
              <w:t>mmg_</w:t>
            </w:r>
            <w:proofErr w:type="gramStart"/>
            <w:r w:rsidRPr="00D57DF6">
              <w:rPr>
                <w:sz w:val="18"/>
                <w:szCs w:val="18"/>
              </w:rPr>
              <w:t>CheckIfCycleStepIsvalid</w:t>
            </w:r>
            <w:proofErr w:type="spellEnd"/>
            <w:r w:rsidRPr="00D57DF6">
              <w:rPr>
                <w:sz w:val="18"/>
                <w:szCs w:val="18"/>
              </w:rPr>
              <w:t>(</w:t>
            </w:r>
            <w:proofErr w:type="gramEnd"/>
            <w:r w:rsidRPr="00D57DF6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23D66989" w14:textId="7DA7926D" w:rsidR="00CA4ED1" w:rsidRPr="00D57DF6" w:rsidRDefault="00CA4ED1" w:rsidP="00CA4ED1">
            <w:pPr>
              <w:rPr>
                <w:rFonts w:cs="Arial"/>
                <w:sz w:val="20"/>
                <w:szCs w:val="20"/>
              </w:rPr>
            </w:pPr>
            <w:r w:rsidRPr="00D57DF6">
              <w:rPr>
                <w:rFonts w:cs="Arial"/>
                <w:sz w:val="20"/>
                <w:szCs w:val="20"/>
              </w:rPr>
              <w:t>ARCH_SW_MMG_031</w:t>
            </w:r>
            <w:r w:rsidR="00084E9D">
              <w:rPr>
                <w:rFonts w:cs="Arial"/>
                <w:sz w:val="20"/>
                <w:szCs w:val="20"/>
              </w:rPr>
              <w:t>3</w:t>
            </w:r>
          </w:p>
        </w:tc>
      </w:tr>
      <w:tr w:rsidR="00084E9D" w:rsidRPr="00911B14" w:rsidDel="001F765A" w14:paraId="03FCB8BC" w14:textId="77777777" w:rsidTr="004B2375">
        <w:trPr>
          <w:trHeight w:val="322"/>
        </w:trPr>
        <w:tc>
          <w:tcPr>
            <w:tcW w:w="2070" w:type="dxa"/>
          </w:tcPr>
          <w:p w14:paraId="7BA0699F" w14:textId="05D43785" w:rsidR="00CD5473" w:rsidRDefault="00CD5473" w:rsidP="00CD547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DSG_MMG_0125</w:t>
            </w:r>
          </w:p>
          <w:p w14:paraId="1DF25ADC" w14:textId="77777777" w:rsidR="00084E9D" w:rsidRDefault="00084E9D" w:rsidP="00CA4ED1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759472F9" w14:textId="342D8B8D" w:rsidR="00084E9D" w:rsidRDefault="00084E9D" w:rsidP="00CA4ED1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For each </w:t>
            </w:r>
            <w:proofErr w:type="gramStart"/>
            <w:r>
              <w:rPr>
                <w:rFonts w:cs="Arial"/>
                <w:sz w:val="20"/>
                <w:szCs w:val="20"/>
              </w:rPr>
              <w:t>cycle,  if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Week or Year are 0xFF, then cycle validity is false.</w:t>
            </w:r>
          </w:p>
        </w:tc>
        <w:tc>
          <w:tcPr>
            <w:tcW w:w="1980" w:type="dxa"/>
          </w:tcPr>
          <w:p w14:paraId="5B0BBE7B" w14:textId="4FC8A822" w:rsidR="00084E9D" w:rsidRPr="00D57DF6" w:rsidRDefault="006530CF" w:rsidP="00CA4ED1">
            <w:pPr>
              <w:rPr>
                <w:sz w:val="18"/>
                <w:szCs w:val="18"/>
              </w:rPr>
            </w:pPr>
            <w:proofErr w:type="spellStart"/>
            <w:r w:rsidRPr="006530CF">
              <w:rPr>
                <w:sz w:val="18"/>
                <w:szCs w:val="18"/>
              </w:rPr>
              <w:t>mmg_</w:t>
            </w:r>
            <w:proofErr w:type="gramStart"/>
            <w:r w:rsidRPr="006530CF">
              <w:rPr>
                <w:sz w:val="18"/>
                <w:szCs w:val="18"/>
              </w:rPr>
              <w:t>CheckCycleEnable</w:t>
            </w:r>
            <w:proofErr w:type="spellEnd"/>
            <w:r w:rsidRPr="006530CF">
              <w:rPr>
                <w:sz w:val="18"/>
                <w:szCs w:val="18"/>
              </w:rPr>
              <w:t>(</w:t>
            </w:r>
            <w:proofErr w:type="gramEnd"/>
            <w:r w:rsidRPr="006530CF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6C97509E" w14:textId="3E16A189" w:rsidR="00084E9D" w:rsidRPr="00D57DF6" w:rsidRDefault="00084E9D" w:rsidP="00CA4ED1">
            <w:pPr>
              <w:rPr>
                <w:rFonts w:cs="Arial"/>
                <w:sz w:val="20"/>
                <w:szCs w:val="20"/>
              </w:rPr>
            </w:pPr>
            <w:r w:rsidRPr="00D57DF6">
              <w:rPr>
                <w:rFonts w:cs="Arial"/>
                <w:sz w:val="20"/>
                <w:szCs w:val="20"/>
              </w:rPr>
              <w:t>ARCH_SW_MMG_031</w:t>
            </w:r>
            <w:r>
              <w:rPr>
                <w:rFonts w:cs="Arial"/>
                <w:sz w:val="20"/>
                <w:szCs w:val="20"/>
              </w:rPr>
              <w:t>2;</w:t>
            </w:r>
          </w:p>
        </w:tc>
      </w:tr>
      <w:tr w:rsidR="00CD5473" w:rsidRPr="00911B14" w:rsidDel="001F765A" w14:paraId="6A26196F" w14:textId="77777777" w:rsidTr="004B2375">
        <w:trPr>
          <w:trHeight w:val="322"/>
        </w:trPr>
        <w:tc>
          <w:tcPr>
            <w:tcW w:w="2070" w:type="dxa"/>
          </w:tcPr>
          <w:p w14:paraId="5A73C3BD" w14:textId="17C4024F" w:rsidR="00CD5473" w:rsidRDefault="00CD5473" w:rsidP="00CD547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DSG_MMG_0126</w:t>
            </w:r>
          </w:p>
          <w:p w14:paraId="4D8B4665" w14:textId="77777777" w:rsidR="00CD5473" w:rsidRDefault="00CD5473" w:rsidP="00CD5473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5935745E" w14:textId="7558F43B" w:rsidR="00CD5473" w:rsidRDefault="00CD5473" w:rsidP="00CD547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For each step if step order is different from:</w:t>
            </w:r>
          </w:p>
          <w:p w14:paraId="3FD4B693" w14:textId="77777777" w:rsidR="00CD5473" w:rsidRDefault="00CD5473" w:rsidP="00CD5473">
            <w:pPr>
              <w:pStyle w:val="ListParagraph"/>
              <w:numPr>
                <w:ilvl w:val="0"/>
                <w:numId w:val="23"/>
              </w:numPr>
              <w:rPr>
                <w:sz w:val="16"/>
                <w:szCs w:val="16"/>
              </w:rPr>
            </w:pPr>
            <w:r w:rsidRPr="00CD5473">
              <w:rPr>
                <w:sz w:val="16"/>
                <w:szCs w:val="16"/>
              </w:rPr>
              <w:t xml:space="preserve">0x00: PWM </w:t>
            </w:r>
            <w:proofErr w:type="gramStart"/>
            <w:r w:rsidRPr="00CD5473">
              <w:rPr>
                <w:sz w:val="16"/>
                <w:szCs w:val="16"/>
              </w:rPr>
              <w:t>order ;</w:t>
            </w:r>
            <w:proofErr w:type="gramEnd"/>
            <w:r w:rsidRPr="00CD5473">
              <w:rPr>
                <w:sz w:val="16"/>
                <w:szCs w:val="16"/>
              </w:rPr>
              <w:t xml:space="preserve"> </w:t>
            </w:r>
          </w:p>
          <w:p w14:paraId="16DC1B73" w14:textId="1A5A42BA" w:rsidR="00CD5473" w:rsidRDefault="00CD5473" w:rsidP="00CD5473">
            <w:pPr>
              <w:pStyle w:val="ListParagraph"/>
              <w:numPr>
                <w:ilvl w:val="0"/>
                <w:numId w:val="23"/>
              </w:numPr>
              <w:rPr>
                <w:sz w:val="16"/>
                <w:szCs w:val="16"/>
              </w:rPr>
            </w:pPr>
            <w:r w:rsidRPr="00CD5473">
              <w:rPr>
                <w:sz w:val="16"/>
                <w:szCs w:val="16"/>
              </w:rPr>
              <w:t xml:space="preserve">0x01: Current </w:t>
            </w:r>
            <w:proofErr w:type="gramStart"/>
            <w:r w:rsidRPr="00CD5473">
              <w:rPr>
                <w:sz w:val="16"/>
                <w:szCs w:val="16"/>
              </w:rPr>
              <w:t>order ;</w:t>
            </w:r>
            <w:proofErr w:type="gramEnd"/>
            <w:r w:rsidRPr="00CD5473">
              <w:rPr>
                <w:sz w:val="16"/>
                <w:szCs w:val="16"/>
              </w:rPr>
              <w:t xml:space="preserve"> </w:t>
            </w:r>
          </w:p>
          <w:p w14:paraId="7D75BDB0" w14:textId="77777777" w:rsidR="00CD5473" w:rsidRDefault="00CD5473" w:rsidP="00CD5473">
            <w:pPr>
              <w:pStyle w:val="ListParagraph"/>
              <w:numPr>
                <w:ilvl w:val="0"/>
                <w:numId w:val="23"/>
              </w:numPr>
              <w:rPr>
                <w:sz w:val="16"/>
                <w:szCs w:val="16"/>
              </w:rPr>
            </w:pPr>
            <w:r w:rsidRPr="00CD5473">
              <w:rPr>
                <w:sz w:val="16"/>
                <w:szCs w:val="16"/>
              </w:rPr>
              <w:t xml:space="preserve">0x02: Velocity Control order </w:t>
            </w:r>
            <w:proofErr w:type="gramStart"/>
            <w:r w:rsidRPr="00CD5473">
              <w:rPr>
                <w:sz w:val="16"/>
                <w:szCs w:val="16"/>
              </w:rPr>
              <w:t>type;</w:t>
            </w:r>
            <w:proofErr w:type="gramEnd"/>
            <w:r w:rsidRPr="00CD5473">
              <w:rPr>
                <w:sz w:val="16"/>
                <w:szCs w:val="16"/>
              </w:rPr>
              <w:t xml:space="preserve"> </w:t>
            </w:r>
          </w:p>
          <w:p w14:paraId="416F5DB1" w14:textId="77777777" w:rsidR="00CD5473" w:rsidRDefault="00CD5473" w:rsidP="00CD5473">
            <w:pPr>
              <w:pStyle w:val="ListParagraph"/>
              <w:numPr>
                <w:ilvl w:val="0"/>
                <w:numId w:val="23"/>
              </w:numPr>
              <w:rPr>
                <w:sz w:val="16"/>
                <w:szCs w:val="16"/>
              </w:rPr>
            </w:pPr>
            <w:r w:rsidRPr="00CD5473">
              <w:rPr>
                <w:sz w:val="16"/>
                <w:szCs w:val="16"/>
              </w:rPr>
              <w:t xml:space="preserve">0x03: Velocity Control + backup PWM order </w:t>
            </w:r>
            <w:proofErr w:type="gramStart"/>
            <w:r w:rsidRPr="00CD5473">
              <w:rPr>
                <w:sz w:val="16"/>
                <w:szCs w:val="16"/>
              </w:rPr>
              <w:t>type;</w:t>
            </w:r>
            <w:proofErr w:type="gramEnd"/>
          </w:p>
          <w:p w14:paraId="496BD643" w14:textId="13BE90F2" w:rsidR="00CD5473" w:rsidRDefault="00CD5473" w:rsidP="00CD5473">
            <w:pPr>
              <w:pStyle w:val="ListParagraph"/>
              <w:numPr>
                <w:ilvl w:val="0"/>
                <w:numId w:val="23"/>
              </w:numPr>
              <w:rPr>
                <w:sz w:val="16"/>
                <w:szCs w:val="16"/>
              </w:rPr>
            </w:pPr>
            <w:r w:rsidRPr="00CD5473">
              <w:rPr>
                <w:sz w:val="16"/>
                <w:szCs w:val="16"/>
              </w:rPr>
              <w:t xml:space="preserve">0x04: Voltage order </w:t>
            </w:r>
            <w:proofErr w:type="gramStart"/>
            <w:r w:rsidRPr="00CD5473">
              <w:rPr>
                <w:sz w:val="16"/>
                <w:szCs w:val="16"/>
              </w:rPr>
              <w:t>type;</w:t>
            </w:r>
            <w:proofErr w:type="gramEnd"/>
          </w:p>
          <w:p w14:paraId="44F3EFBC" w14:textId="10CB504F" w:rsidR="00CD5473" w:rsidRDefault="00CD5473" w:rsidP="00CD5473">
            <w:pPr>
              <w:pStyle w:val="ListParagraph"/>
              <w:numPr>
                <w:ilvl w:val="0"/>
                <w:numId w:val="23"/>
              </w:numPr>
              <w:rPr>
                <w:sz w:val="16"/>
                <w:szCs w:val="16"/>
              </w:rPr>
            </w:pPr>
            <w:r w:rsidRPr="00CD5473">
              <w:rPr>
                <w:sz w:val="16"/>
                <w:szCs w:val="16"/>
              </w:rPr>
              <w:t xml:space="preserve">0x05: Velocity Control + backup Current order </w:t>
            </w:r>
            <w:proofErr w:type="gramStart"/>
            <w:r w:rsidRPr="00CD5473">
              <w:rPr>
                <w:sz w:val="16"/>
                <w:szCs w:val="16"/>
              </w:rPr>
              <w:t>type;</w:t>
            </w:r>
            <w:proofErr w:type="gramEnd"/>
            <w:r w:rsidRPr="00CD5473">
              <w:rPr>
                <w:sz w:val="16"/>
                <w:szCs w:val="16"/>
              </w:rPr>
              <w:t xml:space="preserve"> </w:t>
            </w:r>
          </w:p>
          <w:p w14:paraId="072899F0" w14:textId="77777777" w:rsidR="00CD5473" w:rsidRDefault="00CD5473" w:rsidP="00CD5473">
            <w:pPr>
              <w:pStyle w:val="ListParagraph"/>
              <w:ind w:left="775"/>
              <w:rPr>
                <w:sz w:val="16"/>
                <w:szCs w:val="16"/>
              </w:rPr>
            </w:pPr>
            <w:r w:rsidRPr="00CD5473">
              <w:rPr>
                <w:sz w:val="16"/>
                <w:szCs w:val="16"/>
              </w:rPr>
              <w:t>0x06: Velocity Control + backup Voltage order</w:t>
            </w:r>
          </w:p>
          <w:p w14:paraId="7318680E" w14:textId="1A1F16D7" w:rsidR="00CD5473" w:rsidRPr="00CD5473" w:rsidRDefault="00CD5473" w:rsidP="00CD5473">
            <w:pPr>
              <w:rPr>
                <w:sz w:val="16"/>
                <w:szCs w:val="16"/>
              </w:rPr>
            </w:pPr>
            <w:r w:rsidRPr="00CD5473">
              <w:rPr>
                <w:rFonts w:cs="Arial"/>
                <w:sz w:val="20"/>
                <w:szCs w:val="20"/>
              </w:rPr>
              <w:t>Then step is invalid.</w:t>
            </w:r>
          </w:p>
        </w:tc>
        <w:tc>
          <w:tcPr>
            <w:tcW w:w="1980" w:type="dxa"/>
          </w:tcPr>
          <w:p w14:paraId="0A5CD959" w14:textId="06C30F24" w:rsidR="00CD5473" w:rsidRPr="00D57DF6" w:rsidRDefault="00CD5473" w:rsidP="00CD5473">
            <w:pPr>
              <w:rPr>
                <w:sz w:val="18"/>
                <w:szCs w:val="18"/>
              </w:rPr>
            </w:pPr>
            <w:proofErr w:type="spellStart"/>
            <w:r w:rsidRPr="00D57DF6">
              <w:rPr>
                <w:sz w:val="18"/>
                <w:szCs w:val="18"/>
              </w:rPr>
              <w:t>mmg_</w:t>
            </w:r>
            <w:proofErr w:type="gramStart"/>
            <w:r w:rsidRPr="00D57DF6">
              <w:rPr>
                <w:sz w:val="18"/>
                <w:szCs w:val="18"/>
              </w:rPr>
              <w:t>CheckIfCycleStepIsvalid</w:t>
            </w:r>
            <w:proofErr w:type="spellEnd"/>
            <w:r w:rsidRPr="00D57DF6">
              <w:rPr>
                <w:sz w:val="18"/>
                <w:szCs w:val="18"/>
              </w:rPr>
              <w:t>(</w:t>
            </w:r>
            <w:proofErr w:type="gramEnd"/>
            <w:r w:rsidRPr="00D57DF6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270AF357" w14:textId="1B17123F" w:rsidR="00CD5473" w:rsidRPr="00D57DF6" w:rsidRDefault="00CD5473" w:rsidP="00CD5473">
            <w:pPr>
              <w:rPr>
                <w:rFonts w:cs="Arial"/>
                <w:sz w:val="20"/>
                <w:szCs w:val="20"/>
              </w:rPr>
            </w:pPr>
            <w:r w:rsidRPr="00CD5473">
              <w:rPr>
                <w:rFonts w:cs="Arial"/>
                <w:sz w:val="20"/>
                <w:szCs w:val="20"/>
              </w:rPr>
              <w:t>ARCH_SW_MMG_0315</w:t>
            </w:r>
            <w:r>
              <w:rPr>
                <w:rFonts w:cs="Arial"/>
                <w:sz w:val="20"/>
                <w:szCs w:val="20"/>
              </w:rPr>
              <w:t>;</w:t>
            </w:r>
          </w:p>
        </w:tc>
      </w:tr>
      <w:tr w:rsidR="00CD5473" w:rsidRPr="00911B14" w:rsidDel="001F765A" w14:paraId="32DAB154" w14:textId="77777777" w:rsidTr="004B2375">
        <w:trPr>
          <w:trHeight w:val="322"/>
        </w:trPr>
        <w:tc>
          <w:tcPr>
            <w:tcW w:w="2070" w:type="dxa"/>
          </w:tcPr>
          <w:p w14:paraId="22FFF482" w14:textId="744F1EB7" w:rsidR="00CD5473" w:rsidRDefault="00CD5473" w:rsidP="00CD547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DSG_MMG_0127</w:t>
            </w:r>
          </w:p>
          <w:p w14:paraId="2B5A1DBB" w14:textId="77777777" w:rsidR="00CD5473" w:rsidRDefault="00CD5473" w:rsidP="00CD5473">
            <w:pPr>
              <w:rPr>
                <w:rFonts w:cs="Arial"/>
                <w:sz w:val="20"/>
                <w:szCs w:val="20"/>
              </w:rPr>
            </w:pPr>
          </w:p>
          <w:p w14:paraId="42AE84A7" w14:textId="77777777" w:rsidR="00CD5473" w:rsidRDefault="00CD5473" w:rsidP="00CD5473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3C23D435" w14:textId="6FC7A6F7" w:rsidR="00CD5473" w:rsidRDefault="00CD5473" w:rsidP="00CD547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If step duration </w:t>
            </w:r>
            <w:r w:rsidRPr="00A7098E">
              <w:rPr>
                <w:rFonts w:cs="Arial"/>
                <w:sz w:val="20"/>
                <w:szCs w:val="20"/>
              </w:rPr>
              <w:t xml:space="preserve">is over 655350 </w:t>
            </w:r>
            <w:proofErr w:type="spellStart"/>
            <w:r w:rsidRPr="00A7098E">
              <w:rPr>
                <w:rFonts w:cs="Arial"/>
                <w:sz w:val="20"/>
                <w:szCs w:val="20"/>
              </w:rPr>
              <w:t>ms</w:t>
            </w:r>
            <w:proofErr w:type="spellEnd"/>
            <w:r w:rsidRPr="00A7098E">
              <w:rPr>
                <w:rFonts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cs="Arial"/>
                <w:sz w:val="20"/>
                <w:szCs w:val="20"/>
              </w:rPr>
              <w:t>then  the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return status of validity check shall be ‘B_FALSE’.</w:t>
            </w:r>
          </w:p>
        </w:tc>
        <w:tc>
          <w:tcPr>
            <w:tcW w:w="1980" w:type="dxa"/>
          </w:tcPr>
          <w:p w14:paraId="4590D16A" w14:textId="01F963DE" w:rsidR="00CD5473" w:rsidRPr="00D57DF6" w:rsidRDefault="00CD5473" w:rsidP="00CD5473">
            <w:pPr>
              <w:rPr>
                <w:sz w:val="18"/>
                <w:szCs w:val="18"/>
              </w:rPr>
            </w:pPr>
            <w:proofErr w:type="spellStart"/>
            <w:r w:rsidRPr="00D57DF6">
              <w:rPr>
                <w:sz w:val="18"/>
                <w:szCs w:val="18"/>
              </w:rPr>
              <w:t>mmg_</w:t>
            </w:r>
            <w:proofErr w:type="gramStart"/>
            <w:r w:rsidRPr="00D57DF6">
              <w:rPr>
                <w:sz w:val="18"/>
                <w:szCs w:val="18"/>
              </w:rPr>
              <w:t>CheckIfCycleStepIsvalid</w:t>
            </w:r>
            <w:proofErr w:type="spellEnd"/>
            <w:r w:rsidRPr="00D57DF6">
              <w:rPr>
                <w:sz w:val="18"/>
                <w:szCs w:val="18"/>
              </w:rPr>
              <w:t>(</w:t>
            </w:r>
            <w:proofErr w:type="gramEnd"/>
            <w:r w:rsidRPr="00D57DF6">
              <w:rPr>
                <w:sz w:val="18"/>
                <w:szCs w:val="18"/>
              </w:rPr>
              <w:t>)</w:t>
            </w:r>
          </w:p>
        </w:tc>
        <w:tc>
          <w:tcPr>
            <w:tcW w:w="2520" w:type="dxa"/>
          </w:tcPr>
          <w:p w14:paraId="5FBEB961" w14:textId="4A7F75E9" w:rsidR="00CD5473" w:rsidRPr="00D57DF6" w:rsidRDefault="00CD5473" w:rsidP="00CD5473">
            <w:pPr>
              <w:rPr>
                <w:rFonts w:cs="Arial"/>
                <w:sz w:val="20"/>
                <w:szCs w:val="20"/>
              </w:rPr>
            </w:pPr>
            <w:r w:rsidRPr="00CD5473">
              <w:rPr>
                <w:rFonts w:cs="Arial"/>
                <w:sz w:val="20"/>
                <w:szCs w:val="20"/>
              </w:rPr>
              <w:t>ARCH_SW_MMG_031</w:t>
            </w:r>
            <w:r>
              <w:rPr>
                <w:rFonts w:cs="Arial"/>
                <w:sz w:val="20"/>
                <w:szCs w:val="20"/>
              </w:rPr>
              <w:t>4;</w:t>
            </w:r>
          </w:p>
        </w:tc>
      </w:tr>
      <w:tr w:rsidR="00BB4FDD" w:rsidRPr="00911B14" w:rsidDel="001F765A" w14:paraId="08B07B07" w14:textId="77777777" w:rsidTr="004B2375">
        <w:trPr>
          <w:trHeight w:val="322"/>
        </w:trPr>
        <w:tc>
          <w:tcPr>
            <w:tcW w:w="2070" w:type="dxa"/>
          </w:tcPr>
          <w:p w14:paraId="6BFC5584" w14:textId="216E5742" w:rsidR="00BB4FDD" w:rsidRDefault="00BB4FDD" w:rsidP="00BB4FD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DSG_MMG_0128</w:t>
            </w:r>
          </w:p>
          <w:p w14:paraId="34A30A81" w14:textId="77777777" w:rsidR="00BB4FDD" w:rsidRDefault="00BB4FDD" w:rsidP="00BB4FD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6DD6D532" w14:textId="2BC092A2" w:rsidR="00BB4FDD" w:rsidRDefault="00BB4FDD" w:rsidP="00BB4FDD">
            <w:pPr>
              <w:rPr>
                <w:rFonts w:cs="Arial"/>
                <w:sz w:val="20"/>
                <w:szCs w:val="20"/>
              </w:rPr>
            </w:pPr>
            <w:proofErr w:type="spellStart"/>
            <w:r w:rsidRPr="00BB4FDD">
              <w:rPr>
                <w:rFonts w:cs="Arial"/>
                <w:b/>
                <w:bCs/>
                <w:sz w:val="20"/>
                <w:szCs w:val="20"/>
              </w:rPr>
              <w:t>mmg_CheckIgnitionON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compute signal release inhibition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BB4FDD">
              <w:rPr>
                <w:rFonts w:cs="Arial"/>
                <w:sz w:val="20"/>
                <w:szCs w:val="20"/>
              </w:rPr>
              <w:t>MMG_KU32_MASK_ENABLE_IGNITION_ON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65BDD34D" w14:textId="21149B9F" w:rsidR="00BB4FDD" w:rsidRPr="00D57DF6" w:rsidRDefault="00BB4FDD" w:rsidP="00BB4FDD">
            <w:pPr>
              <w:rPr>
                <w:sz w:val="18"/>
                <w:szCs w:val="18"/>
              </w:rPr>
            </w:pPr>
            <w:proofErr w:type="spellStart"/>
            <w:r w:rsidRPr="00882A08">
              <w:rPr>
                <w:rFonts w:cs="Arial"/>
                <w:sz w:val="20"/>
                <w:szCs w:val="20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3E601FCB" w14:textId="4C641D90" w:rsidR="00BB4FDD" w:rsidRPr="00CD5473" w:rsidRDefault="00F2429B" w:rsidP="00BB4FDD">
            <w:pPr>
              <w:rPr>
                <w:rFonts w:cs="Arial"/>
                <w:sz w:val="20"/>
                <w:szCs w:val="20"/>
              </w:rPr>
            </w:pPr>
            <w:r w:rsidRPr="00F2429B">
              <w:rPr>
                <w:rFonts w:cs="Arial"/>
                <w:sz w:val="20"/>
                <w:szCs w:val="20"/>
              </w:rPr>
              <w:t>ARCH_SW_MMG_0320</w:t>
            </w:r>
            <w:r>
              <w:rPr>
                <w:rFonts w:cs="Arial"/>
                <w:sz w:val="20"/>
                <w:szCs w:val="20"/>
              </w:rPr>
              <w:t>;</w:t>
            </w:r>
          </w:p>
        </w:tc>
      </w:tr>
      <w:tr w:rsidR="00BB4FDD" w:rsidRPr="00911B14" w:rsidDel="001F765A" w14:paraId="552EAECB" w14:textId="77777777" w:rsidTr="004B2375">
        <w:trPr>
          <w:trHeight w:val="322"/>
        </w:trPr>
        <w:tc>
          <w:tcPr>
            <w:tcW w:w="2070" w:type="dxa"/>
          </w:tcPr>
          <w:p w14:paraId="54511B0A" w14:textId="6C131861" w:rsidR="00BB4FDD" w:rsidRDefault="00BB4FDD" w:rsidP="00BB4FD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DSG_MMG_0129</w:t>
            </w:r>
          </w:p>
          <w:p w14:paraId="0E9C66BF" w14:textId="77777777" w:rsidR="00BB4FDD" w:rsidRDefault="00BB4FDD" w:rsidP="00BB4FD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211E5D7E" w14:textId="67044449" w:rsidR="00BB4FDD" w:rsidRPr="00BB4FDD" w:rsidRDefault="00BB4FDD" w:rsidP="00BB4FDD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BB4FDD">
              <w:rPr>
                <w:rFonts w:cs="Arial"/>
                <w:b/>
                <w:bCs/>
                <w:sz w:val="20"/>
                <w:szCs w:val="20"/>
              </w:rPr>
              <w:t>mmg_CheckCodingOfAPI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compute signal release inhibition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BB4FDD">
              <w:rPr>
                <w:rFonts w:cs="Arial"/>
                <w:sz w:val="20"/>
                <w:szCs w:val="20"/>
              </w:rPr>
              <w:t>MMG_KU32_MASK_ENABLE_CODING_API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24F575C7" w14:textId="2A286E6A" w:rsidR="00BB4FDD" w:rsidRPr="00882A08" w:rsidRDefault="00BB4FDD" w:rsidP="00BB4FDD">
            <w:pPr>
              <w:rPr>
                <w:rFonts w:cs="Arial"/>
                <w:sz w:val="20"/>
                <w:szCs w:val="20"/>
              </w:rPr>
            </w:pPr>
            <w:proofErr w:type="spellStart"/>
            <w:r w:rsidRPr="00882A08">
              <w:rPr>
                <w:rFonts w:cs="Arial"/>
                <w:sz w:val="20"/>
                <w:szCs w:val="20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77B4264F" w14:textId="4BA2020A" w:rsidR="00BB4FDD" w:rsidRPr="00CD5473" w:rsidRDefault="00F2429B" w:rsidP="00BB4FDD">
            <w:pPr>
              <w:rPr>
                <w:rFonts w:cs="Arial"/>
                <w:sz w:val="20"/>
                <w:szCs w:val="20"/>
              </w:rPr>
            </w:pPr>
            <w:r w:rsidRPr="00F2429B">
              <w:rPr>
                <w:rFonts w:cs="Arial"/>
                <w:sz w:val="20"/>
                <w:szCs w:val="20"/>
              </w:rPr>
              <w:t>ARCH_SW_MMG_032</w:t>
            </w:r>
            <w:r>
              <w:rPr>
                <w:rFonts w:cs="Arial"/>
                <w:sz w:val="20"/>
                <w:szCs w:val="20"/>
              </w:rPr>
              <w:t>1;</w:t>
            </w:r>
          </w:p>
        </w:tc>
      </w:tr>
      <w:tr w:rsidR="00BB4FDD" w:rsidRPr="00911B14" w:rsidDel="001F765A" w14:paraId="35D6D655" w14:textId="77777777" w:rsidTr="004B2375">
        <w:trPr>
          <w:trHeight w:val="322"/>
        </w:trPr>
        <w:tc>
          <w:tcPr>
            <w:tcW w:w="2070" w:type="dxa"/>
          </w:tcPr>
          <w:p w14:paraId="7C9B9CD3" w14:textId="59DB3E5B" w:rsidR="00BB4FDD" w:rsidRDefault="00BB4FDD" w:rsidP="00BB4FD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DSG_MMG_0130</w:t>
            </w:r>
          </w:p>
          <w:p w14:paraId="6E8E6DA8" w14:textId="77777777" w:rsidR="00BB4FDD" w:rsidRDefault="00BB4FDD" w:rsidP="00BB4FD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6911CA81" w14:textId="4BBCFC01" w:rsidR="00BB4FDD" w:rsidRPr="00BB4FDD" w:rsidRDefault="00BB4FDD" w:rsidP="00BB4FDD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BB4FDD">
              <w:rPr>
                <w:rFonts w:cs="Arial"/>
                <w:b/>
                <w:bCs/>
                <w:sz w:val="20"/>
                <w:szCs w:val="20"/>
              </w:rPr>
              <w:t>mmg_CheckCodingRBTMFL</w:t>
            </w:r>
            <w:proofErr w:type="spellEnd"/>
            <w:r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compute signal release inhibition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BB4FDD">
              <w:rPr>
                <w:rFonts w:cs="Arial"/>
                <w:sz w:val="20"/>
                <w:szCs w:val="20"/>
              </w:rPr>
              <w:t>MMG_KU32_MASK_ENABLE_CODING_RBTMF</w:t>
            </w:r>
            <w:r>
              <w:rPr>
                <w:rFonts w:cs="Arial"/>
                <w:sz w:val="20"/>
                <w:szCs w:val="20"/>
              </w:rPr>
              <w:t xml:space="preserve">L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6A929618" w14:textId="3027ADB1" w:rsidR="00BB4FDD" w:rsidRPr="00882A08" w:rsidRDefault="00BB4FDD" w:rsidP="00BB4FDD">
            <w:pPr>
              <w:rPr>
                <w:rFonts w:cs="Arial"/>
                <w:sz w:val="20"/>
                <w:szCs w:val="20"/>
              </w:rPr>
            </w:pPr>
            <w:proofErr w:type="spellStart"/>
            <w:r w:rsidRPr="00882A08">
              <w:rPr>
                <w:rFonts w:cs="Arial"/>
                <w:sz w:val="20"/>
                <w:szCs w:val="20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149511C1" w14:textId="7856FC8B" w:rsidR="00BB4FDD" w:rsidRPr="00CD5473" w:rsidRDefault="00BD042C" w:rsidP="00BB4FDD">
            <w:pPr>
              <w:rPr>
                <w:rFonts w:cs="Arial"/>
                <w:sz w:val="20"/>
                <w:szCs w:val="20"/>
              </w:rPr>
            </w:pPr>
            <w:r w:rsidRPr="00BD042C">
              <w:rPr>
                <w:rFonts w:cs="Arial"/>
                <w:sz w:val="20"/>
                <w:szCs w:val="20"/>
              </w:rPr>
              <w:t>ARCH_SW_MMG_032</w:t>
            </w:r>
            <w:r w:rsidRPr="00BD042C">
              <w:rPr>
                <w:rFonts w:cs="Arial"/>
                <w:sz w:val="20"/>
                <w:szCs w:val="20"/>
              </w:rPr>
              <w:t>2;</w:t>
            </w:r>
          </w:p>
        </w:tc>
      </w:tr>
      <w:tr w:rsidR="00BB4FDD" w:rsidRPr="00911B14" w:rsidDel="001F765A" w14:paraId="11D4B836" w14:textId="77777777" w:rsidTr="004B2375">
        <w:trPr>
          <w:trHeight w:val="322"/>
        </w:trPr>
        <w:tc>
          <w:tcPr>
            <w:tcW w:w="2070" w:type="dxa"/>
          </w:tcPr>
          <w:p w14:paraId="1C58EA62" w14:textId="370A2370" w:rsidR="00BB4FDD" w:rsidRDefault="00BB4FDD" w:rsidP="00BB4FD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DSG_MMG_0131</w:t>
            </w:r>
          </w:p>
          <w:p w14:paraId="1D063AA3" w14:textId="77777777" w:rsidR="00BB4FDD" w:rsidRDefault="00BB4FDD" w:rsidP="00BB4FD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4140" w:type="dxa"/>
          </w:tcPr>
          <w:p w14:paraId="13044713" w14:textId="1144B81C" w:rsidR="00BB4FDD" w:rsidRPr="00BB4FDD" w:rsidRDefault="00BB4FDD" w:rsidP="00BB4FDD">
            <w:pPr>
              <w:rPr>
                <w:rFonts w:cs="Arial"/>
                <w:b/>
                <w:bCs/>
                <w:sz w:val="20"/>
                <w:szCs w:val="20"/>
              </w:rPr>
            </w:pPr>
            <w:proofErr w:type="spellStart"/>
            <w:r w:rsidRPr="00BB4FDD">
              <w:rPr>
                <w:rFonts w:cs="Arial"/>
                <w:b/>
                <w:bCs/>
                <w:sz w:val="20"/>
                <w:szCs w:val="20"/>
              </w:rPr>
              <w:t>mmg_CheckCodingRBTMFR</w:t>
            </w:r>
            <w:proofErr w:type="spellEnd"/>
            <w:r w:rsidR="00BD042C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local function will compute signal release inhibition </w:t>
            </w:r>
            <w:proofErr w:type="gramStart"/>
            <w:r>
              <w:rPr>
                <w:rFonts w:cs="Arial"/>
                <w:sz w:val="20"/>
                <w:szCs w:val="20"/>
              </w:rPr>
              <w:t>in order to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compute</w:t>
            </w:r>
            <w:r w:rsidRPr="009D7C4D">
              <w:rPr>
                <w:rFonts w:cs="Arial"/>
                <w:sz w:val="20"/>
                <w:szCs w:val="20"/>
              </w:rPr>
              <w:t xml:space="preserve"> </w:t>
            </w:r>
            <w:r w:rsidRPr="00BB4FDD">
              <w:rPr>
                <w:rFonts w:cs="Arial"/>
                <w:sz w:val="20"/>
                <w:szCs w:val="20"/>
              </w:rPr>
              <w:t>MMG_KU32_MASK_ENABLE_CODING_RBTMFR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9D7C4D">
              <w:rPr>
                <w:rFonts w:cs="Arial"/>
                <w:sz w:val="20"/>
                <w:szCs w:val="20"/>
              </w:rPr>
              <w:t>context.</w:t>
            </w:r>
          </w:p>
        </w:tc>
        <w:tc>
          <w:tcPr>
            <w:tcW w:w="1980" w:type="dxa"/>
          </w:tcPr>
          <w:p w14:paraId="26275ECC" w14:textId="07D83E9D" w:rsidR="00BB4FDD" w:rsidRPr="00882A08" w:rsidRDefault="00BB4FDD" w:rsidP="00BB4FDD">
            <w:pPr>
              <w:rPr>
                <w:rFonts w:cs="Arial"/>
                <w:sz w:val="20"/>
                <w:szCs w:val="20"/>
              </w:rPr>
            </w:pPr>
            <w:proofErr w:type="spellStart"/>
            <w:r w:rsidRPr="00882A08">
              <w:rPr>
                <w:rFonts w:cs="Arial"/>
                <w:sz w:val="20"/>
                <w:szCs w:val="20"/>
              </w:rPr>
              <w:t>MMG_runUpdateModeStatus</w:t>
            </w:r>
            <w:proofErr w:type="spellEnd"/>
          </w:p>
        </w:tc>
        <w:tc>
          <w:tcPr>
            <w:tcW w:w="2520" w:type="dxa"/>
          </w:tcPr>
          <w:p w14:paraId="4F6C891B" w14:textId="35EAF1A3" w:rsidR="00BB4FDD" w:rsidRPr="00CD5473" w:rsidRDefault="00BD042C" w:rsidP="00BB4FDD">
            <w:pPr>
              <w:rPr>
                <w:rFonts w:cs="Arial"/>
                <w:sz w:val="20"/>
                <w:szCs w:val="20"/>
              </w:rPr>
            </w:pPr>
            <w:r w:rsidRPr="00BD042C">
              <w:rPr>
                <w:rFonts w:cs="Arial"/>
                <w:sz w:val="20"/>
                <w:szCs w:val="20"/>
              </w:rPr>
              <w:t>ARCH_SW_MMG_032</w:t>
            </w:r>
            <w:r>
              <w:rPr>
                <w:rFonts w:cs="Arial"/>
                <w:sz w:val="20"/>
                <w:szCs w:val="20"/>
              </w:rPr>
              <w:t>3;</w:t>
            </w:r>
          </w:p>
        </w:tc>
      </w:tr>
    </w:tbl>
    <w:p w14:paraId="06DB4EE1" w14:textId="77777777" w:rsidR="00106D26" w:rsidRPr="00C87ACD" w:rsidRDefault="00C70364" w:rsidP="00830F42">
      <w:pPr>
        <w:pStyle w:val="Heading1"/>
        <w:rPr>
          <w:caps/>
        </w:rPr>
      </w:pPr>
      <w:r>
        <w:rPr>
          <w:caps/>
        </w:rPr>
        <w:t>FEATURES</w:t>
      </w:r>
    </w:p>
    <w:p w14:paraId="266DC7CF" w14:textId="77777777" w:rsidR="00106D26" w:rsidRPr="004317E4" w:rsidRDefault="00106D26" w:rsidP="00830F42"/>
    <w:p w14:paraId="5C972145" w14:textId="77777777" w:rsidR="00111D1B" w:rsidRPr="00296B9F" w:rsidRDefault="00777211" w:rsidP="00830F42">
      <w:pPr>
        <w:pStyle w:val="Heading2"/>
      </w:pPr>
      <w:bookmarkStart w:id="21" w:name="_Toc94702536"/>
      <w:bookmarkStart w:id="22" w:name="_Toc157416819"/>
      <w:r>
        <w:t>Services</w:t>
      </w:r>
      <w:bookmarkEnd w:id="21"/>
      <w:bookmarkEnd w:id="22"/>
    </w:p>
    <w:p w14:paraId="6BBCD73C" w14:textId="5EC9688E" w:rsidR="003B3AAD" w:rsidRDefault="003B3AAD">
      <w:pPr>
        <w:pStyle w:val="Heading3"/>
      </w:pPr>
      <w:bookmarkStart w:id="23" w:name="_Toc94702537"/>
      <w:bookmarkStart w:id="24" w:name="_Toc157416820"/>
      <w:proofErr w:type="spellStart"/>
      <w:r w:rsidRPr="00E1080F">
        <w:t>MMG_Init</w:t>
      </w:r>
      <w:bookmarkEnd w:id="23"/>
      <w:bookmarkEnd w:id="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5"/>
        <w:gridCol w:w="3355"/>
        <w:gridCol w:w="3355"/>
      </w:tblGrid>
      <w:tr w:rsidR="003F1B26" w14:paraId="4CDD660D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5" w:type="dxa"/>
            <w:gridSpan w:val="3"/>
          </w:tcPr>
          <w:p w14:paraId="3D93096D" w14:textId="77777777" w:rsidR="003F1B26" w:rsidRDefault="003F1B26" w:rsidP="00AA4FEF">
            <w:r>
              <w:t>Object</w:t>
            </w:r>
          </w:p>
        </w:tc>
      </w:tr>
      <w:tr w:rsidR="003F1B26" w14:paraId="096C3DCF" w14:textId="77777777" w:rsidTr="00AA4FEF">
        <w:tc>
          <w:tcPr>
            <w:tcW w:w="10065" w:type="dxa"/>
            <w:gridSpan w:val="3"/>
          </w:tcPr>
          <w:p w14:paraId="64A0D730" w14:textId="6233F1DE" w:rsidR="003F1B26" w:rsidRDefault="003F1B26" w:rsidP="00AA4FEF">
            <w:r w:rsidRPr="00A30C3F">
              <w:t xml:space="preserve">Function </w:t>
            </w:r>
            <w:proofErr w:type="gramStart"/>
            <w:r w:rsidRPr="00A30C3F">
              <w:t>is in charge of</w:t>
            </w:r>
            <w:proofErr w:type="gramEnd"/>
            <w:r w:rsidRPr="00A30C3F">
              <w:t xml:space="preserve"> </w:t>
            </w:r>
            <w:r>
              <w:t>initialization driver’s variables and parameters</w:t>
            </w:r>
          </w:p>
        </w:tc>
      </w:tr>
      <w:tr w:rsidR="003F1B26" w14:paraId="4857E74A" w14:textId="77777777" w:rsidTr="00AA4FEF">
        <w:tc>
          <w:tcPr>
            <w:tcW w:w="10065" w:type="dxa"/>
            <w:gridSpan w:val="3"/>
            <w:shd w:val="clear" w:color="auto" w:fill="000080"/>
          </w:tcPr>
          <w:p w14:paraId="188BDADC" w14:textId="77777777" w:rsidR="003F1B26" w:rsidRDefault="003F1B26" w:rsidP="00AA4FEF">
            <w:r>
              <w:rPr>
                <w:b/>
              </w:rPr>
              <w:t>Prototype</w:t>
            </w:r>
          </w:p>
        </w:tc>
      </w:tr>
      <w:tr w:rsidR="003F1B26" w14:paraId="0AAE4988" w14:textId="77777777" w:rsidTr="00AA4FEF">
        <w:tc>
          <w:tcPr>
            <w:tcW w:w="10065" w:type="dxa"/>
            <w:gridSpan w:val="3"/>
          </w:tcPr>
          <w:p w14:paraId="6F50D2A7" w14:textId="66DB0501" w:rsidR="003F1B26" w:rsidRDefault="003F1B26" w:rsidP="00AA4FEF">
            <w:proofErr w:type="gramStart"/>
            <w:r w:rsidRPr="00446F7F">
              <w:rPr>
                <w:rFonts w:ascii="Times New Roman" w:hAnsi="Times New Roman"/>
              </w:rPr>
              <w:t>FUNC(</w:t>
            </w:r>
            <w:proofErr w:type="gramEnd"/>
            <w:r w:rsidRPr="00446F7F">
              <w:rPr>
                <w:rFonts w:ascii="Times New Roman" w:hAnsi="Times New Roman"/>
              </w:rPr>
              <w:t xml:space="preserve">void, </w:t>
            </w:r>
            <w:proofErr w:type="spellStart"/>
            <w:r w:rsidRPr="00446F7F">
              <w:rPr>
                <w:rFonts w:ascii="Times New Roman" w:hAnsi="Times New Roman"/>
              </w:rPr>
              <w:t>MMG_AC_ModeManagement_CODE</w:t>
            </w:r>
            <w:proofErr w:type="spellEnd"/>
            <w:r w:rsidRPr="00446F7F">
              <w:rPr>
                <w:rFonts w:ascii="Times New Roman" w:hAnsi="Times New Roman"/>
              </w:rPr>
              <w:t xml:space="preserve">) </w:t>
            </w:r>
            <w:proofErr w:type="spellStart"/>
            <w:r w:rsidRPr="00446F7F">
              <w:rPr>
                <w:rFonts w:ascii="Times New Roman" w:hAnsi="Times New Roman"/>
              </w:rPr>
              <w:t>MMG_Init</w:t>
            </w:r>
            <w:proofErr w:type="spellEnd"/>
            <w:r w:rsidRPr="00446F7F">
              <w:rPr>
                <w:rFonts w:ascii="Times New Roman" w:hAnsi="Times New Roman"/>
              </w:rPr>
              <w:t>(void)</w:t>
            </w:r>
          </w:p>
        </w:tc>
      </w:tr>
      <w:tr w:rsidR="003F1B26" w14:paraId="64D6058C" w14:textId="77777777" w:rsidTr="00AA4FEF">
        <w:tc>
          <w:tcPr>
            <w:tcW w:w="10065" w:type="dxa"/>
            <w:gridSpan w:val="3"/>
            <w:shd w:val="clear" w:color="auto" w:fill="000080"/>
          </w:tcPr>
          <w:p w14:paraId="5B47996E" w14:textId="77777777" w:rsidR="003F1B26" w:rsidRDefault="003F1B26" w:rsidP="00AA4FEF">
            <w:r>
              <w:rPr>
                <w:b/>
              </w:rPr>
              <w:t>Input parameters</w:t>
            </w:r>
          </w:p>
        </w:tc>
      </w:tr>
      <w:tr w:rsidR="003F1B26" w14:paraId="3ADDDD42" w14:textId="77777777" w:rsidTr="00AA4FEF">
        <w:tc>
          <w:tcPr>
            <w:tcW w:w="3355" w:type="dxa"/>
            <w:shd w:val="clear" w:color="auto" w:fill="C6D9F1"/>
          </w:tcPr>
          <w:p w14:paraId="019FBDFB" w14:textId="77777777" w:rsidR="003F1B26" w:rsidRDefault="003F1B26" w:rsidP="00AA4FEF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6847EBCC" w14:textId="77777777" w:rsidR="003F1B26" w:rsidRDefault="003F1B26" w:rsidP="00AA4FEF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2A2DD1FF" w14:textId="77777777" w:rsidR="003F1B26" w:rsidRDefault="003F1B26" w:rsidP="00AA4FEF">
            <w:r>
              <w:t>Description</w:t>
            </w:r>
          </w:p>
        </w:tc>
      </w:tr>
      <w:tr w:rsidR="003F1B26" w14:paraId="3AA57481" w14:textId="77777777" w:rsidTr="00AA4FEF">
        <w:tc>
          <w:tcPr>
            <w:tcW w:w="3355" w:type="dxa"/>
            <w:shd w:val="clear" w:color="auto" w:fill="FFFFFF"/>
          </w:tcPr>
          <w:p w14:paraId="6C7DFA9A" w14:textId="77777777" w:rsidR="003F1B26" w:rsidRDefault="003F1B26" w:rsidP="00AA4FEF">
            <w:r>
              <w:lastRenderedPageBreak/>
              <w:t>NA</w:t>
            </w:r>
          </w:p>
        </w:tc>
        <w:tc>
          <w:tcPr>
            <w:tcW w:w="3355" w:type="dxa"/>
            <w:shd w:val="clear" w:color="auto" w:fill="FFFFFF"/>
          </w:tcPr>
          <w:p w14:paraId="3803C6AE" w14:textId="77777777" w:rsidR="003F1B26" w:rsidRDefault="003F1B26" w:rsidP="00AA4FEF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03E9C7DF" w14:textId="77777777" w:rsidR="003F1B26" w:rsidRDefault="003F1B26" w:rsidP="00AA4FEF">
            <w:r>
              <w:t>NA</w:t>
            </w:r>
          </w:p>
        </w:tc>
      </w:tr>
      <w:tr w:rsidR="003F1B26" w14:paraId="784776F1" w14:textId="77777777" w:rsidTr="00AA4FEF">
        <w:tc>
          <w:tcPr>
            <w:tcW w:w="10065" w:type="dxa"/>
            <w:gridSpan w:val="3"/>
            <w:shd w:val="clear" w:color="auto" w:fill="000080"/>
          </w:tcPr>
          <w:p w14:paraId="78733F11" w14:textId="77777777" w:rsidR="003F1B26" w:rsidRDefault="003F1B26" w:rsidP="00AA4FEF">
            <w:r>
              <w:rPr>
                <w:b/>
              </w:rPr>
              <w:t>Output parameters</w:t>
            </w:r>
          </w:p>
        </w:tc>
      </w:tr>
      <w:tr w:rsidR="003F1B26" w14:paraId="50D1A60D" w14:textId="77777777" w:rsidTr="00AA4FEF">
        <w:tc>
          <w:tcPr>
            <w:tcW w:w="3355" w:type="dxa"/>
            <w:shd w:val="clear" w:color="auto" w:fill="C6D9F1"/>
          </w:tcPr>
          <w:p w14:paraId="68AB00D9" w14:textId="77777777" w:rsidR="003F1B26" w:rsidRDefault="003F1B26" w:rsidP="00AA4FEF">
            <w:r>
              <w:t>Name</w:t>
            </w:r>
          </w:p>
        </w:tc>
        <w:tc>
          <w:tcPr>
            <w:tcW w:w="3355" w:type="dxa"/>
            <w:shd w:val="clear" w:color="auto" w:fill="C6D9F1"/>
          </w:tcPr>
          <w:p w14:paraId="034C6412" w14:textId="77777777" w:rsidR="003F1B26" w:rsidRDefault="003F1B26" w:rsidP="00AA4FEF">
            <w:r>
              <w:t>Type</w:t>
            </w:r>
          </w:p>
        </w:tc>
        <w:tc>
          <w:tcPr>
            <w:tcW w:w="3355" w:type="dxa"/>
            <w:shd w:val="clear" w:color="auto" w:fill="C6D9F1"/>
          </w:tcPr>
          <w:p w14:paraId="24A7B4D9" w14:textId="77777777" w:rsidR="003F1B26" w:rsidRDefault="003F1B26" w:rsidP="00AA4FEF">
            <w:r>
              <w:t>Description</w:t>
            </w:r>
          </w:p>
        </w:tc>
      </w:tr>
      <w:tr w:rsidR="003F1B26" w14:paraId="5CEA4069" w14:textId="77777777" w:rsidTr="00AA4FEF">
        <w:tc>
          <w:tcPr>
            <w:tcW w:w="3355" w:type="dxa"/>
            <w:shd w:val="clear" w:color="auto" w:fill="FFFFFF"/>
          </w:tcPr>
          <w:p w14:paraId="15DC1A91" w14:textId="77777777" w:rsidR="003F1B26" w:rsidRDefault="003F1B26" w:rsidP="00AA4FEF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37F3D7FC" w14:textId="77777777" w:rsidR="003F1B26" w:rsidRDefault="003F1B26" w:rsidP="00AA4FEF">
            <w:r>
              <w:t>NA</w:t>
            </w:r>
          </w:p>
        </w:tc>
        <w:tc>
          <w:tcPr>
            <w:tcW w:w="3355" w:type="dxa"/>
            <w:shd w:val="clear" w:color="auto" w:fill="FFFFFF"/>
          </w:tcPr>
          <w:p w14:paraId="20B1B7F0" w14:textId="77777777" w:rsidR="003F1B26" w:rsidRDefault="003F1B26" w:rsidP="00AA4FEF">
            <w:r>
              <w:t>NA</w:t>
            </w:r>
          </w:p>
        </w:tc>
      </w:tr>
      <w:tr w:rsidR="003F1B26" w14:paraId="5B824C51" w14:textId="77777777" w:rsidTr="00AA4FEF">
        <w:tc>
          <w:tcPr>
            <w:tcW w:w="10065" w:type="dxa"/>
            <w:gridSpan w:val="3"/>
            <w:shd w:val="clear" w:color="auto" w:fill="000080"/>
          </w:tcPr>
          <w:p w14:paraId="21B5EE43" w14:textId="77777777" w:rsidR="003F1B26" w:rsidRDefault="003F1B26" w:rsidP="00AA4FEF">
            <w:r>
              <w:rPr>
                <w:b/>
              </w:rPr>
              <w:t>Return value</w:t>
            </w:r>
          </w:p>
        </w:tc>
      </w:tr>
      <w:tr w:rsidR="003F1B26" w14:paraId="0FF0F8FD" w14:textId="77777777" w:rsidTr="00AA4FEF">
        <w:tc>
          <w:tcPr>
            <w:tcW w:w="3355" w:type="dxa"/>
            <w:shd w:val="clear" w:color="auto" w:fill="C6D9F1"/>
          </w:tcPr>
          <w:p w14:paraId="30B6A04F" w14:textId="77777777" w:rsidR="003F1B26" w:rsidRDefault="003F1B26" w:rsidP="00AA4FEF">
            <w:r>
              <w:t>Type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6930CB37" w14:textId="77777777" w:rsidR="003F1B26" w:rsidRDefault="003F1B26" w:rsidP="00AA4FEF">
            <w:r>
              <w:t>Description</w:t>
            </w:r>
          </w:p>
        </w:tc>
      </w:tr>
      <w:tr w:rsidR="003F1B26" w14:paraId="14BA5A2B" w14:textId="77777777" w:rsidTr="00AA4FEF">
        <w:tc>
          <w:tcPr>
            <w:tcW w:w="3355" w:type="dxa"/>
          </w:tcPr>
          <w:p w14:paraId="2A8CCCFD" w14:textId="77777777" w:rsidR="003F1B26" w:rsidRDefault="003F1B26" w:rsidP="00AA4FEF">
            <w:r>
              <w:t>NA</w:t>
            </w:r>
          </w:p>
        </w:tc>
        <w:tc>
          <w:tcPr>
            <w:tcW w:w="6710" w:type="dxa"/>
            <w:gridSpan w:val="2"/>
          </w:tcPr>
          <w:p w14:paraId="76A0DFE5" w14:textId="77777777" w:rsidR="003F1B26" w:rsidRDefault="003F1B26" w:rsidP="00AA4FEF">
            <w:r>
              <w:t>void</w:t>
            </w:r>
          </w:p>
        </w:tc>
      </w:tr>
      <w:tr w:rsidR="003F1B26" w14:paraId="47F83AC1" w14:textId="77777777" w:rsidTr="00AA4FEF">
        <w:tc>
          <w:tcPr>
            <w:tcW w:w="10065" w:type="dxa"/>
            <w:gridSpan w:val="3"/>
            <w:shd w:val="clear" w:color="auto" w:fill="000080"/>
          </w:tcPr>
          <w:p w14:paraId="4C21CE68" w14:textId="77777777" w:rsidR="003F1B26" w:rsidRDefault="003F1B26" w:rsidP="00AA4FEF">
            <w:r>
              <w:rPr>
                <w:b/>
              </w:rPr>
              <w:t>Dynamic aspect</w:t>
            </w:r>
          </w:p>
        </w:tc>
      </w:tr>
      <w:tr w:rsidR="003F1B26" w14:paraId="2C3E624E" w14:textId="77777777" w:rsidTr="00AA4FEF">
        <w:tc>
          <w:tcPr>
            <w:tcW w:w="3355" w:type="dxa"/>
            <w:shd w:val="clear" w:color="auto" w:fill="C6D9F1"/>
          </w:tcPr>
          <w:p w14:paraId="18F2E930" w14:textId="77777777" w:rsidR="003F1B26" w:rsidRDefault="003F1B26" w:rsidP="00AA4FEF">
            <w:r>
              <w:t>Who(callers)</w:t>
            </w:r>
          </w:p>
        </w:tc>
        <w:tc>
          <w:tcPr>
            <w:tcW w:w="6710" w:type="dxa"/>
            <w:gridSpan w:val="2"/>
            <w:shd w:val="clear" w:color="auto" w:fill="C6D9F1"/>
          </w:tcPr>
          <w:p w14:paraId="39E89F91" w14:textId="77777777" w:rsidR="003F1B26" w:rsidRDefault="003F1B26" w:rsidP="00AA4FEF">
            <w:r>
              <w:t>Description</w:t>
            </w:r>
          </w:p>
        </w:tc>
      </w:tr>
      <w:tr w:rsidR="003F1B26" w14:paraId="147D2E74" w14:textId="77777777" w:rsidTr="00AA4FEF">
        <w:tc>
          <w:tcPr>
            <w:tcW w:w="3355" w:type="dxa"/>
            <w:shd w:val="clear" w:color="auto" w:fill="FFFFFF"/>
          </w:tcPr>
          <w:p w14:paraId="704E2200" w14:textId="17D1DC6B" w:rsidR="003F1B26" w:rsidRDefault="003F1B26" w:rsidP="00AA4FEF">
            <w:r>
              <w:rPr>
                <w:sz w:val="20"/>
                <w:szCs w:val="20"/>
              </w:rPr>
              <w:t>Will be called at system startup</w:t>
            </w:r>
          </w:p>
        </w:tc>
        <w:tc>
          <w:tcPr>
            <w:tcW w:w="6710" w:type="dxa"/>
            <w:gridSpan w:val="2"/>
            <w:shd w:val="clear" w:color="auto" w:fill="FFFFFF"/>
          </w:tcPr>
          <w:p w14:paraId="007B47C6" w14:textId="77777777" w:rsidR="003F1B26" w:rsidRDefault="003F1B26" w:rsidP="00AA4FEF">
            <w:r>
              <w:t>*</w:t>
            </w:r>
          </w:p>
        </w:tc>
      </w:tr>
      <w:tr w:rsidR="003F1B26" w14:paraId="42DC0221" w14:textId="77777777" w:rsidTr="00AA4FEF">
        <w:tc>
          <w:tcPr>
            <w:tcW w:w="10065" w:type="dxa"/>
            <w:gridSpan w:val="3"/>
            <w:shd w:val="clear" w:color="auto" w:fill="000080"/>
          </w:tcPr>
          <w:p w14:paraId="216BE279" w14:textId="77777777" w:rsidR="003F1B26" w:rsidRDefault="003F1B26" w:rsidP="00AA4FEF">
            <w:r>
              <w:rPr>
                <w:b/>
              </w:rPr>
              <w:t>Static aspect</w:t>
            </w:r>
          </w:p>
        </w:tc>
      </w:tr>
      <w:tr w:rsidR="003F1B26" w14:paraId="7CB9B1B5" w14:textId="77777777" w:rsidTr="00AA4FEF">
        <w:tc>
          <w:tcPr>
            <w:tcW w:w="10065" w:type="dxa"/>
            <w:gridSpan w:val="3"/>
          </w:tcPr>
          <w:p w14:paraId="0D4A76BC" w14:textId="77777777" w:rsidR="003F1B26" w:rsidRDefault="003F1B26" w:rsidP="00AA4FEF">
            <w:r>
              <w:t>NA</w:t>
            </w:r>
          </w:p>
        </w:tc>
      </w:tr>
      <w:tr w:rsidR="003F1B26" w14:paraId="7F372302" w14:textId="77777777" w:rsidTr="00AA4FEF">
        <w:tc>
          <w:tcPr>
            <w:tcW w:w="10065" w:type="dxa"/>
            <w:gridSpan w:val="3"/>
            <w:shd w:val="clear" w:color="auto" w:fill="000080"/>
          </w:tcPr>
          <w:p w14:paraId="7AE35B6B" w14:textId="77777777" w:rsidR="003F1B26" w:rsidRDefault="003F1B26" w:rsidP="00AA4FEF">
            <w:r>
              <w:rPr>
                <w:b/>
              </w:rPr>
              <w:t>Constrains</w:t>
            </w:r>
          </w:p>
        </w:tc>
      </w:tr>
      <w:tr w:rsidR="003F1B26" w14:paraId="1E34BEC7" w14:textId="77777777" w:rsidTr="00AA4FEF">
        <w:tc>
          <w:tcPr>
            <w:tcW w:w="10065" w:type="dxa"/>
            <w:gridSpan w:val="3"/>
          </w:tcPr>
          <w:p w14:paraId="01470FC6" w14:textId="77777777" w:rsidR="003F1B26" w:rsidRDefault="003F1B26" w:rsidP="00AA4FEF">
            <w:r>
              <w:t>NA</w:t>
            </w:r>
          </w:p>
        </w:tc>
      </w:tr>
    </w:tbl>
    <w:p w14:paraId="6FBCEB12" w14:textId="77777777" w:rsidR="003F1B26" w:rsidRPr="00913D10" w:rsidRDefault="003F1B26" w:rsidP="00446F7F"/>
    <w:p w14:paraId="3481F5F2" w14:textId="77777777" w:rsidR="005D715F" w:rsidRPr="009B1222" w:rsidRDefault="005D715F" w:rsidP="00B67798"/>
    <w:p w14:paraId="5D4D96F9" w14:textId="5AA4FA11" w:rsidR="003B3AAD" w:rsidRDefault="001F71D8" w:rsidP="000F7375">
      <w:pPr>
        <w:jc w:val="center"/>
      </w:pPr>
      <w:r w:rsidRPr="001F71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068A1" wp14:editId="614C92C3">
            <wp:extent cx="6391275" cy="577469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5495" w14:textId="132FBB2A" w:rsidR="002951B7" w:rsidRDefault="002951B7" w:rsidP="006F2CA2">
      <w:pPr>
        <w:pStyle w:val="Caption"/>
        <w:jc w:val="center"/>
      </w:pPr>
      <w:bookmarkStart w:id="25" w:name="_Toc157416770"/>
      <w:r>
        <w:lastRenderedPageBreak/>
        <w:t xml:space="preserve">Figure </w:t>
      </w:r>
      <w:fldSimple w:instr=" SEQ Figure \* ARABIC ">
        <w:r w:rsidR="00C712AF">
          <w:rPr>
            <w:noProof/>
          </w:rPr>
          <w:t>1</w:t>
        </w:r>
      </w:fldSimple>
      <w:r>
        <w:t xml:space="preserve">: </w:t>
      </w:r>
      <w:proofErr w:type="spellStart"/>
      <w:r w:rsidR="000F7375">
        <w:t>MMG_Init</w:t>
      </w:r>
      <w:proofErr w:type="spellEnd"/>
      <w:r w:rsidR="000F7375">
        <w:t xml:space="preserve"> </w:t>
      </w:r>
      <w:r>
        <w:t>diagram</w:t>
      </w:r>
      <w:bookmarkEnd w:id="25"/>
    </w:p>
    <w:p w14:paraId="1DE6710F" w14:textId="22194516" w:rsidR="00B957EC" w:rsidRDefault="0030034F" w:rsidP="00B957EC">
      <w:pPr>
        <w:pStyle w:val="Heading3"/>
      </w:pPr>
      <w:bookmarkStart w:id="26" w:name="_Toc112852435"/>
      <w:bookmarkStart w:id="27" w:name="_Toc112880760"/>
      <w:bookmarkStart w:id="28" w:name="_Toc119612627"/>
      <w:bookmarkStart w:id="29" w:name="_Toc119613553"/>
      <w:bookmarkStart w:id="30" w:name="_Toc119661096"/>
      <w:bookmarkStart w:id="31" w:name="_Toc119662694"/>
      <w:bookmarkStart w:id="32" w:name="_Toc119663656"/>
      <w:bookmarkStart w:id="33" w:name="_Toc120009416"/>
      <w:bookmarkStart w:id="34" w:name="_Toc120011531"/>
      <w:bookmarkStart w:id="35" w:name="_Toc120012621"/>
      <w:bookmarkStart w:id="36" w:name="_Toc126839118"/>
      <w:bookmarkStart w:id="37" w:name="_Toc126840159"/>
      <w:bookmarkStart w:id="38" w:name="_Toc126846413"/>
      <w:bookmarkStart w:id="39" w:name="_Toc127170721"/>
      <w:bookmarkStart w:id="40" w:name="_Toc127371809"/>
      <w:bookmarkStart w:id="41" w:name="_Toc127435727"/>
      <w:bookmarkStart w:id="42" w:name="_Toc127436806"/>
      <w:bookmarkStart w:id="43" w:name="_Toc127782806"/>
      <w:bookmarkStart w:id="44" w:name="_Toc127783885"/>
      <w:bookmarkStart w:id="45" w:name="_Toc127864431"/>
      <w:bookmarkStart w:id="46" w:name="_Toc128653164"/>
      <w:bookmarkStart w:id="47" w:name="_Toc128995876"/>
      <w:bookmarkStart w:id="48" w:name="_Toc129088051"/>
      <w:bookmarkStart w:id="49" w:name="_Toc129089179"/>
      <w:bookmarkStart w:id="50" w:name="_Toc129166517"/>
      <w:bookmarkStart w:id="51" w:name="_Toc134188620"/>
      <w:bookmarkStart w:id="52" w:name="_Toc134189707"/>
      <w:bookmarkStart w:id="53" w:name="_Toc138232943"/>
      <w:bookmarkStart w:id="54" w:name="_Toc112852488"/>
      <w:bookmarkStart w:id="55" w:name="_Toc112880813"/>
      <w:bookmarkStart w:id="56" w:name="_Toc119612680"/>
      <w:bookmarkStart w:id="57" w:name="_Toc119613606"/>
      <w:bookmarkStart w:id="58" w:name="_Toc119661149"/>
      <w:bookmarkStart w:id="59" w:name="_Toc119662747"/>
      <w:bookmarkStart w:id="60" w:name="_Toc119663709"/>
      <w:bookmarkStart w:id="61" w:name="_Toc120009469"/>
      <w:bookmarkStart w:id="62" w:name="_Toc120011584"/>
      <w:bookmarkStart w:id="63" w:name="_Toc120012674"/>
      <w:bookmarkStart w:id="64" w:name="_Toc126839171"/>
      <w:bookmarkStart w:id="65" w:name="_Toc126840212"/>
      <w:bookmarkStart w:id="66" w:name="_Toc126846466"/>
      <w:bookmarkStart w:id="67" w:name="_Toc127170774"/>
      <w:bookmarkStart w:id="68" w:name="_Toc127371862"/>
      <w:bookmarkStart w:id="69" w:name="_Toc127435780"/>
      <w:bookmarkStart w:id="70" w:name="_Toc127436859"/>
      <w:bookmarkStart w:id="71" w:name="_Toc127782859"/>
      <w:bookmarkStart w:id="72" w:name="_Toc127783938"/>
      <w:bookmarkStart w:id="73" w:name="_Toc127864484"/>
      <w:bookmarkStart w:id="74" w:name="_Toc128653217"/>
      <w:bookmarkStart w:id="75" w:name="_Toc128995929"/>
      <w:bookmarkStart w:id="76" w:name="_Toc129088104"/>
      <w:bookmarkStart w:id="77" w:name="_Toc129089232"/>
      <w:bookmarkStart w:id="78" w:name="_Toc129166570"/>
      <w:bookmarkStart w:id="79" w:name="_Toc134188673"/>
      <w:bookmarkStart w:id="80" w:name="_Toc134189760"/>
      <w:bookmarkStart w:id="81" w:name="_Toc138232996"/>
      <w:bookmarkStart w:id="82" w:name="_Toc112852489"/>
      <w:bookmarkStart w:id="83" w:name="_Toc112880814"/>
      <w:bookmarkStart w:id="84" w:name="_Toc119612681"/>
      <w:bookmarkStart w:id="85" w:name="_Toc119613607"/>
      <w:bookmarkStart w:id="86" w:name="_Toc119661150"/>
      <w:bookmarkStart w:id="87" w:name="_Toc119662748"/>
      <w:bookmarkStart w:id="88" w:name="_Toc119663710"/>
      <w:bookmarkStart w:id="89" w:name="_Toc120009470"/>
      <w:bookmarkStart w:id="90" w:name="_Toc120011585"/>
      <w:bookmarkStart w:id="91" w:name="_Toc120012675"/>
      <w:bookmarkStart w:id="92" w:name="_Toc126839172"/>
      <w:bookmarkStart w:id="93" w:name="_Toc126840213"/>
      <w:bookmarkStart w:id="94" w:name="_Toc126846467"/>
      <w:bookmarkStart w:id="95" w:name="_Toc127170775"/>
      <w:bookmarkStart w:id="96" w:name="_Toc127371863"/>
      <w:bookmarkStart w:id="97" w:name="_Toc127435781"/>
      <w:bookmarkStart w:id="98" w:name="_Toc127436860"/>
      <w:bookmarkStart w:id="99" w:name="_Toc127782860"/>
      <w:bookmarkStart w:id="100" w:name="_Toc127783939"/>
      <w:bookmarkStart w:id="101" w:name="_Toc127864485"/>
      <w:bookmarkStart w:id="102" w:name="_Toc128653218"/>
      <w:bookmarkStart w:id="103" w:name="_Toc128995930"/>
      <w:bookmarkStart w:id="104" w:name="_Toc129088105"/>
      <w:bookmarkStart w:id="105" w:name="_Toc129089233"/>
      <w:bookmarkStart w:id="106" w:name="_Toc129166571"/>
      <w:bookmarkStart w:id="107" w:name="_Toc134188674"/>
      <w:bookmarkStart w:id="108" w:name="_Toc134189761"/>
      <w:bookmarkStart w:id="109" w:name="_Toc138232997"/>
      <w:bookmarkStart w:id="110" w:name="_Toc112852535"/>
      <w:bookmarkStart w:id="111" w:name="_Toc112880860"/>
      <w:bookmarkStart w:id="112" w:name="_Toc119612727"/>
      <w:bookmarkStart w:id="113" w:name="_Toc119613653"/>
      <w:bookmarkStart w:id="114" w:name="_Toc119661196"/>
      <w:bookmarkStart w:id="115" w:name="_Toc119662794"/>
      <w:bookmarkStart w:id="116" w:name="_Toc119663756"/>
      <w:bookmarkStart w:id="117" w:name="_Toc120009516"/>
      <w:bookmarkStart w:id="118" w:name="_Toc120011631"/>
      <w:bookmarkStart w:id="119" w:name="_Toc120012721"/>
      <w:bookmarkStart w:id="120" w:name="_Toc126839218"/>
      <w:bookmarkStart w:id="121" w:name="_Toc126840259"/>
      <w:bookmarkStart w:id="122" w:name="_Toc126846513"/>
      <w:bookmarkStart w:id="123" w:name="_Toc127170821"/>
      <w:bookmarkStart w:id="124" w:name="_Toc127371909"/>
      <w:bookmarkStart w:id="125" w:name="_Toc127435827"/>
      <w:bookmarkStart w:id="126" w:name="_Toc127436906"/>
      <w:bookmarkStart w:id="127" w:name="_Toc127782906"/>
      <w:bookmarkStart w:id="128" w:name="_Toc127783985"/>
      <w:bookmarkStart w:id="129" w:name="_Toc127864531"/>
      <w:bookmarkStart w:id="130" w:name="_Toc128653264"/>
      <w:bookmarkStart w:id="131" w:name="_Toc128995976"/>
      <w:bookmarkStart w:id="132" w:name="_Toc129088151"/>
      <w:bookmarkStart w:id="133" w:name="_Toc129089279"/>
      <w:bookmarkStart w:id="134" w:name="_Toc129166617"/>
      <w:bookmarkStart w:id="135" w:name="_Toc134188720"/>
      <w:bookmarkStart w:id="136" w:name="_Toc134189807"/>
      <w:bookmarkStart w:id="137" w:name="_Toc138233043"/>
      <w:bookmarkStart w:id="138" w:name="_Toc112852537"/>
      <w:bookmarkStart w:id="139" w:name="_Toc112880862"/>
      <w:bookmarkStart w:id="140" w:name="_Toc119612729"/>
      <w:bookmarkStart w:id="141" w:name="_Toc119613655"/>
      <w:bookmarkStart w:id="142" w:name="_Toc119661198"/>
      <w:bookmarkStart w:id="143" w:name="_Toc119662796"/>
      <w:bookmarkStart w:id="144" w:name="_Toc119663758"/>
      <w:bookmarkStart w:id="145" w:name="_Toc120009518"/>
      <w:bookmarkStart w:id="146" w:name="_Toc120011633"/>
      <w:bookmarkStart w:id="147" w:name="_Toc120012723"/>
      <w:bookmarkStart w:id="148" w:name="_Toc126839220"/>
      <w:bookmarkStart w:id="149" w:name="_Toc126840261"/>
      <w:bookmarkStart w:id="150" w:name="_Toc126846515"/>
      <w:bookmarkStart w:id="151" w:name="_Toc127170823"/>
      <w:bookmarkStart w:id="152" w:name="_Toc127371911"/>
      <w:bookmarkStart w:id="153" w:name="_Toc127435829"/>
      <w:bookmarkStart w:id="154" w:name="_Toc127436908"/>
      <w:bookmarkStart w:id="155" w:name="_Toc127782908"/>
      <w:bookmarkStart w:id="156" w:name="_Toc127783987"/>
      <w:bookmarkStart w:id="157" w:name="_Toc127864533"/>
      <w:bookmarkStart w:id="158" w:name="_Toc128653266"/>
      <w:bookmarkStart w:id="159" w:name="_Toc128995978"/>
      <w:bookmarkStart w:id="160" w:name="_Toc129088153"/>
      <w:bookmarkStart w:id="161" w:name="_Toc129089281"/>
      <w:bookmarkStart w:id="162" w:name="_Toc129166619"/>
      <w:bookmarkStart w:id="163" w:name="_Toc134188722"/>
      <w:bookmarkStart w:id="164" w:name="_Toc134189809"/>
      <w:bookmarkStart w:id="165" w:name="_Toc138233045"/>
      <w:bookmarkStart w:id="166" w:name="_Toc112852538"/>
      <w:bookmarkStart w:id="167" w:name="_Toc112880863"/>
      <w:bookmarkStart w:id="168" w:name="_Toc119612730"/>
      <w:bookmarkStart w:id="169" w:name="_Toc119613656"/>
      <w:bookmarkStart w:id="170" w:name="_Toc119661199"/>
      <w:bookmarkStart w:id="171" w:name="_Toc119662797"/>
      <w:bookmarkStart w:id="172" w:name="_Toc119663759"/>
      <w:bookmarkStart w:id="173" w:name="_Toc120009519"/>
      <w:bookmarkStart w:id="174" w:name="_Toc120011634"/>
      <w:bookmarkStart w:id="175" w:name="_Toc120012724"/>
      <w:bookmarkStart w:id="176" w:name="_Toc126839221"/>
      <w:bookmarkStart w:id="177" w:name="_Toc126840262"/>
      <w:bookmarkStart w:id="178" w:name="_Toc126846516"/>
      <w:bookmarkStart w:id="179" w:name="_Toc127170824"/>
      <w:bookmarkStart w:id="180" w:name="_Toc127371912"/>
      <w:bookmarkStart w:id="181" w:name="_Toc127435830"/>
      <w:bookmarkStart w:id="182" w:name="_Toc127436909"/>
      <w:bookmarkStart w:id="183" w:name="_Toc127782909"/>
      <w:bookmarkStart w:id="184" w:name="_Toc127783988"/>
      <w:bookmarkStart w:id="185" w:name="_Toc127864534"/>
      <w:bookmarkStart w:id="186" w:name="_Toc128653267"/>
      <w:bookmarkStart w:id="187" w:name="_Toc128995979"/>
      <w:bookmarkStart w:id="188" w:name="_Toc129088154"/>
      <w:bookmarkStart w:id="189" w:name="_Toc129089282"/>
      <w:bookmarkStart w:id="190" w:name="_Toc129166620"/>
      <w:bookmarkStart w:id="191" w:name="_Toc134188723"/>
      <w:bookmarkStart w:id="192" w:name="_Toc134189810"/>
      <w:bookmarkStart w:id="193" w:name="_Toc138233046"/>
      <w:bookmarkStart w:id="194" w:name="_Toc112852539"/>
      <w:bookmarkStart w:id="195" w:name="_Toc112880864"/>
      <w:bookmarkStart w:id="196" w:name="_Toc119612731"/>
      <w:bookmarkStart w:id="197" w:name="_Toc119613657"/>
      <w:bookmarkStart w:id="198" w:name="_Toc119661200"/>
      <w:bookmarkStart w:id="199" w:name="_Toc119662798"/>
      <w:bookmarkStart w:id="200" w:name="_Toc119663760"/>
      <w:bookmarkStart w:id="201" w:name="_Toc120009520"/>
      <w:bookmarkStart w:id="202" w:name="_Toc120011635"/>
      <w:bookmarkStart w:id="203" w:name="_Toc120012725"/>
      <w:bookmarkStart w:id="204" w:name="_Toc126839222"/>
      <w:bookmarkStart w:id="205" w:name="_Toc126840263"/>
      <w:bookmarkStart w:id="206" w:name="_Toc126846517"/>
      <w:bookmarkStart w:id="207" w:name="_Toc127170825"/>
      <w:bookmarkStart w:id="208" w:name="_Toc127371913"/>
      <w:bookmarkStart w:id="209" w:name="_Toc127435831"/>
      <w:bookmarkStart w:id="210" w:name="_Toc127436910"/>
      <w:bookmarkStart w:id="211" w:name="_Toc127782910"/>
      <w:bookmarkStart w:id="212" w:name="_Toc127783989"/>
      <w:bookmarkStart w:id="213" w:name="_Toc127864535"/>
      <w:bookmarkStart w:id="214" w:name="_Toc128653268"/>
      <w:bookmarkStart w:id="215" w:name="_Toc128995980"/>
      <w:bookmarkStart w:id="216" w:name="_Toc129088155"/>
      <w:bookmarkStart w:id="217" w:name="_Toc129089283"/>
      <w:bookmarkStart w:id="218" w:name="_Toc129166621"/>
      <w:bookmarkStart w:id="219" w:name="_Toc134188724"/>
      <w:bookmarkStart w:id="220" w:name="_Toc134189811"/>
      <w:bookmarkStart w:id="221" w:name="_Toc138233047"/>
      <w:bookmarkStart w:id="222" w:name="_Toc112852540"/>
      <w:bookmarkStart w:id="223" w:name="_Toc112880865"/>
      <w:bookmarkStart w:id="224" w:name="_Toc119612732"/>
      <w:bookmarkStart w:id="225" w:name="_Toc119613658"/>
      <w:bookmarkStart w:id="226" w:name="_Toc119661201"/>
      <w:bookmarkStart w:id="227" w:name="_Toc119662799"/>
      <w:bookmarkStart w:id="228" w:name="_Toc119663761"/>
      <w:bookmarkStart w:id="229" w:name="_Toc120009521"/>
      <w:bookmarkStart w:id="230" w:name="_Toc120011636"/>
      <w:bookmarkStart w:id="231" w:name="_Toc120012726"/>
      <w:bookmarkStart w:id="232" w:name="_Toc126839223"/>
      <w:bookmarkStart w:id="233" w:name="_Toc126840264"/>
      <w:bookmarkStart w:id="234" w:name="_Toc126846518"/>
      <w:bookmarkStart w:id="235" w:name="_Toc127170826"/>
      <w:bookmarkStart w:id="236" w:name="_Toc127371914"/>
      <w:bookmarkStart w:id="237" w:name="_Toc127435832"/>
      <w:bookmarkStart w:id="238" w:name="_Toc127436911"/>
      <w:bookmarkStart w:id="239" w:name="_Toc127782911"/>
      <w:bookmarkStart w:id="240" w:name="_Toc127783990"/>
      <w:bookmarkStart w:id="241" w:name="_Toc127864536"/>
      <w:bookmarkStart w:id="242" w:name="_Toc128653269"/>
      <w:bookmarkStart w:id="243" w:name="_Toc128995981"/>
      <w:bookmarkStart w:id="244" w:name="_Toc129088156"/>
      <w:bookmarkStart w:id="245" w:name="_Toc129089284"/>
      <w:bookmarkStart w:id="246" w:name="_Toc129166622"/>
      <w:bookmarkStart w:id="247" w:name="_Toc134188725"/>
      <w:bookmarkStart w:id="248" w:name="_Toc134189812"/>
      <w:bookmarkStart w:id="249" w:name="_Toc138233048"/>
      <w:bookmarkStart w:id="250" w:name="_Toc112852597"/>
      <w:bookmarkStart w:id="251" w:name="_Toc112880922"/>
      <w:bookmarkStart w:id="252" w:name="_Toc119612789"/>
      <w:bookmarkStart w:id="253" w:name="_Toc119613715"/>
      <w:bookmarkStart w:id="254" w:name="_Toc119661258"/>
      <w:bookmarkStart w:id="255" w:name="_Toc119662856"/>
      <w:bookmarkStart w:id="256" w:name="_Toc119663818"/>
      <w:bookmarkStart w:id="257" w:name="_Toc120009578"/>
      <w:bookmarkStart w:id="258" w:name="_Toc120011693"/>
      <w:bookmarkStart w:id="259" w:name="_Toc120012783"/>
      <w:bookmarkStart w:id="260" w:name="_Toc126839280"/>
      <w:bookmarkStart w:id="261" w:name="_Toc126840321"/>
      <w:bookmarkStart w:id="262" w:name="_Toc126846575"/>
      <w:bookmarkStart w:id="263" w:name="_Toc127170883"/>
      <w:bookmarkStart w:id="264" w:name="_Toc127371971"/>
      <w:bookmarkStart w:id="265" w:name="_Toc127435889"/>
      <w:bookmarkStart w:id="266" w:name="_Toc127436968"/>
      <w:bookmarkStart w:id="267" w:name="_Toc127782968"/>
      <w:bookmarkStart w:id="268" w:name="_Toc127784047"/>
      <w:bookmarkStart w:id="269" w:name="_Toc127864593"/>
      <w:bookmarkStart w:id="270" w:name="_Toc128653326"/>
      <w:bookmarkStart w:id="271" w:name="_Toc128996038"/>
      <w:bookmarkStart w:id="272" w:name="_Toc129088213"/>
      <w:bookmarkStart w:id="273" w:name="_Toc129089341"/>
      <w:bookmarkStart w:id="274" w:name="_Toc129166679"/>
      <w:bookmarkStart w:id="275" w:name="_Toc134188782"/>
      <w:bookmarkStart w:id="276" w:name="_Toc134189869"/>
      <w:bookmarkStart w:id="277" w:name="_Toc138233105"/>
      <w:bookmarkStart w:id="278" w:name="_Toc112852598"/>
      <w:bookmarkStart w:id="279" w:name="_Toc112880923"/>
      <w:bookmarkStart w:id="280" w:name="_Toc119612790"/>
      <w:bookmarkStart w:id="281" w:name="_Toc119613716"/>
      <w:bookmarkStart w:id="282" w:name="_Toc119661259"/>
      <w:bookmarkStart w:id="283" w:name="_Toc119662857"/>
      <w:bookmarkStart w:id="284" w:name="_Toc119663819"/>
      <w:bookmarkStart w:id="285" w:name="_Toc120009579"/>
      <w:bookmarkStart w:id="286" w:name="_Toc120011694"/>
      <w:bookmarkStart w:id="287" w:name="_Toc120012784"/>
      <w:bookmarkStart w:id="288" w:name="_Toc126839281"/>
      <w:bookmarkStart w:id="289" w:name="_Toc126840322"/>
      <w:bookmarkStart w:id="290" w:name="_Toc126846576"/>
      <w:bookmarkStart w:id="291" w:name="_Toc127170884"/>
      <w:bookmarkStart w:id="292" w:name="_Toc127371972"/>
      <w:bookmarkStart w:id="293" w:name="_Toc127435890"/>
      <w:bookmarkStart w:id="294" w:name="_Toc127436969"/>
      <w:bookmarkStart w:id="295" w:name="_Toc127782969"/>
      <w:bookmarkStart w:id="296" w:name="_Toc127784048"/>
      <w:bookmarkStart w:id="297" w:name="_Toc127864594"/>
      <w:bookmarkStart w:id="298" w:name="_Toc128653327"/>
      <w:bookmarkStart w:id="299" w:name="_Toc128996039"/>
      <w:bookmarkStart w:id="300" w:name="_Toc129088214"/>
      <w:bookmarkStart w:id="301" w:name="_Toc129089342"/>
      <w:bookmarkStart w:id="302" w:name="_Toc129166680"/>
      <w:bookmarkStart w:id="303" w:name="_Toc134188783"/>
      <w:bookmarkStart w:id="304" w:name="_Toc134189870"/>
      <w:bookmarkStart w:id="305" w:name="_Toc138233106"/>
      <w:bookmarkStart w:id="306" w:name="_Toc112852643"/>
      <w:bookmarkStart w:id="307" w:name="_Toc112880968"/>
      <w:bookmarkStart w:id="308" w:name="_Toc119612835"/>
      <w:bookmarkStart w:id="309" w:name="_Toc119613761"/>
      <w:bookmarkStart w:id="310" w:name="_Toc119661304"/>
      <w:bookmarkStart w:id="311" w:name="_Toc119662902"/>
      <w:bookmarkStart w:id="312" w:name="_Toc119663864"/>
      <w:bookmarkStart w:id="313" w:name="_Toc120009624"/>
      <w:bookmarkStart w:id="314" w:name="_Toc120011739"/>
      <w:bookmarkStart w:id="315" w:name="_Toc120012829"/>
      <w:bookmarkStart w:id="316" w:name="_Toc126839326"/>
      <w:bookmarkStart w:id="317" w:name="_Toc126840367"/>
      <w:bookmarkStart w:id="318" w:name="_Toc126846621"/>
      <w:bookmarkStart w:id="319" w:name="_Toc127170929"/>
      <w:bookmarkStart w:id="320" w:name="_Toc127372017"/>
      <w:bookmarkStart w:id="321" w:name="_Toc127435935"/>
      <w:bookmarkStart w:id="322" w:name="_Toc127437014"/>
      <w:bookmarkStart w:id="323" w:name="_Toc127783014"/>
      <w:bookmarkStart w:id="324" w:name="_Toc127784093"/>
      <w:bookmarkStart w:id="325" w:name="_Toc127864639"/>
      <w:bookmarkStart w:id="326" w:name="_Toc128653372"/>
      <w:bookmarkStart w:id="327" w:name="_Toc128996084"/>
      <w:bookmarkStart w:id="328" w:name="_Toc129088259"/>
      <w:bookmarkStart w:id="329" w:name="_Toc129089387"/>
      <w:bookmarkStart w:id="330" w:name="_Toc129166725"/>
      <w:bookmarkStart w:id="331" w:name="_Toc134188828"/>
      <w:bookmarkStart w:id="332" w:name="_Toc134189915"/>
      <w:bookmarkStart w:id="333" w:name="_Toc138233151"/>
      <w:bookmarkStart w:id="334" w:name="_Toc112852647"/>
      <w:bookmarkStart w:id="335" w:name="_Toc112880972"/>
      <w:bookmarkStart w:id="336" w:name="_Toc119612839"/>
      <w:bookmarkStart w:id="337" w:name="_Toc119613765"/>
      <w:bookmarkStart w:id="338" w:name="_Toc119661308"/>
      <w:bookmarkStart w:id="339" w:name="_Toc119662906"/>
      <w:bookmarkStart w:id="340" w:name="_Toc119663868"/>
      <w:bookmarkStart w:id="341" w:name="_Toc120009628"/>
      <w:bookmarkStart w:id="342" w:name="_Toc120011743"/>
      <w:bookmarkStart w:id="343" w:name="_Toc120012833"/>
      <w:bookmarkStart w:id="344" w:name="_Toc126839330"/>
      <w:bookmarkStart w:id="345" w:name="_Toc126840371"/>
      <w:bookmarkStart w:id="346" w:name="_Toc126846625"/>
      <w:bookmarkStart w:id="347" w:name="_Toc127170933"/>
      <w:bookmarkStart w:id="348" w:name="_Toc127372021"/>
      <w:bookmarkStart w:id="349" w:name="_Toc127435939"/>
      <w:bookmarkStart w:id="350" w:name="_Toc127437018"/>
      <w:bookmarkStart w:id="351" w:name="_Toc127783018"/>
      <w:bookmarkStart w:id="352" w:name="_Toc127784097"/>
      <w:bookmarkStart w:id="353" w:name="_Toc127864643"/>
      <w:bookmarkStart w:id="354" w:name="_Toc128653376"/>
      <w:bookmarkStart w:id="355" w:name="_Toc128996088"/>
      <w:bookmarkStart w:id="356" w:name="_Toc129088263"/>
      <w:bookmarkStart w:id="357" w:name="_Toc129089391"/>
      <w:bookmarkStart w:id="358" w:name="_Toc129166729"/>
      <w:bookmarkStart w:id="359" w:name="_Toc134188832"/>
      <w:bookmarkStart w:id="360" w:name="_Toc134189919"/>
      <w:bookmarkStart w:id="361" w:name="_Toc138233155"/>
      <w:bookmarkStart w:id="362" w:name="_Toc112852649"/>
      <w:bookmarkStart w:id="363" w:name="_Toc112880974"/>
      <w:bookmarkStart w:id="364" w:name="_Toc119612841"/>
      <w:bookmarkStart w:id="365" w:name="_Toc119613767"/>
      <w:bookmarkStart w:id="366" w:name="_Toc119661310"/>
      <w:bookmarkStart w:id="367" w:name="_Toc119662908"/>
      <w:bookmarkStart w:id="368" w:name="_Toc119663870"/>
      <w:bookmarkStart w:id="369" w:name="_Toc120009630"/>
      <w:bookmarkStart w:id="370" w:name="_Toc120011745"/>
      <w:bookmarkStart w:id="371" w:name="_Toc120012835"/>
      <w:bookmarkStart w:id="372" w:name="_Toc126839332"/>
      <w:bookmarkStart w:id="373" w:name="_Toc126840373"/>
      <w:bookmarkStart w:id="374" w:name="_Toc126846627"/>
      <w:bookmarkStart w:id="375" w:name="_Toc127170935"/>
      <w:bookmarkStart w:id="376" w:name="_Toc127372023"/>
      <w:bookmarkStart w:id="377" w:name="_Toc127435941"/>
      <w:bookmarkStart w:id="378" w:name="_Toc127437020"/>
      <w:bookmarkStart w:id="379" w:name="_Toc127783020"/>
      <w:bookmarkStart w:id="380" w:name="_Toc127784099"/>
      <w:bookmarkStart w:id="381" w:name="_Toc127864645"/>
      <w:bookmarkStart w:id="382" w:name="_Toc128653378"/>
      <w:bookmarkStart w:id="383" w:name="_Toc128996090"/>
      <w:bookmarkStart w:id="384" w:name="_Toc129088265"/>
      <w:bookmarkStart w:id="385" w:name="_Toc129089393"/>
      <w:bookmarkStart w:id="386" w:name="_Toc129166731"/>
      <w:bookmarkStart w:id="387" w:name="_Toc134188834"/>
      <w:bookmarkStart w:id="388" w:name="_Toc134189921"/>
      <w:bookmarkStart w:id="389" w:name="_Toc138233157"/>
      <w:bookmarkStart w:id="390" w:name="_Toc112852650"/>
      <w:bookmarkStart w:id="391" w:name="_Toc112880975"/>
      <w:bookmarkStart w:id="392" w:name="_Toc119612842"/>
      <w:bookmarkStart w:id="393" w:name="_Toc119613768"/>
      <w:bookmarkStart w:id="394" w:name="_Toc119661311"/>
      <w:bookmarkStart w:id="395" w:name="_Toc119662909"/>
      <w:bookmarkStart w:id="396" w:name="_Toc119663871"/>
      <w:bookmarkStart w:id="397" w:name="_Toc120009631"/>
      <w:bookmarkStart w:id="398" w:name="_Toc120011746"/>
      <w:bookmarkStart w:id="399" w:name="_Toc120012836"/>
      <w:bookmarkStart w:id="400" w:name="_Toc126839333"/>
      <w:bookmarkStart w:id="401" w:name="_Toc126840374"/>
      <w:bookmarkStart w:id="402" w:name="_Toc126846628"/>
      <w:bookmarkStart w:id="403" w:name="_Toc127170936"/>
      <w:bookmarkStart w:id="404" w:name="_Toc127372024"/>
      <w:bookmarkStart w:id="405" w:name="_Toc127435942"/>
      <w:bookmarkStart w:id="406" w:name="_Toc127437021"/>
      <w:bookmarkStart w:id="407" w:name="_Toc127783021"/>
      <w:bookmarkStart w:id="408" w:name="_Toc127784100"/>
      <w:bookmarkStart w:id="409" w:name="_Toc127864646"/>
      <w:bookmarkStart w:id="410" w:name="_Toc128653379"/>
      <w:bookmarkStart w:id="411" w:name="_Toc128996091"/>
      <w:bookmarkStart w:id="412" w:name="_Toc129088266"/>
      <w:bookmarkStart w:id="413" w:name="_Toc129089394"/>
      <w:bookmarkStart w:id="414" w:name="_Toc129166732"/>
      <w:bookmarkStart w:id="415" w:name="_Toc134188835"/>
      <w:bookmarkStart w:id="416" w:name="_Toc134189922"/>
      <w:bookmarkStart w:id="417" w:name="_Toc138233158"/>
      <w:bookmarkStart w:id="418" w:name="_Toc112852651"/>
      <w:bookmarkStart w:id="419" w:name="_Toc112880976"/>
      <w:bookmarkStart w:id="420" w:name="_Toc119612843"/>
      <w:bookmarkStart w:id="421" w:name="_Toc119613769"/>
      <w:bookmarkStart w:id="422" w:name="_Toc119661312"/>
      <w:bookmarkStart w:id="423" w:name="_Toc119662910"/>
      <w:bookmarkStart w:id="424" w:name="_Toc119663872"/>
      <w:bookmarkStart w:id="425" w:name="_Toc120009632"/>
      <w:bookmarkStart w:id="426" w:name="_Toc120011747"/>
      <w:bookmarkStart w:id="427" w:name="_Toc120012837"/>
      <w:bookmarkStart w:id="428" w:name="_Toc126839334"/>
      <w:bookmarkStart w:id="429" w:name="_Toc126840375"/>
      <w:bookmarkStart w:id="430" w:name="_Toc126846629"/>
      <w:bookmarkStart w:id="431" w:name="_Toc127170937"/>
      <w:bookmarkStart w:id="432" w:name="_Toc127372025"/>
      <w:bookmarkStart w:id="433" w:name="_Toc127435943"/>
      <w:bookmarkStart w:id="434" w:name="_Toc127437022"/>
      <w:bookmarkStart w:id="435" w:name="_Toc127783022"/>
      <w:bookmarkStart w:id="436" w:name="_Toc127784101"/>
      <w:bookmarkStart w:id="437" w:name="_Toc127864647"/>
      <w:bookmarkStart w:id="438" w:name="_Toc128653380"/>
      <w:bookmarkStart w:id="439" w:name="_Toc128996092"/>
      <w:bookmarkStart w:id="440" w:name="_Toc129088267"/>
      <w:bookmarkStart w:id="441" w:name="_Toc129089395"/>
      <w:bookmarkStart w:id="442" w:name="_Toc129166733"/>
      <w:bookmarkStart w:id="443" w:name="_Toc134188836"/>
      <w:bookmarkStart w:id="444" w:name="_Toc134189923"/>
      <w:bookmarkStart w:id="445" w:name="_Toc138233159"/>
      <w:bookmarkStart w:id="446" w:name="_Toc112852652"/>
      <w:bookmarkStart w:id="447" w:name="_Toc112880977"/>
      <w:bookmarkStart w:id="448" w:name="_Toc119612844"/>
      <w:bookmarkStart w:id="449" w:name="_Toc119613770"/>
      <w:bookmarkStart w:id="450" w:name="_Toc119661313"/>
      <w:bookmarkStart w:id="451" w:name="_Toc119662911"/>
      <w:bookmarkStart w:id="452" w:name="_Toc119663873"/>
      <w:bookmarkStart w:id="453" w:name="_Toc120009633"/>
      <w:bookmarkStart w:id="454" w:name="_Toc120011748"/>
      <w:bookmarkStart w:id="455" w:name="_Toc120012838"/>
      <w:bookmarkStart w:id="456" w:name="_Toc126839335"/>
      <w:bookmarkStart w:id="457" w:name="_Toc126840376"/>
      <w:bookmarkStart w:id="458" w:name="_Toc126846630"/>
      <w:bookmarkStart w:id="459" w:name="_Toc127170938"/>
      <w:bookmarkStart w:id="460" w:name="_Toc127372026"/>
      <w:bookmarkStart w:id="461" w:name="_Toc127435944"/>
      <w:bookmarkStart w:id="462" w:name="_Toc127437023"/>
      <w:bookmarkStart w:id="463" w:name="_Toc127783023"/>
      <w:bookmarkStart w:id="464" w:name="_Toc127784102"/>
      <w:bookmarkStart w:id="465" w:name="_Toc127864648"/>
      <w:bookmarkStart w:id="466" w:name="_Toc128653381"/>
      <w:bookmarkStart w:id="467" w:name="_Toc128996093"/>
      <w:bookmarkStart w:id="468" w:name="_Toc129088268"/>
      <w:bookmarkStart w:id="469" w:name="_Toc129089396"/>
      <w:bookmarkStart w:id="470" w:name="_Toc129166734"/>
      <w:bookmarkStart w:id="471" w:name="_Toc134188837"/>
      <w:bookmarkStart w:id="472" w:name="_Toc134189924"/>
      <w:bookmarkStart w:id="473" w:name="_Toc138233160"/>
      <w:bookmarkStart w:id="474" w:name="_Toc112852706"/>
      <w:bookmarkStart w:id="475" w:name="_Toc112881031"/>
      <w:bookmarkStart w:id="476" w:name="_Toc119612898"/>
      <w:bookmarkStart w:id="477" w:name="_Toc119613824"/>
      <w:bookmarkStart w:id="478" w:name="_Toc119661367"/>
      <w:bookmarkStart w:id="479" w:name="_Toc119662965"/>
      <w:bookmarkStart w:id="480" w:name="_Toc119663927"/>
      <w:bookmarkStart w:id="481" w:name="_Toc120009687"/>
      <w:bookmarkStart w:id="482" w:name="_Toc120011802"/>
      <w:bookmarkStart w:id="483" w:name="_Toc120012892"/>
      <w:bookmarkStart w:id="484" w:name="_Toc126839389"/>
      <w:bookmarkStart w:id="485" w:name="_Toc126840430"/>
      <w:bookmarkStart w:id="486" w:name="_Toc126846684"/>
      <w:bookmarkStart w:id="487" w:name="_Toc127170992"/>
      <w:bookmarkStart w:id="488" w:name="_Toc127372080"/>
      <w:bookmarkStart w:id="489" w:name="_Toc127435998"/>
      <w:bookmarkStart w:id="490" w:name="_Toc127437077"/>
      <w:bookmarkStart w:id="491" w:name="_Toc127783077"/>
      <w:bookmarkStart w:id="492" w:name="_Toc127784156"/>
      <w:bookmarkStart w:id="493" w:name="_Toc127864702"/>
      <w:bookmarkStart w:id="494" w:name="_Toc128653435"/>
      <w:bookmarkStart w:id="495" w:name="_Toc128996147"/>
      <w:bookmarkStart w:id="496" w:name="_Toc129088322"/>
      <w:bookmarkStart w:id="497" w:name="_Toc129089450"/>
      <w:bookmarkStart w:id="498" w:name="_Toc129166788"/>
      <w:bookmarkStart w:id="499" w:name="_Toc134188891"/>
      <w:bookmarkStart w:id="500" w:name="_Toc134189978"/>
      <w:bookmarkStart w:id="501" w:name="_Toc138233214"/>
      <w:bookmarkStart w:id="502" w:name="_Toc112852707"/>
      <w:bookmarkStart w:id="503" w:name="_Toc112881032"/>
      <w:bookmarkStart w:id="504" w:name="_Toc119612899"/>
      <w:bookmarkStart w:id="505" w:name="_Toc119613825"/>
      <w:bookmarkStart w:id="506" w:name="_Toc119661368"/>
      <w:bookmarkStart w:id="507" w:name="_Toc119662966"/>
      <w:bookmarkStart w:id="508" w:name="_Toc119663928"/>
      <w:bookmarkStart w:id="509" w:name="_Toc120009688"/>
      <w:bookmarkStart w:id="510" w:name="_Toc120011803"/>
      <w:bookmarkStart w:id="511" w:name="_Toc120012893"/>
      <w:bookmarkStart w:id="512" w:name="_Toc126839390"/>
      <w:bookmarkStart w:id="513" w:name="_Toc126840431"/>
      <w:bookmarkStart w:id="514" w:name="_Toc126846685"/>
      <w:bookmarkStart w:id="515" w:name="_Toc127170993"/>
      <w:bookmarkStart w:id="516" w:name="_Toc127372081"/>
      <w:bookmarkStart w:id="517" w:name="_Toc127435999"/>
      <w:bookmarkStart w:id="518" w:name="_Toc127437078"/>
      <w:bookmarkStart w:id="519" w:name="_Toc127783078"/>
      <w:bookmarkStart w:id="520" w:name="_Toc127784157"/>
      <w:bookmarkStart w:id="521" w:name="_Toc127864703"/>
      <w:bookmarkStart w:id="522" w:name="_Toc128653436"/>
      <w:bookmarkStart w:id="523" w:name="_Toc128996148"/>
      <w:bookmarkStart w:id="524" w:name="_Toc129088323"/>
      <w:bookmarkStart w:id="525" w:name="_Toc129089451"/>
      <w:bookmarkStart w:id="526" w:name="_Toc129166789"/>
      <w:bookmarkStart w:id="527" w:name="_Toc134188892"/>
      <w:bookmarkStart w:id="528" w:name="_Toc134189979"/>
      <w:bookmarkStart w:id="529" w:name="_Toc138233215"/>
      <w:bookmarkStart w:id="530" w:name="_Toc112852750"/>
      <w:bookmarkStart w:id="531" w:name="_Toc112881075"/>
      <w:bookmarkStart w:id="532" w:name="_Toc119612942"/>
      <w:bookmarkStart w:id="533" w:name="_Toc119613868"/>
      <w:bookmarkStart w:id="534" w:name="_Toc119661411"/>
      <w:bookmarkStart w:id="535" w:name="_Toc119663009"/>
      <w:bookmarkStart w:id="536" w:name="_Toc119663971"/>
      <w:bookmarkStart w:id="537" w:name="_Toc120009731"/>
      <w:bookmarkStart w:id="538" w:name="_Toc120011846"/>
      <w:bookmarkStart w:id="539" w:name="_Toc120012936"/>
      <w:bookmarkStart w:id="540" w:name="_Toc126839433"/>
      <w:bookmarkStart w:id="541" w:name="_Toc126840474"/>
      <w:bookmarkStart w:id="542" w:name="_Toc126846728"/>
      <w:bookmarkStart w:id="543" w:name="_Toc127171036"/>
      <w:bookmarkStart w:id="544" w:name="_Toc127372124"/>
      <w:bookmarkStart w:id="545" w:name="_Toc127436042"/>
      <w:bookmarkStart w:id="546" w:name="_Toc127437121"/>
      <w:bookmarkStart w:id="547" w:name="_Toc127783121"/>
      <w:bookmarkStart w:id="548" w:name="_Toc127784200"/>
      <w:bookmarkStart w:id="549" w:name="_Toc127864746"/>
      <w:bookmarkStart w:id="550" w:name="_Toc128653479"/>
      <w:bookmarkStart w:id="551" w:name="_Toc128996191"/>
      <w:bookmarkStart w:id="552" w:name="_Toc129088366"/>
      <w:bookmarkStart w:id="553" w:name="_Toc129089494"/>
      <w:bookmarkStart w:id="554" w:name="_Toc129166832"/>
      <w:bookmarkStart w:id="555" w:name="_Toc134188935"/>
      <w:bookmarkStart w:id="556" w:name="_Toc134190022"/>
      <w:bookmarkStart w:id="557" w:name="_Toc138233258"/>
      <w:bookmarkStart w:id="558" w:name="_Toc112852754"/>
      <w:bookmarkStart w:id="559" w:name="_Toc112881079"/>
      <w:bookmarkStart w:id="560" w:name="_Toc119612946"/>
      <w:bookmarkStart w:id="561" w:name="_Toc119613872"/>
      <w:bookmarkStart w:id="562" w:name="_Toc119661415"/>
      <w:bookmarkStart w:id="563" w:name="_Toc119663013"/>
      <w:bookmarkStart w:id="564" w:name="_Toc119663975"/>
      <w:bookmarkStart w:id="565" w:name="_Toc120009735"/>
      <w:bookmarkStart w:id="566" w:name="_Toc120011850"/>
      <w:bookmarkStart w:id="567" w:name="_Toc120012940"/>
      <w:bookmarkStart w:id="568" w:name="_Toc126839437"/>
      <w:bookmarkStart w:id="569" w:name="_Toc126840478"/>
      <w:bookmarkStart w:id="570" w:name="_Toc126846732"/>
      <w:bookmarkStart w:id="571" w:name="_Toc127171040"/>
      <w:bookmarkStart w:id="572" w:name="_Toc127372128"/>
      <w:bookmarkStart w:id="573" w:name="_Toc127436046"/>
      <w:bookmarkStart w:id="574" w:name="_Toc127437125"/>
      <w:bookmarkStart w:id="575" w:name="_Toc127783125"/>
      <w:bookmarkStart w:id="576" w:name="_Toc127784204"/>
      <w:bookmarkStart w:id="577" w:name="_Toc127864750"/>
      <w:bookmarkStart w:id="578" w:name="_Toc128653483"/>
      <w:bookmarkStart w:id="579" w:name="_Toc128996195"/>
      <w:bookmarkStart w:id="580" w:name="_Toc129088370"/>
      <w:bookmarkStart w:id="581" w:name="_Toc129089498"/>
      <w:bookmarkStart w:id="582" w:name="_Toc129166836"/>
      <w:bookmarkStart w:id="583" w:name="_Toc134188939"/>
      <w:bookmarkStart w:id="584" w:name="_Toc134190026"/>
      <w:bookmarkStart w:id="585" w:name="_Toc138233262"/>
      <w:bookmarkStart w:id="586" w:name="_Toc112852756"/>
      <w:bookmarkStart w:id="587" w:name="_Toc112881081"/>
      <w:bookmarkStart w:id="588" w:name="_Toc119612948"/>
      <w:bookmarkStart w:id="589" w:name="_Toc119613874"/>
      <w:bookmarkStart w:id="590" w:name="_Toc119661417"/>
      <w:bookmarkStart w:id="591" w:name="_Toc119663015"/>
      <w:bookmarkStart w:id="592" w:name="_Toc119663977"/>
      <w:bookmarkStart w:id="593" w:name="_Toc120009737"/>
      <w:bookmarkStart w:id="594" w:name="_Toc120011852"/>
      <w:bookmarkStart w:id="595" w:name="_Toc120012942"/>
      <w:bookmarkStart w:id="596" w:name="_Toc126839439"/>
      <w:bookmarkStart w:id="597" w:name="_Toc126840480"/>
      <w:bookmarkStart w:id="598" w:name="_Toc126846734"/>
      <w:bookmarkStart w:id="599" w:name="_Toc127171042"/>
      <w:bookmarkStart w:id="600" w:name="_Toc127372130"/>
      <w:bookmarkStart w:id="601" w:name="_Toc127436048"/>
      <w:bookmarkStart w:id="602" w:name="_Toc127437127"/>
      <w:bookmarkStart w:id="603" w:name="_Toc127783127"/>
      <w:bookmarkStart w:id="604" w:name="_Toc127784206"/>
      <w:bookmarkStart w:id="605" w:name="_Toc127864752"/>
      <w:bookmarkStart w:id="606" w:name="_Toc128653485"/>
      <w:bookmarkStart w:id="607" w:name="_Toc128996197"/>
      <w:bookmarkStart w:id="608" w:name="_Toc129088372"/>
      <w:bookmarkStart w:id="609" w:name="_Toc129089500"/>
      <w:bookmarkStart w:id="610" w:name="_Toc129166838"/>
      <w:bookmarkStart w:id="611" w:name="_Toc134188941"/>
      <w:bookmarkStart w:id="612" w:name="_Toc134190028"/>
      <w:bookmarkStart w:id="613" w:name="_Toc138233264"/>
      <w:bookmarkStart w:id="614" w:name="_Toc112852757"/>
      <w:bookmarkStart w:id="615" w:name="_Toc112881082"/>
      <w:bookmarkStart w:id="616" w:name="_Toc119612949"/>
      <w:bookmarkStart w:id="617" w:name="_Toc119613875"/>
      <w:bookmarkStart w:id="618" w:name="_Toc119661418"/>
      <w:bookmarkStart w:id="619" w:name="_Toc119663016"/>
      <w:bookmarkStart w:id="620" w:name="_Toc119663978"/>
      <w:bookmarkStart w:id="621" w:name="_Toc120009738"/>
      <w:bookmarkStart w:id="622" w:name="_Toc120011853"/>
      <w:bookmarkStart w:id="623" w:name="_Toc120012943"/>
      <w:bookmarkStart w:id="624" w:name="_Toc126839440"/>
      <w:bookmarkStart w:id="625" w:name="_Toc126840481"/>
      <w:bookmarkStart w:id="626" w:name="_Toc126846735"/>
      <w:bookmarkStart w:id="627" w:name="_Toc127171043"/>
      <w:bookmarkStart w:id="628" w:name="_Toc127372131"/>
      <w:bookmarkStart w:id="629" w:name="_Toc127436049"/>
      <w:bookmarkStart w:id="630" w:name="_Toc127437128"/>
      <w:bookmarkStart w:id="631" w:name="_Toc127783128"/>
      <w:bookmarkStart w:id="632" w:name="_Toc127784207"/>
      <w:bookmarkStart w:id="633" w:name="_Toc127864753"/>
      <w:bookmarkStart w:id="634" w:name="_Toc128653486"/>
      <w:bookmarkStart w:id="635" w:name="_Toc128996198"/>
      <w:bookmarkStart w:id="636" w:name="_Toc129088373"/>
      <w:bookmarkStart w:id="637" w:name="_Toc129089501"/>
      <w:bookmarkStart w:id="638" w:name="_Toc129166839"/>
      <w:bookmarkStart w:id="639" w:name="_Toc134188942"/>
      <w:bookmarkStart w:id="640" w:name="_Toc134190029"/>
      <w:bookmarkStart w:id="641" w:name="_Toc138233265"/>
      <w:bookmarkStart w:id="642" w:name="_Toc112852758"/>
      <w:bookmarkStart w:id="643" w:name="_Toc112881083"/>
      <w:bookmarkStart w:id="644" w:name="_Toc119612950"/>
      <w:bookmarkStart w:id="645" w:name="_Toc119613876"/>
      <w:bookmarkStart w:id="646" w:name="_Toc119661419"/>
      <w:bookmarkStart w:id="647" w:name="_Toc119663017"/>
      <w:bookmarkStart w:id="648" w:name="_Toc119663979"/>
      <w:bookmarkStart w:id="649" w:name="_Toc120009739"/>
      <w:bookmarkStart w:id="650" w:name="_Toc120011854"/>
      <w:bookmarkStart w:id="651" w:name="_Toc120012944"/>
      <w:bookmarkStart w:id="652" w:name="_Toc126839441"/>
      <w:bookmarkStart w:id="653" w:name="_Toc126840482"/>
      <w:bookmarkStart w:id="654" w:name="_Toc126846736"/>
      <w:bookmarkStart w:id="655" w:name="_Toc127171044"/>
      <w:bookmarkStart w:id="656" w:name="_Toc127372132"/>
      <w:bookmarkStart w:id="657" w:name="_Toc127436050"/>
      <w:bookmarkStart w:id="658" w:name="_Toc127437129"/>
      <w:bookmarkStart w:id="659" w:name="_Toc127783129"/>
      <w:bookmarkStart w:id="660" w:name="_Toc127784208"/>
      <w:bookmarkStart w:id="661" w:name="_Toc127864754"/>
      <w:bookmarkStart w:id="662" w:name="_Toc128653487"/>
      <w:bookmarkStart w:id="663" w:name="_Toc128996199"/>
      <w:bookmarkStart w:id="664" w:name="_Toc129088374"/>
      <w:bookmarkStart w:id="665" w:name="_Toc129089502"/>
      <w:bookmarkStart w:id="666" w:name="_Toc129166840"/>
      <w:bookmarkStart w:id="667" w:name="_Toc134188943"/>
      <w:bookmarkStart w:id="668" w:name="_Toc134190030"/>
      <w:bookmarkStart w:id="669" w:name="_Toc138233266"/>
      <w:bookmarkStart w:id="670" w:name="_Toc112852759"/>
      <w:bookmarkStart w:id="671" w:name="_Toc112881084"/>
      <w:bookmarkStart w:id="672" w:name="_Toc119612951"/>
      <w:bookmarkStart w:id="673" w:name="_Toc119613877"/>
      <w:bookmarkStart w:id="674" w:name="_Toc119661420"/>
      <w:bookmarkStart w:id="675" w:name="_Toc119663018"/>
      <w:bookmarkStart w:id="676" w:name="_Toc119663980"/>
      <w:bookmarkStart w:id="677" w:name="_Toc120009740"/>
      <w:bookmarkStart w:id="678" w:name="_Toc120011855"/>
      <w:bookmarkStart w:id="679" w:name="_Toc120012945"/>
      <w:bookmarkStart w:id="680" w:name="_Toc126839442"/>
      <w:bookmarkStart w:id="681" w:name="_Toc126840483"/>
      <w:bookmarkStart w:id="682" w:name="_Toc126846737"/>
      <w:bookmarkStart w:id="683" w:name="_Toc127171045"/>
      <w:bookmarkStart w:id="684" w:name="_Toc127372133"/>
      <w:bookmarkStart w:id="685" w:name="_Toc127436051"/>
      <w:bookmarkStart w:id="686" w:name="_Toc127437130"/>
      <w:bookmarkStart w:id="687" w:name="_Toc127783130"/>
      <w:bookmarkStart w:id="688" w:name="_Toc127784209"/>
      <w:bookmarkStart w:id="689" w:name="_Toc127864755"/>
      <w:bookmarkStart w:id="690" w:name="_Toc128653488"/>
      <w:bookmarkStart w:id="691" w:name="_Toc128996200"/>
      <w:bookmarkStart w:id="692" w:name="_Toc129088375"/>
      <w:bookmarkStart w:id="693" w:name="_Toc129089503"/>
      <w:bookmarkStart w:id="694" w:name="_Toc129166841"/>
      <w:bookmarkStart w:id="695" w:name="_Toc134188944"/>
      <w:bookmarkStart w:id="696" w:name="_Toc134190031"/>
      <w:bookmarkStart w:id="697" w:name="_Toc138233267"/>
      <w:bookmarkStart w:id="698" w:name="_Toc112852812"/>
      <w:bookmarkStart w:id="699" w:name="_Toc112881137"/>
      <w:bookmarkStart w:id="700" w:name="_Toc119613004"/>
      <w:bookmarkStart w:id="701" w:name="_Toc119613930"/>
      <w:bookmarkStart w:id="702" w:name="_Toc119661473"/>
      <w:bookmarkStart w:id="703" w:name="_Toc119663071"/>
      <w:bookmarkStart w:id="704" w:name="_Toc119664033"/>
      <w:bookmarkStart w:id="705" w:name="_Toc120009793"/>
      <w:bookmarkStart w:id="706" w:name="_Toc120011908"/>
      <w:bookmarkStart w:id="707" w:name="_Toc120012998"/>
      <w:bookmarkStart w:id="708" w:name="_Toc126839495"/>
      <w:bookmarkStart w:id="709" w:name="_Toc126840536"/>
      <w:bookmarkStart w:id="710" w:name="_Toc126846790"/>
      <w:bookmarkStart w:id="711" w:name="_Toc127171098"/>
      <w:bookmarkStart w:id="712" w:name="_Toc127372186"/>
      <w:bookmarkStart w:id="713" w:name="_Toc127436104"/>
      <w:bookmarkStart w:id="714" w:name="_Toc127437183"/>
      <w:bookmarkStart w:id="715" w:name="_Toc127783183"/>
      <w:bookmarkStart w:id="716" w:name="_Toc127784262"/>
      <w:bookmarkStart w:id="717" w:name="_Toc127864808"/>
      <w:bookmarkStart w:id="718" w:name="_Toc128653541"/>
      <w:bookmarkStart w:id="719" w:name="_Toc128996253"/>
      <w:bookmarkStart w:id="720" w:name="_Toc129088428"/>
      <w:bookmarkStart w:id="721" w:name="_Toc129089556"/>
      <w:bookmarkStart w:id="722" w:name="_Toc129166894"/>
      <w:bookmarkStart w:id="723" w:name="_Toc134188997"/>
      <w:bookmarkStart w:id="724" w:name="_Toc134190084"/>
      <w:bookmarkStart w:id="725" w:name="_Toc138233320"/>
      <w:bookmarkStart w:id="726" w:name="_Toc112852813"/>
      <w:bookmarkStart w:id="727" w:name="_Toc112881138"/>
      <w:bookmarkStart w:id="728" w:name="_Toc119613005"/>
      <w:bookmarkStart w:id="729" w:name="_Toc119613931"/>
      <w:bookmarkStart w:id="730" w:name="_Toc119661474"/>
      <w:bookmarkStart w:id="731" w:name="_Toc119663072"/>
      <w:bookmarkStart w:id="732" w:name="_Toc119664034"/>
      <w:bookmarkStart w:id="733" w:name="_Toc120009794"/>
      <w:bookmarkStart w:id="734" w:name="_Toc120011909"/>
      <w:bookmarkStart w:id="735" w:name="_Toc120012999"/>
      <w:bookmarkStart w:id="736" w:name="_Toc126839496"/>
      <w:bookmarkStart w:id="737" w:name="_Toc126840537"/>
      <w:bookmarkStart w:id="738" w:name="_Toc126846791"/>
      <w:bookmarkStart w:id="739" w:name="_Toc127171099"/>
      <w:bookmarkStart w:id="740" w:name="_Toc127372187"/>
      <w:bookmarkStart w:id="741" w:name="_Toc127436105"/>
      <w:bookmarkStart w:id="742" w:name="_Toc127437184"/>
      <w:bookmarkStart w:id="743" w:name="_Toc127783184"/>
      <w:bookmarkStart w:id="744" w:name="_Toc127784263"/>
      <w:bookmarkStart w:id="745" w:name="_Toc127864809"/>
      <w:bookmarkStart w:id="746" w:name="_Toc128653542"/>
      <w:bookmarkStart w:id="747" w:name="_Toc128996254"/>
      <w:bookmarkStart w:id="748" w:name="_Toc129088429"/>
      <w:bookmarkStart w:id="749" w:name="_Toc129089557"/>
      <w:bookmarkStart w:id="750" w:name="_Toc129166895"/>
      <w:bookmarkStart w:id="751" w:name="_Toc134188998"/>
      <w:bookmarkStart w:id="752" w:name="_Toc134190085"/>
      <w:bookmarkStart w:id="753" w:name="_Toc138233321"/>
      <w:bookmarkStart w:id="754" w:name="_Toc112852850"/>
      <w:bookmarkStart w:id="755" w:name="_Toc112881175"/>
      <w:bookmarkStart w:id="756" w:name="_Toc119613042"/>
      <w:bookmarkStart w:id="757" w:name="_Toc119613968"/>
      <w:bookmarkStart w:id="758" w:name="_Toc119661511"/>
      <w:bookmarkStart w:id="759" w:name="_Toc119663109"/>
      <w:bookmarkStart w:id="760" w:name="_Toc119664071"/>
      <w:bookmarkStart w:id="761" w:name="_Toc120009831"/>
      <w:bookmarkStart w:id="762" w:name="_Toc120011946"/>
      <w:bookmarkStart w:id="763" w:name="_Toc120013036"/>
      <w:bookmarkStart w:id="764" w:name="_Toc126839533"/>
      <w:bookmarkStart w:id="765" w:name="_Toc126840574"/>
      <w:bookmarkStart w:id="766" w:name="_Toc126846828"/>
      <w:bookmarkStart w:id="767" w:name="_Toc127171136"/>
      <w:bookmarkStart w:id="768" w:name="_Toc127372224"/>
      <w:bookmarkStart w:id="769" w:name="_Toc127436142"/>
      <w:bookmarkStart w:id="770" w:name="_Toc127437221"/>
      <w:bookmarkStart w:id="771" w:name="_Toc127783221"/>
      <w:bookmarkStart w:id="772" w:name="_Toc127784300"/>
      <w:bookmarkStart w:id="773" w:name="_Toc127864846"/>
      <w:bookmarkStart w:id="774" w:name="_Toc128653579"/>
      <w:bookmarkStart w:id="775" w:name="_Toc128996291"/>
      <w:bookmarkStart w:id="776" w:name="_Toc129088466"/>
      <w:bookmarkStart w:id="777" w:name="_Toc129089594"/>
      <w:bookmarkStart w:id="778" w:name="_Toc129166932"/>
      <w:bookmarkStart w:id="779" w:name="_Toc134189035"/>
      <w:bookmarkStart w:id="780" w:name="_Toc134190122"/>
      <w:bookmarkStart w:id="781" w:name="_Toc138233358"/>
      <w:bookmarkStart w:id="782" w:name="_Toc112852855"/>
      <w:bookmarkStart w:id="783" w:name="_Toc112881180"/>
      <w:bookmarkStart w:id="784" w:name="_Toc119613047"/>
      <w:bookmarkStart w:id="785" w:name="_Toc119613973"/>
      <w:bookmarkStart w:id="786" w:name="_Toc119661516"/>
      <w:bookmarkStart w:id="787" w:name="_Toc119663114"/>
      <w:bookmarkStart w:id="788" w:name="_Toc119664076"/>
      <w:bookmarkStart w:id="789" w:name="_Toc120009836"/>
      <w:bookmarkStart w:id="790" w:name="_Toc120011951"/>
      <w:bookmarkStart w:id="791" w:name="_Toc120013041"/>
      <w:bookmarkStart w:id="792" w:name="_Toc126839538"/>
      <w:bookmarkStart w:id="793" w:name="_Toc126840579"/>
      <w:bookmarkStart w:id="794" w:name="_Toc126846833"/>
      <w:bookmarkStart w:id="795" w:name="_Toc127171141"/>
      <w:bookmarkStart w:id="796" w:name="_Toc127372229"/>
      <w:bookmarkStart w:id="797" w:name="_Toc127436147"/>
      <w:bookmarkStart w:id="798" w:name="_Toc127437226"/>
      <w:bookmarkStart w:id="799" w:name="_Toc127783226"/>
      <w:bookmarkStart w:id="800" w:name="_Toc127784305"/>
      <w:bookmarkStart w:id="801" w:name="_Toc127864851"/>
      <w:bookmarkStart w:id="802" w:name="_Toc128653584"/>
      <w:bookmarkStart w:id="803" w:name="_Toc128996296"/>
      <w:bookmarkStart w:id="804" w:name="_Toc129088471"/>
      <w:bookmarkStart w:id="805" w:name="_Toc129089599"/>
      <w:bookmarkStart w:id="806" w:name="_Toc129166937"/>
      <w:bookmarkStart w:id="807" w:name="_Toc134189040"/>
      <w:bookmarkStart w:id="808" w:name="_Toc134190127"/>
      <w:bookmarkStart w:id="809" w:name="_Toc138233363"/>
      <w:bookmarkStart w:id="810" w:name="_Toc112852859"/>
      <w:bookmarkStart w:id="811" w:name="_Toc112881184"/>
      <w:bookmarkStart w:id="812" w:name="_Toc119613051"/>
      <w:bookmarkStart w:id="813" w:name="_Toc119613977"/>
      <w:bookmarkStart w:id="814" w:name="_Toc119661520"/>
      <w:bookmarkStart w:id="815" w:name="_Toc119663118"/>
      <w:bookmarkStart w:id="816" w:name="_Toc119664080"/>
      <w:bookmarkStart w:id="817" w:name="_Toc120009840"/>
      <w:bookmarkStart w:id="818" w:name="_Toc120011955"/>
      <w:bookmarkStart w:id="819" w:name="_Toc120013045"/>
      <w:bookmarkStart w:id="820" w:name="_Toc126839542"/>
      <w:bookmarkStart w:id="821" w:name="_Toc126840583"/>
      <w:bookmarkStart w:id="822" w:name="_Toc126846837"/>
      <w:bookmarkStart w:id="823" w:name="_Toc127171145"/>
      <w:bookmarkStart w:id="824" w:name="_Toc127372233"/>
      <w:bookmarkStart w:id="825" w:name="_Toc127436151"/>
      <w:bookmarkStart w:id="826" w:name="_Toc127437230"/>
      <w:bookmarkStart w:id="827" w:name="_Toc127783230"/>
      <w:bookmarkStart w:id="828" w:name="_Toc127784309"/>
      <w:bookmarkStart w:id="829" w:name="_Toc127864855"/>
      <w:bookmarkStart w:id="830" w:name="_Toc128653588"/>
      <w:bookmarkStart w:id="831" w:name="_Toc128996300"/>
      <w:bookmarkStart w:id="832" w:name="_Toc129088475"/>
      <w:bookmarkStart w:id="833" w:name="_Toc129089603"/>
      <w:bookmarkStart w:id="834" w:name="_Toc129166941"/>
      <w:bookmarkStart w:id="835" w:name="_Toc134189044"/>
      <w:bookmarkStart w:id="836" w:name="_Toc134190131"/>
      <w:bookmarkStart w:id="837" w:name="_Toc138233367"/>
      <w:bookmarkStart w:id="838" w:name="_Toc112852861"/>
      <w:bookmarkStart w:id="839" w:name="_Toc112881186"/>
      <w:bookmarkStart w:id="840" w:name="_Toc119613053"/>
      <w:bookmarkStart w:id="841" w:name="_Toc119613979"/>
      <w:bookmarkStart w:id="842" w:name="_Toc119661522"/>
      <w:bookmarkStart w:id="843" w:name="_Toc119663120"/>
      <w:bookmarkStart w:id="844" w:name="_Toc119664082"/>
      <w:bookmarkStart w:id="845" w:name="_Toc120009842"/>
      <w:bookmarkStart w:id="846" w:name="_Toc120011957"/>
      <w:bookmarkStart w:id="847" w:name="_Toc120013047"/>
      <w:bookmarkStart w:id="848" w:name="_Toc126839544"/>
      <w:bookmarkStart w:id="849" w:name="_Toc126840585"/>
      <w:bookmarkStart w:id="850" w:name="_Toc126846839"/>
      <w:bookmarkStart w:id="851" w:name="_Toc127171147"/>
      <w:bookmarkStart w:id="852" w:name="_Toc127372235"/>
      <w:bookmarkStart w:id="853" w:name="_Toc127436153"/>
      <w:bookmarkStart w:id="854" w:name="_Toc127437232"/>
      <w:bookmarkStart w:id="855" w:name="_Toc127783232"/>
      <w:bookmarkStart w:id="856" w:name="_Toc127784311"/>
      <w:bookmarkStart w:id="857" w:name="_Toc127864857"/>
      <w:bookmarkStart w:id="858" w:name="_Toc128653590"/>
      <w:bookmarkStart w:id="859" w:name="_Toc128996302"/>
      <w:bookmarkStart w:id="860" w:name="_Toc129088477"/>
      <w:bookmarkStart w:id="861" w:name="_Toc129089605"/>
      <w:bookmarkStart w:id="862" w:name="_Toc129166943"/>
      <w:bookmarkStart w:id="863" w:name="_Toc134189046"/>
      <w:bookmarkStart w:id="864" w:name="_Toc134190133"/>
      <w:bookmarkStart w:id="865" w:name="_Toc138233369"/>
      <w:bookmarkStart w:id="866" w:name="_Toc112852862"/>
      <w:bookmarkStart w:id="867" w:name="_Toc112881187"/>
      <w:bookmarkStart w:id="868" w:name="_Toc119613054"/>
      <w:bookmarkStart w:id="869" w:name="_Toc119613980"/>
      <w:bookmarkStart w:id="870" w:name="_Toc119661523"/>
      <w:bookmarkStart w:id="871" w:name="_Toc119663121"/>
      <w:bookmarkStart w:id="872" w:name="_Toc119664083"/>
      <w:bookmarkStart w:id="873" w:name="_Toc120009843"/>
      <w:bookmarkStart w:id="874" w:name="_Toc120011958"/>
      <w:bookmarkStart w:id="875" w:name="_Toc120013048"/>
      <w:bookmarkStart w:id="876" w:name="_Toc126839545"/>
      <w:bookmarkStart w:id="877" w:name="_Toc126840586"/>
      <w:bookmarkStart w:id="878" w:name="_Toc126846840"/>
      <w:bookmarkStart w:id="879" w:name="_Toc127171148"/>
      <w:bookmarkStart w:id="880" w:name="_Toc127372236"/>
      <w:bookmarkStart w:id="881" w:name="_Toc127436154"/>
      <w:bookmarkStart w:id="882" w:name="_Toc127437233"/>
      <w:bookmarkStart w:id="883" w:name="_Toc127783233"/>
      <w:bookmarkStart w:id="884" w:name="_Toc127784312"/>
      <w:bookmarkStart w:id="885" w:name="_Toc127864858"/>
      <w:bookmarkStart w:id="886" w:name="_Toc128653591"/>
      <w:bookmarkStart w:id="887" w:name="_Toc128996303"/>
      <w:bookmarkStart w:id="888" w:name="_Toc129088478"/>
      <w:bookmarkStart w:id="889" w:name="_Toc129089606"/>
      <w:bookmarkStart w:id="890" w:name="_Toc129166944"/>
      <w:bookmarkStart w:id="891" w:name="_Toc134189047"/>
      <w:bookmarkStart w:id="892" w:name="_Toc134190134"/>
      <w:bookmarkStart w:id="893" w:name="_Toc138233370"/>
      <w:bookmarkStart w:id="894" w:name="_Toc86325324"/>
      <w:bookmarkStart w:id="895" w:name="_Toc94702542"/>
      <w:bookmarkStart w:id="896" w:name="_Toc157416821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proofErr w:type="spellStart"/>
      <w:r w:rsidRPr="00A84BF8">
        <w:t>MMG_runUpdateModeStatus</w:t>
      </w:r>
      <w:bookmarkEnd w:id="894"/>
      <w:bookmarkEnd w:id="895"/>
      <w:bookmarkEnd w:id="896"/>
      <w:proofErr w:type="spellEnd"/>
      <w:r w:rsidR="00B957EC">
        <w:t xml:space="preserve"> </w:t>
      </w:r>
    </w:p>
    <w:p w14:paraId="3E7C1CFB" w14:textId="6C2A8749" w:rsidR="00D6174E" w:rsidRDefault="00D6174E" w:rsidP="00D6174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D6174E" w14:paraId="2E6F3D4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0C337DD6" w14:textId="77777777" w:rsidR="00D6174E" w:rsidRDefault="00D6174E" w:rsidP="00AA4FEF">
            <w:r>
              <w:t>Object</w:t>
            </w:r>
          </w:p>
        </w:tc>
      </w:tr>
      <w:tr w:rsidR="00D6174E" w14:paraId="095052DF" w14:textId="77777777" w:rsidTr="00AA4FEF">
        <w:tc>
          <w:tcPr>
            <w:tcW w:w="9885" w:type="dxa"/>
            <w:gridSpan w:val="3"/>
          </w:tcPr>
          <w:p w14:paraId="7C8EB205" w14:textId="58070237" w:rsidR="00D6174E" w:rsidRPr="00D6174E" w:rsidRDefault="00D6174E" w:rsidP="00446F7F">
            <w:r w:rsidRPr="00446F7F">
              <w:rPr>
                <w:sz w:val="20"/>
                <w:szCs w:val="20"/>
              </w:rPr>
              <w:t xml:space="preserve">This is the MMG main function that refreshes the status of every </w:t>
            </w:r>
            <w:proofErr w:type="gramStart"/>
            <w:r w:rsidRPr="00446F7F">
              <w:rPr>
                <w:sz w:val="20"/>
                <w:szCs w:val="20"/>
              </w:rPr>
              <w:t>modes</w:t>
            </w:r>
            <w:proofErr w:type="gramEnd"/>
            <w:r w:rsidRPr="00446F7F">
              <w:rPr>
                <w:sz w:val="20"/>
                <w:szCs w:val="20"/>
              </w:rPr>
              <w:t xml:space="preserve"> each time it is called.</w:t>
            </w:r>
          </w:p>
        </w:tc>
      </w:tr>
      <w:tr w:rsidR="00D6174E" w14:paraId="1C006B54" w14:textId="77777777" w:rsidTr="00AA4FEF">
        <w:tc>
          <w:tcPr>
            <w:tcW w:w="9885" w:type="dxa"/>
            <w:gridSpan w:val="3"/>
            <w:shd w:val="clear" w:color="auto" w:fill="000080"/>
          </w:tcPr>
          <w:p w14:paraId="6987DB99" w14:textId="77777777" w:rsidR="00D6174E" w:rsidRDefault="00D6174E" w:rsidP="00AA4FEF">
            <w:r>
              <w:rPr>
                <w:b/>
              </w:rPr>
              <w:t>Prototype</w:t>
            </w:r>
          </w:p>
        </w:tc>
      </w:tr>
      <w:tr w:rsidR="00D6174E" w14:paraId="57378B2A" w14:textId="77777777" w:rsidTr="00AA4FEF">
        <w:tc>
          <w:tcPr>
            <w:tcW w:w="9885" w:type="dxa"/>
            <w:gridSpan w:val="3"/>
          </w:tcPr>
          <w:p w14:paraId="57223AD3" w14:textId="27F6B8A0" w:rsidR="00D6174E" w:rsidRPr="00446F7F" w:rsidRDefault="00D6174E" w:rsidP="00AA4FEF">
            <w:pPr>
              <w:rPr>
                <w:sz w:val="20"/>
                <w:szCs w:val="20"/>
              </w:rPr>
            </w:pPr>
            <w:proofErr w:type="gramStart"/>
            <w:r w:rsidRPr="00446F7F">
              <w:rPr>
                <w:rFonts w:ascii="Times New Roman" w:hAnsi="Times New Roman"/>
                <w:sz w:val="20"/>
                <w:szCs w:val="20"/>
              </w:rPr>
              <w:t>FUNC(</w:t>
            </w:r>
            <w:proofErr w:type="gramEnd"/>
            <w:r w:rsidRPr="00446F7F">
              <w:rPr>
                <w:rFonts w:ascii="Times New Roman" w:hAnsi="Times New Roman"/>
                <w:sz w:val="20"/>
                <w:szCs w:val="20"/>
              </w:rPr>
              <w:t xml:space="preserve">void, </w:t>
            </w:r>
            <w:proofErr w:type="spellStart"/>
            <w:r w:rsidRPr="00446F7F">
              <w:rPr>
                <w:rFonts w:ascii="Times New Roman" w:hAnsi="Times New Roman"/>
                <w:sz w:val="20"/>
                <w:szCs w:val="20"/>
              </w:rPr>
              <w:t>MMG_AC_ModeManagement_CODE</w:t>
            </w:r>
            <w:proofErr w:type="spellEnd"/>
            <w:r w:rsidRPr="00446F7F">
              <w:rPr>
                <w:rFonts w:ascii="Times New Roman" w:hAnsi="Times New Roman"/>
                <w:sz w:val="20"/>
                <w:szCs w:val="20"/>
              </w:rPr>
              <w:t xml:space="preserve">) </w:t>
            </w:r>
            <w:proofErr w:type="spellStart"/>
            <w:r w:rsidRPr="00446F7F">
              <w:rPr>
                <w:rFonts w:ascii="Times New Roman" w:hAnsi="Times New Roman"/>
                <w:sz w:val="20"/>
                <w:szCs w:val="20"/>
              </w:rPr>
              <w:t>MMG_runUpdateModeStatus</w:t>
            </w:r>
            <w:proofErr w:type="spellEnd"/>
            <w:r w:rsidRPr="00446F7F">
              <w:rPr>
                <w:rFonts w:ascii="Times New Roman" w:hAnsi="Times New Roman"/>
                <w:sz w:val="20"/>
                <w:szCs w:val="20"/>
              </w:rPr>
              <w:t>(void)</w:t>
            </w:r>
          </w:p>
        </w:tc>
      </w:tr>
      <w:tr w:rsidR="00D6174E" w14:paraId="7C2B08D1" w14:textId="77777777" w:rsidTr="00AA4FEF">
        <w:tc>
          <w:tcPr>
            <w:tcW w:w="9885" w:type="dxa"/>
            <w:gridSpan w:val="3"/>
            <w:shd w:val="clear" w:color="auto" w:fill="000080"/>
          </w:tcPr>
          <w:p w14:paraId="08E2B449" w14:textId="77777777" w:rsidR="00D6174E" w:rsidRDefault="00D6174E" w:rsidP="00AA4FEF">
            <w:r>
              <w:rPr>
                <w:b/>
              </w:rPr>
              <w:t>Input parameters</w:t>
            </w:r>
          </w:p>
        </w:tc>
      </w:tr>
      <w:tr w:rsidR="00D6174E" w14:paraId="6E3D19D4" w14:textId="77777777" w:rsidTr="00AA4FEF">
        <w:tc>
          <w:tcPr>
            <w:tcW w:w="3305" w:type="dxa"/>
            <w:shd w:val="clear" w:color="auto" w:fill="C6D9F1"/>
          </w:tcPr>
          <w:p w14:paraId="19FE31E3" w14:textId="77777777" w:rsidR="00D6174E" w:rsidRDefault="00D6174E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47CCA3F6" w14:textId="77777777" w:rsidR="00D6174E" w:rsidRDefault="00D6174E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10BAEDAF" w14:textId="77777777" w:rsidR="00D6174E" w:rsidRDefault="00D6174E" w:rsidP="00AA4FEF">
            <w:r>
              <w:t>Description</w:t>
            </w:r>
          </w:p>
        </w:tc>
      </w:tr>
      <w:tr w:rsidR="00D6174E" w14:paraId="602067A8" w14:textId="77777777" w:rsidTr="00AA4FEF">
        <w:tc>
          <w:tcPr>
            <w:tcW w:w="3305" w:type="dxa"/>
            <w:shd w:val="clear" w:color="auto" w:fill="FFFFFF"/>
          </w:tcPr>
          <w:p w14:paraId="3914D041" w14:textId="5475BA6D" w:rsidR="00D6174E" w:rsidRDefault="00D6174E" w:rsidP="00D6174E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E86195D" w14:textId="4B3ECE2D" w:rsidR="00D6174E" w:rsidRDefault="00D6174E" w:rsidP="00D6174E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2987F721" w14:textId="003BC130" w:rsidR="00D6174E" w:rsidRDefault="00D6174E" w:rsidP="00D6174E">
            <w:r>
              <w:t>NA</w:t>
            </w:r>
          </w:p>
        </w:tc>
      </w:tr>
      <w:tr w:rsidR="00D6174E" w14:paraId="5CA8DACF" w14:textId="77777777" w:rsidTr="00AA4FEF">
        <w:tc>
          <w:tcPr>
            <w:tcW w:w="9885" w:type="dxa"/>
            <w:gridSpan w:val="3"/>
            <w:shd w:val="clear" w:color="auto" w:fill="000080"/>
          </w:tcPr>
          <w:p w14:paraId="56357A7C" w14:textId="3152D80D" w:rsidR="00D6174E" w:rsidRDefault="00D6174E" w:rsidP="00D6174E">
            <w:r>
              <w:rPr>
                <w:b/>
              </w:rPr>
              <w:t>Output parameters</w:t>
            </w:r>
          </w:p>
        </w:tc>
      </w:tr>
      <w:tr w:rsidR="00D6174E" w14:paraId="76F832B1" w14:textId="77777777" w:rsidTr="00AA4FEF">
        <w:tc>
          <w:tcPr>
            <w:tcW w:w="3305" w:type="dxa"/>
            <w:shd w:val="clear" w:color="auto" w:fill="C6D9F1"/>
          </w:tcPr>
          <w:p w14:paraId="54DF2964" w14:textId="2D72C05B" w:rsidR="00D6174E" w:rsidRDefault="00D6174E" w:rsidP="00D6174E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043B447" w14:textId="0720AB79" w:rsidR="00D6174E" w:rsidRDefault="00D6174E" w:rsidP="00D6174E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1067BE32" w14:textId="57803937" w:rsidR="00D6174E" w:rsidRDefault="00D6174E" w:rsidP="00D6174E">
            <w:r>
              <w:t>Description</w:t>
            </w:r>
          </w:p>
        </w:tc>
      </w:tr>
      <w:tr w:rsidR="00D6174E" w14:paraId="1065313D" w14:textId="77777777" w:rsidTr="00AA4FEF">
        <w:tc>
          <w:tcPr>
            <w:tcW w:w="3305" w:type="dxa"/>
            <w:shd w:val="clear" w:color="auto" w:fill="FFFFFF"/>
          </w:tcPr>
          <w:p w14:paraId="2ABDA8C9" w14:textId="7A6E4A06" w:rsidR="00D6174E" w:rsidRDefault="00D6174E" w:rsidP="00D6174E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490103DB" w14:textId="414FB751" w:rsidR="00D6174E" w:rsidRDefault="00D6174E" w:rsidP="00D6174E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6FDC46C" w14:textId="43C932F3" w:rsidR="00D6174E" w:rsidRDefault="00D6174E" w:rsidP="00D6174E">
            <w:r>
              <w:t>NA</w:t>
            </w:r>
          </w:p>
        </w:tc>
      </w:tr>
      <w:tr w:rsidR="00D6174E" w14:paraId="54202D11" w14:textId="77777777" w:rsidTr="00AA4FEF">
        <w:tc>
          <w:tcPr>
            <w:tcW w:w="9885" w:type="dxa"/>
            <w:gridSpan w:val="3"/>
            <w:shd w:val="clear" w:color="auto" w:fill="000080"/>
          </w:tcPr>
          <w:p w14:paraId="151EA803" w14:textId="5A704369" w:rsidR="00D6174E" w:rsidRDefault="00D6174E" w:rsidP="00D6174E">
            <w:r>
              <w:rPr>
                <w:b/>
              </w:rPr>
              <w:t>Return value</w:t>
            </w:r>
          </w:p>
        </w:tc>
      </w:tr>
      <w:tr w:rsidR="00D6174E" w14:paraId="0ABC2875" w14:textId="77777777" w:rsidTr="00AA4FEF">
        <w:tc>
          <w:tcPr>
            <w:tcW w:w="3305" w:type="dxa"/>
            <w:shd w:val="clear" w:color="auto" w:fill="C6D9F1"/>
          </w:tcPr>
          <w:p w14:paraId="716DC4EE" w14:textId="12FAF4F9" w:rsidR="00D6174E" w:rsidRDefault="00D6174E" w:rsidP="00D6174E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B28E3E9" w14:textId="2293A6A5" w:rsidR="00D6174E" w:rsidRDefault="00D6174E" w:rsidP="00D6174E">
            <w:r>
              <w:t>Description</w:t>
            </w:r>
          </w:p>
        </w:tc>
      </w:tr>
      <w:tr w:rsidR="00D6174E" w14:paraId="2BCFB199" w14:textId="77777777" w:rsidTr="00AA4FEF">
        <w:tc>
          <w:tcPr>
            <w:tcW w:w="3305" w:type="dxa"/>
          </w:tcPr>
          <w:p w14:paraId="6F68B691" w14:textId="0910D605" w:rsidR="00D6174E" w:rsidRDefault="00D6174E" w:rsidP="00D6174E">
            <w:r>
              <w:t>NA</w:t>
            </w:r>
          </w:p>
        </w:tc>
        <w:tc>
          <w:tcPr>
            <w:tcW w:w="6580" w:type="dxa"/>
            <w:gridSpan w:val="2"/>
          </w:tcPr>
          <w:p w14:paraId="1F30BD02" w14:textId="22ECCB4F" w:rsidR="00D6174E" w:rsidRDefault="00D6174E" w:rsidP="00D6174E">
            <w:r>
              <w:t>void</w:t>
            </w:r>
          </w:p>
        </w:tc>
      </w:tr>
      <w:tr w:rsidR="00D6174E" w14:paraId="0C661E76" w14:textId="77777777" w:rsidTr="00AA4FEF">
        <w:tc>
          <w:tcPr>
            <w:tcW w:w="9885" w:type="dxa"/>
            <w:gridSpan w:val="3"/>
            <w:shd w:val="clear" w:color="auto" w:fill="000080"/>
          </w:tcPr>
          <w:p w14:paraId="59DCF314" w14:textId="4EB381EF" w:rsidR="00D6174E" w:rsidRDefault="00D6174E" w:rsidP="00D6174E">
            <w:r>
              <w:rPr>
                <w:b/>
              </w:rPr>
              <w:t>Dynamic aspect</w:t>
            </w:r>
          </w:p>
        </w:tc>
      </w:tr>
      <w:tr w:rsidR="00D6174E" w14:paraId="4EF30FAB" w14:textId="77777777" w:rsidTr="00AA4FEF">
        <w:tc>
          <w:tcPr>
            <w:tcW w:w="3305" w:type="dxa"/>
            <w:shd w:val="clear" w:color="auto" w:fill="C6D9F1"/>
          </w:tcPr>
          <w:p w14:paraId="44AB4053" w14:textId="48737171" w:rsidR="00D6174E" w:rsidRDefault="00D6174E" w:rsidP="00D6174E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78CF977A" w14:textId="4E484BE9" w:rsidR="00D6174E" w:rsidRDefault="00D6174E" w:rsidP="00D6174E">
            <w:r>
              <w:t>Description</w:t>
            </w:r>
          </w:p>
        </w:tc>
      </w:tr>
      <w:tr w:rsidR="00D6174E" w14:paraId="56AD6B44" w14:textId="77777777" w:rsidTr="00AA4FEF">
        <w:tc>
          <w:tcPr>
            <w:tcW w:w="3305" w:type="dxa"/>
            <w:shd w:val="clear" w:color="auto" w:fill="FFFFFF"/>
          </w:tcPr>
          <w:p w14:paraId="5DACDFC5" w14:textId="5FE124A1" w:rsidR="00D6174E" w:rsidRDefault="00D6174E" w:rsidP="00D6174E">
            <w:r>
              <w:t>*</w:t>
            </w:r>
          </w:p>
        </w:tc>
        <w:tc>
          <w:tcPr>
            <w:tcW w:w="6580" w:type="dxa"/>
            <w:gridSpan w:val="2"/>
            <w:shd w:val="clear" w:color="auto" w:fill="FFFFFF"/>
          </w:tcPr>
          <w:p w14:paraId="4C1181CD" w14:textId="50D7F45C" w:rsidR="00D6174E" w:rsidRDefault="00D6174E" w:rsidP="00D6174E">
            <w:r>
              <w:t>*</w:t>
            </w:r>
          </w:p>
        </w:tc>
      </w:tr>
      <w:tr w:rsidR="00D6174E" w14:paraId="4904AC97" w14:textId="77777777" w:rsidTr="00AA4FEF">
        <w:tc>
          <w:tcPr>
            <w:tcW w:w="9885" w:type="dxa"/>
            <w:gridSpan w:val="3"/>
            <w:shd w:val="clear" w:color="auto" w:fill="000080"/>
          </w:tcPr>
          <w:p w14:paraId="55F8E8B8" w14:textId="5BA5F2A6" w:rsidR="00D6174E" w:rsidRDefault="00D6174E" w:rsidP="00D6174E">
            <w:r>
              <w:rPr>
                <w:b/>
              </w:rPr>
              <w:t>Static aspect</w:t>
            </w:r>
          </w:p>
        </w:tc>
      </w:tr>
      <w:tr w:rsidR="00D6174E" w14:paraId="57C7F115" w14:textId="77777777" w:rsidTr="00AA4FEF">
        <w:tc>
          <w:tcPr>
            <w:tcW w:w="9885" w:type="dxa"/>
            <w:gridSpan w:val="3"/>
          </w:tcPr>
          <w:p w14:paraId="535DFD36" w14:textId="1C1DC5AA" w:rsidR="00D6174E" w:rsidRDefault="00D6174E" w:rsidP="00D6174E">
            <w:r>
              <w:t>NA</w:t>
            </w:r>
          </w:p>
        </w:tc>
      </w:tr>
      <w:tr w:rsidR="00D6174E" w14:paraId="2B635EB8" w14:textId="77777777" w:rsidTr="00AA4FEF">
        <w:tc>
          <w:tcPr>
            <w:tcW w:w="9885" w:type="dxa"/>
            <w:gridSpan w:val="3"/>
            <w:shd w:val="clear" w:color="auto" w:fill="000080"/>
          </w:tcPr>
          <w:p w14:paraId="2C78A51F" w14:textId="2AD79C74" w:rsidR="00D6174E" w:rsidRDefault="00D6174E" w:rsidP="00D6174E">
            <w:r>
              <w:rPr>
                <w:b/>
              </w:rPr>
              <w:t>Constrains</w:t>
            </w:r>
          </w:p>
        </w:tc>
      </w:tr>
      <w:tr w:rsidR="00D6174E" w14:paraId="0640CCA8" w14:textId="77777777" w:rsidTr="00AA4FEF">
        <w:tc>
          <w:tcPr>
            <w:tcW w:w="9885" w:type="dxa"/>
            <w:gridSpan w:val="3"/>
          </w:tcPr>
          <w:p w14:paraId="1E358520" w14:textId="262EE7D3" w:rsidR="00D6174E" w:rsidRDefault="00D6174E" w:rsidP="00D6174E">
            <w:r>
              <w:t>NA</w:t>
            </w:r>
          </w:p>
        </w:tc>
      </w:tr>
    </w:tbl>
    <w:p w14:paraId="3694F97A" w14:textId="77777777" w:rsidR="00D6174E" w:rsidRPr="0004160E" w:rsidRDefault="00D6174E" w:rsidP="00446F7F"/>
    <w:p w14:paraId="2C8C0D0A" w14:textId="77777777" w:rsidR="00B957EC" w:rsidRDefault="00B957EC" w:rsidP="00B957EC">
      <w:pPr>
        <w:rPr>
          <w:lang w:val="fr-FR"/>
        </w:rPr>
      </w:pPr>
    </w:p>
    <w:p w14:paraId="422B7BD3" w14:textId="3A079462" w:rsidR="003943E4" w:rsidRDefault="007D559B" w:rsidP="00446F7F">
      <w:pPr>
        <w:keepNext/>
        <w:jc w:val="center"/>
      </w:pPr>
      <w:r w:rsidRPr="007D559B">
        <w:lastRenderedPageBreak/>
        <w:t xml:space="preserve"> </w:t>
      </w:r>
      <w:r w:rsidR="00D171D7">
        <w:rPr>
          <w:noProof/>
        </w:rPr>
        <w:drawing>
          <wp:inline distT="0" distB="0" distL="0" distR="0" wp14:anchorId="1581E003" wp14:editId="3F06C8C5">
            <wp:extent cx="6391275" cy="8044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04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6B692" w14:textId="77CD5C9A" w:rsidR="00B957EC" w:rsidRDefault="003943E4" w:rsidP="00446F7F">
      <w:pPr>
        <w:pStyle w:val="Caption"/>
        <w:jc w:val="center"/>
      </w:pPr>
      <w:bookmarkStart w:id="897" w:name="_Toc157416771"/>
      <w:r>
        <w:t xml:space="preserve">Figure </w:t>
      </w:r>
      <w:fldSimple w:instr=" SEQ Figure \* ARABIC ">
        <w:r w:rsidR="00C712AF">
          <w:rPr>
            <w:noProof/>
          </w:rPr>
          <w:t>2</w:t>
        </w:r>
      </w:fldSimple>
      <w:r>
        <w:t xml:space="preserve">: </w:t>
      </w:r>
      <w:proofErr w:type="spellStart"/>
      <w:r w:rsidRPr="00866618">
        <w:t>MMG_runUpdateModeStatus</w:t>
      </w:r>
      <w:proofErr w:type="spellEnd"/>
      <w:r w:rsidRPr="00866618">
        <w:t xml:space="preserve"> diagram</w:t>
      </w:r>
      <w:bookmarkEnd w:id="897"/>
    </w:p>
    <w:p w14:paraId="79693042" w14:textId="36381C9F" w:rsidR="00A662E6" w:rsidRDefault="00A662E6" w:rsidP="00A662E6">
      <w:pPr>
        <w:pStyle w:val="Heading3"/>
      </w:pPr>
      <w:bookmarkStart w:id="898" w:name="_Toc112852864"/>
      <w:bookmarkStart w:id="899" w:name="_Toc112881189"/>
      <w:bookmarkStart w:id="900" w:name="_Toc119613056"/>
      <w:bookmarkStart w:id="901" w:name="_Toc119613982"/>
      <w:bookmarkStart w:id="902" w:name="_Toc119661525"/>
      <w:bookmarkStart w:id="903" w:name="_Toc119663123"/>
      <w:bookmarkStart w:id="904" w:name="_Toc119664085"/>
      <w:bookmarkStart w:id="905" w:name="_Toc120009845"/>
      <w:bookmarkStart w:id="906" w:name="_Toc120011960"/>
      <w:bookmarkStart w:id="907" w:name="_Toc120013050"/>
      <w:bookmarkStart w:id="908" w:name="_Toc126839547"/>
      <w:bookmarkStart w:id="909" w:name="_Toc126840588"/>
      <w:bookmarkStart w:id="910" w:name="_Toc126846842"/>
      <w:bookmarkStart w:id="911" w:name="_Toc127171150"/>
      <w:bookmarkStart w:id="912" w:name="_Toc127372238"/>
      <w:bookmarkStart w:id="913" w:name="_Toc127436156"/>
      <w:bookmarkStart w:id="914" w:name="_Toc127437235"/>
      <w:bookmarkStart w:id="915" w:name="_Toc127783235"/>
      <w:bookmarkStart w:id="916" w:name="_Toc127784314"/>
      <w:bookmarkStart w:id="917" w:name="_Toc127864860"/>
      <w:bookmarkStart w:id="918" w:name="_Toc128653593"/>
      <w:bookmarkStart w:id="919" w:name="_Toc128996305"/>
      <w:bookmarkStart w:id="920" w:name="_Toc129088480"/>
      <w:bookmarkStart w:id="921" w:name="_Toc129089608"/>
      <w:bookmarkStart w:id="922" w:name="_Toc129166946"/>
      <w:bookmarkStart w:id="923" w:name="_Toc134189049"/>
      <w:bookmarkStart w:id="924" w:name="_Toc134190136"/>
      <w:bookmarkStart w:id="925" w:name="_Toc138233372"/>
      <w:bookmarkStart w:id="926" w:name="_Toc94702543"/>
      <w:bookmarkStart w:id="927" w:name="_Toc157416822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proofErr w:type="spellStart"/>
      <w:r w:rsidRPr="0028374F">
        <w:lastRenderedPageBreak/>
        <w:t>MMG_runManageModeDelays</w:t>
      </w:r>
      <w:bookmarkEnd w:id="926"/>
      <w:bookmarkEnd w:id="927"/>
      <w:proofErr w:type="spellEnd"/>
    </w:p>
    <w:p w14:paraId="21AEDC73" w14:textId="4C4BF5B4" w:rsidR="00554338" w:rsidRDefault="00554338" w:rsidP="005543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554338" w14:paraId="65C0E372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27D9B351" w14:textId="77777777" w:rsidR="00554338" w:rsidRDefault="00554338" w:rsidP="00AA4FEF">
            <w:r>
              <w:t>Object</w:t>
            </w:r>
          </w:p>
        </w:tc>
      </w:tr>
      <w:tr w:rsidR="00554338" w14:paraId="10C9EE28" w14:textId="77777777" w:rsidTr="00AA4FEF">
        <w:tc>
          <w:tcPr>
            <w:tcW w:w="9885" w:type="dxa"/>
            <w:gridSpan w:val="3"/>
          </w:tcPr>
          <w:p w14:paraId="33E26F05" w14:textId="1F762846" w:rsidR="00554338" w:rsidRPr="00E53098" w:rsidRDefault="00554338" w:rsidP="00554338">
            <w:r w:rsidRPr="003B5226">
              <w:rPr>
                <w:sz w:val="20"/>
                <w:szCs w:val="20"/>
              </w:rPr>
              <w:t>This is the MMG function that handles all the timers needed by the MMG modes.</w:t>
            </w:r>
          </w:p>
        </w:tc>
      </w:tr>
      <w:tr w:rsidR="00554338" w14:paraId="0EEFAA99" w14:textId="77777777" w:rsidTr="00AA4FEF">
        <w:tc>
          <w:tcPr>
            <w:tcW w:w="9885" w:type="dxa"/>
            <w:gridSpan w:val="3"/>
            <w:shd w:val="clear" w:color="auto" w:fill="000080"/>
          </w:tcPr>
          <w:p w14:paraId="2DC2381E" w14:textId="01A3F794" w:rsidR="00554338" w:rsidRDefault="005B54D3" w:rsidP="00554338">
            <w:r>
              <w:rPr>
                <w:b/>
              </w:rPr>
              <w:t>Prototype</w:t>
            </w:r>
          </w:p>
        </w:tc>
      </w:tr>
      <w:tr w:rsidR="00554338" w14:paraId="40F6EF3C" w14:textId="77777777" w:rsidTr="00AA4FEF">
        <w:tc>
          <w:tcPr>
            <w:tcW w:w="9885" w:type="dxa"/>
            <w:gridSpan w:val="3"/>
          </w:tcPr>
          <w:p w14:paraId="1B705EF0" w14:textId="19C2B15B" w:rsidR="00554338" w:rsidRPr="00E53098" w:rsidRDefault="00554338" w:rsidP="00AA4FEF">
            <w:pPr>
              <w:rPr>
                <w:sz w:val="20"/>
                <w:szCs w:val="20"/>
              </w:rPr>
            </w:pPr>
            <w:proofErr w:type="gramStart"/>
            <w:r w:rsidRPr="00446F7F">
              <w:rPr>
                <w:rFonts w:ascii="Times New Roman" w:hAnsi="Times New Roman"/>
                <w:sz w:val="20"/>
                <w:szCs w:val="20"/>
              </w:rPr>
              <w:t>FUNC(</w:t>
            </w:r>
            <w:proofErr w:type="gramEnd"/>
            <w:r w:rsidRPr="00446F7F">
              <w:rPr>
                <w:rFonts w:ascii="Times New Roman" w:hAnsi="Times New Roman"/>
                <w:sz w:val="20"/>
                <w:szCs w:val="20"/>
              </w:rPr>
              <w:t xml:space="preserve">void, </w:t>
            </w:r>
            <w:proofErr w:type="spellStart"/>
            <w:r w:rsidRPr="00446F7F">
              <w:rPr>
                <w:rFonts w:ascii="Times New Roman" w:hAnsi="Times New Roman"/>
                <w:sz w:val="20"/>
                <w:szCs w:val="20"/>
              </w:rPr>
              <w:t>MMG_AC_ModeManagement_CODE</w:t>
            </w:r>
            <w:proofErr w:type="spellEnd"/>
            <w:r w:rsidRPr="00446F7F">
              <w:rPr>
                <w:rFonts w:ascii="Times New Roman" w:hAnsi="Times New Roman"/>
                <w:sz w:val="20"/>
                <w:szCs w:val="20"/>
              </w:rPr>
              <w:t xml:space="preserve">) </w:t>
            </w:r>
            <w:proofErr w:type="spellStart"/>
            <w:r w:rsidRPr="00446F7F">
              <w:rPr>
                <w:rFonts w:ascii="Times New Roman" w:hAnsi="Times New Roman"/>
                <w:sz w:val="20"/>
                <w:szCs w:val="20"/>
              </w:rPr>
              <w:t>MMG_runManageModeDelays</w:t>
            </w:r>
            <w:proofErr w:type="spellEnd"/>
            <w:r w:rsidRPr="00446F7F">
              <w:rPr>
                <w:rFonts w:ascii="Times New Roman" w:hAnsi="Times New Roman"/>
                <w:sz w:val="20"/>
                <w:szCs w:val="20"/>
              </w:rPr>
              <w:t>(void)</w:t>
            </w:r>
          </w:p>
        </w:tc>
      </w:tr>
      <w:tr w:rsidR="00554338" w14:paraId="50BAA7BE" w14:textId="77777777" w:rsidTr="00AA4FEF">
        <w:tc>
          <w:tcPr>
            <w:tcW w:w="9885" w:type="dxa"/>
            <w:gridSpan w:val="3"/>
            <w:shd w:val="clear" w:color="auto" w:fill="000080"/>
          </w:tcPr>
          <w:p w14:paraId="5C44A6AA" w14:textId="77777777" w:rsidR="00554338" w:rsidRDefault="00554338" w:rsidP="00AA4FEF">
            <w:r>
              <w:rPr>
                <w:b/>
              </w:rPr>
              <w:t>Input parameters</w:t>
            </w:r>
          </w:p>
        </w:tc>
      </w:tr>
      <w:tr w:rsidR="00554338" w14:paraId="16DBC7DE" w14:textId="77777777" w:rsidTr="00AA4FEF">
        <w:tc>
          <w:tcPr>
            <w:tcW w:w="3305" w:type="dxa"/>
            <w:shd w:val="clear" w:color="auto" w:fill="C6D9F1"/>
          </w:tcPr>
          <w:p w14:paraId="23C1F1A7" w14:textId="77777777" w:rsidR="00554338" w:rsidRDefault="0055433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62604E09" w14:textId="77777777" w:rsidR="00554338" w:rsidRDefault="0055433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39E9C38" w14:textId="77777777" w:rsidR="00554338" w:rsidRDefault="00554338" w:rsidP="00AA4FEF">
            <w:r>
              <w:t>Description</w:t>
            </w:r>
          </w:p>
        </w:tc>
      </w:tr>
      <w:tr w:rsidR="00554338" w14:paraId="2EB61938" w14:textId="77777777" w:rsidTr="00AA4FEF">
        <w:tc>
          <w:tcPr>
            <w:tcW w:w="3305" w:type="dxa"/>
            <w:shd w:val="clear" w:color="auto" w:fill="FFFFFF"/>
          </w:tcPr>
          <w:p w14:paraId="088F59FB" w14:textId="77777777" w:rsidR="00554338" w:rsidRDefault="00554338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7E7BACD9" w14:textId="77777777" w:rsidR="00554338" w:rsidRDefault="0055433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69A309A6" w14:textId="77777777" w:rsidR="00554338" w:rsidRDefault="00554338" w:rsidP="00AA4FEF">
            <w:r>
              <w:t>NA</w:t>
            </w:r>
          </w:p>
        </w:tc>
      </w:tr>
      <w:tr w:rsidR="00554338" w14:paraId="5D6B23E0" w14:textId="77777777" w:rsidTr="00AA4FEF">
        <w:tc>
          <w:tcPr>
            <w:tcW w:w="9885" w:type="dxa"/>
            <w:gridSpan w:val="3"/>
            <w:shd w:val="clear" w:color="auto" w:fill="000080"/>
          </w:tcPr>
          <w:p w14:paraId="1AF2531C" w14:textId="77777777" w:rsidR="00554338" w:rsidRDefault="00554338" w:rsidP="00AA4FEF">
            <w:r>
              <w:rPr>
                <w:b/>
              </w:rPr>
              <w:t>Output parameters</w:t>
            </w:r>
          </w:p>
        </w:tc>
      </w:tr>
      <w:tr w:rsidR="00554338" w14:paraId="7558188D" w14:textId="77777777" w:rsidTr="00AA4FEF">
        <w:tc>
          <w:tcPr>
            <w:tcW w:w="3305" w:type="dxa"/>
            <w:shd w:val="clear" w:color="auto" w:fill="C6D9F1"/>
          </w:tcPr>
          <w:p w14:paraId="724C25E2" w14:textId="77777777" w:rsidR="00554338" w:rsidRDefault="0055433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6E564350" w14:textId="77777777" w:rsidR="00554338" w:rsidRDefault="0055433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7E6149C5" w14:textId="77777777" w:rsidR="00554338" w:rsidRDefault="00554338" w:rsidP="00AA4FEF">
            <w:r>
              <w:t>Description</w:t>
            </w:r>
          </w:p>
        </w:tc>
      </w:tr>
      <w:tr w:rsidR="00554338" w14:paraId="41D7E285" w14:textId="77777777" w:rsidTr="00AA4FEF">
        <w:tc>
          <w:tcPr>
            <w:tcW w:w="3305" w:type="dxa"/>
            <w:shd w:val="clear" w:color="auto" w:fill="FFFFFF"/>
          </w:tcPr>
          <w:p w14:paraId="4FB2E184" w14:textId="77777777" w:rsidR="00554338" w:rsidRDefault="00554338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1C826E61" w14:textId="77777777" w:rsidR="00554338" w:rsidRDefault="0055433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2D14884" w14:textId="77777777" w:rsidR="00554338" w:rsidRDefault="00554338" w:rsidP="00AA4FEF">
            <w:r>
              <w:t>NA</w:t>
            </w:r>
          </w:p>
        </w:tc>
      </w:tr>
      <w:tr w:rsidR="00554338" w14:paraId="04765C2F" w14:textId="77777777" w:rsidTr="00AA4FEF">
        <w:tc>
          <w:tcPr>
            <w:tcW w:w="9885" w:type="dxa"/>
            <w:gridSpan w:val="3"/>
            <w:shd w:val="clear" w:color="auto" w:fill="000080"/>
          </w:tcPr>
          <w:p w14:paraId="1219D7BE" w14:textId="77777777" w:rsidR="00554338" w:rsidRDefault="00554338" w:rsidP="00AA4FEF">
            <w:r>
              <w:rPr>
                <w:b/>
              </w:rPr>
              <w:t>Return value</w:t>
            </w:r>
          </w:p>
        </w:tc>
      </w:tr>
      <w:tr w:rsidR="00554338" w14:paraId="511F1910" w14:textId="77777777" w:rsidTr="00AA4FEF">
        <w:tc>
          <w:tcPr>
            <w:tcW w:w="3305" w:type="dxa"/>
            <w:shd w:val="clear" w:color="auto" w:fill="C6D9F1"/>
          </w:tcPr>
          <w:p w14:paraId="4BBB277A" w14:textId="77777777" w:rsidR="00554338" w:rsidRDefault="00554338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65E65A32" w14:textId="77777777" w:rsidR="00554338" w:rsidRDefault="00554338" w:rsidP="00AA4FEF">
            <w:r>
              <w:t>Description</w:t>
            </w:r>
          </w:p>
        </w:tc>
      </w:tr>
      <w:tr w:rsidR="00554338" w14:paraId="0D572E61" w14:textId="77777777" w:rsidTr="00AA4FEF">
        <w:tc>
          <w:tcPr>
            <w:tcW w:w="3305" w:type="dxa"/>
          </w:tcPr>
          <w:p w14:paraId="3111600B" w14:textId="77777777" w:rsidR="00554338" w:rsidRDefault="00554338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029E48B0" w14:textId="77777777" w:rsidR="00554338" w:rsidRDefault="00554338" w:rsidP="00AA4FEF">
            <w:r>
              <w:t>void</w:t>
            </w:r>
          </w:p>
        </w:tc>
      </w:tr>
      <w:tr w:rsidR="00554338" w14:paraId="2869931F" w14:textId="77777777" w:rsidTr="00AA4FEF">
        <w:tc>
          <w:tcPr>
            <w:tcW w:w="9885" w:type="dxa"/>
            <w:gridSpan w:val="3"/>
            <w:shd w:val="clear" w:color="auto" w:fill="000080"/>
          </w:tcPr>
          <w:p w14:paraId="649AF9AF" w14:textId="77777777" w:rsidR="00554338" w:rsidRDefault="00554338" w:rsidP="00AA4FEF">
            <w:r>
              <w:rPr>
                <w:b/>
              </w:rPr>
              <w:t>Dynamic aspect</w:t>
            </w:r>
          </w:p>
        </w:tc>
      </w:tr>
      <w:tr w:rsidR="00554338" w14:paraId="580A90EE" w14:textId="77777777" w:rsidTr="00AA4FEF">
        <w:tc>
          <w:tcPr>
            <w:tcW w:w="3305" w:type="dxa"/>
            <w:shd w:val="clear" w:color="auto" w:fill="C6D9F1"/>
          </w:tcPr>
          <w:p w14:paraId="753DCDAC" w14:textId="77777777" w:rsidR="00554338" w:rsidRDefault="00554338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F082F47" w14:textId="77777777" w:rsidR="00554338" w:rsidRDefault="00554338" w:rsidP="00AA4FEF">
            <w:r>
              <w:t>Description</w:t>
            </w:r>
          </w:p>
        </w:tc>
      </w:tr>
      <w:tr w:rsidR="00554338" w14:paraId="2A17DF94" w14:textId="77777777" w:rsidTr="00AA4FEF">
        <w:tc>
          <w:tcPr>
            <w:tcW w:w="3305" w:type="dxa"/>
            <w:shd w:val="clear" w:color="auto" w:fill="FFFFFF"/>
          </w:tcPr>
          <w:p w14:paraId="2866E802" w14:textId="77777777" w:rsidR="00554338" w:rsidRDefault="00554338" w:rsidP="00AA4FEF">
            <w:r>
              <w:t>*</w:t>
            </w:r>
          </w:p>
        </w:tc>
        <w:tc>
          <w:tcPr>
            <w:tcW w:w="6580" w:type="dxa"/>
            <w:gridSpan w:val="2"/>
            <w:shd w:val="clear" w:color="auto" w:fill="FFFFFF"/>
          </w:tcPr>
          <w:p w14:paraId="0EDF5DA3" w14:textId="77777777" w:rsidR="00554338" w:rsidRDefault="00554338" w:rsidP="00AA4FEF">
            <w:r>
              <w:t>*</w:t>
            </w:r>
          </w:p>
        </w:tc>
      </w:tr>
      <w:tr w:rsidR="00554338" w14:paraId="330FDE9C" w14:textId="77777777" w:rsidTr="00AA4FEF">
        <w:tc>
          <w:tcPr>
            <w:tcW w:w="9885" w:type="dxa"/>
            <w:gridSpan w:val="3"/>
            <w:shd w:val="clear" w:color="auto" w:fill="000080"/>
          </w:tcPr>
          <w:p w14:paraId="70E8EE6E" w14:textId="77777777" w:rsidR="00554338" w:rsidRDefault="00554338" w:rsidP="00AA4FEF">
            <w:r>
              <w:rPr>
                <w:b/>
              </w:rPr>
              <w:t>Static aspect</w:t>
            </w:r>
          </w:p>
        </w:tc>
      </w:tr>
      <w:tr w:rsidR="00554338" w14:paraId="44B47C21" w14:textId="77777777" w:rsidTr="00AA4FEF">
        <w:tc>
          <w:tcPr>
            <w:tcW w:w="9885" w:type="dxa"/>
            <w:gridSpan w:val="3"/>
          </w:tcPr>
          <w:p w14:paraId="02DBC8D6" w14:textId="77777777" w:rsidR="00554338" w:rsidRDefault="00554338" w:rsidP="00AA4FEF">
            <w:r>
              <w:t>NA</w:t>
            </w:r>
          </w:p>
        </w:tc>
      </w:tr>
      <w:tr w:rsidR="00554338" w14:paraId="49A50D16" w14:textId="77777777" w:rsidTr="00AA4FEF">
        <w:tc>
          <w:tcPr>
            <w:tcW w:w="9885" w:type="dxa"/>
            <w:gridSpan w:val="3"/>
            <w:shd w:val="clear" w:color="auto" w:fill="000080"/>
          </w:tcPr>
          <w:p w14:paraId="5B0AD548" w14:textId="77777777" w:rsidR="00554338" w:rsidRDefault="00554338" w:rsidP="00AA4FEF">
            <w:r>
              <w:rPr>
                <w:b/>
              </w:rPr>
              <w:t>Constrains</w:t>
            </w:r>
          </w:p>
        </w:tc>
      </w:tr>
      <w:tr w:rsidR="00554338" w14:paraId="380B6848" w14:textId="77777777" w:rsidTr="00AA4FEF">
        <w:tc>
          <w:tcPr>
            <w:tcW w:w="9885" w:type="dxa"/>
            <w:gridSpan w:val="3"/>
          </w:tcPr>
          <w:p w14:paraId="5BF3EE57" w14:textId="77777777" w:rsidR="00554338" w:rsidRDefault="00554338" w:rsidP="00AA4FEF">
            <w:r>
              <w:t>NA</w:t>
            </w:r>
          </w:p>
        </w:tc>
      </w:tr>
    </w:tbl>
    <w:p w14:paraId="191DD0A3" w14:textId="77777777" w:rsidR="00554338" w:rsidRPr="0004160E" w:rsidRDefault="00554338" w:rsidP="00446F7F"/>
    <w:p w14:paraId="5BF44273" w14:textId="44A6298B" w:rsidR="00A662E6" w:rsidRDefault="00A662E6" w:rsidP="00A662E6"/>
    <w:p w14:paraId="17A82108" w14:textId="77777777" w:rsidR="003943E4" w:rsidRDefault="00C26A63" w:rsidP="00446F7F">
      <w:pPr>
        <w:keepNext/>
        <w:jc w:val="center"/>
      </w:pP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2FDE7DCA" wp14:editId="058C7857">
            <wp:extent cx="2895600" cy="1582870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05" cy="16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553" w14:textId="2E840012" w:rsidR="00A662E6" w:rsidRDefault="003943E4" w:rsidP="00446F7F">
      <w:pPr>
        <w:pStyle w:val="Caption"/>
        <w:jc w:val="center"/>
      </w:pPr>
      <w:bookmarkStart w:id="928" w:name="_Toc157416772"/>
      <w:r>
        <w:t xml:space="preserve">Figure </w:t>
      </w:r>
      <w:fldSimple w:instr=" SEQ Figure \* ARABIC ">
        <w:r w:rsidR="00C712AF">
          <w:rPr>
            <w:noProof/>
          </w:rPr>
          <w:t>3</w:t>
        </w:r>
      </w:fldSimple>
      <w:r>
        <w:t xml:space="preserve">: </w:t>
      </w:r>
      <w:proofErr w:type="spellStart"/>
      <w:r w:rsidRPr="003972D2">
        <w:t>MMG_runManageModeDelays</w:t>
      </w:r>
      <w:proofErr w:type="spellEnd"/>
      <w:r w:rsidRPr="003972D2">
        <w:t xml:space="preserve"> diagram</w:t>
      </w:r>
      <w:bookmarkEnd w:id="928"/>
    </w:p>
    <w:p w14:paraId="6B225063" w14:textId="79EBF1B1" w:rsidR="00A662E6" w:rsidRDefault="00A662E6">
      <w:pPr>
        <w:pStyle w:val="Heading3"/>
      </w:pPr>
      <w:bookmarkStart w:id="929" w:name="_Toc112852866"/>
      <w:bookmarkStart w:id="930" w:name="_Toc112881191"/>
      <w:bookmarkStart w:id="931" w:name="_Toc119613058"/>
      <w:bookmarkStart w:id="932" w:name="_Toc119613984"/>
      <w:bookmarkStart w:id="933" w:name="_Toc119661527"/>
      <w:bookmarkStart w:id="934" w:name="_Toc119663125"/>
      <w:bookmarkStart w:id="935" w:name="_Toc119664087"/>
      <w:bookmarkStart w:id="936" w:name="_Toc120009847"/>
      <w:bookmarkStart w:id="937" w:name="_Toc120011962"/>
      <w:bookmarkStart w:id="938" w:name="_Toc120013052"/>
      <w:bookmarkStart w:id="939" w:name="_Toc126839549"/>
      <w:bookmarkStart w:id="940" w:name="_Toc126840590"/>
      <w:bookmarkStart w:id="941" w:name="_Toc126846844"/>
      <w:bookmarkStart w:id="942" w:name="_Toc127171152"/>
      <w:bookmarkStart w:id="943" w:name="_Toc127372240"/>
      <w:bookmarkStart w:id="944" w:name="_Toc127436158"/>
      <w:bookmarkStart w:id="945" w:name="_Toc127437237"/>
      <w:bookmarkStart w:id="946" w:name="_Toc127783237"/>
      <w:bookmarkStart w:id="947" w:name="_Toc127784316"/>
      <w:bookmarkStart w:id="948" w:name="_Toc127864862"/>
      <w:bookmarkStart w:id="949" w:name="_Toc128653595"/>
      <w:bookmarkStart w:id="950" w:name="_Toc128996307"/>
      <w:bookmarkStart w:id="951" w:name="_Toc129088482"/>
      <w:bookmarkStart w:id="952" w:name="_Toc129089610"/>
      <w:bookmarkStart w:id="953" w:name="_Toc129166948"/>
      <w:bookmarkStart w:id="954" w:name="_Toc134189051"/>
      <w:bookmarkStart w:id="955" w:name="_Toc134190138"/>
      <w:bookmarkStart w:id="956" w:name="_Toc138233374"/>
      <w:bookmarkStart w:id="957" w:name="_Toc94702544"/>
      <w:bookmarkStart w:id="958" w:name="_Toc157416823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proofErr w:type="spellStart"/>
      <w:r w:rsidRPr="0028374F">
        <w:t>MMG_runCheckModeStatus</w:t>
      </w:r>
      <w:bookmarkEnd w:id="957"/>
      <w:bookmarkEnd w:id="958"/>
      <w:proofErr w:type="spellEnd"/>
      <w:r w:rsidDel="00A662E6">
        <w:t xml:space="preserve"> </w:t>
      </w:r>
    </w:p>
    <w:p w14:paraId="6BA410E1" w14:textId="10287211" w:rsidR="009079EA" w:rsidRDefault="009079EA" w:rsidP="009079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9079EA" w14:paraId="540A1A24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4B854DE5" w14:textId="77777777" w:rsidR="009079EA" w:rsidRDefault="009079EA" w:rsidP="00AA4FEF">
            <w:r>
              <w:t>Object</w:t>
            </w:r>
          </w:p>
        </w:tc>
      </w:tr>
      <w:tr w:rsidR="009079EA" w14:paraId="7C0E2596" w14:textId="77777777" w:rsidTr="00AA4FEF">
        <w:tc>
          <w:tcPr>
            <w:tcW w:w="9885" w:type="dxa"/>
            <w:gridSpan w:val="3"/>
          </w:tcPr>
          <w:p w14:paraId="2299A9A7" w14:textId="7D0E9C83" w:rsidR="009079EA" w:rsidRPr="00E53098" w:rsidRDefault="009079EA" w:rsidP="00AA4FEF">
            <w:r w:rsidRPr="00534510">
              <w:rPr>
                <w:sz w:val="20"/>
                <w:szCs w:val="20"/>
              </w:rPr>
              <w:t xml:space="preserve">This is the </w:t>
            </w:r>
            <w:r>
              <w:rPr>
                <w:sz w:val="20"/>
                <w:szCs w:val="20"/>
              </w:rPr>
              <w:t>mode</w:t>
            </w:r>
            <w:r w:rsidRPr="00534510">
              <w:rPr>
                <w:sz w:val="20"/>
                <w:szCs w:val="20"/>
              </w:rPr>
              <w:t xml:space="preserve"> checking service. It indicates whether all the required </w:t>
            </w:r>
            <w:r>
              <w:rPr>
                <w:sz w:val="20"/>
                <w:szCs w:val="20"/>
                <w:u w:val="single"/>
              </w:rPr>
              <w:t>modes</w:t>
            </w:r>
            <w:r w:rsidRPr="00534510">
              <w:rPr>
                <w:sz w:val="20"/>
                <w:szCs w:val="20"/>
              </w:rPr>
              <w:t xml:space="preserve"> are </w:t>
            </w:r>
            <w:r>
              <w:rPr>
                <w:sz w:val="20"/>
                <w:szCs w:val="20"/>
              </w:rPr>
              <w:t>activated</w:t>
            </w:r>
            <w:r w:rsidRPr="00534510">
              <w:rPr>
                <w:sz w:val="20"/>
                <w:szCs w:val="20"/>
              </w:rPr>
              <w:t>.</w:t>
            </w:r>
          </w:p>
        </w:tc>
      </w:tr>
      <w:tr w:rsidR="009079EA" w14:paraId="2B2BE486" w14:textId="77777777" w:rsidTr="00AA4FEF">
        <w:tc>
          <w:tcPr>
            <w:tcW w:w="9885" w:type="dxa"/>
            <w:gridSpan w:val="3"/>
            <w:shd w:val="clear" w:color="auto" w:fill="000080"/>
          </w:tcPr>
          <w:p w14:paraId="45C4D4FE" w14:textId="11A9F83F" w:rsidR="009079EA" w:rsidRDefault="005B54D3" w:rsidP="00AA4FEF">
            <w:r>
              <w:rPr>
                <w:b/>
              </w:rPr>
              <w:t>Prototype</w:t>
            </w:r>
          </w:p>
        </w:tc>
      </w:tr>
      <w:tr w:rsidR="009079EA" w14:paraId="3F8BF8A4" w14:textId="77777777" w:rsidTr="00AA4FEF">
        <w:tc>
          <w:tcPr>
            <w:tcW w:w="9885" w:type="dxa"/>
            <w:gridSpan w:val="3"/>
          </w:tcPr>
          <w:p w14:paraId="4DEAB0C3" w14:textId="78B42C0E" w:rsidR="009079EA" w:rsidRPr="00E53098" w:rsidRDefault="009079EA" w:rsidP="00AA4FEF">
            <w:pPr>
              <w:rPr>
                <w:sz w:val="20"/>
                <w:szCs w:val="20"/>
              </w:rPr>
            </w:pPr>
            <w:proofErr w:type="gramStart"/>
            <w:r w:rsidRPr="00446F7F">
              <w:rPr>
                <w:rFonts w:ascii="Times New Roman" w:hAnsi="Times New Roman"/>
                <w:sz w:val="20"/>
                <w:szCs w:val="20"/>
              </w:rPr>
              <w:t>FUNC(</w:t>
            </w:r>
            <w:proofErr w:type="gramEnd"/>
            <w:r w:rsidRPr="00446F7F">
              <w:rPr>
                <w:rFonts w:ascii="Times New Roman" w:hAnsi="Times New Roman"/>
                <w:sz w:val="20"/>
                <w:szCs w:val="20"/>
              </w:rPr>
              <w:t xml:space="preserve">void, </w:t>
            </w:r>
            <w:proofErr w:type="spellStart"/>
            <w:r w:rsidRPr="00446F7F">
              <w:rPr>
                <w:rFonts w:ascii="Times New Roman" w:hAnsi="Times New Roman"/>
                <w:sz w:val="20"/>
                <w:szCs w:val="20"/>
              </w:rPr>
              <w:t>MMG_AC_ModeManagement_CODE</w:t>
            </w:r>
            <w:proofErr w:type="spellEnd"/>
            <w:r w:rsidRPr="00446F7F">
              <w:rPr>
                <w:rFonts w:ascii="Times New Roman" w:hAnsi="Times New Roman"/>
                <w:sz w:val="20"/>
                <w:szCs w:val="20"/>
              </w:rPr>
              <w:t xml:space="preserve">) </w:t>
            </w:r>
            <w:proofErr w:type="spellStart"/>
            <w:r w:rsidRPr="00446F7F">
              <w:rPr>
                <w:rFonts w:ascii="Times New Roman" w:hAnsi="Times New Roman"/>
                <w:sz w:val="20"/>
                <w:szCs w:val="20"/>
              </w:rPr>
              <w:t>MMG_runCheckModeStatus</w:t>
            </w:r>
            <w:proofErr w:type="spellEnd"/>
            <w:r w:rsidRPr="00446F7F">
              <w:rPr>
                <w:rFonts w:ascii="Times New Roman" w:hAnsi="Times New Roman"/>
                <w:sz w:val="20"/>
                <w:szCs w:val="20"/>
              </w:rPr>
              <w:t xml:space="preserve">(u32ModeMaskType u32ModesToCheck, P2VAR(u8ModeStatusType, AUTOMATIC, RTE_MMG_AC_MODEMANAGEMENT_APPL_VAR) </w:t>
            </w:r>
            <w:proofErr w:type="spellStart"/>
            <w:r w:rsidRPr="00446F7F">
              <w:rPr>
                <w:rFonts w:ascii="Times New Roman" w:hAnsi="Times New Roman"/>
                <w:sz w:val="20"/>
                <w:szCs w:val="20"/>
              </w:rPr>
              <w:t>bModeStatus</w:t>
            </w:r>
            <w:proofErr w:type="spellEnd"/>
            <w:r w:rsidRPr="00446F7F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9079EA" w14:paraId="45B3B024" w14:textId="77777777" w:rsidTr="00AA4FEF">
        <w:tc>
          <w:tcPr>
            <w:tcW w:w="9885" w:type="dxa"/>
            <w:gridSpan w:val="3"/>
            <w:shd w:val="clear" w:color="auto" w:fill="000080"/>
          </w:tcPr>
          <w:p w14:paraId="77CE7036" w14:textId="77777777" w:rsidR="009079EA" w:rsidRDefault="009079EA" w:rsidP="00AA4FEF">
            <w:r>
              <w:rPr>
                <w:b/>
              </w:rPr>
              <w:t>Input parameters</w:t>
            </w:r>
          </w:p>
        </w:tc>
      </w:tr>
      <w:tr w:rsidR="009079EA" w14:paraId="458266BE" w14:textId="77777777" w:rsidTr="00AA4FEF">
        <w:tc>
          <w:tcPr>
            <w:tcW w:w="3305" w:type="dxa"/>
            <w:shd w:val="clear" w:color="auto" w:fill="C6D9F1"/>
          </w:tcPr>
          <w:p w14:paraId="19793DE8" w14:textId="77777777" w:rsidR="009079EA" w:rsidRDefault="009079EA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5B48A52D" w14:textId="77777777" w:rsidR="009079EA" w:rsidRDefault="009079EA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0CF59C86" w14:textId="77777777" w:rsidR="009079EA" w:rsidRDefault="009079EA" w:rsidP="00AA4FEF">
            <w:r>
              <w:t>Description</w:t>
            </w:r>
          </w:p>
        </w:tc>
      </w:tr>
      <w:tr w:rsidR="00D765BF" w14:paraId="131AA44F" w14:textId="77777777" w:rsidTr="00AA4FEF">
        <w:tc>
          <w:tcPr>
            <w:tcW w:w="3305" w:type="dxa"/>
            <w:shd w:val="clear" w:color="auto" w:fill="FFFFFF"/>
          </w:tcPr>
          <w:p w14:paraId="36AC6B5A" w14:textId="39908264" w:rsidR="00D765BF" w:rsidRPr="00446F7F" w:rsidRDefault="00D765BF" w:rsidP="00D765B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/>
                <w:sz w:val="20"/>
                <w:szCs w:val="20"/>
              </w:rPr>
              <w:t>u32ModesToCheck</w:t>
            </w:r>
          </w:p>
        </w:tc>
        <w:tc>
          <w:tcPr>
            <w:tcW w:w="3281" w:type="dxa"/>
            <w:shd w:val="clear" w:color="auto" w:fill="FFFFFF"/>
          </w:tcPr>
          <w:p w14:paraId="0F9F3DDB" w14:textId="74BAA66E" w:rsidR="00D765BF" w:rsidRPr="00446F7F" w:rsidRDefault="00D765BF" w:rsidP="00D765B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/>
                <w:sz w:val="20"/>
                <w:szCs w:val="20"/>
              </w:rPr>
              <w:t>u32ModeMaskType</w:t>
            </w:r>
          </w:p>
        </w:tc>
        <w:tc>
          <w:tcPr>
            <w:tcW w:w="3299" w:type="dxa"/>
            <w:shd w:val="clear" w:color="auto" w:fill="FFFFFF"/>
          </w:tcPr>
          <w:p w14:paraId="6B14AC15" w14:textId="21AA8640" w:rsidR="00D765BF" w:rsidRPr="00446F7F" w:rsidRDefault="00D765BF" w:rsidP="00D765BF">
            <w:pPr>
              <w:rPr>
                <w:sz w:val="20"/>
                <w:szCs w:val="20"/>
              </w:rPr>
            </w:pPr>
            <w:r w:rsidRPr="006A454A">
              <w:rPr>
                <w:sz w:val="20"/>
                <w:szCs w:val="20"/>
              </w:rPr>
              <w:t xml:space="preserve">Mask of the selected </w:t>
            </w:r>
            <w:r>
              <w:rPr>
                <w:sz w:val="20"/>
                <w:szCs w:val="20"/>
              </w:rPr>
              <w:t>modes</w:t>
            </w:r>
          </w:p>
        </w:tc>
      </w:tr>
      <w:tr w:rsidR="009079EA" w14:paraId="1D368482" w14:textId="77777777" w:rsidTr="00AA4FEF">
        <w:tc>
          <w:tcPr>
            <w:tcW w:w="9885" w:type="dxa"/>
            <w:gridSpan w:val="3"/>
            <w:shd w:val="clear" w:color="auto" w:fill="000080"/>
          </w:tcPr>
          <w:p w14:paraId="001E15CA" w14:textId="77777777" w:rsidR="009079EA" w:rsidRDefault="009079EA" w:rsidP="00AA4FEF">
            <w:r>
              <w:rPr>
                <w:b/>
              </w:rPr>
              <w:t>Output parameters</w:t>
            </w:r>
          </w:p>
        </w:tc>
      </w:tr>
      <w:tr w:rsidR="009079EA" w14:paraId="0F0F1627" w14:textId="77777777" w:rsidTr="00AA4FEF">
        <w:tc>
          <w:tcPr>
            <w:tcW w:w="3305" w:type="dxa"/>
            <w:shd w:val="clear" w:color="auto" w:fill="C6D9F1"/>
          </w:tcPr>
          <w:p w14:paraId="4F862374" w14:textId="77777777" w:rsidR="009079EA" w:rsidRDefault="009079EA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680AF227" w14:textId="77777777" w:rsidR="009079EA" w:rsidRDefault="009079EA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06F8BA48" w14:textId="77777777" w:rsidR="009079EA" w:rsidRDefault="009079EA" w:rsidP="00AA4FEF">
            <w:r>
              <w:t>Description</w:t>
            </w:r>
          </w:p>
        </w:tc>
      </w:tr>
      <w:tr w:rsidR="00D765BF" w14:paraId="30D3710F" w14:textId="77777777" w:rsidTr="00AA4FEF">
        <w:tc>
          <w:tcPr>
            <w:tcW w:w="3305" w:type="dxa"/>
            <w:shd w:val="clear" w:color="auto" w:fill="FFFFFF"/>
          </w:tcPr>
          <w:p w14:paraId="50D1A045" w14:textId="259FEFC0" w:rsidR="00D765BF" w:rsidRPr="00446F7F" w:rsidRDefault="00D765BF" w:rsidP="00D765BF">
            <w:pPr>
              <w:rPr>
                <w:sz w:val="20"/>
                <w:szCs w:val="20"/>
              </w:rPr>
            </w:pPr>
            <w:r w:rsidRPr="00446F7F">
              <w:rPr>
                <w:sz w:val="20"/>
                <w:szCs w:val="20"/>
              </w:rPr>
              <w:t>*</w:t>
            </w:r>
            <w:r w:rsidRPr="00446F7F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446F7F">
              <w:rPr>
                <w:rFonts w:ascii="Times New Roman" w:hAnsi="Times New Roman"/>
                <w:sz w:val="20"/>
                <w:szCs w:val="20"/>
              </w:rPr>
              <w:t>bModeStatus</w:t>
            </w:r>
            <w:proofErr w:type="spellEnd"/>
          </w:p>
        </w:tc>
        <w:tc>
          <w:tcPr>
            <w:tcW w:w="3281" w:type="dxa"/>
            <w:shd w:val="clear" w:color="auto" w:fill="FFFFFF"/>
          </w:tcPr>
          <w:p w14:paraId="14FE698F" w14:textId="13BFB51A" w:rsidR="00D765BF" w:rsidRPr="00446F7F" w:rsidRDefault="00D765BF" w:rsidP="00D765B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/>
                <w:sz w:val="20"/>
                <w:szCs w:val="20"/>
              </w:rPr>
              <w:t>u8ModeStatusType</w:t>
            </w:r>
          </w:p>
        </w:tc>
        <w:tc>
          <w:tcPr>
            <w:tcW w:w="3299" w:type="dxa"/>
            <w:shd w:val="clear" w:color="auto" w:fill="FFFFFF"/>
          </w:tcPr>
          <w:p w14:paraId="7F245B67" w14:textId="7E37EA05" w:rsidR="00D765BF" w:rsidRPr="00446F7F" w:rsidRDefault="00D765BF" w:rsidP="00D765BF">
            <w:pPr>
              <w:rPr>
                <w:sz w:val="20"/>
                <w:szCs w:val="20"/>
              </w:rPr>
            </w:pPr>
            <w:r w:rsidRPr="006A454A">
              <w:rPr>
                <w:sz w:val="20"/>
                <w:szCs w:val="20"/>
              </w:rPr>
              <w:t xml:space="preserve">Status of the required selected </w:t>
            </w:r>
            <w:r>
              <w:rPr>
                <w:sz w:val="20"/>
                <w:szCs w:val="20"/>
              </w:rPr>
              <w:t>modes</w:t>
            </w:r>
          </w:p>
        </w:tc>
      </w:tr>
      <w:tr w:rsidR="009079EA" w14:paraId="6C3C3C3E" w14:textId="77777777" w:rsidTr="00AA4FEF">
        <w:tc>
          <w:tcPr>
            <w:tcW w:w="9885" w:type="dxa"/>
            <w:gridSpan w:val="3"/>
            <w:shd w:val="clear" w:color="auto" w:fill="000080"/>
          </w:tcPr>
          <w:p w14:paraId="3AA522FE" w14:textId="77777777" w:rsidR="009079EA" w:rsidRDefault="009079EA" w:rsidP="00AA4FEF">
            <w:r>
              <w:rPr>
                <w:b/>
              </w:rPr>
              <w:lastRenderedPageBreak/>
              <w:t>Return value</w:t>
            </w:r>
          </w:p>
        </w:tc>
      </w:tr>
      <w:tr w:rsidR="009079EA" w14:paraId="2E2E32C0" w14:textId="77777777" w:rsidTr="00AA4FEF">
        <w:tc>
          <w:tcPr>
            <w:tcW w:w="3305" w:type="dxa"/>
            <w:shd w:val="clear" w:color="auto" w:fill="C6D9F1"/>
          </w:tcPr>
          <w:p w14:paraId="5DE00BC9" w14:textId="77777777" w:rsidR="009079EA" w:rsidRDefault="009079EA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77310232" w14:textId="77777777" w:rsidR="009079EA" w:rsidRDefault="009079EA" w:rsidP="00AA4FEF">
            <w:r>
              <w:t>Description</w:t>
            </w:r>
          </w:p>
        </w:tc>
      </w:tr>
      <w:tr w:rsidR="009079EA" w14:paraId="3F3C463B" w14:textId="77777777" w:rsidTr="00AA4FEF">
        <w:tc>
          <w:tcPr>
            <w:tcW w:w="3305" w:type="dxa"/>
          </w:tcPr>
          <w:p w14:paraId="3D5DA985" w14:textId="77777777" w:rsidR="009079EA" w:rsidRDefault="009079EA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4D3D2EE1" w14:textId="77777777" w:rsidR="009079EA" w:rsidRDefault="009079EA" w:rsidP="00AA4FEF">
            <w:r>
              <w:t>void</w:t>
            </w:r>
          </w:p>
        </w:tc>
      </w:tr>
      <w:tr w:rsidR="009079EA" w14:paraId="0779920C" w14:textId="77777777" w:rsidTr="00AA4FEF">
        <w:tc>
          <w:tcPr>
            <w:tcW w:w="9885" w:type="dxa"/>
            <w:gridSpan w:val="3"/>
            <w:shd w:val="clear" w:color="auto" w:fill="000080"/>
          </w:tcPr>
          <w:p w14:paraId="065F0CC5" w14:textId="77777777" w:rsidR="009079EA" w:rsidRDefault="009079EA" w:rsidP="00AA4FEF">
            <w:r>
              <w:rPr>
                <w:b/>
              </w:rPr>
              <w:t>Dynamic aspect</w:t>
            </w:r>
          </w:p>
        </w:tc>
      </w:tr>
      <w:tr w:rsidR="009079EA" w14:paraId="502234B4" w14:textId="77777777" w:rsidTr="00AA4FEF">
        <w:tc>
          <w:tcPr>
            <w:tcW w:w="3305" w:type="dxa"/>
            <w:shd w:val="clear" w:color="auto" w:fill="C6D9F1"/>
          </w:tcPr>
          <w:p w14:paraId="5DE49DD7" w14:textId="77777777" w:rsidR="009079EA" w:rsidRDefault="009079EA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268825E3" w14:textId="77777777" w:rsidR="009079EA" w:rsidRDefault="009079EA" w:rsidP="00AA4FEF">
            <w:r>
              <w:t>Description</w:t>
            </w:r>
          </w:p>
        </w:tc>
      </w:tr>
      <w:tr w:rsidR="009079EA" w14:paraId="27448025" w14:textId="77777777" w:rsidTr="00AA4FEF">
        <w:tc>
          <w:tcPr>
            <w:tcW w:w="3305" w:type="dxa"/>
            <w:shd w:val="clear" w:color="auto" w:fill="FFFFFF"/>
          </w:tcPr>
          <w:p w14:paraId="4B4CC2EB" w14:textId="0639B426" w:rsidR="009079EA" w:rsidRDefault="00D002AE" w:rsidP="00AA4FEF">
            <w:r>
              <w:t xml:space="preserve">Called by </w:t>
            </w:r>
            <w:r>
              <w:rPr>
                <w:sz w:val="20"/>
                <w:szCs w:val="20"/>
              </w:rPr>
              <w:t>PAL, PRE, SFR, CIL</w:t>
            </w:r>
          </w:p>
        </w:tc>
        <w:tc>
          <w:tcPr>
            <w:tcW w:w="6580" w:type="dxa"/>
            <w:gridSpan w:val="2"/>
            <w:shd w:val="clear" w:color="auto" w:fill="FFFFFF"/>
          </w:tcPr>
          <w:p w14:paraId="5ADE8FEE" w14:textId="77777777" w:rsidR="009079EA" w:rsidRDefault="009079EA" w:rsidP="00AA4FEF">
            <w:r>
              <w:t>*</w:t>
            </w:r>
          </w:p>
        </w:tc>
      </w:tr>
      <w:tr w:rsidR="009079EA" w14:paraId="0E91E06F" w14:textId="77777777" w:rsidTr="00AA4FEF">
        <w:tc>
          <w:tcPr>
            <w:tcW w:w="9885" w:type="dxa"/>
            <w:gridSpan w:val="3"/>
            <w:shd w:val="clear" w:color="auto" w:fill="000080"/>
          </w:tcPr>
          <w:p w14:paraId="09F4C763" w14:textId="77777777" w:rsidR="009079EA" w:rsidRDefault="009079EA" w:rsidP="00AA4FEF">
            <w:r>
              <w:rPr>
                <w:b/>
              </w:rPr>
              <w:t>Static aspect</w:t>
            </w:r>
          </w:p>
        </w:tc>
      </w:tr>
      <w:tr w:rsidR="009079EA" w14:paraId="117CF51B" w14:textId="77777777" w:rsidTr="00AA4FEF">
        <w:tc>
          <w:tcPr>
            <w:tcW w:w="9885" w:type="dxa"/>
            <w:gridSpan w:val="3"/>
          </w:tcPr>
          <w:p w14:paraId="0D5BB009" w14:textId="77777777" w:rsidR="009079EA" w:rsidRDefault="009079EA" w:rsidP="00AA4FEF">
            <w:r>
              <w:t>NA</w:t>
            </w:r>
          </w:p>
        </w:tc>
      </w:tr>
      <w:tr w:rsidR="009079EA" w14:paraId="3502D0FE" w14:textId="77777777" w:rsidTr="00AA4FEF">
        <w:tc>
          <w:tcPr>
            <w:tcW w:w="9885" w:type="dxa"/>
            <w:gridSpan w:val="3"/>
            <w:shd w:val="clear" w:color="auto" w:fill="000080"/>
          </w:tcPr>
          <w:p w14:paraId="01D3CA41" w14:textId="77777777" w:rsidR="009079EA" w:rsidRDefault="009079EA" w:rsidP="00AA4FEF">
            <w:r>
              <w:rPr>
                <w:b/>
              </w:rPr>
              <w:t>Constrains</w:t>
            </w:r>
          </w:p>
        </w:tc>
      </w:tr>
      <w:tr w:rsidR="009079EA" w14:paraId="6C59C6FF" w14:textId="77777777" w:rsidTr="00AA4FEF">
        <w:tc>
          <w:tcPr>
            <w:tcW w:w="9885" w:type="dxa"/>
            <w:gridSpan w:val="3"/>
          </w:tcPr>
          <w:p w14:paraId="48186EA7" w14:textId="77777777" w:rsidR="009079EA" w:rsidRDefault="009079EA" w:rsidP="00AA4FEF">
            <w:r>
              <w:t>NA</w:t>
            </w:r>
          </w:p>
        </w:tc>
      </w:tr>
    </w:tbl>
    <w:p w14:paraId="7AACA00F" w14:textId="77777777" w:rsidR="009079EA" w:rsidRPr="0004160E" w:rsidRDefault="009079EA" w:rsidP="00446F7F"/>
    <w:p w14:paraId="79C0F001" w14:textId="77777777" w:rsidR="00B56471" w:rsidRDefault="00B56471" w:rsidP="00B56471">
      <w:pPr>
        <w:rPr>
          <w:lang w:val="fr-FR"/>
        </w:rPr>
      </w:pPr>
    </w:p>
    <w:p w14:paraId="3FDB24ED" w14:textId="77777777" w:rsidR="003943E4" w:rsidRDefault="00C26A63" w:rsidP="00446F7F">
      <w:pPr>
        <w:keepNext/>
        <w:spacing w:after="0"/>
        <w:jc w:val="center"/>
      </w:pP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7447CFFB" wp14:editId="620BEDF6">
            <wp:extent cx="4632663" cy="4578350"/>
            <wp:effectExtent l="0" t="0" r="0" b="0"/>
            <wp:docPr id="43" name="Picture 4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85" cy="46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901D" w14:textId="718AD40E" w:rsidR="006B0CD8" w:rsidRDefault="003943E4" w:rsidP="00446F7F">
      <w:pPr>
        <w:pStyle w:val="Caption"/>
        <w:jc w:val="center"/>
        <w:rPr>
          <w:rFonts w:ascii="Arial" w:hAnsi="Arial" w:cs="Arial"/>
          <w:b/>
          <w:bCs/>
          <w:sz w:val="32"/>
          <w:szCs w:val="28"/>
        </w:rPr>
      </w:pPr>
      <w:bookmarkStart w:id="959" w:name="_Toc157416773"/>
      <w:r>
        <w:t xml:space="preserve">Figure </w:t>
      </w:r>
      <w:fldSimple w:instr=" SEQ Figure \* ARABIC ">
        <w:r w:rsidR="00C712AF">
          <w:rPr>
            <w:noProof/>
          </w:rPr>
          <w:t>4</w:t>
        </w:r>
      </w:fldSimple>
      <w:r>
        <w:t xml:space="preserve">: </w:t>
      </w:r>
      <w:proofErr w:type="spellStart"/>
      <w:r w:rsidRPr="00785E97">
        <w:t>MMG_runCheckModeStatus</w:t>
      </w:r>
      <w:proofErr w:type="spellEnd"/>
      <w:r w:rsidRPr="00785E97">
        <w:t xml:space="preserve"> diagram</w:t>
      </w:r>
      <w:bookmarkEnd w:id="959"/>
    </w:p>
    <w:p w14:paraId="371E6773" w14:textId="46B1B7BF" w:rsidR="005410BA" w:rsidRDefault="005410BA" w:rsidP="00446F7F">
      <w:pPr>
        <w:pStyle w:val="Caption"/>
        <w:jc w:val="center"/>
      </w:pPr>
    </w:p>
    <w:p w14:paraId="4A383E33" w14:textId="1210CA34" w:rsidR="005410BA" w:rsidRDefault="007D094A" w:rsidP="005410BA">
      <w:pPr>
        <w:pStyle w:val="Heading3"/>
      </w:pPr>
      <w:bookmarkStart w:id="960" w:name="_Toc94702546"/>
      <w:bookmarkStart w:id="961" w:name="_Toc157416824"/>
      <w:proofErr w:type="spellStart"/>
      <w:r>
        <w:t>mmg</w:t>
      </w:r>
      <w:r w:rsidR="003117FD">
        <w:t>_</w:t>
      </w:r>
      <w:r w:rsidR="005410BA" w:rsidRPr="00D157F1">
        <w:t>UpdateModeStatus_CriticalAutotestsNok</w:t>
      </w:r>
      <w:bookmarkEnd w:id="960"/>
      <w:bookmarkEnd w:id="961"/>
      <w:proofErr w:type="spellEnd"/>
    </w:p>
    <w:p w14:paraId="2929EF21" w14:textId="48C78E58" w:rsidR="005B6638" w:rsidRDefault="005B6638" w:rsidP="005B66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5B6638" w14:paraId="39500922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3A7BC562" w14:textId="77777777" w:rsidR="005B6638" w:rsidRDefault="005B6638" w:rsidP="00AA4FEF">
            <w:r>
              <w:t>Object</w:t>
            </w:r>
          </w:p>
        </w:tc>
      </w:tr>
      <w:tr w:rsidR="005B6638" w14:paraId="67042FDA" w14:textId="77777777" w:rsidTr="00AA4FEF">
        <w:tc>
          <w:tcPr>
            <w:tcW w:w="9885" w:type="dxa"/>
            <w:gridSpan w:val="3"/>
          </w:tcPr>
          <w:p w14:paraId="4E7B3099" w14:textId="4D5E6164" w:rsidR="005B6638" w:rsidRPr="00E53098" w:rsidRDefault="005B6638" w:rsidP="00AA4FEF">
            <w:r w:rsidRPr="0043202F">
              <w:rPr>
                <w:rFonts w:cs="Arial"/>
                <w:sz w:val="20"/>
                <w:szCs w:val="20"/>
              </w:rPr>
              <w:t xml:space="preserve">This is the executing mode function in charge of manages the “critical auto tests </w:t>
            </w:r>
            <w:proofErr w:type="spellStart"/>
            <w:r w:rsidRPr="0043202F">
              <w:rPr>
                <w:rFonts w:cs="Arial"/>
                <w:sz w:val="20"/>
                <w:szCs w:val="20"/>
              </w:rPr>
              <w:t>nok</w:t>
            </w:r>
            <w:proofErr w:type="spellEnd"/>
            <w:r w:rsidRPr="0043202F">
              <w:rPr>
                <w:rFonts w:cs="Arial"/>
                <w:sz w:val="20"/>
                <w:szCs w:val="20"/>
              </w:rPr>
              <w:t>” mode.</w:t>
            </w:r>
          </w:p>
        </w:tc>
      </w:tr>
      <w:tr w:rsidR="005B6638" w14:paraId="48DB05B7" w14:textId="77777777" w:rsidTr="00AA4FEF">
        <w:tc>
          <w:tcPr>
            <w:tcW w:w="9885" w:type="dxa"/>
            <w:gridSpan w:val="3"/>
            <w:shd w:val="clear" w:color="auto" w:fill="000080"/>
          </w:tcPr>
          <w:p w14:paraId="26ACA8F8" w14:textId="41717916" w:rsidR="005B6638" w:rsidRDefault="005B54D3" w:rsidP="00AA4FEF">
            <w:r>
              <w:rPr>
                <w:b/>
              </w:rPr>
              <w:t>Prototype</w:t>
            </w:r>
          </w:p>
        </w:tc>
      </w:tr>
      <w:tr w:rsidR="005B6638" w14:paraId="131D099B" w14:textId="77777777" w:rsidTr="00AA4FEF">
        <w:tc>
          <w:tcPr>
            <w:tcW w:w="9885" w:type="dxa"/>
            <w:gridSpan w:val="3"/>
          </w:tcPr>
          <w:p w14:paraId="15770C3C" w14:textId="7D5FAE6C" w:rsidR="005B6638" w:rsidRPr="00E53098" w:rsidRDefault="000A4617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mmg_UpdateModeStatus_CriticalAutotestsNok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5B6638" w14:paraId="74306230" w14:textId="77777777" w:rsidTr="00AA4FEF">
        <w:tc>
          <w:tcPr>
            <w:tcW w:w="9885" w:type="dxa"/>
            <w:gridSpan w:val="3"/>
            <w:shd w:val="clear" w:color="auto" w:fill="000080"/>
          </w:tcPr>
          <w:p w14:paraId="5C062E70" w14:textId="77777777" w:rsidR="005B6638" w:rsidRDefault="005B6638" w:rsidP="00AA4FEF">
            <w:r>
              <w:rPr>
                <w:b/>
              </w:rPr>
              <w:t>Input parameters</w:t>
            </w:r>
          </w:p>
        </w:tc>
      </w:tr>
      <w:tr w:rsidR="005B6638" w14:paraId="3120B647" w14:textId="77777777" w:rsidTr="00AA4FEF">
        <w:tc>
          <w:tcPr>
            <w:tcW w:w="3305" w:type="dxa"/>
            <w:shd w:val="clear" w:color="auto" w:fill="C6D9F1"/>
          </w:tcPr>
          <w:p w14:paraId="7F33D407" w14:textId="77777777" w:rsidR="005B6638" w:rsidRDefault="005B663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025A15D8" w14:textId="77777777" w:rsidR="005B6638" w:rsidRDefault="005B663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5504B857" w14:textId="77777777" w:rsidR="005B6638" w:rsidRDefault="005B6638" w:rsidP="00AA4FEF">
            <w:r>
              <w:t>Description</w:t>
            </w:r>
          </w:p>
        </w:tc>
      </w:tr>
      <w:tr w:rsidR="005B6638" w14:paraId="69E256B4" w14:textId="77777777" w:rsidTr="00AA4FEF">
        <w:tc>
          <w:tcPr>
            <w:tcW w:w="3305" w:type="dxa"/>
            <w:shd w:val="clear" w:color="auto" w:fill="FFFFFF"/>
          </w:tcPr>
          <w:p w14:paraId="4EFD9603" w14:textId="77777777" w:rsidR="005B6638" w:rsidRDefault="005B6638" w:rsidP="00AA4FEF">
            <w:r>
              <w:lastRenderedPageBreak/>
              <w:t>NA</w:t>
            </w:r>
          </w:p>
        </w:tc>
        <w:tc>
          <w:tcPr>
            <w:tcW w:w="3281" w:type="dxa"/>
            <w:shd w:val="clear" w:color="auto" w:fill="FFFFFF"/>
          </w:tcPr>
          <w:p w14:paraId="7170D138" w14:textId="77777777" w:rsidR="005B6638" w:rsidRDefault="005B663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10175346" w14:textId="77777777" w:rsidR="005B6638" w:rsidRDefault="005B6638" w:rsidP="00AA4FEF">
            <w:r>
              <w:t>NA</w:t>
            </w:r>
          </w:p>
        </w:tc>
      </w:tr>
      <w:tr w:rsidR="005B6638" w14:paraId="4D233BC7" w14:textId="77777777" w:rsidTr="00AA4FEF">
        <w:tc>
          <w:tcPr>
            <w:tcW w:w="9885" w:type="dxa"/>
            <w:gridSpan w:val="3"/>
            <w:shd w:val="clear" w:color="auto" w:fill="000080"/>
          </w:tcPr>
          <w:p w14:paraId="2B253306" w14:textId="77777777" w:rsidR="005B6638" w:rsidRDefault="005B6638" w:rsidP="00AA4FEF">
            <w:r>
              <w:rPr>
                <w:b/>
              </w:rPr>
              <w:t>Output parameters</w:t>
            </w:r>
          </w:p>
        </w:tc>
      </w:tr>
      <w:tr w:rsidR="005B6638" w14:paraId="44961B6E" w14:textId="77777777" w:rsidTr="00AA4FEF">
        <w:tc>
          <w:tcPr>
            <w:tcW w:w="3305" w:type="dxa"/>
            <w:shd w:val="clear" w:color="auto" w:fill="C6D9F1"/>
          </w:tcPr>
          <w:p w14:paraId="5BB92FE3" w14:textId="77777777" w:rsidR="005B6638" w:rsidRDefault="005B663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6A6EF533" w14:textId="77777777" w:rsidR="005B6638" w:rsidRDefault="005B663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DC18849" w14:textId="77777777" w:rsidR="005B6638" w:rsidRDefault="005B6638" w:rsidP="00AA4FEF">
            <w:r>
              <w:t>Description</w:t>
            </w:r>
          </w:p>
        </w:tc>
      </w:tr>
      <w:tr w:rsidR="005B6638" w14:paraId="3A7500E5" w14:textId="77777777" w:rsidTr="00AA4FEF">
        <w:tc>
          <w:tcPr>
            <w:tcW w:w="3305" w:type="dxa"/>
            <w:shd w:val="clear" w:color="auto" w:fill="FFFFFF"/>
          </w:tcPr>
          <w:p w14:paraId="4DA72CAB" w14:textId="77777777" w:rsidR="005B6638" w:rsidRDefault="005B6638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1697091" w14:textId="77777777" w:rsidR="005B6638" w:rsidRDefault="005B663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65103959" w14:textId="77777777" w:rsidR="005B6638" w:rsidRDefault="005B6638" w:rsidP="00AA4FEF">
            <w:r>
              <w:t>NA</w:t>
            </w:r>
          </w:p>
        </w:tc>
      </w:tr>
      <w:tr w:rsidR="005B6638" w14:paraId="426703F7" w14:textId="77777777" w:rsidTr="00AA4FEF">
        <w:tc>
          <w:tcPr>
            <w:tcW w:w="9885" w:type="dxa"/>
            <w:gridSpan w:val="3"/>
            <w:shd w:val="clear" w:color="auto" w:fill="000080"/>
          </w:tcPr>
          <w:p w14:paraId="35B02ACE" w14:textId="77777777" w:rsidR="005B6638" w:rsidRDefault="005B6638" w:rsidP="00AA4FEF">
            <w:r>
              <w:rPr>
                <w:b/>
              </w:rPr>
              <w:t>Return value</w:t>
            </w:r>
          </w:p>
        </w:tc>
      </w:tr>
      <w:tr w:rsidR="005B6638" w14:paraId="6795221F" w14:textId="77777777" w:rsidTr="00AA4FEF">
        <w:tc>
          <w:tcPr>
            <w:tcW w:w="3305" w:type="dxa"/>
            <w:shd w:val="clear" w:color="auto" w:fill="C6D9F1"/>
          </w:tcPr>
          <w:p w14:paraId="0510007D" w14:textId="77777777" w:rsidR="005B6638" w:rsidRDefault="005B6638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1EF6226" w14:textId="77777777" w:rsidR="005B6638" w:rsidRDefault="005B6638" w:rsidP="00AA4FEF">
            <w:r>
              <w:t>Description</w:t>
            </w:r>
          </w:p>
        </w:tc>
      </w:tr>
      <w:tr w:rsidR="005B6638" w14:paraId="097C264C" w14:textId="77777777" w:rsidTr="00AA4FEF">
        <w:tc>
          <w:tcPr>
            <w:tcW w:w="3305" w:type="dxa"/>
          </w:tcPr>
          <w:p w14:paraId="5F4AE2B1" w14:textId="77777777" w:rsidR="005B6638" w:rsidRDefault="005B6638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56E77B90" w14:textId="77777777" w:rsidR="005B6638" w:rsidRDefault="005B6638" w:rsidP="00AA4FEF">
            <w:r>
              <w:t>void</w:t>
            </w:r>
          </w:p>
        </w:tc>
      </w:tr>
      <w:tr w:rsidR="005B6638" w14:paraId="7A74B227" w14:textId="77777777" w:rsidTr="00AA4FEF">
        <w:tc>
          <w:tcPr>
            <w:tcW w:w="9885" w:type="dxa"/>
            <w:gridSpan w:val="3"/>
            <w:shd w:val="clear" w:color="auto" w:fill="000080"/>
          </w:tcPr>
          <w:p w14:paraId="7AD5E30F" w14:textId="77777777" w:rsidR="005B6638" w:rsidRDefault="005B6638" w:rsidP="00AA4FEF">
            <w:r>
              <w:rPr>
                <w:b/>
              </w:rPr>
              <w:t>Dynamic aspect</w:t>
            </w:r>
          </w:p>
        </w:tc>
      </w:tr>
      <w:tr w:rsidR="005B6638" w14:paraId="7132C274" w14:textId="77777777" w:rsidTr="00AA4FEF">
        <w:tc>
          <w:tcPr>
            <w:tcW w:w="3305" w:type="dxa"/>
            <w:shd w:val="clear" w:color="auto" w:fill="C6D9F1"/>
          </w:tcPr>
          <w:p w14:paraId="69E37E2C" w14:textId="77777777" w:rsidR="005B6638" w:rsidRDefault="005B6638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76C4F80" w14:textId="77777777" w:rsidR="005B6638" w:rsidRDefault="005B6638" w:rsidP="00AA4FEF">
            <w:r>
              <w:t>Description</w:t>
            </w:r>
          </w:p>
        </w:tc>
      </w:tr>
      <w:tr w:rsidR="005B6638" w14:paraId="64907F6E" w14:textId="77777777" w:rsidTr="00AA4FEF">
        <w:tc>
          <w:tcPr>
            <w:tcW w:w="3305" w:type="dxa"/>
            <w:shd w:val="clear" w:color="auto" w:fill="FFFFFF"/>
          </w:tcPr>
          <w:p w14:paraId="435ADDFE" w14:textId="09430041" w:rsidR="005B6638" w:rsidRDefault="002B565E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10032AE0" w14:textId="77777777" w:rsidR="005B6638" w:rsidRDefault="005B6638" w:rsidP="00AA4FEF">
            <w:r>
              <w:t>*</w:t>
            </w:r>
          </w:p>
        </w:tc>
      </w:tr>
      <w:tr w:rsidR="005B6638" w14:paraId="38486CDD" w14:textId="77777777" w:rsidTr="00AA4FEF">
        <w:tc>
          <w:tcPr>
            <w:tcW w:w="9885" w:type="dxa"/>
            <w:gridSpan w:val="3"/>
            <w:shd w:val="clear" w:color="auto" w:fill="000080"/>
          </w:tcPr>
          <w:p w14:paraId="167597AC" w14:textId="77777777" w:rsidR="005B6638" w:rsidRDefault="005B6638" w:rsidP="00AA4FEF">
            <w:r>
              <w:rPr>
                <w:b/>
              </w:rPr>
              <w:t>Static aspect</w:t>
            </w:r>
          </w:p>
        </w:tc>
      </w:tr>
      <w:tr w:rsidR="005B6638" w14:paraId="08A0D326" w14:textId="77777777" w:rsidTr="00AA4FEF">
        <w:tc>
          <w:tcPr>
            <w:tcW w:w="9885" w:type="dxa"/>
            <w:gridSpan w:val="3"/>
          </w:tcPr>
          <w:p w14:paraId="4D8529C9" w14:textId="77777777" w:rsidR="005B6638" w:rsidRDefault="005B6638" w:rsidP="00AA4FEF">
            <w:r>
              <w:t>NA</w:t>
            </w:r>
          </w:p>
        </w:tc>
      </w:tr>
      <w:tr w:rsidR="005B6638" w14:paraId="19BD043F" w14:textId="77777777" w:rsidTr="00AA4FEF">
        <w:tc>
          <w:tcPr>
            <w:tcW w:w="9885" w:type="dxa"/>
            <w:gridSpan w:val="3"/>
            <w:shd w:val="clear" w:color="auto" w:fill="000080"/>
          </w:tcPr>
          <w:p w14:paraId="1CD10517" w14:textId="77777777" w:rsidR="005B6638" w:rsidRDefault="005B6638" w:rsidP="00AA4FEF">
            <w:r>
              <w:rPr>
                <w:b/>
              </w:rPr>
              <w:t>Constrains</w:t>
            </w:r>
          </w:p>
        </w:tc>
      </w:tr>
      <w:tr w:rsidR="005B6638" w14:paraId="7A94A58A" w14:textId="77777777" w:rsidTr="00AA4FEF">
        <w:tc>
          <w:tcPr>
            <w:tcW w:w="9885" w:type="dxa"/>
            <w:gridSpan w:val="3"/>
          </w:tcPr>
          <w:p w14:paraId="0358A3E8" w14:textId="77777777" w:rsidR="005B6638" w:rsidRDefault="005B6638" w:rsidP="00AA4FEF">
            <w:r>
              <w:t>NA</w:t>
            </w:r>
          </w:p>
        </w:tc>
      </w:tr>
    </w:tbl>
    <w:p w14:paraId="2AAC9924" w14:textId="77777777" w:rsidR="005B6638" w:rsidRPr="0004160E" w:rsidRDefault="005B6638" w:rsidP="00446F7F"/>
    <w:p w14:paraId="7824ADFE" w14:textId="3233F16B" w:rsidR="00F36892" w:rsidRDefault="00F36892" w:rsidP="00F36892"/>
    <w:p w14:paraId="7072CA6B" w14:textId="18CF9BC3" w:rsidR="003943E4" w:rsidRDefault="004C76C4" w:rsidP="00446F7F">
      <w:pPr>
        <w:keepNext/>
        <w:jc w:val="center"/>
      </w:pPr>
      <w:r>
        <w:rPr>
          <w:noProof/>
        </w:rPr>
        <w:drawing>
          <wp:inline distT="0" distB="0" distL="0" distR="0" wp14:anchorId="550FCEF4" wp14:editId="745DAD53">
            <wp:extent cx="4140396" cy="544250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381" cy="54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  <w:sz w:val="20"/>
          <w:szCs w:val="20"/>
        </w:rPr>
        <w:t xml:space="preserve"> </w:t>
      </w:r>
    </w:p>
    <w:p w14:paraId="0DC1715D" w14:textId="6181D49B" w:rsidR="00F36892" w:rsidRDefault="003943E4" w:rsidP="00446F7F">
      <w:pPr>
        <w:pStyle w:val="Caption"/>
        <w:jc w:val="center"/>
      </w:pPr>
      <w:bookmarkStart w:id="962" w:name="_Toc157416774"/>
      <w:r>
        <w:t xml:space="preserve">Figure </w:t>
      </w:r>
      <w:fldSimple w:instr=" SEQ Figure \* ARABIC ">
        <w:r w:rsidR="00C712AF">
          <w:rPr>
            <w:noProof/>
          </w:rPr>
          <w:t>5</w:t>
        </w:r>
      </w:fldSimple>
      <w:r>
        <w:t xml:space="preserve">: </w:t>
      </w:r>
      <w:proofErr w:type="spellStart"/>
      <w:r w:rsidRPr="00D24809">
        <w:t>mmg_UpdateModeStatus_CriticalAutotestsNok</w:t>
      </w:r>
      <w:proofErr w:type="spellEnd"/>
      <w:r w:rsidRPr="00D24809">
        <w:t xml:space="preserve"> diagram</w:t>
      </w:r>
      <w:bookmarkEnd w:id="962"/>
    </w:p>
    <w:p w14:paraId="2F53E4CA" w14:textId="09493046" w:rsidR="00CB75CD" w:rsidRPr="009B1222" w:rsidRDefault="00CB75CD" w:rsidP="00CB75CD">
      <w:pPr>
        <w:pStyle w:val="Caption"/>
        <w:jc w:val="center"/>
      </w:pPr>
    </w:p>
    <w:p w14:paraId="48BBF5B3" w14:textId="5B8DDFE9" w:rsidR="005410BA" w:rsidRDefault="00B8403D" w:rsidP="005410BA">
      <w:pPr>
        <w:pStyle w:val="Heading3"/>
      </w:pPr>
      <w:bookmarkStart w:id="963" w:name="_Toc94702547"/>
      <w:bookmarkStart w:id="964" w:name="_Toc157416825"/>
      <w:proofErr w:type="spellStart"/>
      <w:r>
        <w:lastRenderedPageBreak/>
        <w:t>mmg_</w:t>
      </w:r>
      <w:r w:rsidR="005410BA" w:rsidRPr="00D157F1">
        <w:t>UpdateModeStatus_PowerVoltageUnstable</w:t>
      </w:r>
      <w:bookmarkEnd w:id="963"/>
      <w:bookmarkEnd w:id="964"/>
      <w:proofErr w:type="spellEnd"/>
    </w:p>
    <w:p w14:paraId="6CD3D7F7" w14:textId="16111545" w:rsidR="002B565E" w:rsidRDefault="002B565E" w:rsidP="002B56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2B565E" w14:paraId="0AC2F7E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7AF7AD5E" w14:textId="77777777" w:rsidR="002B565E" w:rsidRDefault="002B565E" w:rsidP="00AA4FEF">
            <w:r>
              <w:t>Object</w:t>
            </w:r>
          </w:p>
        </w:tc>
      </w:tr>
      <w:tr w:rsidR="002B565E" w14:paraId="251BF3F2" w14:textId="77777777" w:rsidTr="00AA4FEF">
        <w:tc>
          <w:tcPr>
            <w:tcW w:w="9885" w:type="dxa"/>
            <w:gridSpan w:val="3"/>
          </w:tcPr>
          <w:p w14:paraId="74ACD2B2" w14:textId="4AA4CDD0" w:rsidR="002B565E" w:rsidRPr="00E53098" w:rsidRDefault="002B565E" w:rsidP="00AA4FEF">
            <w:r w:rsidRPr="0043202F">
              <w:rPr>
                <w:rFonts w:cs="Arial"/>
                <w:sz w:val="20"/>
                <w:szCs w:val="20"/>
              </w:rPr>
              <w:t>This is the executing mode function in charge of manages the “</w:t>
            </w:r>
            <w:r>
              <w:rPr>
                <w:rFonts w:cs="Arial"/>
                <w:sz w:val="20"/>
                <w:szCs w:val="20"/>
              </w:rPr>
              <w:t>power voltage unstable</w:t>
            </w:r>
            <w:r w:rsidRPr="0043202F">
              <w:rPr>
                <w:rFonts w:cs="Arial"/>
                <w:sz w:val="20"/>
                <w:szCs w:val="20"/>
              </w:rPr>
              <w:t>” mode.</w:t>
            </w:r>
          </w:p>
        </w:tc>
      </w:tr>
      <w:tr w:rsidR="002B565E" w14:paraId="56F32571" w14:textId="77777777" w:rsidTr="00AA4FEF">
        <w:tc>
          <w:tcPr>
            <w:tcW w:w="9885" w:type="dxa"/>
            <w:gridSpan w:val="3"/>
            <w:shd w:val="clear" w:color="auto" w:fill="000080"/>
          </w:tcPr>
          <w:p w14:paraId="3C6A595D" w14:textId="77777777" w:rsidR="002B565E" w:rsidRDefault="002B565E" w:rsidP="00AA4FEF">
            <w:r>
              <w:rPr>
                <w:b/>
              </w:rPr>
              <w:t>Prototype</w:t>
            </w:r>
          </w:p>
        </w:tc>
      </w:tr>
      <w:tr w:rsidR="002B565E" w14:paraId="44BB5C8D" w14:textId="77777777" w:rsidTr="00AA4FEF">
        <w:tc>
          <w:tcPr>
            <w:tcW w:w="9885" w:type="dxa"/>
            <w:gridSpan w:val="3"/>
          </w:tcPr>
          <w:p w14:paraId="48F04607" w14:textId="65536BA7" w:rsidR="002B565E" w:rsidRPr="00E53098" w:rsidRDefault="009D29B6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mmg_UpdateModeStatus_PowerVoltageUnstable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2B565E" w14:paraId="6D4F3DE6" w14:textId="77777777" w:rsidTr="00AA4FEF">
        <w:tc>
          <w:tcPr>
            <w:tcW w:w="9885" w:type="dxa"/>
            <w:gridSpan w:val="3"/>
            <w:shd w:val="clear" w:color="auto" w:fill="000080"/>
          </w:tcPr>
          <w:p w14:paraId="62DA572D" w14:textId="77777777" w:rsidR="002B565E" w:rsidRDefault="002B565E" w:rsidP="00AA4FEF">
            <w:r>
              <w:rPr>
                <w:b/>
              </w:rPr>
              <w:t>Input parameters</w:t>
            </w:r>
          </w:p>
        </w:tc>
      </w:tr>
      <w:tr w:rsidR="002B565E" w14:paraId="5BB4208A" w14:textId="77777777" w:rsidTr="00AA4FEF">
        <w:tc>
          <w:tcPr>
            <w:tcW w:w="3305" w:type="dxa"/>
            <w:shd w:val="clear" w:color="auto" w:fill="C6D9F1"/>
          </w:tcPr>
          <w:p w14:paraId="1406979E" w14:textId="77777777" w:rsidR="002B565E" w:rsidRDefault="002B565E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5BF35400" w14:textId="77777777" w:rsidR="002B565E" w:rsidRDefault="002B565E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0EA6868" w14:textId="77777777" w:rsidR="002B565E" w:rsidRDefault="002B565E" w:rsidP="00AA4FEF">
            <w:r>
              <w:t>Description</w:t>
            </w:r>
          </w:p>
        </w:tc>
      </w:tr>
      <w:tr w:rsidR="002B565E" w14:paraId="32B392DB" w14:textId="77777777" w:rsidTr="00AA4FEF">
        <w:tc>
          <w:tcPr>
            <w:tcW w:w="3305" w:type="dxa"/>
            <w:shd w:val="clear" w:color="auto" w:fill="FFFFFF"/>
          </w:tcPr>
          <w:p w14:paraId="28514845" w14:textId="77777777" w:rsidR="002B565E" w:rsidRDefault="002B565E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514E3564" w14:textId="77777777" w:rsidR="002B565E" w:rsidRDefault="002B565E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0630B41" w14:textId="77777777" w:rsidR="002B565E" w:rsidRDefault="002B565E" w:rsidP="00AA4FEF">
            <w:r>
              <w:t>NA</w:t>
            </w:r>
          </w:p>
        </w:tc>
      </w:tr>
      <w:tr w:rsidR="002B565E" w14:paraId="12417734" w14:textId="77777777" w:rsidTr="00AA4FEF">
        <w:tc>
          <w:tcPr>
            <w:tcW w:w="9885" w:type="dxa"/>
            <w:gridSpan w:val="3"/>
            <w:shd w:val="clear" w:color="auto" w:fill="000080"/>
          </w:tcPr>
          <w:p w14:paraId="2E15B806" w14:textId="77777777" w:rsidR="002B565E" w:rsidRDefault="002B565E" w:rsidP="00AA4FEF">
            <w:r>
              <w:rPr>
                <w:b/>
              </w:rPr>
              <w:t>Output parameters</w:t>
            </w:r>
          </w:p>
        </w:tc>
      </w:tr>
      <w:tr w:rsidR="002B565E" w14:paraId="0FFDD21C" w14:textId="77777777" w:rsidTr="00AA4FEF">
        <w:tc>
          <w:tcPr>
            <w:tcW w:w="3305" w:type="dxa"/>
            <w:shd w:val="clear" w:color="auto" w:fill="C6D9F1"/>
          </w:tcPr>
          <w:p w14:paraId="7486C221" w14:textId="77777777" w:rsidR="002B565E" w:rsidRDefault="002B565E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70D26DB0" w14:textId="77777777" w:rsidR="002B565E" w:rsidRDefault="002B565E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53C6E2F6" w14:textId="77777777" w:rsidR="002B565E" w:rsidRDefault="002B565E" w:rsidP="00AA4FEF">
            <w:r>
              <w:t>Description</w:t>
            </w:r>
          </w:p>
        </w:tc>
      </w:tr>
      <w:tr w:rsidR="002B565E" w14:paraId="56628665" w14:textId="77777777" w:rsidTr="00AA4FEF">
        <w:tc>
          <w:tcPr>
            <w:tcW w:w="3305" w:type="dxa"/>
            <w:shd w:val="clear" w:color="auto" w:fill="FFFFFF"/>
          </w:tcPr>
          <w:p w14:paraId="17722E60" w14:textId="77777777" w:rsidR="002B565E" w:rsidRDefault="002B565E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1269E72E" w14:textId="77777777" w:rsidR="002B565E" w:rsidRDefault="002B565E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03D67C13" w14:textId="77777777" w:rsidR="002B565E" w:rsidRDefault="002B565E" w:rsidP="00AA4FEF">
            <w:r>
              <w:t>NA</w:t>
            </w:r>
          </w:p>
        </w:tc>
      </w:tr>
      <w:tr w:rsidR="002B565E" w14:paraId="27198847" w14:textId="77777777" w:rsidTr="00AA4FEF">
        <w:tc>
          <w:tcPr>
            <w:tcW w:w="9885" w:type="dxa"/>
            <w:gridSpan w:val="3"/>
            <w:shd w:val="clear" w:color="auto" w:fill="000080"/>
          </w:tcPr>
          <w:p w14:paraId="1CCAB1F3" w14:textId="77777777" w:rsidR="002B565E" w:rsidRDefault="002B565E" w:rsidP="00AA4FEF">
            <w:r>
              <w:rPr>
                <w:b/>
              </w:rPr>
              <w:t>Return value</w:t>
            </w:r>
          </w:p>
        </w:tc>
      </w:tr>
      <w:tr w:rsidR="002B565E" w14:paraId="11998943" w14:textId="77777777" w:rsidTr="00AA4FEF">
        <w:tc>
          <w:tcPr>
            <w:tcW w:w="3305" w:type="dxa"/>
            <w:shd w:val="clear" w:color="auto" w:fill="C6D9F1"/>
          </w:tcPr>
          <w:p w14:paraId="198DCCD5" w14:textId="77777777" w:rsidR="002B565E" w:rsidRDefault="002B565E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6FF7D454" w14:textId="77777777" w:rsidR="002B565E" w:rsidRDefault="002B565E" w:rsidP="00AA4FEF">
            <w:r>
              <w:t>Description</w:t>
            </w:r>
          </w:p>
        </w:tc>
      </w:tr>
      <w:tr w:rsidR="002B565E" w14:paraId="30CCD5BB" w14:textId="77777777" w:rsidTr="00AA4FEF">
        <w:tc>
          <w:tcPr>
            <w:tcW w:w="3305" w:type="dxa"/>
          </w:tcPr>
          <w:p w14:paraId="4A3394CC" w14:textId="77777777" w:rsidR="002B565E" w:rsidRDefault="002B565E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7E03E8F" w14:textId="77777777" w:rsidR="002B565E" w:rsidRDefault="002B565E" w:rsidP="00AA4FEF">
            <w:r>
              <w:t>void</w:t>
            </w:r>
          </w:p>
        </w:tc>
      </w:tr>
      <w:tr w:rsidR="002B565E" w14:paraId="7F6E1AE2" w14:textId="77777777" w:rsidTr="00AA4FEF">
        <w:tc>
          <w:tcPr>
            <w:tcW w:w="9885" w:type="dxa"/>
            <w:gridSpan w:val="3"/>
            <w:shd w:val="clear" w:color="auto" w:fill="000080"/>
          </w:tcPr>
          <w:p w14:paraId="3D304259" w14:textId="77777777" w:rsidR="002B565E" w:rsidRDefault="002B565E" w:rsidP="00AA4FEF">
            <w:r>
              <w:rPr>
                <w:b/>
              </w:rPr>
              <w:t>Dynamic aspect</w:t>
            </w:r>
          </w:p>
        </w:tc>
      </w:tr>
      <w:tr w:rsidR="002B565E" w14:paraId="15C044D7" w14:textId="77777777" w:rsidTr="00AA4FEF">
        <w:tc>
          <w:tcPr>
            <w:tcW w:w="3305" w:type="dxa"/>
            <w:shd w:val="clear" w:color="auto" w:fill="C6D9F1"/>
          </w:tcPr>
          <w:p w14:paraId="3E0A460A" w14:textId="77777777" w:rsidR="002B565E" w:rsidRDefault="002B565E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2B2DC3E0" w14:textId="77777777" w:rsidR="002B565E" w:rsidRDefault="002B565E" w:rsidP="00AA4FEF">
            <w:r>
              <w:t>Description</w:t>
            </w:r>
          </w:p>
        </w:tc>
      </w:tr>
      <w:tr w:rsidR="002B565E" w14:paraId="116D75C6" w14:textId="77777777" w:rsidTr="00AA4FEF">
        <w:tc>
          <w:tcPr>
            <w:tcW w:w="3305" w:type="dxa"/>
            <w:shd w:val="clear" w:color="auto" w:fill="FFFFFF"/>
          </w:tcPr>
          <w:p w14:paraId="0C1DA521" w14:textId="77777777" w:rsidR="002B565E" w:rsidRDefault="002B565E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68549F3A" w14:textId="77777777" w:rsidR="002B565E" w:rsidRDefault="002B565E" w:rsidP="00AA4FEF">
            <w:r>
              <w:t>*</w:t>
            </w:r>
          </w:p>
        </w:tc>
      </w:tr>
      <w:tr w:rsidR="002B565E" w14:paraId="0F56CBA7" w14:textId="77777777" w:rsidTr="00AA4FEF">
        <w:tc>
          <w:tcPr>
            <w:tcW w:w="9885" w:type="dxa"/>
            <w:gridSpan w:val="3"/>
            <w:shd w:val="clear" w:color="auto" w:fill="000080"/>
          </w:tcPr>
          <w:p w14:paraId="2F4BF084" w14:textId="77777777" w:rsidR="002B565E" w:rsidRDefault="002B565E" w:rsidP="00AA4FEF">
            <w:r>
              <w:rPr>
                <w:b/>
              </w:rPr>
              <w:t>Static aspect</w:t>
            </w:r>
          </w:p>
        </w:tc>
      </w:tr>
      <w:tr w:rsidR="002B565E" w14:paraId="24C9393A" w14:textId="77777777" w:rsidTr="00AA4FEF">
        <w:tc>
          <w:tcPr>
            <w:tcW w:w="9885" w:type="dxa"/>
            <w:gridSpan w:val="3"/>
          </w:tcPr>
          <w:p w14:paraId="0FCF7507" w14:textId="77777777" w:rsidR="002B565E" w:rsidRDefault="002B565E" w:rsidP="00AA4FEF">
            <w:r>
              <w:t>NA</w:t>
            </w:r>
          </w:p>
        </w:tc>
      </w:tr>
      <w:tr w:rsidR="002B565E" w14:paraId="1BF9462C" w14:textId="77777777" w:rsidTr="00AA4FEF">
        <w:tc>
          <w:tcPr>
            <w:tcW w:w="9885" w:type="dxa"/>
            <w:gridSpan w:val="3"/>
            <w:shd w:val="clear" w:color="auto" w:fill="000080"/>
          </w:tcPr>
          <w:p w14:paraId="56A53BF0" w14:textId="77777777" w:rsidR="002B565E" w:rsidRDefault="002B565E" w:rsidP="00AA4FEF">
            <w:r>
              <w:rPr>
                <w:b/>
              </w:rPr>
              <w:t>Constrains</w:t>
            </w:r>
          </w:p>
        </w:tc>
      </w:tr>
      <w:tr w:rsidR="002B565E" w14:paraId="0B93E868" w14:textId="77777777" w:rsidTr="00AA4FEF">
        <w:tc>
          <w:tcPr>
            <w:tcW w:w="9885" w:type="dxa"/>
            <w:gridSpan w:val="3"/>
          </w:tcPr>
          <w:p w14:paraId="4505D39C" w14:textId="77777777" w:rsidR="002B565E" w:rsidRDefault="002B565E" w:rsidP="00AA4FEF">
            <w:r>
              <w:t>NA</w:t>
            </w:r>
          </w:p>
        </w:tc>
      </w:tr>
    </w:tbl>
    <w:p w14:paraId="2869B955" w14:textId="77777777" w:rsidR="002B565E" w:rsidRPr="0004160E" w:rsidRDefault="002B565E" w:rsidP="00446F7F"/>
    <w:p w14:paraId="73453CAA" w14:textId="42352B49" w:rsidR="00F36892" w:rsidRDefault="00F36892" w:rsidP="00F36892"/>
    <w:p w14:paraId="603D0188" w14:textId="57CDA8C6" w:rsidR="003943E4" w:rsidRDefault="0056467A" w:rsidP="00446F7F">
      <w:pPr>
        <w:keepNext/>
        <w:jc w:val="center"/>
      </w:pPr>
      <w:r>
        <w:rPr>
          <w:noProof/>
        </w:rPr>
        <w:drawing>
          <wp:inline distT="0" distB="0" distL="0" distR="0" wp14:anchorId="2B962059" wp14:editId="6B12C865">
            <wp:extent cx="3508375" cy="3810000"/>
            <wp:effectExtent l="0" t="0" r="0" b="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88" cy="38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6E28" w14:textId="4DDD5B83" w:rsidR="00F36892" w:rsidRDefault="003943E4" w:rsidP="00446F7F">
      <w:pPr>
        <w:pStyle w:val="Caption"/>
        <w:jc w:val="center"/>
      </w:pPr>
      <w:bookmarkStart w:id="965" w:name="_Toc157416775"/>
      <w:r>
        <w:t xml:space="preserve">Figure </w:t>
      </w:r>
      <w:fldSimple w:instr=" SEQ Figure \* ARABIC ">
        <w:r w:rsidR="00C712AF">
          <w:rPr>
            <w:noProof/>
          </w:rPr>
          <w:t>6</w:t>
        </w:r>
      </w:fldSimple>
      <w:r>
        <w:t xml:space="preserve">: </w:t>
      </w:r>
      <w:proofErr w:type="spellStart"/>
      <w:r>
        <w:t>mmg_UpdateModeStatus_PowerVoltageUnstable</w:t>
      </w:r>
      <w:proofErr w:type="spellEnd"/>
      <w:r>
        <w:t xml:space="preserve"> diagram</w:t>
      </w:r>
      <w:bookmarkEnd w:id="965"/>
    </w:p>
    <w:p w14:paraId="36670D38" w14:textId="55E2B237" w:rsidR="0068487F" w:rsidRDefault="00C1536A" w:rsidP="005410BA">
      <w:pPr>
        <w:pStyle w:val="Heading3"/>
      </w:pPr>
      <w:bookmarkStart w:id="966" w:name="_Toc112852870"/>
      <w:bookmarkStart w:id="967" w:name="_Toc112881195"/>
      <w:bookmarkStart w:id="968" w:name="_Toc119613062"/>
      <w:bookmarkStart w:id="969" w:name="_Toc119613988"/>
      <w:bookmarkStart w:id="970" w:name="_Toc119661531"/>
      <w:bookmarkStart w:id="971" w:name="_Toc119663129"/>
      <w:bookmarkStart w:id="972" w:name="_Toc119664091"/>
      <w:bookmarkStart w:id="973" w:name="_Toc120009851"/>
      <w:bookmarkStart w:id="974" w:name="_Toc120011966"/>
      <w:bookmarkStart w:id="975" w:name="_Toc120013056"/>
      <w:bookmarkStart w:id="976" w:name="_Toc126839553"/>
      <w:bookmarkStart w:id="977" w:name="_Toc126840594"/>
      <w:bookmarkStart w:id="978" w:name="_Toc126846848"/>
      <w:bookmarkStart w:id="979" w:name="_Toc127171156"/>
      <w:bookmarkStart w:id="980" w:name="_Toc127372244"/>
      <w:bookmarkStart w:id="981" w:name="_Toc127436162"/>
      <w:bookmarkStart w:id="982" w:name="_Toc127437241"/>
      <w:bookmarkStart w:id="983" w:name="_Toc127783241"/>
      <w:bookmarkStart w:id="984" w:name="_Toc127784320"/>
      <w:bookmarkStart w:id="985" w:name="_Toc127864866"/>
      <w:bookmarkStart w:id="986" w:name="_Toc128653599"/>
      <w:bookmarkStart w:id="987" w:name="_Toc128996311"/>
      <w:bookmarkStart w:id="988" w:name="_Toc129088486"/>
      <w:bookmarkStart w:id="989" w:name="_Toc129089614"/>
      <w:bookmarkStart w:id="990" w:name="_Toc129166952"/>
      <w:bookmarkStart w:id="991" w:name="_Toc134189055"/>
      <w:bookmarkStart w:id="992" w:name="_Toc134190142"/>
      <w:bookmarkStart w:id="993" w:name="_Toc138233378"/>
      <w:bookmarkStart w:id="994" w:name="_Toc94702548"/>
      <w:bookmarkStart w:id="995" w:name="_Toc157416826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proofErr w:type="spellStart"/>
      <w:r>
        <w:t>mmg_</w:t>
      </w:r>
      <w:r w:rsidR="0068487F" w:rsidRPr="00D157F1">
        <w:t>UpdateModeStatus_ExecutedCycleDelay</w:t>
      </w:r>
      <w:bookmarkEnd w:id="994"/>
      <w:bookmarkEnd w:id="995"/>
      <w:proofErr w:type="spellEnd"/>
    </w:p>
    <w:p w14:paraId="74DBD047" w14:textId="2FD22E01" w:rsidR="009D29B6" w:rsidRDefault="009D29B6" w:rsidP="009D29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9D29B6" w14:paraId="3381D140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62856BB4" w14:textId="77777777" w:rsidR="009D29B6" w:rsidRDefault="009D29B6" w:rsidP="00AA4FEF">
            <w:r>
              <w:lastRenderedPageBreak/>
              <w:t>Object</w:t>
            </w:r>
          </w:p>
        </w:tc>
      </w:tr>
      <w:tr w:rsidR="009D29B6" w14:paraId="7E234AEE" w14:textId="77777777" w:rsidTr="00AA4FEF">
        <w:tc>
          <w:tcPr>
            <w:tcW w:w="9885" w:type="dxa"/>
            <w:gridSpan w:val="3"/>
          </w:tcPr>
          <w:p w14:paraId="16455D91" w14:textId="65586D44" w:rsidR="009D29B6" w:rsidRPr="00E53098" w:rsidRDefault="009D29B6" w:rsidP="00AA4FEF">
            <w:r w:rsidRPr="0043202F">
              <w:rPr>
                <w:rFonts w:cs="Arial"/>
                <w:sz w:val="20"/>
                <w:szCs w:val="20"/>
              </w:rPr>
              <w:t>This is the executing mode function in charge of manages the “</w:t>
            </w:r>
            <w:r>
              <w:rPr>
                <w:rFonts w:cs="Arial"/>
                <w:sz w:val="20"/>
                <w:szCs w:val="20"/>
              </w:rPr>
              <w:t>executed cycle with delay</w:t>
            </w:r>
            <w:r w:rsidRPr="0043202F">
              <w:rPr>
                <w:rFonts w:cs="Arial"/>
                <w:sz w:val="20"/>
                <w:szCs w:val="20"/>
              </w:rPr>
              <w:t>” mode</w:t>
            </w:r>
            <w:r>
              <w:rPr>
                <w:rFonts w:cs="Arial"/>
                <w:sz w:val="20"/>
                <w:szCs w:val="20"/>
              </w:rPr>
              <w:t>s</w:t>
            </w:r>
            <w:r w:rsidRPr="0043202F">
              <w:rPr>
                <w:rFonts w:cs="Arial"/>
                <w:sz w:val="20"/>
                <w:szCs w:val="20"/>
              </w:rPr>
              <w:t>.</w:t>
            </w:r>
          </w:p>
        </w:tc>
      </w:tr>
      <w:tr w:rsidR="009D29B6" w14:paraId="00E8D8C9" w14:textId="77777777" w:rsidTr="00AA4FEF">
        <w:tc>
          <w:tcPr>
            <w:tcW w:w="9885" w:type="dxa"/>
            <w:gridSpan w:val="3"/>
            <w:shd w:val="clear" w:color="auto" w:fill="000080"/>
          </w:tcPr>
          <w:p w14:paraId="2AFE82B3" w14:textId="77777777" w:rsidR="009D29B6" w:rsidRDefault="009D29B6" w:rsidP="00AA4FEF">
            <w:r>
              <w:rPr>
                <w:b/>
              </w:rPr>
              <w:t>Prototype</w:t>
            </w:r>
          </w:p>
        </w:tc>
      </w:tr>
      <w:tr w:rsidR="009D29B6" w14:paraId="190FF3BD" w14:textId="77777777" w:rsidTr="00AA4FEF">
        <w:tc>
          <w:tcPr>
            <w:tcW w:w="9885" w:type="dxa"/>
            <w:gridSpan w:val="3"/>
          </w:tcPr>
          <w:p w14:paraId="7FD13CA1" w14:textId="6A1448C9" w:rsidR="009D29B6" w:rsidRPr="00E53098" w:rsidRDefault="00591036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mmg_UpdateModeStatus_ExecutedCycleDelay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9D29B6" w14:paraId="51BB7E86" w14:textId="77777777" w:rsidTr="00AA4FEF">
        <w:tc>
          <w:tcPr>
            <w:tcW w:w="9885" w:type="dxa"/>
            <w:gridSpan w:val="3"/>
            <w:shd w:val="clear" w:color="auto" w:fill="000080"/>
          </w:tcPr>
          <w:p w14:paraId="1406536F" w14:textId="77777777" w:rsidR="009D29B6" w:rsidRDefault="009D29B6" w:rsidP="00AA4FEF">
            <w:r>
              <w:rPr>
                <w:b/>
              </w:rPr>
              <w:t>Input parameters</w:t>
            </w:r>
          </w:p>
        </w:tc>
      </w:tr>
      <w:tr w:rsidR="009D29B6" w14:paraId="1A2F06A0" w14:textId="77777777" w:rsidTr="00AA4FEF">
        <w:tc>
          <w:tcPr>
            <w:tcW w:w="3305" w:type="dxa"/>
            <w:shd w:val="clear" w:color="auto" w:fill="C6D9F1"/>
          </w:tcPr>
          <w:p w14:paraId="20F1B32C" w14:textId="77777777" w:rsidR="009D29B6" w:rsidRDefault="009D29B6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73736650" w14:textId="77777777" w:rsidR="009D29B6" w:rsidRDefault="009D29B6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D290845" w14:textId="77777777" w:rsidR="009D29B6" w:rsidRDefault="009D29B6" w:rsidP="00AA4FEF">
            <w:r>
              <w:t>Description</w:t>
            </w:r>
          </w:p>
        </w:tc>
      </w:tr>
      <w:tr w:rsidR="009D29B6" w14:paraId="737FB611" w14:textId="77777777" w:rsidTr="00AA4FEF">
        <w:tc>
          <w:tcPr>
            <w:tcW w:w="3305" w:type="dxa"/>
            <w:shd w:val="clear" w:color="auto" w:fill="FFFFFF"/>
          </w:tcPr>
          <w:p w14:paraId="191DED83" w14:textId="77777777" w:rsidR="009D29B6" w:rsidRDefault="009D29B6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C2D75B6" w14:textId="77777777" w:rsidR="009D29B6" w:rsidRDefault="009D29B6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670986A8" w14:textId="77777777" w:rsidR="009D29B6" w:rsidRDefault="009D29B6" w:rsidP="00AA4FEF">
            <w:r>
              <w:t>NA</w:t>
            </w:r>
          </w:p>
        </w:tc>
      </w:tr>
      <w:tr w:rsidR="009D29B6" w14:paraId="7F69D15C" w14:textId="77777777" w:rsidTr="00AA4FEF">
        <w:tc>
          <w:tcPr>
            <w:tcW w:w="9885" w:type="dxa"/>
            <w:gridSpan w:val="3"/>
            <w:shd w:val="clear" w:color="auto" w:fill="000080"/>
          </w:tcPr>
          <w:p w14:paraId="05789E9E" w14:textId="77777777" w:rsidR="009D29B6" w:rsidRDefault="009D29B6" w:rsidP="00AA4FEF">
            <w:r>
              <w:rPr>
                <w:b/>
              </w:rPr>
              <w:t>Output parameters</w:t>
            </w:r>
          </w:p>
        </w:tc>
      </w:tr>
      <w:tr w:rsidR="009D29B6" w14:paraId="7D366703" w14:textId="77777777" w:rsidTr="00AA4FEF">
        <w:tc>
          <w:tcPr>
            <w:tcW w:w="3305" w:type="dxa"/>
            <w:shd w:val="clear" w:color="auto" w:fill="C6D9F1"/>
          </w:tcPr>
          <w:p w14:paraId="1991BEF2" w14:textId="77777777" w:rsidR="009D29B6" w:rsidRDefault="009D29B6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0756FB98" w14:textId="77777777" w:rsidR="009D29B6" w:rsidRDefault="009D29B6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EFEBA1B" w14:textId="77777777" w:rsidR="009D29B6" w:rsidRDefault="009D29B6" w:rsidP="00AA4FEF">
            <w:r>
              <w:t>Description</w:t>
            </w:r>
          </w:p>
        </w:tc>
      </w:tr>
      <w:tr w:rsidR="009D29B6" w14:paraId="5C35034E" w14:textId="77777777" w:rsidTr="00AA4FEF">
        <w:tc>
          <w:tcPr>
            <w:tcW w:w="3305" w:type="dxa"/>
            <w:shd w:val="clear" w:color="auto" w:fill="FFFFFF"/>
          </w:tcPr>
          <w:p w14:paraId="2B1AC9B0" w14:textId="77777777" w:rsidR="009D29B6" w:rsidRDefault="009D29B6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3DB8387C" w14:textId="77777777" w:rsidR="009D29B6" w:rsidRDefault="009D29B6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F5BB4D4" w14:textId="77777777" w:rsidR="009D29B6" w:rsidRDefault="009D29B6" w:rsidP="00AA4FEF">
            <w:r>
              <w:t>NA</w:t>
            </w:r>
          </w:p>
        </w:tc>
      </w:tr>
      <w:tr w:rsidR="009D29B6" w14:paraId="5C9AF52A" w14:textId="77777777" w:rsidTr="00AA4FEF">
        <w:tc>
          <w:tcPr>
            <w:tcW w:w="9885" w:type="dxa"/>
            <w:gridSpan w:val="3"/>
            <w:shd w:val="clear" w:color="auto" w:fill="000080"/>
          </w:tcPr>
          <w:p w14:paraId="78CC9C74" w14:textId="77777777" w:rsidR="009D29B6" w:rsidRDefault="009D29B6" w:rsidP="00AA4FEF">
            <w:r>
              <w:rPr>
                <w:b/>
              </w:rPr>
              <w:t>Return value</w:t>
            </w:r>
          </w:p>
        </w:tc>
      </w:tr>
      <w:tr w:rsidR="009D29B6" w14:paraId="550E6914" w14:textId="77777777" w:rsidTr="00AA4FEF">
        <w:tc>
          <w:tcPr>
            <w:tcW w:w="3305" w:type="dxa"/>
            <w:shd w:val="clear" w:color="auto" w:fill="C6D9F1"/>
          </w:tcPr>
          <w:p w14:paraId="3FBC432B" w14:textId="77777777" w:rsidR="009D29B6" w:rsidRDefault="009D29B6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3469AC94" w14:textId="77777777" w:rsidR="009D29B6" w:rsidRDefault="009D29B6" w:rsidP="00AA4FEF">
            <w:r>
              <w:t>Description</w:t>
            </w:r>
          </w:p>
        </w:tc>
      </w:tr>
      <w:tr w:rsidR="009D29B6" w14:paraId="0380FDDA" w14:textId="77777777" w:rsidTr="00AA4FEF">
        <w:tc>
          <w:tcPr>
            <w:tcW w:w="3305" w:type="dxa"/>
          </w:tcPr>
          <w:p w14:paraId="24E210C4" w14:textId="77777777" w:rsidR="009D29B6" w:rsidRDefault="009D29B6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0FA9E348" w14:textId="77777777" w:rsidR="009D29B6" w:rsidRDefault="009D29B6" w:rsidP="00AA4FEF">
            <w:r>
              <w:t>void</w:t>
            </w:r>
          </w:p>
        </w:tc>
      </w:tr>
      <w:tr w:rsidR="009D29B6" w14:paraId="75631A9E" w14:textId="77777777" w:rsidTr="00AA4FEF">
        <w:tc>
          <w:tcPr>
            <w:tcW w:w="9885" w:type="dxa"/>
            <w:gridSpan w:val="3"/>
            <w:shd w:val="clear" w:color="auto" w:fill="000080"/>
          </w:tcPr>
          <w:p w14:paraId="06974C9F" w14:textId="77777777" w:rsidR="009D29B6" w:rsidRDefault="009D29B6" w:rsidP="00AA4FEF">
            <w:r>
              <w:rPr>
                <w:b/>
              </w:rPr>
              <w:t>Dynamic aspect</w:t>
            </w:r>
          </w:p>
        </w:tc>
      </w:tr>
      <w:tr w:rsidR="009D29B6" w14:paraId="00A66C6C" w14:textId="77777777" w:rsidTr="00AA4FEF">
        <w:tc>
          <w:tcPr>
            <w:tcW w:w="3305" w:type="dxa"/>
            <w:shd w:val="clear" w:color="auto" w:fill="C6D9F1"/>
          </w:tcPr>
          <w:p w14:paraId="76011BB4" w14:textId="77777777" w:rsidR="009D29B6" w:rsidRDefault="009D29B6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2390AF6B" w14:textId="77777777" w:rsidR="009D29B6" w:rsidRDefault="009D29B6" w:rsidP="00AA4FEF">
            <w:r>
              <w:t>Description</w:t>
            </w:r>
          </w:p>
        </w:tc>
      </w:tr>
      <w:tr w:rsidR="009D29B6" w14:paraId="596EEA83" w14:textId="77777777" w:rsidTr="00AA4FEF">
        <w:tc>
          <w:tcPr>
            <w:tcW w:w="3305" w:type="dxa"/>
            <w:shd w:val="clear" w:color="auto" w:fill="FFFFFF"/>
          </w:tcPr>
          <w:p w14:paraId="0B9A28D4" w14:textId="77777777" w:rsidR="009D29B6" w:rsidRDefault="009D29B6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341D0C55" w14:textId="77777777" w:rsidR="009D29B6" w:rsidRDefault="009D29B6" w:rsidP="00AA4FEF">
            <w:r>
              <w:t>*</w:t>
            </w:r>
          </w:p>
        </w:tc>
      </w:tr>
      <w:tr w:rsidR="009D29B6" w14:paraId="7B4CAC59" w14:textId="77777777" w:rsidTr="00AA4FEF">
        <w:tc>
          <w:tcPr>
            <w:tcW w:w="9885" w:type="dxa"/>
            <w:gridSpan w:val="3"/>
            <w:shd w:val="clear" w:color="auto" w:fill="000080"/>
          </w:tcPr>
          <w:p w14:paraId="0F278CAE" w14:textId="77777777" w:rsidR="009D29B6" w:rsidRDefault="009D29B6" w:rsidP="00AA4FEF">
            <w:r>
              <w:rPr>
                <w:b/>
              </w:rPr>
              <w:t>Static aspect</w:t>
            </w:r>
          </w:p>
        </w:tc>
      </w:tr>
      <w:tr w:rsidR="009D29B6" w14:paraId="1BE79509" w14:textId="77777777" w:rsidTr="00AA4FEF">
        <w:tc>
          <w:tcPr>
            <w:tcW w:w="9885" w:type="dxa"/>
            <w:gridSpan w:val="3"/>
          </w:tcPr>
          <w:p w14:paraId="477CDAED" w14:textId="77777777" w:rsidR="009D29B6" w:rsidRDefault="009D29B6" w:rsidP="00AA4FEF">
            <w:r>
              <w:t>NA</w:t>
            </w:r>
          </w:p>
        </w:tc>
      </w:tr>
      <w:tr w:rsidR="009D29B6" w14:paraId="12ACE0E1" w14:textId="77777777" w:rsidTr="00AA4FEF">
        <w:tc>
          <w:tcPr>
            <w:tcW w:w="9885" w:type="dxa"/>
            <w:gridSpan w:val="3"/>
            <w:shd w:val="clear" w:color="auto" w:fill="000080"/>
          </w:tcPr>
          <w:p w14:paraId="1E4D3311" w14:textId="77777777" w:rsidR="009D29B6" w:rsidRDefault="009D29B6" w:rsidP="00AA4FEF">
            <w:r>
              <w:rPr>
                <w:b/>
              </w:rPr>
              <w:t>Constrains</w:t>
            </w:r>
          </w:p>
        </w:tc>
      </w:tr>
      <w:tr w:rsidR="009D29B6" w14:paraId="4C0396BA" w14:textId="77777777" w:rsidTr="00AA4FEF">
        <w:tc>
          <w:tcPr>
            <w:tcW w:w="9885" w:type="dxa"/>
            <w:gridSpan w:val="3"/>
          </w:tcPr>
          <w:p w14:paraId="0D3BD914" w14:textId="77777777" w:rsidR="009D29B6" w:rsidRDefault="009D29B6" w:rsidP="00AA4FEF">
            <w:r>
              <w:t>NA</w:t>
            </w:r>
          </w:p>
        </w:tc>
      </w:tr>
    </w:tbl>
    <w:p w14:paraId="2D3B99BB" w14:textId="77777777" w:rsidR="009D29B6" w:rsidRPr="0004160E" w:rsidRDefault="009D29B6" w:rsidP="00446F7F"/>
    <w:p w14:paraId="0F46F01A" w14:textId="2F75D789" w:rsidR="00F36892" w:rsidRDefault="00F36892" w:rsidP="00F36892"/>
    <w:p w14:paraId="45924BF1" w14:textId="77777777" w:rsidR="003943E4" w:rsidRDefault="00D232D0" w:rsidP="00446F7F">
      <w:pPr>
        <w:keepNext/>
        <w:jc w:val="center"/>
      </w:pP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4B253635" wp14:editId="6D9D5ADB">
            <wp:extent cx="5886123" cy="2520950"/>
            <wp:effectExtent l="0" t="0" r="635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59" cy="25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5E30" w14:textId="5B21FA88" w:rsidR="00F36892" w:rsidRDefault="003943E4" w:rsidP="00446F7F">
      <w:pPr>
        <w:pStyle w:val="Caption"/>
        <w:jc w:val="center"/>
      </w:pPr>
      <w:bookmarkStart w:id="996" w:name="_Toc157416776"/>
      <w:r>
        <w:t xml:space="preserve">Figure </w:t>
      </w:r>
      <w:fldSimple w:instr=" SEQ Figure \* ARABIC ">
        <w:r w:rsidR="00C712AF">
          <w:rPr>
            <w:noProof/>
          </w:rPr>
          <w:t>7</w:t>
        </w:r>
      </w:fldSimple>
      <w:r>
        <w:t xml:space="preserve">: </w:t>
      </w:r>
      <w:proofErr w:type="spellStart"/>
      <w:r>
        <w:t>mmg_UpdateModeStatus_ExecutedCycleDelay</w:t>
      </w:r>
      <w:proofErr w:type="spellEnd"/>
      <w:r>
        <w:t xml:space="preserve"> diagram</w:t>
      </w:r>
      <w:bookmarkEnd w:id="996"/>
    </w:p>
    <w:p w14:paraId="27E766BA" w14:textId="0F736623" w:rsidR="00055C75" w:rsidRDefault="00465BD1" w:rsidP="005410BA">
      <w:pPr>
        <w:pStyle w:val="Heading3"/>
      </w:pPr>
      <w:bookmarkStart w:id="997" w:name="_Toc112852872"/>
      <w:bookmarkStart w:id="998" w:name="_Toc112881197"/>
      <w:bookmarkStart w:id="999" w:name="_Toc119613064"/>
      <w:bookmarkStart w:id="1000" w:name="_Toc119613990"/>
      <w:bookmarkStart w:id="1001" w:name="_Toc119661533"/>
      <w:bookmarkStart w:id="1002" w:name="_Toc119663131"/>
      <w:bookmarkStart w:id="1003" w:name="_Toc119664093"/>
      <w:bookmarkStart w:id="1004" w:name="_Toc120009853"/>
      <w:bookmarkStart w:id="1005" w:name="_Toc120011968"/>
      <w:bookmarkStart w:id="1006" w:name="_Toc120013058"/>
      <w:bookmarkStart w:id="1007" w:name="_Toc126839555"/>
      <w:bookmarkStart w:id="1008" w:name="_Toc126840596"/>
      <w:bookmarkStart w:id="1009" w:name="_Toc126846850"/>
      <w:bookmarkStart w:id="1010" w:name="_Toc127171158"/>
      <w:bookmarkStart w:id="1011" w:name="_Toc127372246"/>
      <w:bookmarkStart w:id="1012" w:name="_Toc127436164"/>
      <w:bookmarkStart w:id="1013" w:name="_Toc127437243"/>
      <w:bookmarkStart w:id="1014" w:name="_Toc127783243"/>
      <w:bookmarkStart w:id="1015" w:name="_Toc127784322"/>
      <w:bookmarkStart w:id="1016" w:name="_Toc127864868"/>
      <w:bookmarkStart w:id="1017" w:name="_Toc128653601"/>
      <w:bookmarkStart w:id="1018" w:name="_Toc128996313"/>
      <w:bookmarkStart w:id="1019" w:name="_Toc129088488"/>
      <w:bookmarkStart w:id="1020" w:name="_Toc129089616"/>
      <w:bookmarkStart w:id="1021" w:name="_Toc129166954"/>
      <w:bookmarkStart w:id="1022" w:name="_Toc134189057"/>
      <w:bookmarkStart w:id="1023" w:name="_Toc134190144"/>
      <w:bookmarkStart w:id="1024" w:name="_Toc138233380"/>
      <w:bookmarkStart w:id="1025" w:name="_Toc94702549"/>
      <w:bookmarkStart w:id="1026" w:name="_Toc157416827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proofErr w:type="spellStart"/>
      <w:r>
        <w:t>mmg_</w:t>
      </w:r>
      <w:r w:rsidR="00055C75" w:rsidRPr="00585DC6">
        <w:t>UpdateModeStatus_ExecutedCycle</w:t>
      </w:r>
      <w:bookmarkEnd w:id="1025"/>
      <w:bookmarkEnd w:id="1026"/>
      <w:proofErr w:type="spellEnd"/>
    </w:p>
    <w:p w14:paraId="592208E2" w14:textId="09BB9A79" w:rsidR="00F80D04" w:rsidRDefault="00F80D04" w:rsidP="00F80D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F80D04" w14:paraId="4AABC481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16F4DC15" w14:textId="77777777" w:rsidR="00F80D04" w:rsidRDefault="00F80D04" w:rsidP="00AA4FEF">
            <w:r>
              <w:t>Object</w:t>
            </w:r>
          </w:p>
        </w:tc>
      </w:tr>
      <w:tr w:rsidR="00F80D04" w14:paraId="6B28EEF2" w14:textId="77777777" w:rsidTr="00AA4FEF">
        <w:tc>
          <w:tcPr>
            <w:tcW w:w="9885" w:type="dxa"/>
            <w:gridSpan w:val="3"/>
          </w:tcPr>
          <w:p w14:paraId="3A9E6F84" w14:textId="644AAB4F" w:rsidR="00F80D04" w:rsidRPr="00E53098" w:rsidRDefault="00F80D04" w:rsidP="00AA4FEF">
            <w:r w:rsidRPr="0043202F">
              <w:rPr>
                <w:rFonts w:cs="Arial"/>
                <w:sz w:val="20"/>
                <w:szCs w:val="20"/>
              </w:rPr>
              <w:t>This is the executing mode function in charge of manages the “</w:t>
            </w:r>
            <w:r>
              <w:rPr>
                <w:rFonts w:cs="Arial"/>
                <w:sz w:val="20"/>
                <w:szCs w:val="20"/>
              </w:rPr>
              <w:t>executed cycle</w:t>
            </w:r>
            <w:r w:rsidRPr="0043202F">
              <w:rPr>
                <w:rFonts w:cs="Arial"/>
                <w:sz w:val="20"/>
                <w:szCs w:val="20"/>
              </w:rPr>
              <w:t>” mode.</w:t>
            </w:r>
          </w:p>
        </w:tc>
      </w:tr>
      <w:tr w:rsidR="00F80D04" w14:paraId="36B75BCA" w14:textId="77777777" w:rsidTr="00AA4FEF">
        <w:tc>
          <w:tcPr>
            <w:tcW w:w="9885" w:type="dxa"/>
            <w:gridSpan w:val="3"/>
            <w:shd w:val="clear" w:color="auto" w:fill="000080"/>
          </w:tcPr>
          <w:p w14:paraId="1C63AB82" w14:textId="77777777" w:rsidR="00F80D04" w:rsidRDefault="00F80D04" w:rsidP="00AA4FEF">
            <w:r>
              <w:rPr>
                <w:b/>
              </w:rPr>
              <w:t>Prototype</w:t>
            </w:r>
          </w:p>
        </w:tc>
      </w:tr>
      <w:tr w:rsidR="00F80D04" w14:paraId="192036A6" w14:textId="77777777" w:rsidTr="00AA4FEF">
        <w:tc>
          <w:tcPr>
            <w:tcW w:w="9885" w:type="dxa"/>
            <w:gridSpan w:val="3"/>
          </w:tcPr>
          <w:p w14:paraId="33492BC0" w14:textId="73E84C2F" w:rsidR="00F80D04" w:rsidRPr="00E53098" w:rsidRDefault="00F80D04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mmg_UpdateModeStatus_ExecutedCycle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F80D04" w14:paraId="5ADC5405" w14:textId="77777777" w:rsidTr="00AA4FEF">
        <w:tc>
          <w:tcPr>
            <w:tcW w:w="9885" w:type="dxa"/>
            <w:gridSpan w:val="3"/>
            <w:shd w:val="clear" w:color="auto" w:fill="000080"/>
          </w:tcPr>
          <w:p w14:paraId="03DD463D" w14:textId="77777777" w:rsidR="00F80D04" w:rsidRDefault="00F80D04" w:rsidP="00AA4FEF">
            <w:r>
              <w:rPr>
                <w:b/>
              </w:rPr>
              <w:t>Input parameters</w:t>
            </w:r>
          </w:p>
        </w:tc>
      </w:tr>
      <w:tr w:rsidR="00F80D04" w14:paraId="34AF449F" w14:textId="77777777" w:rsidTr="00AA4FEF">
        <w:tc>
          <w:tcPr>
            <w:tcW w:w="3305" w:type="dxa"/>
            <w:shd w:val="clear" w:color="auto" w:fill="C6D9F1"/>
          </w:tcPr>
          <w:p w14:paraId="5190370E" w14:textId="77777777" w:rsidR="00F80D04" w:rsidRDefault="00F80D0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249CFBDD" w14:textId="77777777" w:rsidR="00F80D04" w:rsidRDefault="00F80D0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57716B7" w14:textId="77777777" w:rsidR="00F80D04" w:rsidRDefault="00F80D04" w:rsidP="00AA4FEF">
            <w:r>
              <w:t>Description</w:t>
            </w:r>
          </w:p>
        </w:tc>
      </w:tr>
      <w:tr w:rsidR="00F80D04" w14:paraId="25AB711F" w14:textId="77777777" w:rsidTr="00AA4FEF">
        <w:tc>
          <w:tcPr>
            <w:tcW w:w="3305" w:type="dxa"/>
            <w:shd w:val="clear" w:color="auto" w:fill="FFFFFF"/>
          </w:tcPr>
          <w:p w14:paraId="42E84EF2" w14:textId="77777777" w:rsidR="00F80D04" w:rsidRDefault="00F80D0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52962D1" w14:textId="77777777" w:rsidR="00F80D04" w:rsidRDefault="00F80D0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7FC0E202" w14:textId="77777777" w:rsidR="00F80D04" w:rsidRDefault="00F80D04" w:rsidP="00AA4FEF">
            <w:r>
              <w:t>NA</w:t>
            </w:r>
          </w:p>
        </w:tc>
      </w:tr>
      <w:tr w:rsidR="00F80D04" w14:paraId="7B6334BD" w14:textId="77777777" w:rsidTr="00AA4FEF">
        <w:tc>
          <w:tcPr>
            <w:tcW w:w="9885" w:type="dxa"/>
            <w:gridSpan w:val="3"/>
            <w:shd w:val="clear" w:color="auto" w:fill="000080"/>
          </w:tcPr>
          <w:p w14:paraId="3D1F789F" w14:textId="77777777" w:rsidR="00F80D04" w:rsidRDefault="00F80D04" w:rsidP="00AA4FEF">
            <w:r>
              <w:rPr>
                <w:b/>
              </w:rPr>
              <w:t>Output parameters</w:t>
            </w:r>
          </w:p>
        </w:tc>
      </w:tr>
      <w:tr w:rsidR="00F80D04" w14:paraId="588A374A" w14:textId="77777777" w:rsidTr="00AA4FEF">
        <w:tc>
          <w:tcPr>
            <w:tcW w:w="3305" w:type="dxa"/>
            <w:shd w:val="clear" w:color="auto" w:fill="C6D9F1"/>
          </w:tcPr>
          <w:p w14:paraId="27EB33B8" w14:textId="77777777" w:rsidR="00F80D04" w:rsidRDefault="00F80D0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052BD378" w14:textId="77777777" w:rsidR="00F80D04" w:rsidRDefault="00F80D0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7D5C49DA" w14:textId="77777777" w:rsidR="00F80D04" w:rsidRDefault="00F80D04" w:rsidP="00AA4FEF">
            <w:r>
              <w:t>Description</w:t>
            </w:r>
          </w:p>
        </w:tc>
      </w:tr>
      <w:tr w:rsidR="00F80D04" w14:paraId="3778921F" w14:textId="77777777" w:rsidTr="00AA4FEF">
        <w:tc>
          <w:tcPr>
            <w:tcW w:w="3305" w:type="dxa"/>
            <w:shd w:val="clear" w:color="auto" w:fill="FFFFFF"/>
          </w:tcPr>
          <w:p w14:paraId="4977FEE7" w14:textId="77777777" w:rsidR="00F80D04" w:rsidRDefault="00F80D0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1B7AC8C6" w14:textId="77777777" w:rsidR="00F80D04" w:rsidRDefault="00F80D0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0751A23" w14:textId="77777777" w:rsidR="00F80D04" w:rsidRDefault="00F80D04" w:rsidP="00AA4FEF">
            <w:r>
              <w:t>NA</w:t>
            </w:r>
          </w:p>
        </w:tc>
      </w:tr>
      <w:tr w:rsidR="00F80D04" w14:paraId="097DF354" w14:textId="77777777" w:rsidTr="00AA4FEF">
        <w:tc>
          <w:tcPr>
            <w:tcW w:w="9885" w:type="dxa"/>
            <w:gridSpan w:val="3"/>
            <w:shd w:val="clear" w:color="auto" w:fill="000080"/>
          </w:tcPr>
          <w:p w14:paraId="278A8E33" w14:textId="77777777" w:rsidR="00F80D04" w:rsidRDefault="00F80D04" w:rsidP="00AA4FEF">
            <w:r>
              <w:rPr>
                <w:b/>
              </w:rPr>
              <w:lastRenderedPageBreak/>
              <w:t>Return value</w:t>
            </w:r>
          </w:p>
        </w:tc>
      </w:tr>
      <w:tr w:rsidR="00F80D04" w14:paraId="0890E805" w14:textId="77777777" w:rsidTr="00AA4FEF">
        <w:tc>
          <w:tcPr>
            <w:tcW w:w="3305" w:type="dxa"/>
            <w:shd w:val="clear" w:color="auto" w:fill="C6D9F1"/>
          </w:tcPr>
          <w:p w14:paraId="3FEC84DA" w14:textId="77777777" w:rsidR="00F80D04" w:rsidRDefault="00F80D04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6FB186E5" w14:textId="77777777" w:rsidR="00F80D04" w:rsidRDefault="00F80D04" w:rsidP="00AA4FEF">
            <w:r>
              <w:t>Description</w:t>
            </w:r>
          </w:p>
        </w:tc>
      </w:tr>
      <w:tr w:rsidR="00F80D04" w14:paraId="6E0CCB33" w14:textId="77777777" w:rsidTr="00AA4FEF">
        <w:tc>
          <w:tcPr>
            <w:tcW w:w="3305" w:type="dxa"/>
          </w:tcPr>
          <w:p w14:paraId="3A21BFCA" w14:textId="77777777" w:rsidR="00F80D04" w:rsidRDefault="00F80D04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BC77629" w14:textId="77777777" w:rsidR="00F80D04" w:rsidRDefault="00F80D04" w:rsidP="00AA4FEF">
            <w:r>
              <w:t>void</w:t>
            </w:r>
          </w:p>
        </w:tc>
      </w:tr>
      <w:tr w:rsidR="00F80D04" w14:paraId="4CCBDE11" w14:textId="77777777" w:rsidTr="00AA4FEF">
        <w:tc>
          <w:tcPr>
            <w:tcW w:w="9885" w:type="dxa"/>
            <w:gridSpan w:val="3"/>
            <w:shd w:val="clear" w:color="auto" w:fill="000080"/>
          </w:tcPr>
          <w:p w14:paraId="7BDC483A" w14:textId="77777777" w:rsidR="00F80D04" w:rsidRDefault="00F80D04" w:rsidP="00AA4FEF">
            <w:r>
              <w:rPr>
                <w:b/>
              </w:rPr>
              <w:t>Dynamic aspect</w:t>
            </w:r>
          </w:p>
        </w:tc>
      </w:tr>
      <w:tr w:rsidR="00F80D04" w14:paraId="35F3A0D6" w14:textId="77777777" w:rsidTr="00AA4FEF">
        <w:tc>
          <w:tcPr>
            <w:tcW w:w="3305" w:type="dxa"/>
            <w:shd w:val="clear" w:color="auto" w:fill="C6D9F1"/>
          </w:tcPr>
          <w:p w14:paraId="44131BE6" w14:textId="77777777" w:rsidR="00F80D04" w:rsidRDefault="00F80D04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2C222BB6" w14:textId="77777777" w:rsidR="00F80D04" w:rsidRDefault="00F80D04" w:rsidP="00AA4FEF">
            <w:r>
              <w:t>Description</w:t>
            </w:r>
          </w:p>
        </w:tc>
      </w:tr>
      <w:tr w:rsidR="00F80D04" w14:paraId="03386CE1" w14:textId="77777777" w:rsidTr="00AA4FEF">
        <w:tc>
          <w:tcPr>
            <w:tcW w:w="3305" w:type="dxa"/>
            <w:shd w:val="clear" w:color="auto" w:fill="FFFFFF"/>
          </w:tcPr>
          <w:p w14:paraId="5E6E02AA" w14:textId="77777777" w:rsidR="00F80D04" w:rsidRDefault="00F80D04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3D691431" w14:textId="77777777" w:rsidR="00F80D04" w:rsidRDefault="00F80D04" w:rsidP="00AA4FEF">
            <w:r>
              <w:t>*</w:t>
            </w:r>
          </w:p>
        </w:tc>
      </w:tr>
      <w:tr w:rsidR="00F80D04" w14:paraId="1F309970" w14:textId="77777777" w:rsidTr="00AA4FEF">
        <w:tc>
          <w:tcPr>
            <w:tcW w:w="9885" w:type="dxa"/>
            <w:gridSpan w:val="3"/>
            <w:shd w:val="clear" w:color="auto" w:fill="000080"/>
          </w:tcPr>
          <w:p w14:paraId="26B59562" w14:textId="77777777" w:rsidR="00F80D04" w:rsidRDefault="00F80D04" w:rsidP="00AA4FEF">
            <w:r>
              <w:rPr>
                <w:b/>
              </w:rPr>
              <w:t>Static aspect</w:t>
            </w:r>
          </w:p>
        </w:tc>
      </w:tr>
      <w:tr w:rsidR="00F80D04" w14:paraId="5B315FB6" w14:textId="77777777" w:rsidTr="00AA4FEF">
        <w:tc>
          <w:tcPr>
            <w:tcW w:w="9885" w:type="dxa"/>
            <w:gridSpan w:val="3"/>
          </w:tcPr>
          <w:p w14:paraId="267B1716" w14:textId="77777777" w:rsidR="00F80D04" w:rsidRDefault="00F80D04" w:rsidP="00AA4FEF">
            <w:r>
              <w:t>NA</w:t>
            </w:r>
          </w:p>
        </w:tc>
      </w:tr>
      <w:tr w:rsidR="00F80D04" w14:paraId="5E282170" w14:textId="77777777" w:rsidTr="00AA4FEF">
        <w:tc>
          <w:tcPr>
            <w:tcW w:w="9885" w:type="dxa"/>
            <w:gridSpan w:val="3"/>
            <w:shd w:val="clear" w:color="auto" w:fill="000080"/>
          </w:tcPr>
          <w:p w14:paraId="1031B637" w14:textId="77777777" w:rsidR="00F80D04" w:rsidRDefault="00F80D04" w:rsidP="00AA4FEF">
            <w:r>
              <w:rPr>
                <w:b/>
              </w:rPr>
              <w:t>Constrains</w:t>
            </w:r>
          </w:p>
        </w:tc>
      </w:tr>
      <w:tr w:rsidR="00F80D04" w14:paraId="0A005680" w14:textId="77777777" w:rsidTr="00AA4FEF">
        <w:tc>
          <w:tcPr>
            <w:tcW w:w="9885" w:type="dxa"/>
            <w:gridSpan w:val="3"/>
          </w:tcPr>
          <w:p w14:paraId="4497AE23" w14:textId="77777777" w:rsidR="00F80D04" w:rsidRDefault="00F80D04" w:rsidP="00AA4FEF">
            <w:r>
              <w:t>NA</w:t>
            </w:r>
          </w:p>
        </w:tc>
      </w:tr>
    </w:tbl>
    <w:p w14:paraId="7D21DBA9" w14:textId="77777777" w:rsidR="00F80D04" w:rsidRPr="0004160E" w:rsidRDefault="00F80D04" w:rsidP="00446F7F"/>
    <w:p w14:paraId="3D949381" w14:textId="07EB9F12" w:rsidR="00F36892" w:rsidRDefault="00F36892" w:rsidP="00F36892"/>
    <w:p w14:paraId="761763D7" w14:textId="77777777" w:rsidR="003943E4" w:rsidRDefault="008817FE" w:rsidP="00446F7F">
      <w:pPr>
        <w:keepNext/>
        <w:jc w:val="center"/>
      </w:pP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33A7D930" wp14:editId="3DADE7B4">
            <wp:extent cx="5657850" cy="2588051"/>
            <wp:effectExtent l="0" t="0" r="0" b="3175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41" cy="26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3BE5" w14:textId="2C9B0135" w:rsidR="00F36892" w:rsidRDefault="003943E4" w:rsidP="00446F7F">
      <w:pPr>
        <w:pStyle w:val="Caption"/>
        <w:jc w:val="center"/>
      </w:pPr>
      <w:bookmarkStart w:id="1027" w:name="_Toc157416777"/>
      <w:r>
        <w:t xml:space="preserve">Figure </w:t>
      </w:r>
      <w:fldSimple w:instr=" SEQ Figure \* ARABIC ">
        <w:r w:rsidR="00C712AF">
          <w:rPr>
            <w:noProof/>
          </w:rPr>
          <w:t>8</w:t>
        </w:r>
      </w:fldSimple>
      <w:r>
        <w:t>:</w:t>
      </w:r>
      <w:r w:rsidRPr="003943E4">
        <w:t xml:space="preserve"> </w:t>
      </w:r>
      <w:proofErr w:type="spellStart"/>
      <w:r>
        <w:t>mmg_UpdateModeStatus_ExecutedCycle</w:t>
      </w:r>
      <w:proofErr w:type="spellEnd"/>
      <w:r>
        <w:t xml:space="preserve"> diagram</w:t>
      </w:r>
      <w:bookmarkEnd w:id="1027"/>
    </w:p>
    <w:p w14:paraId="39DA522D" w14:textId="7DEEDFF6" w:rsidR="00055C75" w:rsidRDefault="00B6396F" w:rsidP="005410BA">
      <w:pPr>
        <w:pStyle w:val="Heading3"/>
      </w:pPr>
      <w:bookmarkStart w:id="1028" w:name="_Toc112852874"/>
      <w:bookmarkStart w:id="1029" w:name="_Toc112881199"/>
      <w:bookmarkStart w:id="1030" w:name="_Toc119613066"/>
      <w:bookmarkStart w:id="1031" w:name="_Toc119613992"/>
      <w:bookmarkStart w:id="1032" w:name="_Toc119661535"/>
      <w:bookmarkStart w:id="1033" w:name="_Toc119663133"/>
      <w:bookmarkStart w:id="1034" w:name="_Toc119664095"/>
      <w:bookmarkStart w:id="1035" w:name="_Toc120009855"/>
      <w:bookmarkStart w:id="1036" w:name="_Toc120011970"/>
      <w:bookmarkStart w:id="1037" w:name="_Toc120013060"/>
      <w:bookmarkStart w:id="1038" w:name="_Toc126839557"/>
      <w:bookmarkStart w:id="1039" w:name="_Toc126840598"/>
      <w:bookmarkStart w:id="1040" w:name="_Toc126846852"/>
      <w:bookmarkStart w:id="1041" w:name="_Toc127171160"/>
      <w:bookmarkStart w:id="1042" w:name="_Toc127372248"/>
      <w:bookmarkStart w:id="1043" w:name="_Toc127436166"/>
      <w:bookmarkStart w:id="1044" w:name="_Toc127437245"/>
      <w:bookmarkStart w:id="1045" w:name="_Toc127783245"/>
      <w:bookmarkStart w:id="1046" w:name="_Toc127784324"/>
      <w:bookmarkStart w:id="1047" w:name="_Toc127864870"/>
      <w:bookmarkStart w:id="1048" w:name="_Toc128653603"/>
      <w:bookmarkStart w:id="1049" w:name="_Toc128996315"/>
      <w:bookmarkStart w:id="1050" w:name="_Toc129088490"/>
      <w:bookmarkStart w:id="1051" w:name="_Toc129089618"/>
      <w:bookmarkStart w:id="1052" w:name="_Toc129166956"/>
      <w:bookmarkStart w:id="1053" w:name="_Toc134189059"/>
      <w:bookmarkStart w:id="1054" w:name="_Toc134190146"/>
      <w:bookmarkStart w:id="1055" w:name="_Toc138233382"/>
      <w:bookmarkStart w:id="1056" w:name="_Toc94702550"/>
      <w:bookmarkStart w:id="1057" w:name="_Toc157416828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proofErr w:type="spellStart"/>
      <w:r>
        <w:t>mmg_</w:t>
      </w:r>
      <w:r w:rsidR="00055C75" w:rsidRPr="00585DC6">
        <w:t>UpdateModeStatus_ExecutedTensioningCycle</w:t>
      </w:r>
      <w:bookmarkEnd w:id="1056"/>
      <w:bookmarkEnd w:id="1057"/>
      <w:proofErr w:type="spellEnd"/>
    </w:p>
    <w:p w14:paraId="5012CD3D" w14:textId="7C587426" w:rsidR="004F3FE4" w:rsidRDefault="004F3FE4" w:rsidP="004F3F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4F3FE4" w14:paraId="788BA6E4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31B14408" w14:textId="77777777" w:rsidR="004F3FE4" w:rsidRDefault="004F3FE4" w:rsidP="00AA4FEF">
            <w:r>
              <w:t>Object</w:t>
            </w:r>
          </w:p>
        </w:tc>
      </w:tr>
      <w:tr w:rsidR="004F3FE4" w14:paraId="157831A3" w14:textId="77777777" w:rsidTr="00AA4FEF">
        <w:tc>
          <w:tcPr>
            <w:tcW w:w="9885" w:type="dxa"/>
            <w:gridSpan w:val="3"/>
          </w:tcPr>
          <w:p w14:paraId="208E7DAE" w14:textId="49B20B83" w:rsidR="004F3FE4" w:rsidRPr="00E53098" w:rsidRDefault="004F3FE4" w:rsidP="00AA4FEF">
            <w:r w:rsidRPr="0043202F">
              <w:rPr>
                <w:rFonts w:cs="Arial"/>
                <w:sz w:val="20"/>
                <w:szCs w:val="20"/>
              </w:rPr>
              <w:t>This is the executing mode function in charge of manages the “</w:t>
            </w:r>
            <w:r>
              <w:rPr>
                <w:rFonts w:cs="Arial"/>
                <w:sz w:val="20"/>
                <w:szCs w:val="20"/>
              </w:rPr>
              <w:t>executed tensioning cycle</w:t>
            </w:r>
            <w:r w:rsidRPr="0043202F">
              <w:rPr>
                <w:rFonts w:cs="Arial"/>
                <w:sz w:val="20"/>
                <w:szCs w:val="20"/>
              </w:rPr>
              <w:t>” mode.</w:t>
            </w:r>
          </w:p>
        </w:tc>
      </w:tr>
      <w:tr w:rsidR="004F3FE4" w14:paraId="23DDAF38" w14:textId="77777777" w:rsidTr="00AA4FEF">
        <w:tc>
          <w:tcPr>
            <w:tcW w:w="9885" w:type="dxa"/>
            <w:gridSpan w:val="3"/>
            <w:shd w:val="clear" w:color="auto" w:fill="000080"/>
          </w:tcPr>
          <w:p w14:paraId="3F15013F" w14:textId="77777777" w:rsidR="004F3FE4" w:rsidRDefault="004F3FE4" w:rsidP="00AA4FEF">
            <w:r>
              <w:rPr>
                <w:b/>
              </w:rPr>
              <w:t>Prototype</w:t>
            </w:r>
          </w:p>
        </w:tc>
      </w:tr>
      <w:tr w:rsidR="004F3FE4" w14:paraId="7CF8ECFA" w14:textId="77777777" w:rsidTr="00AA4FEF">
        <w:tc>
          <w:tcPr>
            <w:tcW w:w="9885" w:type="dxa"/>
            <w:gridSpan w:val="3"/>
          </w:tcPr>
          <w:p w14:paraId="0A97CF50" w14:textId="64A364E2" w:rsidR="004F3FE4" w:rsidRPr="00E53098" w:rsidRDefault="004F3FE4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mmg_UpdateModeStatus_ExecutedTensioningCycle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4F3FE4" w14:paraId="71DA3472" w14:textId="77777777" w:rsidTr="00AA4FEF">
        <w:tc>
          <w:tcPr>
            <w:tcW w:w="9885" w:type="dxa"/>
            <w:gridSpan w:val="3"/>
            <w:shd w:val="clear" w:color="auto" w:fill="000080"/>
          </w:tcPr>
          <w:p w14:paraId="74A82682" w14:textId="77777777" w:rsidR="004F3FE4" w:rsidRDefault="004F3FE4" w:rsidP="00AA4FEF">
            <w:r>
              <w:rPr>
                <w:b/>
              </w:rPr>
              <w:t>Input parameters</w:t>
            </w:r>
          </w:p>
        </w:tc>
      </w:tr>
      <w:tr w:rsidR="004F3FE4" w14:paraId="4D7CAE47" w14:textId="77777777" w:rsidTr="00AA4FEF">
        <w:tc>
          <w:tcPr>
            <w:tcW w:w="3305" w:type="dxa"/>
            <w:shd w:val="clear" w:color="auto" w:fill="C6D9F1"/>
          </w:tcPr>
          <w:p w14:paraId="5B1AF6EB" w14:textId="77777777" w:rsidR="004F3FE4" w:rsidRDefault="004F3FE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347F78CD" w14:textId="77777777" w:rsidR="004F3FE4" w:rsidRDefault="004F3FE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194A2BBD" w14:textId="77777777" w:rsidR="004F3FE4" w:rsidRDefault="004F3FE4" w:rsidP="00AA4FEF">
            <w:r>
              <w:t>Description</w:t>
            </w:r>
          </w:p>
        </w:tc>
      </w:tr>
      <w:tr w:rsidR="004F3FE4" w14:paraId="300ED84A" w14:textId="77777777" w:rsidTr="00AA4FEF">
        <w:tc>
          <w:tcPr>
            <w:tcW w:w="3305" w:type="dxa"/>
            <w:shd w:val="clear" w:color="auto" w:fill="FFFFFF"/>
          </w:tcPr>
          <w:p w14:paraId="4336B19C" w14:textId="77777777" w:rsidR="004F3FE4" w:rsidRDefault="004F3FE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4488304" w14:textId="77777777" w:rsidR="004F3FE4" w:rsidRDefault="004F3FE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0CD70606" w14:textId="77777777" w:rsidR="004F3FE4" w:rsidRDefault="004F3FE4" w:rsidP="00AA4FEF">
            <w:r>
              <w:t>NA</w:t>
            </w:r>
          </w:p>
        </w:tc>
      </w:tr>
      <w:tr w:rsidR="004F3FE4" w14:paraId="5A3E2B82" w14:textId="77777777" w:rsidTr="00AA4FEF">
        <w:tc>
          <w:tcPr>
            <w:tcW w:w="9885" w:type="dxa"/>
            <w:gridSpan w:val="3"/>
            <w:shd w:val="clear" w:color="auto" w:fill="000080"/>
          </w:tcPr>
          <w:p w14:paraId="448C6CFE" w14:textId="77777777" w:rsidR="004F3FE4" w:rsidRDefault="004F3FE4" w:rsidP="00AA4FEF">
            <w:r>
              <w:rPr>
                <w:b/>
              </w:rPr>
              <w:t>Output parameters</w:t>
            </w:r>
          </w:p>
        </w:tc>
      </w:tr>
      <w:tr w:rsidR="004F3FE4" w14:paraId="35C3A9F1" w14:textId="77777777" w:rsidTr="00AA4FEF">
        <w:tc>
          <w:tcPr>
            <w:tcW w:w="3305" w:type="dxa"/>
            <w:shd w:val="clear" w:color="auto" w:fill="C6D9F1"/>
          </w:tcPr>
          <w:p w14:paraId="1E17EEE6" w14:textId="77777777" w:rsidR="004F3FE4" w:rsidRDefault="004F3FE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734AAC6" w14:textId="77777777" w:rsidR="004F3FE4" w:rsidRDefault="004F3FE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5A8830C4" w14:textId="77777777" w:rsidR="004F3FE4" w:rsidRDefault="004F3FE4" w:rsidP="00AA4FEF">
            <w:r>
              <w:t>Description</w:t>
            </w:r>
          </w:p>
        </w:tc>
      </w:tr>
      <w:tr w:rsidR="004F3FE4" w14:paraId="3C7ED61C" w14:textId="77777777" w:rsidTr="00AA4FEF">
        <w:tc>
          <w:tcPr>
            <w:tcW w:w="3305" w:type="dxa"/>
            <w:shd w:val="clear" w:color="auto" w:fill="FFFFFF"/>
          </w:tcPr>
          <w:p w14:paraId="2E5B5B1E" w14:textId="77777777" w:rsidR="004F3FE4" w:rsidRDefault="004F3FE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01C35C34" w14:textId="77777777" w:rsidR="004F3FE4" w:rsidRDefault="004F3FE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3EB4E340" w14:textId="77777777" w:rsidR="004F3FE4" w:rsidRDefault="004F3FE4" w:rsidP="00AA4FEF">
            <w:r>
              <w:t>NA</w:t>
            </w:r>
          </w:p>
        </w:tc>
      </w:tr>
      <w:tr w:rsidR="004F3FE4" w14:paraId="4469F478" w14:textId="77777777" w:rsidTr="00AA4FEF">
        <w:tc>
          <w:tcPr>
            <w:tcW w:w="9885" w:type="dxa"/>
            <w:gridSpan w:val="3"/>
            <w:shd w:val="clear" w:color="auto" w:fill="000080"/>
          </w:tcPr>
          <w:p w14:paraId="68E8C211" w14:textId="77777777" w:rsidR="004F3FE4" w:rsidRDefault="004F3FE4" w:rsidP="00AA4FEF">
            <w:r>
              <w:rPr>
                <w:b/>
              </w:rPr>
              <w:t>Return value</w:t>
            </w:r>
          </w:p>
        </w:tc>
      </w:tr>
      <w:tr w:rsidR="004F3FE4" w14:paraId="3AEF4309" w14:textId="77777777" w:rsidTr="00AA4FEF">
        <w:tc>
          <w:tcPr>
            <w:tcW w:w="3305" w:type="dxa"/>
            <w:shd w:val="clear" w:color="auto" w:fill="C6D9F1"/>
          </w:tcPr>
          <w:p w14:paraId="2FD487D2" w14:textId="77777777" w:rsidR="004F3FE4" w:rsidRDefault="004F3FE4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076B502B" w14:textId="77777777" w:rsidR="004F3FE4" w:rsidRDefault="004F3FE4" w:rsidP="00AA4FEF">
            <w:r>
              <w:t>Description</w:t>
            </w:r>
          </w:p>
        </w:tc>
      </w:tr>
      <w:tr w:rsidR="004F3FE4" w14:paraId="336212CE" w14:textId="77777777" w:rsidTr="00AA4FEF">
        <w:tc>
          <w:tcPr>
            <w:tcW w:w="3305" w:type="dxa"/>
          </w:tcPr>
          <w:p w14:paraId="07EB79B4" w14:textId="77777777" w:rsidR="004F3FE4" w:rsidRDefault="004F3FE4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6FA8A22A" w14:textId="77777777" w:rsidR="004F3FE4" w:rsidRDefault="004F3FE4" w:rsidP="00AA4FEF">
            <w:r>
              <w:t>void</w:t>
            </w:r>
          </w:p>
        </w:tc>
      </w:tr>
      <w:tr w:rsidR="004F3FE4" w14:paraId="221ED57E" w14:textId="77777777" w:rsidTr="00AA4FEF">
        <w:tc>
          <w:tcPr>
            <w:tcW w:w="9885" w:type="dxa"/>
            <w:gridSpan w:val="3"/>
            <w:shd w:val="clear" w:color="auto" w:fill="000080"/>
          </w:tcPr>
          <w:p w14:paraId="547831E4" w14:textId="77777777" w:rsidR="004F3FE4" w:rsidRDefault="004F3FE4" w:rsidP="00AA4FEF">
            <w:r>
              <w:rPr>
                <w:b/>
              </w:rPr>
              <w:t>Dynamic aspect</w:t>
            </w:r>
          </w:p>
        </w:tc>
      </w:tr>
      <w:tr w:rsidR="004F3FE4" w14:paraId="10B9E649" w14:textId="77777777" w:rsidTr="00AA4FEF">
        <w:tc>
          <w:tcPr>
            <w:tcW w:w="3305" w:type="dxa"/>
            <w:shd w:val="clear" w:color="auto" w:fill="C6D9F1"/>
          </w:tcPr>
          <w:p w14:paraId="13F0F833" w14:textId="77777777" w:rsidR="004F3FE4" w:rsidRDefault="004F3FE4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E6E8390" w14:textId="77777777" w:rsidR="004F3FE4" w:rsidRDefault="004F3FE4" w:rsidP="00AA4FEF">
            <w:r>
              <w:t>Description</w:t>
            </w:r>
          </w:p>
        </w:tc>
      </w:tr>
      <w:tr w:rsidR="004F3FE4" w14:paraId="4229B9D3" w14:textId="77777777" w:rsidTr="00AA4FEF">
        <w:tc>
          <w:tcPr>
            <w:tcW w:w="3305" w:type="dxa"/>
            <w:shd w:val="clear" w:color="auto" w:fill="FFFFFF"/>
          </w:tcPr>
          <w:p w14:paraId="46C4301F" w14:textId="77777777" w:rsidR="004F3FE4" w:rsidRDefault="004F3FE4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6F76F88A" w14:textId="77777777" w:rsidR="004F3FE4" w:rsidRDefault="004F3FE4" w:rsidP="00AA4FEF">
            <w:r>
              <w:t>*</w:t>
            </w:r>
          </w:p>
        </w:tc>
      </w:tr>
      <w:tr w:rsidR="004F3FE4" w14:paraId="5849B0A8" w14:textId="77777777" w:rsidTr="00AA4FEF">
        <w:tc>
          <w:tcPr>
            <w:tcW w:w="9885" w:type="dxa"/>
            <w:gridSpan w:val="3"/>
            <w:shd w:val="clear" w:color="auto" w:fill="000080"/>
          </w:tcPr>
          <w:p w14:paraId="55CA9883" w14:textId="77777777" w:rsidR="004F3FE4" w:rsidRDefault="004F3FE4" w:rsidP="00AA4FEF">
            <w:r>
              <w:rPr>
                <w:b/>
              </w:rPr>
              <w:t>Static aspect</w:t>
            </w:r>
          </w:p>
        </w:tc>
      </w:tr>
      <w:tr w:rsidR="004F3FE4" w14:paraId="260F564A" w14:textId="77777777" w:rsidTr="00AA4FEF">
        <w:tc>
          <w:tcPr>
            <w:tcW w:w="9885" w:type="dxa"/>
            <w:gridSpan w:val="3"/>
          </w:tcPr>
          <w:p w14:paraId="1E0AF96C" w14:textId="77777777" w:rsidR="004F3FE4" w:rsidRDefault="004F3FE4" w:rsidP="00AA4FEF">
            <w:r>
              <w:t>NA</w:t>
            </w:r>
          </w:p>
        </w:tc>
      </w:tr>
      <w:tr w:rsidR="004F3FE4" w14:paraId="5B31ECD9" w14:textId="77777777" w:rsidTr="00AA4FEF">
        <w:tc>
          <w:tcPr>
            <w:tcW w:w="9885" w:type="dxa"/>
            <w:gridSpan w:val="3"/>
            <w:shd w:val="clear" w:color="auto" w:fill="000080"/>
          </w:tcPr>
          <w:p w14:paraId="356E153F" w14:textId="77777777" w:rsidR="004F3FE4" w:rsidRDefault="004F3FE4" w:rsidP="00AA4FEF">
            <w:r>
              <w:rPr>
                <w:b/>
              </w:rPr>
              <w:t>Constrains</w:t>
            </w:r>
          </w:p>
        </w:tc>
      </w:tr>
      <w:tr w:rsidR="004F3FE4" w14:paraId="42F52846" w14:textId="77777777" w:rsidTr="00AA4FEF">
        <w:tc>
          <w:tcPr>
            <w:tcW w:w="9885" w:type="dxa"/>
            <w:gridSpan w:val="3"/>
          </w:tcPr>
          <w:p w14:paraId="25582E4E" w14:textId="77777777" w:rsidR="004F3FE4" w:rsidRDefault="004F3FE4" w:rsidP="00AA4FEF">
            <w:r>
              <w:lastRenderedPageBreak/>
              <w:t>NA</w:t>
            </w:r>
          </w:p>
        </w:tc>
      </w:tr>
    </w:tbl>
    <w:p w14:paraId="686CD196" w14:textId="77777777" w:rsidR="004F3FE4" w:rsidRPr="0004160E" w:rsidRDefault="004F3FE4" w:rsidP="00446F7F"/>
    <w:p w14:paraId="1E9A6494" w14:textId="24113C83" w:rsidR="00F36892" w:rsidRDefault="00F36892" w:rsidP="00F36892"/>
    <w:p w14:paraId="4013E555" w14:textId="77777777" w:rsidR="003943E4" w:rsidRDefault="00E2493E" w:rsidP="00446F7F">
      <w:pPr>
        <w:keepNext/>
        <w:jc w:val="center"/>
      </w:pP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6C8D2BA6" wp14:editId="3A316FE4">
            <wp:extent cx="1936750" cy="2169351"/>
            <wp:effectExtent l="0" t="0" r="6350" b="2540"/>
            <wp:docPr id="48" name="Picture 4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642" cy="218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AB28" w14:textId="0604E532" w:rsidR="00E2493E" w:rsidRDefault="003943E4">
      <w:pPr>
        <w:pStyle w:val="Caption"/>
        <w:jc w:val="center"/>
      </w:pPr>
      <w:bookmarkStart w:id="1058" w:name="_Toc157416778"/>
      <w:r>
        <w:t xml:space="preserve">Figure </w:t>
      </w:r>
      <w:fldSimple w:instr=" SEQ Figure \* ARABIC ">
        <w:r w:rsidR="00C712AF">
          <w:rPr>
            <w:noProof/>
          </w:rPr>
          <w:t>9</w:t>
        </w:r>
      </w:fldSimple>
      <w:r>
        <w:t xml:space="preserve">: </w:t>
      </w:r>
      <w:proofErr w:type="spellStart"/>
      <w:r>
        <w:t>mmg_UpdateModeStatus_ExecutedTensioningCycle</w:t>
      </w:r>
      <w:proofErr w:type="spellEnd"/>
      <w:r>
        <w:t xml:space="preserve"> diagram</w:t>
      </w:r>
      <w:bookmarkEnd w:id="1058"/>
    </w:p>
    <w:p w14:paraId="70DBD0DB" w14:textId="77777777" w:rsidR="00D32420" w:rsidRPr="00E100E9" w:rsidRDefault="00D32420" w:rsidP="00446F7F"/>
    <w:p w14:paraId="0FDB80BC" w14:textId="31E37BA5" w:rsidR="00055C75" w:rsidRDefault="00157D77" w:rsidP="005410BA">
      <w:pPr>
        <w:pStyle w:val="Heading3"/>
      </w:pPr>
      <w:bookmarkStart w:id="1059" w:name="_Toc120009857"/>
      <w:bookmarkStart w:id="1060" w:name="_Toc120011972"/>
      <w:bookmarkStart w:id="1061" w:name="_Toc120013062"/>
      <w:bookmarkStart w:id="1062" w:name="_Toc126839559"/>
      <w:bookmarkStart w:id="1063" w:name="_Toc126840600"/>
      <w:bookmarkStart w:id="1064" w:name="_Toc126846854"/>
      <w:bookmarkStart w:id="1065" w:name="_Toc127171162"/>
      <w:bookmarkStart w:id="1066" w:name="_Toc127372250"/>
      <w:bookmarkStart w:id="1067" w:name="_Toc127436168"/>
      <w:bookmarkStart w:id="1068" w:name="_Toc127437247"/>
      <w:bookmarkStart w:id="1069" w:name="_Toc127783247"/>
      <w:bookmarkStart w:id="1070" w:name="_Toc127784326"/>
      <w:bookmarkStart w:id="1071" w:name="_Toc127864872"/>
      <w:bookmarkStart w:id="1072" w:name="_Toc128653605"/>
      <w:bookmarkStart w:id="1073" w:name="_Toc128996317"/>
      <w:bookmarkStart w:id="1074" w:name="_Toc129088492"/>
      <w:bookmarkStart w:id="1075" w:name="_Toc129089620"/>
      <w:bookmarkStart w:id="1076" w:name="_Toc129166958"/>
      <w:bookmarkStart w:id="1077" w:name="_Toc134189061"/>
      <w:bookmarkStart w:id="1078" w:name="_Toc134190148"/>
      <w:bookmarkStart w:id="1079" w:name="_Toc138233384"/>
      <w:bookmarkStart w:id="1080" w:name="_Toc120009858"/>
      <w:bookmarkStart w:id="1081" w:name="_Toc120011973"/>
      <w:bookmarkStart w:id="1082" w:name="_Toc120013063"/>
      <w:bookmarkStart w:id="1083" w:name="_Toc126839560"/>
      <w:bookmarkStart w:id="1084" w:name="_Toc126840601"/>
      <w:bookmarkStart w:id="1085" w:name="_Toc126846855"/>
      <w:bookmarkStart w:id="1086" w:name="_Toc127171163"/>
      <w:bookmarkStart w:id="1087" w:name="_Toc127372251"/>
      <w:bookmarkStart w:id="1088" w:name="_Toc127436169"/>
      <w:bookmarkStart w:id="1089" w:name="_Toc127437248"/>
      <w:bookmarkStart w:id="1090" w:name="_Toc127783248"/>
      <w:bookmarkStart w:id="1091" w:name="_Toc127784327"/>
      <w:bookmarkStart w:id="1092" w:name="_Toc127864873"/>
      <w:bookmarkStart w:id="1093" w:name="_Toc128653606"/>
      <w:bookmarkStart w:id="1094" w:name="_Toc128996318"/>
      <w:bookmarkStart w:id="1095" w:name="_Toc129088493"/>
      <w:bookmarkStart w:id="1096" w:name="_Toc129089621"/>
      <w:bookmarkStart w:id="1097" w:name="_Toc129166959"/>
      <w:bookmarkStart w:id="1098" w:name="_Toc134189062"/>
      <w:bookmarkStart w:id="1099" w:name="_Toc134190149"/>
      <w:bookmarkStart w:id="1100" w:name="_Toc138233385"/>
      <w:bookmarkStart w:id="1101" w:name="_Toc120009911"/>
      <w:bookmarkStart w:id="1102" w:name="_Toc120012026"/>
      <w:bookmarkStart w:id="1103" w:name="_Toc120013116"/>
      <w:bookmarkStart w:id="1104" w:name="_Toc126839613"/>
      <w:bookmarkStart w:id="1105" w:name="_Toc126840654"/>
      <w:bookmarkStart w:id="1106" w:name="_Toc126846908"/>
      <w:bookmarkStart w:id="1107" w:name="_Toc127171216"/>
      <w:bookmarkStart w:id="1108" w:name="_Toc127372304"/>
      <w:bookmarkStart w:id="1109" w:name="_Toc127436222"/>
      <w:bookmarkStart w:id="1110" w:name="_Toc127437301"/>
      <w:bookmarkStart w:id="1111" w:name="_Toc127783301"/>
      <w:bookmarkStart w:id="1112" w:name="_Toc127784380"/>
      <w:bookmarkStart w:id="1113" w:name="_Toc127864926"/>
      <w:bookmarkStart w:id="1114" w:name="_Toc128653659"/>
      <w:bookmarkStart w:id="1115" w:name="_Toc128996371"/>
      <w:bookmarkStart w:id="1116" w:name="_Toc129088546"/>
      <w:bookmarkStart w:id="1117" w:name="_Toc129089674"/>
      <w:bookmarkStart w:id="1118" w:name="_Toc129167012"/>
      <w:bookmarkStart w:id="1119" w:name="_Toc134189115"/>
      <w:bookmarkStart w:id="1120" w:name="_Toc134190202"/>
      <w:bookmarkStart w:id="1121" w:name="_Toc138233438"/>
      <w:bookmarkStart w:id="1122" w:name="_Toc120009912"/>
      <w:bookmarkStart w:id="1123" w:name="_Toc120012027"/>
      <w:bookmarkStart w:id="1124" w:name="_Toc120013117"/>
      <w:bookmarkStart w:id="1125" w:name="_Toc126839614"/>
      <w:bookmarkStart w:id="1126" w:name="_Toc126840655"/>
      <w:bookmarkStart w:id="1127" w:name="_Toc126846909"/>
      <w:bookmarkStart w:id="1128" w:name="_Toc127171217"/>
      <w:bookmarkStart w:id="1129" w:name="_Toc127372305"/>
      <w:bookmarkStart w:id="1130" w:name="_Toc127436223"/>
      <w:bookmarkStart w:id="1131" w:name="_Toc127437302"/>
      <w:bookmarkStart w:id="1132" w:name="_Toc127783302"/>
      <w:bookmarkStart w:id="1133" w:name="_Toc127784381"/>
      <w:bookmarkStart w:id="1134" w:name="_Toc127864927"/>
      <w:bookmarkStart w:id="1135" w:name="_Toc128653660"/>
      <w:bookmarkStart w:id="1136" w:name="_Toc128996372"/>
      <w:bookmarkStart w:id="1137" w:name="_Toc129088547"/>
      <w:bookmarkStart w:id="1138" w:name="_Toc129089675"/>
      <w:bookmarkStart w:id="1139" w:name="_Toc129167013"/>
      <w:bookmarkStart w:id="1140" w:name="_Toc134189116"/>
      <w:bookmarkStart w:id="1141" w:name="_Toc134190203"/>
      <w:bookmarkStart w:id="1142" w:name="_Toc138233439"/>
      <w:bookmarkStart w:id="1143" w:name="_Toc120009958"/>
      <w:bookmarkStart w:id="1144" w:name="_Toc120012073"/>
      <w:bookmarkStart w:id="1145" w:name="_Toc120013163"/>
      <w:bookmarkStart w:id="1146" w:name="_Toc126839660"/>
      <w:bookmarkStart w:id="1147" w:name="_Toc126840701"/>
      <w:bookmarkStart w:id="1148" w:name="_Toc126846955"/>
      <w:bookmarkStart w:id="1149" w:name="_Toc127171263"/>
      <w:bookmarkStart w:id="1150" w:name="_Toc127372351"/>
      <w:bookmarkStart w:id="1151" w:name="_Toc127436269"/>
      <w:bookmarkStart w:id="1152" w:name="_Toc127437348"/>
      <w:bookmarkStart w:id="1153" w:name="_Toc127783348"/>
      <w:bookmarkStart w:id="1154" w:name="_Toc127784427"/>
      <w:bookmarkStart w:id="1155" w:name="_Toc127864973"/>
      <w:bookmarkStart w:id="1156" w:name="_Toc128653706"/>
      <w:bookmarkStart w:id="1157" w:name="_Toc128996418"/>
      <w:bookmarkStart w:id="1158" w:name="_Toc129088593"/>
      <w:bookmarkStart w:id="1159" w:name="_Toc129089721"/>
      <w:bookmarkStart w:id="1160" w:name="_Toc129167059"/>
      <w:bookmarkStart w:id="1161" w:name="_Toc134189162"/>
      <w:bookmarkStart w:id="1162" w:name="_Toc134190249"/>
      <w:bookmarkStart w:id="1163" w:name="_Toc138233485"/>
      <w:bookmarkStart w:id="1164" w:name="_Toc120009960"/>
      <w:bookmarkStart w:id="1165" w:name="_Toc120012075"/>
      <w:bookmarkStart w:id="1166" w:name="_Toc120013165"/>
      <w:bookmarkStart w:id="1167" w:name="_Toc126839662"/>
      <w:bookmarkStart w:id="1168" w:name="_Toc126840703"/>
      <w:bookmarkStart w:id="1169" w:name="_Toc126846957"/>
      <w:bookmarkStart w:id="1170" w:name="_Toc127171265"/>
      <w:bookmarkStart w:id="1171" w:name="_Toc127372353"/>
      <w:bookmarkStart w:id="1172" w:name="_Toc127436271"/>
      <w:bookmarkStart w:id="1173" w:name="_Toc127437350"/>
      <w:bookmarkStart w:id="1174" w:name="_Toc127783350"/>
      <w:bookmarkStart w:id="1175" w:name="_Toc127784429"/>
      <w:bookmarkStart w:id="1176" w:name="_Toc127864975"/>
      <w:bookmarkStart w:id="1177" w:name="_Toc128653708"/>
      <w:bookmarkStart w:id="1178" w:name="_Toc128996420"/>
      <w:bookmarkStart w:id="1179" w:name="_Toc129088595"/>
      <w:bookmarkStart w:id="1180" w:name="_Toc129089723"/>
      <w:bookmarkStart w:id="1181" w:name="_Toc129167061"/>
      <w:bookmarkStart w:id="1182" w:name="_Toc134189164"/>
      <w:bookmarkStart w:id="1183" w:name="_Toc134190251"/>
      <w:bookmarkStart w:id="1184" w:name="_Toc138233487"/>
      <w:bookmarkStart w:id="1185" w:name="_Toc112852877"/>
      <w:bookmarkStart w:id="1186" w:name="_Toc112881202"/>
      <w:bookmarkStart w:id="1187" w:name="_Toc119613069"/>
      <w:bookmarkStart w:id="1188" w:name="_Toc119613995"/>
      <w:bookmarkStart w:id="1189" w:name="_Toc119661538"/>
      <w:bookmarkStart w:id="1190" w:name="_Toc119663136"/>
      <w:bookmarkStart w:id="1191" w:name="_Toc119664098"/>
      <w:bookmarkStart w:id="1192" w:name="_Toc120009961"/>
      <w:bookmarkStart w:id="1193" w:name="_Toc120012076"/>
      <w:bookmarkStart w:id="1194" w:name="_Toc120013166"/>
      <w:bookmarkStart w:id="1195" w:name="_Toc126839663"/>
      <w:bookmarkStart w:id="1196" w:name="_Toc126840704"/>
      <w:bookmarkStart w:id="1197" w:name="_Toc126846958"/>
      <w:bookmarkStart w:id="1198" w:name="_Toc127171266"/>
      <w:bookmarkStart w:id="1199" w:name="_Toc127372354"/>
      <w:bookmarkStart w:id="1200" w:name="_Toc127436272"/>
      <w:bookmarkStart w:id="1201" w:name="_Toc127437351"/>
      <w:bookmarkStart w:id="1202" w:name="_Toc127783351"/>
      <w:bookmarkStart w:id="1203" w:name="_Toc127784430"/>
      <w:bookmarkStart w:id="1204" w:name="_Toc127864976"/>
      <w:bookmarkStart w:id="1205" w:name="_Toc128653709"/>
      <w:bookmarkStart w:id="1206" w:name="_Toc128996421"/>
      <w:bookmarkStart w:id="1207" w:name="_Toc129088596"/>
      <w:bookmarkStart w:id="1208" w:name="_Toc129089724"/>
      <w:bookmarkStart w:id="1209" w:name="_Toc129167062"/>
      <w:bookmarkStart w:id="1210" w:name="_Toc134189165"/>
      <w:bookmarkStart w:id="1211" w:name="_Toc134190252"/>
      <w:bookmarkStart w:id="1212" w:name="_Toc138233488"/>
      <w:bookmarkStart w:id="1213" w:name="_Toc94702552"/>
      <w:bookmarkStart w:id="1214" w:name="_Toc157416829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proofErr w:type="spellStart"/>
      <w:r>
        <w:t>mmg_</w:t>
      </w:r>
      <w:r w:rsidR="00055C75" w:rsidRPr="00585DC6">
        <w:t>UpdateModeStatus_BusOff</w:t>
      </w:r>
      <w:bookmarkEnd w:id="1213"/>
      <w:bookmarkEnd w:id="1214"/>
      <w:proofErr w:type="spellEnd"/>
    </w:p>
    <w:p w14:paraId="7F0B2C39" w14:textId="6AAC8B41" w:rsidR="00540EAA" w:rsidRDefault="00540EAA" w:rsidP="00540E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540EAA" w14:paraId="008D7BCE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27B25C59" w14:textId="77777777" w:rsidR="00540EAA" w:rsidRDefault="00540EAA" w:rsidP="00AA4FEF">
            <w:r>
              <w:t>Object</w:t>
            </w:r>
          </w:p>
        </w:tc>
      </w:tr>
      <w:tr w:rsidR="00540EAA" w14:paraId="1B51F6A8" w14:textId="77777777" w:rsidTr="00AA4FEF">
        <w:tc>
          <w:tcPr>
            <w:tcW w:w="9885" w:type="dxa"/>
            <w:gridSpan w:val="3"/>
          </w:tcPr>
          <w:p w14:paraId="4ED34D86" w14:textId="2AEE4C07" w:rsidR="00540EAA" w:rsidRPr="00E53098" w:rsidRDefault="00540EAA" w:rsidP="00AA4FEF">
            <w:r w:rsidRPr="0043202F">
              <w:rPr>
                <w:rFonts w:cs="Arial"/>
                <w:sz w:val="20"/>
                <w:szCs w:val="20"/>
              </w:rPr>
              <w:t>This is the executing mode function in charge of manages the “</w:t>
            </w:r>
            <w:r>
              <w:rPr>
                <w:rFonts w:cs="Arial"/>
                <w:sz w:val="20"/>
                <w:szCs w:val="20"/>
              </w:rPr>
              <w:t>bus off</w:t>
            </w:r>
            <w:r w:rsidRPr="0043202F">
              <w:rPr>
                <w:rFonts w:cs="Arial"/>
                <w:sz w:val="20"/>
                <w:szCs w:val="20"/>
              </w:rPr>
              <w:t>” mode.</w:t>
            </w:r>
          </w:p>
        </w:tc>
      </w:tr>
      <w:tr w:rsidR="00540EAA" w14:paraId="1B92DF6E" w14:textId="77777777" w:rsidTr="00AA4FEF">
        <w:tc>
          <w:tcPr>
            <w:tcW w:w="9885" w:type="dxa"/>
            <w:gridSpan w:val="3"/>
            <w:shd w:val="clear" w:color="auto" w:fill="000080"/>
          </w:tcPr>
          <w:p w14:paraId="32705C54" w14:textId="77777777" w:rsidR="00540EAA" w:rsidRDefault="00540EAA" w:rsidP="00AA4FEF">
            <w:r>
              <w:rPr>
                <w:b/>
              </w:rPr>
              <w:t>Prototype</w:t>
            </w:r>
          </w:p>
        </w:tc>
      </w:tr>
      <w:tr w:rsidR="00540EAA" w14:paraId="40FEB4D7" w14:textId="77777777" w:rsidTr="00AA4FEF">
        <w:tc>
          <w:tcPr>
            <w:tcW w:w="9885" w:type="dxa"/>
            <w:gridSpan w:val="3"/>
          </w:tcPr>
          <w:p w14:paraId="6C923B6D" w14:textId="05D18D47" w:rsidR="00540EAA" w:rsidRPr="00E53098" w:rsidRDefault="00DC3D09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mmg_UpdateModeStatus_BusOff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540EAA" w14:paraId="0A8B0FDD" w14:textId="77777777" w:rsidTr="00AA4FEF">
        <w:tc>
          <w:tcPr>
            <w:tcW w:w="9885" w:type="dxa"/>
            <w:gridSpan w:val="3"/>
            <w:shd w:val="clear" w:color="auto" w:fill="000080"/>
          </w:tcPr>
          <w:p w14:paraId="066C79D8" w14:textId="77777777" w:rsidR="00540EAA" w:rsidRDefault="00540EAA" w:rsidP="00AA4FEF">
            <w:r>
              <w:rPr>
                <w:b/>
              </w:rPr>
              <w:t>Input parameters</w:t>
            </w:r>
          </w:p>
        </w:tc>
      </w:tr>
      <w:tr w:rsidR="00540EAA" w14:paraId="47A47541" w14:textId="77777777" w:rsidTr="00AA4FEF">
        <w:tc>
          <w:tcPr>
            <w:tcW w:w="3305" w:type="dxa"/>
            <w:shd w:val="clear" w:color="auto" w:fill="C6D9F1"/>
          </w:tcPr>
          <w:p w14:paraId="13EC5433" w14:textId="77777777" w:rsidR="00540EAA" w:rsidRDefault="00540EAA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6C66E3DE" w14:textId="77777777" w:rsidR="00540EAA" w:rsidRDefault="00540EAA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4240B675" w14:textId="77777777" w:rsidR="00540EAA" w:rsidRDefault="00540EAA" w:rsidP="00AA4FEF">
            <w:r>
              <w:t>Description</w:t>
            </w:r>
          </w:p>
        </w:tc>
      </w:tr>
      <w:tr w:rsidR="00540EAA" w14:paraId="6F47FBED" w14:textId="77777777" w:rsidTr="00AA4FEF">
        <w:tc>
          <w:tcPr>
            <w:tcW w:w="3305" w:type="dxa"/>
            <w:shd w:val="clear" w:color="auto" w:fill="FFFFFF"/>
          </w:tcPr>
          <w:p w14:paraId="0B3314C9" w14:textId="77777777" w:rsidR="00540EAA" w:rsidRDefault="00540EAA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41B11226" w14:textId="77777777" w:rsidR="00540EAA" w:rsidRDefault="00540EAA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1121F4F" w14:textId="77777777" w:rsidR="00540EAA" w:rsidRDefault="00540EAA" w:rsidP="00AA4FEF">
            <w:r>
              <w:t>NA</w:t>
            </w:r>
          </w:p>
        </w:tc>
      </w:tr>
      <w:tr w:rsidR="00540EAA" w14:paraId="78E3FA20" w14:textId="77777777" w:rsidTr="00AA4FEF">
        <w:tc>
          <w:tcPr>
            <w:tcW w:w="9885" w:type="dxa"/>
            <w:gridSpan w:val="3"/>
            <w:shd w:val="clear" w:color="auto" w:fill="000080"/>
          </w:tcPr>
          <w:p w14:paraId="3798B852" w14:textId="77777777" w:rsidR="00540EAA" w:rsidRDefault="00540EAA" w:rsidP="00AA4FEF">
            <w:r>
              <w:rPr>
                <w:b/>
              </w:rPr>
              <w:t>Output parameters</w:t>
            </w:r>
          </w:p>
        </w:tc>
      </w:tr>
      <w:tr w:rsidR="00540EAA" w14:paraId="414E848A" w14:textId="77777777" w:rsidTr="00AA4FEF">
        <w:tc>
          <w:tcPr>
            <w:tcW w:w="3305" w:type="dxa"/>
            <w:shd w:val="clear" w:color="auto" w:fill="C6D9F1"/>
          </w:tcPr>
          <w:p w14:paraId="5CFFA3BF" w14:textId="77777777" w:rsidR="00540EAA" w:rsidRDefault="00540EAA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5639B59F" w14:textId="77777777" w:rsidR="00540EAA" w:rsidRDefault="00540EAA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7EF9696D" w14:textId="77777777" w:rsidR="00540EAA" w:rsidRDefault="00540EAA" w:rsidP="00AA4FEF">
            <w:r>
              <w:t>Description</w:t>
            </w:r>
          </w:p>
        </w:tc>
      </w:tr>
      <w:tr w:rsidR="00540EAA" w14:paraId="5DE8B93B" w14:textId="77777777" w:rsidTr="00AA4FEF">
        <w:tc>
          <w:tcPr>
            <w:tcW w:w="3305" w:type="dxa"/>
            <w:shd w:val="clear" w:color="auto" w:fill="FFFFFF"/>
          </w:tcPr>
          <w:p w14:paraId="7C3F8B67" w14:textId="77777777" w:rsidR="00540EAA" w:rsidRDefault="00540EAA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CD3F67D" w14:textId="77777777" w:rsidR="00540EAA" w:rsidRDefault="00540EAA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AA3EDDA" w14:textId="77777777" w:rsidR="00540EAA" w:rsidRDefault="00540EAA" w:rsidP="00AA4FEF">
            <w:r>
              <w:t>NA</w:t>
            </w:r>
          </w:p>
        </w:tc>
      </w:tr>
      <w:tr w:rsidR="00540EAA" w14:paraId="41B46D40" w14:textId="77777777" w:rsidTr="00AA4FEF">
        <w:tc>
          <w:tcPr>
            <w:tcW w:w="9885" w:type="dxa"/>
            <w:gridSpan w:val="3"/>
            <w:shd w:val="clear" w:color="auto" w:fill="000080"/>
          </w:tcPr>
          <w:p w14:paraId="441701FF" w14:textId="77777777" w:rsidR="00540EAA" w:rsidRDefault="00540EAA" w:rsidP="00AA4FEF">
            <w:r>
              <w:rPr>
                <w:b/>
              </w:rPr>
              <w:t>Return value</w:t>
            </w:r>
          </w:p>
        </w:tc>
      </w:tr>
      <w:tr w:rsidR="00540EAA" w14:paraId="7DE3BE5F" w14:textId="77777777" w:rsidTr="00AA4FEF">
        <w:tc>
          <w:tcPr>
            <w:tcW w:w="3305" w:type="dxa"/>
            <w:shd w:val="clear" w:color="auto" w:fill="C6D9F1"/>
          </w:tcPr>
          <w:p w14:paraId="41D01361" w14:textId="77777777" w:rsidR="00540EAA" w:rsidRDefault="00540EAA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668455FD" w14:textId="77777777" w:rsidR="00540EAA" w:rsidRDefault="00540EAA" w:rsidP="00AA4FEF">
            <w:r>
              <w:t>Description</w:t>
            </w:r>
          </w:p>
        </w:tc>
      </w:tr>
      <w:tr w:rsidR="00540EAA" w14:paraId="568898B2" w14:textId="77777777" w:rsidTr="00AA4FEF">
        <w:tc>
          <w:tcPr>
            <w:tcW w:w="3305" w:type="dxa"/>
          </w:tcPr>
          <w:p w14:paraId="250B3F32" w14:textId="77777777" w:rsidR="00540EAA" w:rsidRDefault="00540EAA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B841E3B" w14:textId="77777777" w:rsidR="00540EAA" w:rsidRDefault="00540EAA" w:rsidP="00AA4FEF">
            <w:r>
              <w:t>void</w:t>
            </w:r>
          </w:p>
        </w:tc>
      </w:tr>
      <w:tr w:rsidR="00540EAA" w14:paraId="0935DCC3" w14:textId="77777777" w:rsidTr="00AA4FEF">
        <w:tc>
          <w:tcPr>
            <w:tcW w:w="9885" w:type="dxa"/>
            <w:gridSpan w:val="3"/>
            <w:shd w:val="clear" w:color="auto" w:fill="000080"/>
          </w:tcPr>
          <w:p w14:paraId="5156C7A5" w14:textId="77777777" w:rsidR="00540EAA" w:rsidRDefault="00540EAA" w:rsidP="00AA4FEF">
            <w:r>
              <w:rPr>
                <w:b/>
              </w:rPr>
              <w:t>Dynamic aspect</w:t>
            </w:r>
          </w:p>
        </w:tc>
      </w:tr>
      <w:tr w:rsidR="00540EAA" w14:paraId="4012602F" w14:textId="77777777" w:rsidTr="00AA4FEF">
        <w:tc>
          <w:tcPr>
            <w:tcW w:w="3305" w:type="dxa"/>
            <w:shd w:val="clear" w:color="auto" w:fill="C6D9F1"/>
          </w:tcPr>
          <w:p w14:paraId="7262D3D1" w14:textId="77777777" w:rsidR="00540EAA" w:rsidRDefault="00540EAA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464F4DB" w14:textId="77777777" w:rsidR="00540EAA" w:rsidRDefault="00540EAA" w:rsidP="00AA4FEF">
            <w:r>
              <w:t>Description</w:t>
            </w:r>
          </w:p>
        </w:tc>
      </w:tr>
      <w:tr w:rsidR="00540EAA" w14:paraId="0068A604" w14:textId="77777777" w:rsidTr="00AA4FEF">
        <w:tc>
          <w:tcPr>
            <w:tcW w:w="3305" w:type="dxa"/>
            <w:shd w:val="clear" w:color="auto" w:fill="FFFFFF"/>
          </w:tcPr>
          <w:p w14:paraId="1C00B0C3" w14:textId="77777777" w:rsidR="00540EAA" w:rsidRDefault="00540EAA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6189D977" w14:textId="77777777" w:rsidR="00540EAA" w:rsidRDefault="00540EAA" w:rsidP="00AA4FEF">
            <w:r>
              <w:t>*</w:t>
            </w:r>
          </w:p>
        </w:tc>
      </w:tr>
      <w:tr w:rsidR="00540EAA" w14:paraId="576CE97A" w14:textId="77777777" w:rsidTr="00AA4FEF">
        <w:tc>
          <w:tcPr>
            <w:tcW w:w="9885" w:type="dxa"/>
            <w:gridSpan w:val="3"/>
            <w:shd w:val="clear" w:color="auto" w:fill="000080"/>
          </w:tcPr>
          <w:p w14:paraId="49B59DA0" w14:textId="77777777" w:rsidR="00540EAA" w:rsidRDefault="00540EAA" w:rsidP="00AA4FEF">
            <w:r>
              <w:rPr>
                <w:b/>
              </w:rPr>
              <w:t>Static aspect</w:t>
            </w:r>
          </w:p>
        </w:tc>
      </w:tr>
      <w:tr w:rsidR="00540EAA" w14:paraId="7AD060B7" w14:textId="77777777" w:rsidTr="00AA4FEF">
        <w:tc>
          <w:tcPr>
            <w:tcW w:w="9885" w:type="dxa"/>
            <w:gridSpan w:val="3"/>
          </w:tcPr>
          <w:p w14:paraId="0845DA32" w14:textId="77777777" w:rsidR="00540EAA" w:rsidRDefault="00540EAA" w:rsidP="00AA4FEF">
            <w:r>
              <w:t>NA</w:t>
            </w:r>
          </w:p>
        </w:tc>
      </w:tr>
      <w:tr w:rsidR="00540EAA" w14:paraId="5BA4BAFA" w14:textId="77777777" w:rsidTr="00AA4FEF">
        <w:tc>
          <w:tcPr>
            <w:tcW w:w="9885" w:type="dxa"/>
            <w:gridSpan w:val="3"/>
            <w:shd w:val="clear" w:color="auto" w:fill="000080"/>
          </w:tcPr>
          <w:p w14:paraId="271B414C" w14:textId="77777777" w:rsidR="00540EAA" w:rsidRDefault="00540EAA" w:rsidP="00AA4FEF">
            <w:r>
              <w:rPr>
                <w:b/>
              </w:rPr>
              <w:t>Constrains</w:t>
            </w:r>
          </w:p>
        </w:tc>
      </w:tr>
      <w:tr w:rsidR="00540EAA" w14:paraId="4ED23E16" w14:textId="77777777" w:rsidTr="00AA4FEF">
        <w:tc>
          <w:tcPr>
            <w:tcW w:w="9885" w:type="dxa"/>
            <w:gridSpan w:val="3"/>
          </w:tcPr>
          <w:p w14:paraId="59A5F5C4" w14:textId="77777777" w:rsidR="00540EAA" w:rsidRDefault="00540EAA" w:rsidP="00AA4FEF">
            <w:r>
              <w:t>NA</w:t>
            </w:r>
          </w:p>
        </w:tc>
      </w:tr>
    </w:tbl>
    <w:p w14:paraId="786722E3" w14:textId="77777777" w:rsidR="00540EAA" w:rsidRPr="0004160E" w:rsidRDefault="00540EAA" w:rsidP="00446F7F"/>
    <w:p w14:paraId="47315FCA" w14:textId="4C34B2DB" w:rsidR="00F36892" w:rsidRDefault="00F36892" w:rsidP="00F36892"/>
    <w:p w14:paraId="085AFEB5" w14:textId="4F4CEA40" w:rsidR="00CE2B6F" w:rsidRDefault="004B6567" w:rsidP="00CE2B6F">
      <w:pPr>
        <w:keepNext/>
        <w:jc w:val="center"/>
      </w:pPr>
      <w:r w:rsidRPr="004B6567">
        <w:lastRenderedPageBreak/>
        <w:t xml:space="preserve"> </w:t>
      </w:r>
      <w:r>
        <w:rPr>
          <w:noProof/>
        </w:rPr>
        <w:drawing>
          <wp:inline distT="0" distB="0" distL="0" distR="0" wp14:anchorId="01916CFC" wp14:editId="11E6E242">
            <wp:extent cx="3496665" cy="1567418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038" cy="15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E2E0" w14:textId="01D31C4B" w:rsidR="003943E4" w:rsidRDefault="00CE2B6F" w:rsidP="00446F7F">
      <w:pPr>
        <w:pStyle w:val="Caption"/>
        <w:jc w:val="center"/>
      </w:pPr>
      <w:bookmarkStart w:id="1215" w:name="_Toc157416779"/>
      <w:r>
        <w:t xml:space="preserve">Figure </w:t>
      </w:r>
      <w:fldSimple w:instr=" SEQ Figure \* ARABIC ">
        <w:r w:rsidR="00C712AF">
          <w:rPr>
            <w:noProof/>
          </w:rPr>
          <w:t>10</w:t>
        </w:r>
      </w:fldSimple>
      <w:r>
        <w:t xml:space="preserve">: </w:t>
      </w:r>
      <w:proofErr w:type="spellStart"/>
      <w:r>
        <w:t>mmg_UpdateModeStatus_BusOff</w:t>
      </w:r>
      <w:proofErr w:type="spellEnd"/>
      <w:r>
        <w:t xml:space="preserve"> diagram</w:t>
      </w:r>
      <w:bookmarkEnd w:id="1215"/>
    </w:p>
    <w:p w14:paraId="26D1B987" w14:textId="5D90DC64" w:rsidR="00325E6F" w:rsidRPr="009B1222" w:rsidRDefault="00325E6F" w:rsidP="00CE2B6F">
      <w:pPr>
        <w:pStyle w:val="Caption"/>
      </w:pPr>
    </w:p>
    <w:p w14:paraId="4AA34875" w14:textId="5DBF282E" w:rsidR="00055C75" w:rsidRDefault="004742D1" w:rsidP="005410BA">
      <w:pPr>
        <w:pStyle w:val="Heading3"/>
      </w:pPr>
      <w:bookmarkStart w:id="1216" w:name="_Toc94702553"/>
      <w:bookmarkStart w:id="1217" w:name="_Toc157416830"/>
      <w:proofErr w:type="spellStart"/>
      <w:r>
        <w:t>mmg_</w:t>
      </w:r>
      <w:r w:rsidR="00055C75" w:rsidRPr="00585DC6">
        <w:t>UpdateModeStatus_NoHallEffectSensor</w:t>
      </w:r>
      <w:bookmarkEnd w:id="1216"/>
      <w:bookmarkEnd w:id="1217"/>
      <w:proofErr w:type="spellEnd"/>
    </w:p>
    <w:p w14:paraId="0975534B" w14:textId="75090AE8" w:rsidR="00D43F54" w:rsidRDefault="00D43F54" w:rsidP="00D43F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D43F54" w14:paraId="3F67877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177A06E7" w14:textId="77777777" w:rsidR="00D43F54" w:rsidRDefault="00D43F54" w:rsidP="00AA4FEF">
            <w:r>
              <w:t>Object</w:t>
            </w:r>
          </w:p>
        </w:tc>
      </w:tr>
      <w:tr w:rsidR="00D43F54" w14:paraId="1234D05F" w14:textId="77777777" w:rsidTr="00AA4FEF">
        <w:tc>
          <w:tcPr>
            <w:tcW w:w="9885" w:type="dxa"/>
            <w:gridSpan w:val="3"/>
          </w:tcPr>
          <w:p w14:paraId="01C58966" w14:textId="3AF8FE62" w:rsidR="00D43F54" w:rsidRPr="00E53098" w:rsidRDefault="00443778" w:rsidP="00AA4FEF">
            <w:r w:rsidRPr="0043202F">
              <w:rPr>
                <w:rFonts w:cs="Arial"/>
                <w:sz w:val="20"/>
                <w:szCs w:val="20"/>
              </w:rPr>
              <w:t>This is the executing mode function in charge of manages the “</w:t>
            </w:r>
            <w:r>
              <w:rPr>
                <w:rFonts w:cs="Arial"/>
                <w:sz w:val="20"/>
                <w:szCs w:val="20"/>
              </w:rPr>
              <w:t>no hall effect sensor</w:t>
            </w:r>
            <w:r w:rsidRPr="0043202F">
              <w:rPr>
                <w:rFonts w:cs="Arial"/>
                <w:sz w:val="20"/>
                <w:szCs w:val="20"/>
              </w:rPr>
              <w:t>” mode.</w:t>
            </w:r>
          </w:p>
        </w:tc>
      </w:tr>
      <w:tr w:rsidR="00D43F54" w14:paraId="6B0FE602" w14:textId="77777777" w:rsidTr="00AA4FEF">
        <w:tc>
          <w:tcPr>
            <w:tcW w:w="9885" w:type="dxa"/>
            <w:gridSpan w:val="3"/>
            <w:shd w:val="clear" w:color="auto" w:fill="000080"/>
          </w:tcPr>
          <w:p w14:paraId="0F2A767A" w14:textId="77777777" w:rsidR="00D43F54" w:rsidRDefault="00D43F54" w:rsidP="00AA4FEF">
            <w:r>
              <w:rPr>
                <w:b/>
              </w:rPr>
              <w:t>Prototype</w:t>
            </w:r>
          </w:p>
        </w:tc>
      </w:tr>
      <w:tr w:rsidR="00D43F54" w14:paraId="4B1B964C" w14:textId="77777777" w:rsidTr="00AA4FEF">
        <w:tc>
          <w:tcPr>
            <w:tcW w:w="9885" w:type="dxa"/>
            <w:gridSpan w:val="3"/>
          </w:tcPr>
          <w:p w14:paraId="5BF7C3B3" w14:textId="504D98F2" w:rsidR="00D43F54" w:rsidRPr="00E53098" w:rsidRDefault="00443778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mmg_UpdateModeStatus_NoHallEffectSensor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D43F54" w14:paraId="4F15BD48" w14:textId="77777777" w:rsidTr="00AA4FEF">
        <w:tc>
          <w:tcPr>
            <w:tcW w:w="9885" w:type="dxa"/>
            <w:gridSpan w:val="3"/>
            <w:shd w:val="clear" w:color="auto" w:fill="000080"/>
          </w:tcPr>
          <w:p w14:paraId="7C61CD81" w14:textId="77777777" w:rsidR="00D43F54" w:rsidRDefault="00D43F54" w:rsidP="00AA4FEF">
            <w:r>
              <w:rPr>
                <w:b/>
              </w:rPr>
              <w:t>Input parameters</w:t>
            </w:r>
          </w:p>
        </w:tc>
      </w:tr>
      <w:tr w:rsidR="00D43F54" w14:paraId="103A3F21" w14:textId="77777777" w:rsidTr="00AA4FEF">
        <w:tc>
          <w:tcPr>
            <w:tcW w:w="3305" w:type="dxa"/>
            <w:shd w:val="clear" w:color="auto" w:fill="C6D9F1"/>
          </w:tcPr>
          <w:p w14:paraId="100B50E5" w14:textId="77777777" w:rsidR="00D43F54" w:rsidRDefault="00D43F5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D2B1D96" w14:textId="77777777" w:rsidR="00D43F54" w:rsidRDefault="00D43F5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1A1AC668" w14:textId="77777777" w:rsidR="00D43F54" w:rsidRDefault="00D43F54" w:rsidP="00AA4FEF">
            <w:r>
              <w:t>Description</w:t>
            </w:r>
          </w:p>
        </w:tc>
      </w:tr>
      <w:tr w:rsidR="00D43F54" w14:paraId="3D4F4F53" w14:textId="77777777" w:rsidTr="00AA4FEF">
        <w:tc>
          <w:tcPr>
            <w:tcW w:w="3305" w:type="dxa"/>
            <w:shd w:val="clear" w:color="auto" w:fill="FFFFFF"/>
          </w:tcPr>
          <w:p w14:paraId="25948312" w14:textId="77777777" w:rsidR="00D43F54" w:rsidRDefault="00D43F5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4D751837" w14:textId="77777777" w:rsidR="00D43F54" w:rsidRDefault="00D43F5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202EC52F" w14:textId="77777777" w:rsidR="00D43F54" w:rsidRDefault="00D43F54" w:rsidP="00AA4FEF">
            <w:r>
              <w:t>NA</w:t>
            </w:r>
          </w:p>
        </w:tc>
      </w:tr>
      <w:tr w:rsidR="00D43F54" w14:paraId="5734DDE8" w14:textId="77777777" w:rsidTr="00AA4FEF">
        <w:tc>
          <w:tcPr>
            <w:tcW w:w="9885" w:type="dxa"/>
            <w:gridSpan w:val="3"/>
            <w:shd w:val="clear" w:color="auto" w:fill="000080"/>
          </w:tcPr>
          <w:p w14:paraId="26A30649" w14:textId="77777777" w:rsidR="00D43F54" w:rsidRDefault="00D43F54" w:rsidP="00AA4FEF">
            <w:r>
              <w:rPr>
                <w:b/>
              </w:rPr>
              <w:t>Output parameters</w:t>
            </w:r>
          </w:p>
        </w:tc>
      </w:tr>
      <w:tr w:rsidR="00D43F54" w14:paraId="58371CA0" w14:textId="77777777" w:rsidTr="00AA4FEF">
        <w:tc>
          <w:tcPr>
            <w:tcW w:w="3305" w:type="dxa"/>
            <w:shd w:val="clear" w:color="auto" w:fill="C6D9F1"/>
          </w:tcPr>
          <w:p w14:paraId="223200BF" w14:textId="77777777" w:rsidR="00D43F54" w:rsidRDefault="00D43F5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735375B4" w14:textId="77777777" w:rsidR="00D43F54" w:rsidRDefault="00D43F5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63D75DD2" w14:textId="77777777" w:rsidR="00D43F54" w:rsidRDefault="00D43F54" w:rsidP="00AA4FEF">
            <w:r>
              <w:t>Description</w:t>
            </w:r>
          </w:p>
        </w:tc>
      </w:tr>
      <w:tr w:rsidR="00D43F54" w14:paraId="626C8F04" w14:textId="77777777" w:rsidTr="00AA4FEF">
        <w:tc>
          <w:tcPr>
            <w:tcW w:w="3305" w:type="dxa"/>
            <w:shd w:val="clear" w:color="auto" w:fill="FFFFFF"/>
          </w:tcPr>
          <w:p w14:paraId="55521013" w14:textId="77777777" w:rsidR="00D43F54" w:rsidRDefault="00D43F5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483F7C99" w14:textId="77777777" w:rsidR="00D43F54" w:rsidRDefault="00D43F5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69BCF4D" w14:textId="77777777" w:rsidR="00D43F54" w:rsidRDefault="00D43F54" w:rsidP="00AA4FEF">
            <w:r>
              <w:t>NA</w:t>
            </w:r>
          </w:p>
        </w:tc>
      </w:tr>
      <w:tr w:rsidR="00D43F54" w14:paraId="11038190" w14:textId="77777777" w:rsidTr="00AA4FEF">
        <w:tc>
          <w:tcPr>
            <w:tcW w:w="9885" w:type="dxa"/>
            <w:gridSpan w:val="3"/>
            <w:shd w:val="clear" w:color="auto" w:fill="000080"/>
          </w:tcPr>
          <w:p w14:paraId="79B788AE" w14:textId="77777777" w:rsidR="00D43F54" w:rsidRDefault="00D43F54" w:rsidP="00AA4FEF">
            <w:r>
              <w:rPr>
                <w:b/>
              </w:rPr>
              <w:t>Return value</w:t>
            </w:r>
          </w:p>
        </w:tc>
      </w:tr>
      <w:tr w:rsidR="00D43F54" w14:paraId="10BF8F31" w14:textId="77777777" w:rsidTr="00AA4FEF">
        <w:tc>
          <w:tcPr>
            <w:tcW w:w="3305" w:type="dxa"/>
            <w:shd w:val="clear" w:color="auto" w:fill="C6D9F1"/>
          </w:tcPr>
          <w:p w14:paraId="4E8E18A6" w14:textId="77777777" w:rsidR="00D43F54" w:rsidRDefault="00D43F54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3C548002" w14:textId="77777777" w:rsidR="00D43F54" w:rsidRDefault="00D43F54" w:rsidP="00AA4FEF">
            <w:r>
              <w:t>Description</w:t>
            </w:r>
          </w:p>
        </w:tc>
      </w:tr>
      <w:tr w:rsidR="00D43F54" w14:paraId="748E052B" w14:textId="77777777" w:rsidTr="00AA4FEF">
        <w:tc>
          <w:tcPr>
            <w:tcW w:w="3305" w:type="dxa"/>
          </w:tcPr>
          <w:p w14:paraId="1FE502B3" w14:textId="77777777" w:rsidR="00D43F54" w:rsidRDefault="00D43F54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2FA553D6" w14:textId="77777777" w:rsidR="00D43F54" w:rsidRDefault="00D43F54" w:rsidP="00AA4FEF">
            <w:r>
              <w:t>void</w:t>
            </w:r>
          </w:p>
        </w:tc>
      </w:tr>
      <w:tr w:rsidR="00D43F54" w14:paraId="68081A82" w14:textId="77777777" w:rsidTr="00AA4FEF">
        <w:tc>
          <w:tcPr>
            <w:tcW w:w="9885" w:type="dxa"/>
            <w:gridSpan w:val="3"/>
            <w:shd w:val="clear" w:color="auto" w:fill="000080"/>
          </w:tcPr>
          <w:p w14:paraId="076926F4" w14:textId="77777777" w:rsidR="00D43F54" w:rsidRDefault="00D43F54" w:rsidP="00AA4FEF">
            <w:r>
              <w:rPr>
                <w:b/>
              </w:rPr>
              <w:t>Dynamic aspect</w:t>
            </w:r>
          </w:p>
        </w:tc>
      </w:tr>
      <w:tr w:rsidR="00D43F54" w14:paraId="749A1CE5" w14:textId="77777777" w:rsidTr="00AA4FEF">
        <w:tc>
          <w:tcPr>
            <w:tcW w:w="3305" w:type="dxa"/>
            <w:shd w:val="clear" w:color="auto" w:fill="C6D9F1"/>
          </w:tcPr>
          <w:p w14:paraId="19EDCC17" w14:textId="77777777" w:rsidR="00D43F54" w:rsidRDefault="00D43F54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2BB402F" w14:textId="77777777" w:rsidR="00D43F54" w:rsidRDefault="00D43F54" w:rsidP="00AA4FEF">
            <w:r>
              <w:t>Description</w:t>
            </w:r>
          </w:p>
        </w:tc>
      </w:tr>
      <w:tr w:rsidR="00D43F54" w14:paraId="0E021E59" w14:textId="77777777" w:rsidTr="00AA4FEF">
        <w:tc>
          <w:tcPr>
            <w:tcW w:w="3305" w:type="dxa"/>
            <w:shd w:val="clear" w:color="auto" w:fill="FFFFFF"/>
          </w:tcPr>
          <w:p w14:paraId="57536484" w14:textId="77777777" w:rsidR="00D43F54" w:rsidRDefault="00D43F54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35440860" w14:textId="77777777" w:rsidR="00D43F54" w:rsidRDefault="00D43F54" w:rsidP="00AA4FEF">
            <w:r>
              <w:t>*</w:t>
            </w:r>
          </w:p>
        </w:tc>
      </w:tr>
      <w:tr w:rsidR="00D43F54" w14:paraId="44C652DA" w14:textId="77777777" w:rsidTr="00AA4FEF">
        <w:tc>
          <w:tcPr>
            <w:tcW w:w="9885" w:type="dxa"/>
            <w:gridSpan w:val="3"/>
            <w:shd w:val="clear" w:color="auto" w:fill="000080"/>
          </w:tcPr>
          <w:p w14:paraId="0252FD26" w14:textId="77777777" w:rsidR="00D43F54" w:rsidRDefault="00D43F54" w:rsidP="00AA4FEF">
            <w:r>
              <w:rPr>
                <w:b/>
              </w:rPr>
              <w:t>Static aspect</w:t>
            </w:r>
          </w:p>
        </w:tc>
      </w:tr>
      <w:tr w:rsidR="00D43F54" w14:paraId="53D27DBD" w14:textId="77777777" w:rsidTr="00AA4FEF">
        <w:tc>
          <w:tcPr>
            <w:tcW w:w="9885" w:type="dxa"/>
            <w:gridSpan w:val="3"/>
          </w:tcPr>
          <w:p w14:paraId="076549F2" w14:textId="77777777" w:rsidR="00D43F54" w:rsidRDefault="00D43F54" w:rsidP="00AA4FEF">
            <w:r>
              <w:t>NA</w:t>
            </w:r>
          </w:p>
        </w:tc>
      </w:tr>
      <w:tr w:rsidR="00D43F54" w14:paraId="0F7D7D6D" w14:textId="77777777" w:rsidTr="00AA4FEF">
        <w:tc>
          <w:tcPr>
            <w:tcW w:w="9885" w:type="dxa"/>
            <w:gridSpan w:val="3"/>
            <w:shd w:val="clear" w:color="auto" w:fill="000080"/>
          </w:tcPr>
          <w:p w14:paraId="4D2E97AC" w14:textId="77777777" w:rsidR="00D43F54" w:rsidRDefault="00D43F54" w:rsidP="00AA4FEF">
            <w:r>
              <w:rPr>
                <w:b/>
              </w:rPr>
              <w:t>Constrains</w:t>
            </w:r>
          </w:p>
        </w:tc>
      </w:tr>
      <w:tr w:rsidR="00D43F54" w14:paraId="55073CFB" w14:textId="77777777" w:rsidTr="00AA4FEF">
        <w:tc>
          <w:tcPr>
            <w:tcW w:w="9885" w:type="dxa"/>
            <w:gridSpan w:val="3"/>
          </w:tcPr>
          <w:p w14:paraId="5C416D34" w14:textId="77777777" w:rsidR="00D43F54" w:rsidRDefault="00D43F54" w:rsidP="00AA4FEF">
            <w:r>
              <w:t>NA</w:t>
            </w:r>
          </w:p>
        </w:tc>
      </w:tr>
    </w:tbl>
    <w:p w14:paraId="76F45BFE" w14:textId="77777777" w:rsidR="00D43F54" w:rsidRPr="0004160E" w:rsidRDefault="00D43F54" w:rsidP="00446F7F"/>
    <w:p w14:paraId="0899D3A1" w14:textId="105877F8" w:rsidR="00F36892" w:rsidRDefault="00F36892" w:rsidP="00F36892"/>
    <w:p w14:paraId="5E6A4D26" w14:textId="77777777" w:rsidR="00CE2B6F" w:rsidRDefault="005A6622" w:rsidP="00CE2B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5BBBA3" wp14:editId="53528BBD">
            <wp:extent cx="5320471" cy="35242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6728" cy="35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E664" w14:textId="3E5F8EB3" w:rsidR="003943E4" w:rsidRDefault="00CE2B6F" w:rsidP="00446F7F">
      <w:pPr>
        <w:pStyle w:val="Caption"/>
        <w:jc w:val="center"/>
      </w:pPr>
      <w:bookmarkStart w:id="1218" w:name="_Toc157416780"/>
      <w:r>
        <w:t xml:space="preserve">Figure </w:t>
      </w:r>
      <w:fldSimple w:instr=" SEQ Figure \* ARABIC ">
        <w:r w:rsidR="00C712AF">
          <w:rPr>
            <w:noProof/>
          </w:rPr>
          <w:t>11</w:t>
        </w:r>
      </w:fldSimple>
      <w:r>
        <w:t xml:space="preserve"> </w:t>
      </w:r>
      <w:proofErr w:type="spellStart"/>
      <w:r>
        <w:t>mmg_UpdateModeStatus</w:t>
      </w:r>
      <w:proofErr w:type="spellEnd"/>
      <w:r>
        <w:t>_</w:t>
      </w:r>
      <w:r w:rsidRPr="00CE2B6F">
        <w:t xml:space="preserve"> </w:t>
      </w:r>
      <w:proofErr w:type="spellStart"/>
      <w:r>
        <w:t>NoHallEffectSensor</w:t>
      </w:r>
      <w:proofErr w:type="spellEnd"/>
      <w:r>
        <w:t xml:space="preserve"> f diagram</w:t>
      </w:r>
      <w:bookmarkEnd w:id="1218"/>
    </w:p>
    <w:p w14:paraId="6B692121" w14:textId="11BB41E7" w:rsidR="00055C75" w:rsidRDefault="001E636A" w:rsidP="005410BA">
      <w:pPr>
        <w:pStyle w:val="Heading3"/>
      </w:pPr>
      <w:bookmarkStart w:id="1219" w:name="_Toc112852880"/>
      <w:bookmarkStart w:id="1220" w:name="_Toc112881205"/>
      <w:bookmarkStart w:id="1221" w:name="_Toc119613072"/>
      <w:bookmarkStart w:id="1222" w:name="_Toc119613998"/>
      <w:bookmarkStart w:id="1223" w:name="_Toc119661541"/>
      <w:bookmarkStart w:id="1224" w:name="_Toc119663139"/>
      <w:bookmarkStart w:id="1225" w:name="_Toc119664101"/>
      <w:bookmarkStart w:id="1226" w:name="_Toc120009964"/>
      <w:bookmarkStart w:id="1227" w:name="_Toc120012079"/>
      <w:bookmarkStart w:id="1228" w:name="_Toc120013169"/>
      <w:bookmarkStart w:id="1229" w:name="_Toc126839666"/>
      <w:bookmarkStart w:id="1230" w:name="_Toc126840707"/>
      <w:bookmarkStart w:id="1231" w:name="_Toc126846961"/>
      <w:bookmarkStart w:id="1232" w:name="_Toc127171269"/>
      <w:bookmarkStart w:id="1233" w:name="_Toc127372357"/>
      <w:bookmarkStart w:id="1234" w:name="_Toc127436275"/>
      <w:bookmarkStart w:id="1235" w:name="_Toc127437354"/>
      <w:bookmarkStart w:id="1236" w:name="_Toc127783354"/>
      <w:bookmarkStart w:id="1237" w:name="_Toc127784433"/>
      <w:bookmarkStart w:id="1238" w:name="_Toc127864979"/>
      <w:bookmarkStart w:id="1239" w:name="_Toc128653712"/>
      <w:bookmarkStart w:id="1240" w:name="_Toc128996424"/>
      <w:bookmarkStart w:id="1241" w:name="_Toc129088599"/>
      <w:bookmarkStart w:id="1242" w:name="_Toc129089727"/>
      <w:bookmarkStart w:id="1243" w:name="_Toc129167065"/>
      <w:bookmarkStart w:id="1244" w:name="_Toc134189168"/>
      <w:bookmarkStart w:id="1245" w:name="_Toc134190255"/>
      <w:bookmarkStart w:id="1246" w:name="_Toc138233491"/>
      <w:bookmarkStart w:id="1247" w:name="_Toc94702554"/>
      <w:bookmarkStart w:id="1248" w:name="_Toc157416831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proofErr w:type="spellStart"/>
      <w:r>
        <w:t>mmg_</w:t>
      </w:r>
      <w:r w:rsidR="00055C75" w:rsidRPr="00585DC6">
        <w:t>UpdateModeStatus_DefaultValues</w:t>
      </w:r>
      <w:bookmarkEnd w:id="1247"/>
      <w:bookmarkEnd w:id="1248"/>
      <w:proofErr w:type="spellEnd"/>
    </w:p>
    <w:p w14:paraId="57DBF0CA" w14:textId="2BB1663A" w:rsidR="00D43F54" w:rsidRDefault="00D43F54" w:rsidP="00D43F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D43F54" w14:paraId="23077DF7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0280D211" w14:textId="77777777" w:rsidR="00D43F54" w:rsidRDefault="00D43F54" w:rsidP="00AA4FEF">
            <w:r>
              <w:t>Object</w:t>
            </w:r>
          </w:p>
        </w:tc>
      </w:tr>
      <w:tr w:rsidR="00D43F54" w14:paraId="2B107C0E" w14:textId="77777777" w:rsidTr="00AA4FEF">
        <w:tc>
          <w:tcPr>
            <w:tcW w:w="9885" w:type="dxa"/>
            <w:gridSpan w:val="3"/>
          </w:tcPr>
          <w:p w14:paraId="71783184" w14:textId="07A200A0" w:rsidR="00D43F54" w:rsidRPr="00E53098" w:rsidRDefault="00501B8E" w:rsidP="00AA4FEF">
            <w:r w:rsidRPr="0043202F">
              <w:rPr>
                <w:rFonts w:cs="Arial"/>
                <w:sz w:val="20"/>
                <w:szCs w:val="20"/>
              </w:rPr>
              <w:t>This is the executing mode function in charge of manages the “</w:t>
            </w:r>
            <w:r>
              <w:rPr>
                <w:rFonts w:cs="Arial"/>
                <w:sz w:val="20"/>
                <w:szCs w:val="20"/>
              </w:rPr>
              <w:t>default values</w:t>
            </w:r>
            <w:r w:rsidRPr="0043202F">
              <w:rPr>
                <w:rFonts w:cs="Arial"/>
                <w:sz w:val="20"/>
                <w:szCs w:val="20"/>
              </w:rPr>
              <w:t>” mode.</w:t>
            </w:r>
          </w:p>
        </w:tc>
      </w:tr>
      <w:tr w:rsidR="00D43F54" w14:paraId="26AB9FE9" w14:textId="77777777" w:rsidTr="00AA4FEF">
        <w:tc>
          <w:tcPr>
            <w:tcW w:w="9885" w:type="dxa"/>
            <w:gridSpan w:val="3"/>
            <w:shd w:val="clear" w:color="auto" w:fill="000080"/>
          </w:tcPr>
          <w:p w14:paraId="3273FC87" w14:textId="77777777" w:rsidR="00D43F54" w:rsidRDefault="00D43F54" w:rsidP="00AA4FEF">
            <w:r>
              <w:rPr>
                <w:b/>
              </w:rPr>
              <w:t>Prototype</w:t>
            </w:r>
          </w:p>
        </w:tc>
      </w:tr>
      <w:tr w:rsidR="00D43F54" w14:paraId="416757BE" w14:textId="77777777" w:rsidTr="00AA4FEF">
        <w:tc>
          <w:tcPr>
            <w:tcW w:w="9885" w:type="dxa"/>
            <w:gridSpan w:val="3"/>
          </w:tcPr>
          <w:p w14:paraId="21227175" w14:textId="7479D671" w:rsidR="00D43F54" w:rsidRPr="00E53098" w:rsidRDefault="00C32B00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mmg_UpdateModeStatus_DefaultValues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D43F54" w14:paraId="2742A569" w14:textId="77777777" w:rsidTr="00AA4FEF">
        <w:tc>
          <w:tcPr>
            <w:tcW w:w="9885" w:type="dxa"/>
            <w:gridSpan w:val="3"/>
            <w:shd w:val="clear" w:color="auto" w:fill="000080"/>
          </w:tcPr>
          <w:p w14:paraId="349DDD61" w14:textId="77777777" w:rsidR="00D43F54" w:rsidRDefault="00D43F54" w:rsidP="00AA4FEF">
            <w:r>
              <w:rPr>
                <w:b/>
              </w:rPr>
              <w:t>Input parameters</w:t>
            </w:r>
          </w:p>
        </w:tc>
      </w:tr>
      <w:tr w:rsidR="00D43F54" w14:paraId="1F93F730" w14:textId="77777777" w:rsidTr="00AA4FEF">
        <w:tc>
          <w:tcPr>
            <w:tcW w:w="3305" w:type="dxa"/>
            <w:shd w:val="clear" w:color="auto" w:fill="C6D9F1"/>
          </w:tcPr>
          <w:p w14:paraId="42D07873" w14:textId="77777777" w:rsidR="00D43F54" w:rsidRDefault="00D43F5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52A99C4F" w14:textId="77777777" w:rsidR="00D43F54" w:rsidRDefault="00D43F5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4FDE55F2" w14:textId="77777777" w:rsidR="00D43F54" w:rsidRDefault="00D43F54" w:rsidP="00AA4FEF">
            <w:r>
              <w:t>Description</w:t>
            </w:r>
          </w:p>
        </w:tc>
      </w:tr>
      <w:tr w:rsidR="00D43F54" w14:paraId="26D1F8FF" w14:textId="77777777" w:rsidTr="00AA4FEF">
        <w:tc>
          <w:tcPr>
            <w:tcW w:w="3305" w:type="dxa"/>
            <w:shd w:val="clear" w:color="auto" w:fill="FFFFFF"/>
          </w:tcPr>
          <w:p w14:paraId="0A7EB0DA" w14:textId="77777777" w:rsidR="00D43F54" w:rsidRDefault="00D43F5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39534874" w14:textId="77777777" w:rsidR="00D43F54" w:rsidRDefault="00D43F5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B0F58E4" w14:textId="77777777" w:rsidR="00D43F54" w:rsidRDefault="00D43F54" w:rsidP="00AA4FEF">
            <w:r>
              <w:t>NA</w:t>
            </w:r>
          </w:p>
        </w:tc>
      </w:tr>
      <w:tr w:rsidR="00D43F54" w14:paraId="1758E97F" w14:textId="77777777" w:rsidTr="00AA4FEF">
        <w:tc>
          <w:tcPr>
            <w:tcW w:w="9885" w:type="dxa"/>
            <w:gridSpan w:val="3"/>
            <w:shd w:val="clear" w:color="auto" w:fill="000080"/>
          </w:tcPr>
          <w:p w14:paraId="604A2421" w14:textId="77777777" w:rsidR="00D43F54" w:rsidRDefault="00D43F54" w:rsidP="00AA4FEF">
            <w:r>
              <w:rPr>
                <w:b/>
              </w:rPr>
              <w:t>Output parameters</w:t>
            </w:r>
          </w:p>
        </w:tc>
      </w:tr>
      <w:tr w:rsidR="00D43F54" w14:paraId="0D7DDD74" w14:textId="77777777" w:rsidTr="00AA4FEF">
        <w:tc>
          <w:tcPr>
            <w:tcW w:w="3305" w:type="dxa"/>
            <w:shd w:val="clear" w:color="auto" w:fill="C6D9F1"/>
          </w:tcPr>
          <w:p w14:paraId="49026901" w14:textId="77777777" w:rsidR="00D43F54" w:rsidRDefault="00D43F5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7C832A38" w14:textId="77777777" w:rsidR="00D43F54" w:rsidRDefault="00D43F5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4EF7A4E6" w14:textId="77777777" w:rsidR="00D43F54" w:rsidRDefault="00D43F54" w:rsidP="00AA4FEF">
            <w:r>
              <w:t>Description</w:t>
            </w:r>
          </w:p>
        </w:tc>
      </w:tr>
      <w:tr w:rsidR="00D43F54" w14:paraId="63EF0C0A" w14:textId="77777777" w:rsidTr="00AA4FEF">
        <w:tc>
          <w:tcPr>
            <w:tcW w:w="3305" w:type="dxa"/>
            <w:shd w:val="clear" w:color="auto" w:fill="FFFFFF"/>
          </w:tcPr>
          <w:p w14:paraId="30A57313" w14:textId="77777777" w:rsidR="00D43F54" w:rsidRDefault="00D43F5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563C61C3" w14:textId="77777777" w:rsidR="00D43F54" w:rsidRDefault="00D43F5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657F6914" w14:textId="77777777" w:rsidR="00D43F54" w:rsidRDefault="00D43F54" w:rsidP="00AA4FEF">
            <w:r>
              <w:t>NA</w:t>
            </w:r>
          </w:p>
        </w:tc>
      </w:tr>
      <w:tr w:rsidR="00D43F54" w14:paraId="7A61EEBC" w14:textId="77777777" w:rsidTr="00AA4FEF">
        <w:tc>
          <w:tcPr>
            <w:tcW w:w="9885" w:type="dxa"/>
            <w:gridSpan w:val="3"/>
            <w:shd w:val="clear" w:color="auto" w:fill="000080"/>
          </w:tcPr>
          <w:p w14:paraId="64ADCB6D" w14:textId="77777777" w:rsidR="00D43F54" w:rsidRDefault="00D43F54" w:rsidP="00AA4FEF">
            <w:r>
              <w:rPr>
                <w:b/>
              </w:rPr>
              <w:t>Return value</w:t>
            </w:r>
          </w:p>
        </w:tc>
      </w:tr>
      <w:tr w:rsidR="00D43F54" w14:paraId="0FE56458" w14:textId="77777777" w:rsidTr="00AA4FEF">
        <w:tc>
          <w:tcPr>
            <w:tcW w:w="3305" w:type="dxa"/>
            <w:shd w:val="clear" w:color="auto" w:fill="C6D9F1"/>
          </w:tcPr>
          <w:p w14:paraId="1A108FD8" w14:textId="77777777" w:rsidR="00D43F54" w:rsidRDefault="00D43F54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086B1A87" w14:textId="77777777" w:rsidR="00D43F54" w:rsidRDefault="00D43F54" w:rsidP="00AA4FEF">
            <w:r>
              <w:t>Description</w:t>
            </w:r>
          </w:p>
        </w:tc>
      </w:tr>
      <w:tr w:rsidR="00D43F54" w14:paraId="4AE3008A" w14:textId="77777777" w:rsidTr="00AA4FEF">
        <w:tc>
          <w:tcPr>
            <w:tcW w:w="3305" w:type="dxa"/>
          </w:tcPr>
          <w:p w14:paraId="6E473964" w14:textId="77777777" w:rsidR="00D43F54" w:rsidRDefault="00D43F54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D719EB9" w14:textId="77777777" w:rsidR="00D43F54" w:rsidRDefault="00D43F54" w:rsidP="00AA4FEF">
            <w:r>
              <w:t>void</w:t>
            </w:r>
          </w:p>
        </w:tc>
      </w:tr>
      <w:tr w:rsidR="00D43F54" w14:paraId="535D505C" w14:textId="77777777" w:rsidTr="00AA4FEF">
        <w:tc>
          <w:tcPr>
            <w:tcW w:w="9885" w:type="dxa"/>
            <w:gridSpan w:val="3"/>
            <w:shd w:val="clear" w:color="auto" w:fill="000080"/>
          </w:tcPr>
          <w:p w14:paraId="0198861A" w14:textId="77777777" w:rsidR="00D43F54" w:rsidRDefault="00D43F54" w:rsidP="00AA4FEF">
            <w:r>
              <w:rPr>
                <w:b/>
              </w:rPr>
              <w:t>Dynamic aspect</w:t>
            </w:r>
          </w:p>
        </w:tc>
      </w:tr>
      <w:tr w:rsidR="00D43F54" w14:paraId="7C3343F8" w14:textId="77777777" w:rsidTr="00AA4FEF">
        <w:tc>
          <w:tcPr>
            <w:tcW w:w="3305" w:type="dxa"/>
            <w:shd w:val="clear" w:color="auto" w:fill="C6D9F1"/>
          </w:tcPr>
          <w:p w14:paraId="3DE0CD1D" w14:textId="77777777" w:rsidR="00D43F54" w:rsidRDefault="00D43F54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7429A1DB" w14:textId="77777777" w:rsidR="00D43F54" w:rsidRDefault="00D43F54" w:rsidP="00AA4FEF">
            <w:r>
              <w:t>Description</w:t>
            </w:r>
          </w:p>
        </w:tc>
      </w:tr>
      <w:tr w:rsidR="00D43F54" w14:paraId="7ACB49F8" w14:textId="77777777" w:rsidTr="00AA4FEF">
        <w:tc>
          <w:tcPr>
            <w:tcW w:w="3305" w:type="dxa"/>
            <w:shd w:val="clear" w:color="auto" w:fill="FFFFFF"/>
          </w:tcPr>
          <w:p w14:paraId="55C37335" w14:textId="77777777" w:rsidR="00D43F54" w:rsidRDefault="00D43F54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4627AAAB" w14:textId="77777777" w:rsidR="00D43F54" w:rsidRDefault="00D43F54" w:rsidP="00AA4FEF">
            <w:r>
              <w:t>*</w:t>
            </w:r>
          </w:p>
        </w:tc>
      </w:tr>
      <w:tr w:rsidR="00D43F54" w14:paraId="62A498A6" w14:textId="77777777" w:rsidTr="00AA4FEF">
        <w:tc>
          <w:tcPr>
            <w:tcW w:w="9885" w:type="dxa"/>
            <w:gridSpan w:val="3"/>
            <w:shd w:val="clear" w:color="auto" w:fill="000080"/>
          </w:tcPr>
          <w:p w14:paraId="63E1A5DA" w14:textId="77777777" w:rsidR="00D43F54" w:rsidRDefault="00D43F54" w:rsidP="00AA4FEF">
            <w:r>
              <w:rPr>
                <w:b/>
              </w:rPr>
              <w:t>Static aspect</w:t>
            </w:r>
          </w:p>
        </w:tc>
      </w:tr>
      <w:tr w:rsidR="00D43F54" w14:paraId="74E3F86C" w14:textId="77777777" w:rsidTr="00AA4FEF">
        <w:tc>
          <w:tcPr>
            <w:tcW w:w="9885" w:type="dxa"/>
            <w:gridSpan w:val="3"/>
          </w:tcPr>
          <w:p w14:paraId="5F810D31" w14:textId="77777777" w:rsidR="00D43F54" w:rsidRDefault="00D43F54" w:rsidP="00AA4FEF">
            <w:r>
              <w:t>NA</w:t>
            </w:r>
          </w:p>
        </w:tc>
      </w:tr>
      <w:tr w:rsidR="00D43F54" w14:paraId="67FAF7AB" w14:textId="77777777" w:rsidTr="00AA4FEF">
        <w:tc>
          <w:tcPr>
            <w:tcW w:w="9885" w:type="dxa"/>
            <w:gridSpan w:val="3"/>
            <w:shd w:val="clear" w:color="auto" w:fill="000080"/>
          </w:tcPr>
          <w:p w14:paraId="68BE4F74" w14:textId="77777777" w:rsidR="00D43F54" w:rsidRDefault="00D43F54" w:rsidP="00AA4FEF">
            <w:r>
              <w:rPr>
                <w:b/>
              </w:rPr>
              <w:t>Constrains</w:t>
            </w:r>
          </w:p>
        </w:tc>
      </w:tr>
      <w:tr w:rsidR="00D43F54" w14:paraId="68767A43" w14:textId="77777777" w:rsidTr="00AA4FEF">
        <w:tc>
          <w:tcPr>
            <w:tcW w:w="9885" w:type="dxa"/>
            <w:gridSpan w:val="3"/>
          </w:tcPr>
          <w:p w14:paraId="21FC55DB" w14:textId="77777777" w:rsidR="00D43F54" w:rsidRDefault="00D43F54" w:rsidP="00AA4FEF">
            <w:r>
              <w:t>NA</w:t>
            </w:r>
          </w:p>
        </w:tc>
      </w:tr>
    </w:tbl>
    <w:p w14:paraId="4FAB87AD" w14:textId="77777777" w:rsidR="00D43F54" w:rsidRPr="0004160E" w:rsidRDefault="00D43F54" w:rsidP="00446F7F"/>
    <w:p w14:paraId="4DCCFE47" w14:textId="4C43C0A2" w:rsidR="00F36892" w:rsidRDefault="00F36892" w:rsidP="00F36892"/>
    <w:p w14:paraId="2D768401" w14:textId="77777777" w:rsidR="00CE2B6F" w:rsidRDefault="005A7BD8" w:rsidP="00CE2B6F">
      <w:pPr>
        <w:keepNext/>
        <w:jc w:val="center"/>
      </w:pPr>
      <w:r>
        <w:rPr>
          <w:rFonts w:ascii="Arial" w:hAnsi="Arial"/>
          <w:noProof/>
          <w:sz w:val="20"/>
          <w:szCs w:val="20"/>
        </w:rPr>
        <w:lastRenderedPageBreak/>
        <w:drawing>
          <wp:inline distT="0" distB="0" distL="0" distR="0" wp14:anchorId="59412E2B" wp14:editId="34950176">
            <wp:extent cx="2257599" cy="1917700"/>
            <wp:effectExtent l="0" t="0" r="9525" b="6350"/>
            <wp:docPr id="73" name="Picture 7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59" cy="19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BF8" w14:textId="7B2E93DA" w:rsidR="005A7BD8" w:rsidRPr="009B1222" w:rsidRDefault="00CE2B6F" w:rsidP="00CE2B6F">
      <w:pPr>
        <w:pStyle w:val="Caption"/>
        <w:jc w:val="center"/>
      </w:pPr>
      <w:bookmarkStart w:id="1249" w:name="_Toc157416781"/>
      <w:r>
        <w:t xml:space="preserve">Figure </w:t>
      </w:r>
      <w:fldSimple w:instr=" SEQ Figure \* ARABIC ">
        <w:r w:rsidR="00C712AF">
          <w:rPr>
            <w:noProof/>
          </w:rPr>
          <w:t>12</w:t>
        </w:r>
      </w:fldSimple>
      <w:r>
        <w:t xml:space="preserve"> </w:t>
      </w:r>
      <w:proofErr w:type="spellStart"/>
      <w:r>
        <w:t>mmg_UpdateModeStatus_DefaultValues</w:t>
      </w:r>
      <w:proofErr w:type="spellEnd"/>
      <w:r>
        <w:t xml:space="preserve"> diagram</w:t>
      </w:r>
      <w:bookmarkEnd w:id="1249"/>
    </w:p>
    <w:p w14:paraId="2BDAC726" w14:textId="65999ED4" w:rsidR="004C76C4" w:rsidRDefault="004C76C4" w:rsidP="00446F7F">
      <w:pPr>
        <w:pStyle w:val="Heading3"/>
      </w:pPr>
      <w:bookmarkStart w:id="1250" w:name="_Toc119613074"/>
      <w:bookmarkStart w:id="1251" w:name="_Toc119614000"/>
      <w:bookmarkStart w:id="1252" w:name="_Toc119661543"/>
      <w:bookmarkStart w:id="1253" w:name="_Toc119663141"/>
      <w:bookmarkStart w:id="1254" w:name="_Toc119664103"/>
      <w:bookmarkStart w:id="1255" w:name="_Toc120009966"/>
      <w:bookmarkStart w:id="1256" w:name="_Toc120012081"/>
      <w:bookmarkStart w:id="1257" w:name="_Toc120013171"/>
      <w:bookmarkStart w:id="1258" w:name="_Toc126839668"/>
      <w:bookmarkStart w:id="1259" w:name="_Toc126840709"/>
      <w:bookmarkStart w:id="1260" w:name="_Toc126846963"/>
      <w:bookmarkStart w:id="1261" w:name="_Toc127171271"/>
      <w:bookmarkStart w:id="1262" w:name="_Toc127372359"/>
      <w:bookmarkStart w:id="1263" w:name="_Toc127436277"/>
      <w:bookmarkStart w:id="1264" w:name="_Toc127437356"/>
      <w:bookmarkStart w:id="1265" w:name="_Toc127783356"/>
      <w:bookmarkStart w:id="1266" w:name="_Toc127784435"/>
      <w:bookmarkStart w:id="1267" w:name="_Toc127864981"/>
      <w:bookmarkStart w:id="1268" w:name="_Toc128653714"/>
      <w:bookmarkStart w:id="1269" w:name="_Toc128996426"/>
      <w:bookmarkStart w:id="1270" w:name="_Toc129088601"/>
      <w:bookmarkStart w:id="1271" w:name="_Toc129089729"/>
      <w:bookmarkStart w:id="1272" w:name="_Toc129167067"/>
      <w:bookmarkStart w:id="1273" w:name="_Toc134189170"/>
      <w:bookmarkStart w:id="1274" w:name="_Toc134190257"/>
      <w:bookmarkStart w:id="1275" w:name="_Toc138233493"/>
      <w:bookmarkStart w:id="1276" w:name="_Toc119613075"/>
      <w:bookmarkStart w:id="1277" w:name="_Toc119614001"/>
      <w:bookmarkStart w:id="1278" w:name="_Toc119661544"/>
      <w:bookmarkStart w:id="1279" w:name="_Toc119663142"/>
      <w:bookmarkStart w:id="1280" w:name="_Toc119664104"/>
      <w:bookmarkStart w:id="1281" w:name="_Toc120009967"/>
      <w:bookmarkStart w:id="1282" w:name="_Toc120012082"/>
      <w:bookmarkStart w:id="1283" w:name="_Toc120013172"/>
      <w:bookmarkStart w:id="1284" w:name="_Toc126839669"/>
      <w:bookmarkStart w:id="1285" w:name="_Toc126840710"/>
      <w:bookmarkStart w:id="1286" w:name="_Toc126846964"/>
      <w:bookmarkStart w:id="1287" w:name="_Toc127171272"/>
      <w:bookmarkStart w:id="1288" w:name="_Toc127372360"/>
      <w:bookmarkStart w:id="1289" w:name="_Toc127436278"/>
      <w:bookmarkStart w:id="1290" w:name="_Toc127437357"/>
      <w:bookmarkStart w:id="1291" w:name="_Toc127783357"/>
      <w:bookmarkStart w:id="1292" w:name="_Toc127784436"/>
      <w:bookmarkStart w:id="1293" w:name="_Toc127864982"/>
      <w:bookmarkStart w:id="1294" w:name="_Toc128653715"/>
      <w:bookmarkStart w:id="1295" w:name="_Toc128996427"/>
      <w:bookmarkStart w:id="1296" w:name="_Toc129088602"/>
      <w:bookmarkStart w:id="1297" w:name="_Toc129089730"/>
      <w:bookmarkStart w:id="1298" w:name="_Toc129167068"/>
      <w:bookmarkStart w:id="1299" w:name="_Toc134189171"/>
      <w:bookmarkStart w:id="1300" w:name="_Toc134190258"/>
      <w:bookmarkStart w:id="1301" w:name="_Toc138233494"/>
      <w:bookmarkStart w:id="1302" w:name="_Toc119613128"/>
      <w:bookmarkStart w:id="1303" w:name="_Toc119614054"/>
      <w:bookmarkStart w:id="1304" w:name="_Toc119661597"/>
      <w:bookmarkStart w:id="1305" w:name="_Toc119663195"/>
      <w:bookmarkStart w:id="1306" w:name="_Toc119664157"/>
      <w:bookmarkStart w:id="1307" w:name="_Toc120010020"/>
      <w:bookmarkStart w:id="1308" w:name="_Toc120012135"/>
      <w:bookmarkStart w:id="1309" w:name="_Toc120013225"/>
      <w:bookmarkStart w:id="1310" w:name="_Toc126839722"/>
      <w:bookmarkStart w:id="1311" w:name="_Toc126840763"/>
      <w:bookmarkStart w:id="1312" w:name="_Toc126847017"/>
      <w:bookmarkStart w:id="1313" w:name="_Toc127171325"/>
      <w:bookmarkStart w:id="1314" w:name="_Toc127372413"/>
      <w:bookmarkStart w:id="1315" w:name="_Toc127436331"/>
      <w:bookmarkStart w:id="1316" w:name="_Toc127437410"/>
      <w:bookmarkStart w:id="1317" w:name="_Toc127783410"/>
      <w:bookmarkStart w:id="1318" w:name="_Toc127784489"/>
      <w:bookmarkStart w:id="1319" w:name="_Toc127865035"/>
      <w:bookmarkStart w:id="1320" w:name="_Toc128653768"/>
      <w:bookmarkStart w:id="1321" w:name="_Toc128996480"/>
      <w:bookmarkStart w:id="1322" w:name="_Toc129088655"/>
      <w:bookmarkStart w:id="1323" w:name="_Toc129089783"/>
      <w:bookmarkStart w:id="1324" w:name="_Toc129167121"/>
      <w:bookmarkStart w:id="1325" w:name="_Toc134189224"/>
      <w:bookmarkStart w:id="1326" w:name="_Toc134190311"/>
      <w:bookmarkStart w:id="1327" w:name="_Toc138233547"/>
      <w:bookmarkStart w:id="1328" w:name="_Toc119613129"/>
      <w:bookmarkStart w:id="1329" w:name="_Toc119614055"/>
      <w:bookmarkStart w:id="1330" w:name="_Toc119661598"/>
      <w:bookmarkStart w:id="1331" w:name="_Toc119663196"/>
      <w:bookmarkStart w:id="1332" w:name="_Toc119664158"/>
      <w:bookmarkStart w:id="1333" w:name="_Toc120010021"/>
      <w:bookmarkStart w:id="1334" w:name="_Toc120012136"/>
      <w:bookmarkStart w:id="1335" w:name="_Toc120013226"/>
      <w:bookmarkStart w:id="1336" w:name="_Toc126839723"/>
      <w:bookmarkStart w:id="1337" w:name="_Toc126840764"/>
      <w:bookmarkStart w:id="1338" w:name="_Toc126847018"/>
      <w:bookmarkStart w:id="1339" w:name="_Toc127171326"/>
      <w:bookmarkStart w:id="1340" w:name="_Toc127372414"/>
      <w:bookmarkStart w:id="1341" w:name="_Toc127436332"/>
      <w:bookmarkStart w:id="1342" w:name="_Toc127437411"/>
      <w:bookmarkStart w:id="1343" w:name="_Toc127783411"/>
      <w:bookmarkStart w:id="1344" w:name="_Toc127784490"/>
      <w:bookmarkStart w:id="1345" w:name="_Toc127865036"/>
      <w:bookmarkStart w:id="1346" w:name="_Toc128653769"/>
      <w:bookmarkStart w:id="1347" w:name="_Toc128996481"/>
      <w:bookmarkStart w:id="1348" w:name="_Toc129088656"/>
      <w:bookmarkStart w:id="1349" w:name="_Toc129089784"/>
      <w:bookmarkStart w:id="1350" w:name="_Toc129167122"/>
      <w:bookmarkStart w:id="1351" w:name="_Toc134189225"/>
      <w:bookmarkStart w:id="1352" w:name="_Toc134190312"/>
      <w:bookmarkStart w:id="1353" w:name="_Toc138233548"/>
      <w:bookmarkStart w:id="1354" w:name="_Toc119613175"/>
      <w:bookmarkStart w:id="1355" w:name="_Toc119614101"/>
      <w:bookmarkStart w:id="1356" w:name="_Toc119661644"/>
      <w:bookmarkStart w:id="1357" w:name="_Toc119663242"/>
      <w:bookmarkStart w:id="1358" w:name="_Toc119664204"/>
      <w:bookmarkStart w:id="1359" w:name="_Toc120010067"/>
      <w:bookmarkStart w:id="1360" w:name="_Toc120012182"/>
      <w:bookmarkStart w:id="1361" w:name="_Toc120013272"/>
      <w:bookmarkStart w:id="1362" w:name="_Toc126839769"/>
      <w:bookmarkStart w:id="1363" w:name="_Toc126840810"/>
      <w:bookmarkStart w:id="1364" w:name="_Toc126847064"/>
      <w:bookmarkStart w:id="1365" w:name="_Toc127171372"/>
      <w:bookmarkStart w:id="1366" w:name="_Toc127372460"/>
      <w:bookmarkStart w:id="1367" w:name="_Toc127436378"/>
      <w:bookmarkStart w:id="1368" w:name="_Toc127437457"/>
      <w:bookmarkStart w:id="1369" w:name="_Toc127783457"/>
      <w:bookmarkStart w:id="1370" w:name="_Toc127784536"/>
      <w:bookmarkStart w:id="1371" w:name="_Toc127865082"/>
      <w:bookmarkStart w:id="1372" w:name="_Toc128653815"/>
      <w:bookmarkStart w:id="1373" w:name="_Toc128996527"/>
      <w:bookmarkStart w:id="1374" w:name="_Toc129088702"/>
      <w:bookmarkStart w:id="1375" w:name="_Toc129089830"/>
      <w:bookmarkStart w:id="1376" w:name="_Toc129167168"/>
      <w:bookmarkStart w:id="1377" w:name="_Toc134189271"/>
      <w:bookmarkStart w:id="1378" w:name="_Toc134190358"/>
      <w:bookmarkStart w:id="1379" w:name="_Toc138233594"/>
      <w:bookmarkStart w:id="1380" w:name="_Toc119613177"/>
      <w:bookmarkStart w:id="1381" w:name="_Toc119614103"/>
      <w:bookmarkStart w:id="1382" w:name="_Toc119661646"/>
      <w:bookmarkStart w:id="1383" w:name="_Toc119663244"/>
      <w:bookmarkStart w:id="1384" w:name="_Toc119664206"/>
      <w:bookmarkStart w:id="1385" w:name="_Toc120010069"/>
      <w:bookmarkStart w:id="1386" w:name="_Toc120012184"/>
      <w:bookmarkStart w:id="1387" w:name="_Toc120013274"/>
      <w:bookmarkStart w:id="1388" w:name="_Toc126839771"/>
      <w:bookmarkStart w:id="1389" w:name="_Toc126840812"/>
      <w:bookmarkStart w:id="1390" w:name="_Toc126847066"/>
      <w:bookmarkStart w:id="1391" w:name="_Toc127171374"/>
      <w:bookmarkStart w:id="1392" w:name="_Toc127372462"/>
      <w:bookmarkStart w:id="1393" w:name="_Toc127436380"/>
      <w:bookmarkStart w:id="1394" w:name="_Toc127437459"/>
      <w:bookmarkStart w:id="1395" w:name="_Toc127783459"/>
      <w:bookmarkStart w:id="1396" w:name="_Toc127784538"/>
      <w:bookmarkStart w:id="1397" w:name="_Toc127865084"/>
      <w:bookmarkStart w:id="1398" w:name="_Toc128653817"/>
      <w:bookmarkStart w:id="1399" w:name="_Toc128996529"/>
      <w:bookmarkStart w:id="1400" w:name="_Toc129088704"/>
      <w:bookmarkStart w:id="1401" w:name="_Toc129089832"/>
      <w:bookmarkStart w:id="1402" w:name="_Toc129167170"/>
      <w:bookmarkStart w:id="1403" w:name="_Toc134189273"/>
      <w:bookmarkStart w:id="1404" w:name="_Toc134190360"/>
      <w:bookmarkStart w:id="1405" w:name="_Toc138233596"/>
      <w:bookmarkStart w:id="1406" w:name="_Toc157416832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r w:rsidRPr="004C76C4">
        <w:rPr>
          <w:noProof/>
        </w:rPr>
        <w:t>mmg_UpdateModeStatus_PowerSupply_AllCycles</w:t>
      </w:r>
      <w:bookmarkEnd w:id="14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4C76C4" w14:paraId="1AA8F27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0316BEF8" w14:textId="77777777" w:rsidR="004C76C4" w:rsidRDefault="004C76C4" w:rsidP="00AA4FEF">
            <w:r>
              <w:t>Object</w:t>
            </w:r>
          </w:p>
        </w:tc>
      </w:tr>
      <w:tr w:rsidR="004C76C4" w14:paraId="511C6BC0" w14:textId="77777777" w:rsidTr="00AA4FEF">
        <w:tc>
          <w:tcPr>
            <w:tcW w:w="9885" w:type="dxa"/>
            <w:gridSpan w:val="3"/>
          </w:tcPr>
          <w:p w14:paraId="5E6B2FFA" w14:textId="6E373890" w:rsidR="004C76C4" w:rsidRPr="00E53098" w:rsidRDefault="004C76C4" w:rsidP="00AA4FEF">
            <w:r w:rsidRPr="004C76C4">
              <w:rPr>
                <w:rFonts w:cs="Arial"/>
                <w:sz w:val="20"/>
                <w:szCs w:val="20"/>
              </w:rPr>
              <w:t>This is the executing mode function in charge of manages the inhibition of all cycles by Power supply</w:t>
            </w:r>
          </w:p>
        </w:tc>
      </w:tr>
      <w:tr w:rsidR="004C76C4" w14:paraId="287E3DC2" w14:textId="77777777" w:rsidTr="00AA4FEF">
        <w:tc>
          <w:tcPr>
            <w:tcW w:w="9885" w:type="dxa"/>
            <w:gridSpan w:val="3"/>
            <w:shd w:val="clear" w:color="auto" w:fill="000080"/>
          </w:tcPr>
          <w:p w14:paraId="4A5E8E19" w14:textId="77777777" w:rsidR="004C76C4" w:rsidRDefault="004C76C4" w:rsidP="00AA4FEF">
            <w:r>
              <w:rPr>
                <w:b/>
              </w:rPr>
              <w:t>Prototype</w:t>
            </w:r>
          </w:p>
        </w:tc>
      </w:tr>
      <w:tr w:rsidR="004C76C4" w14:paraId="32158686" w14:textId="77777777" w:rsidTr="00AA4FEF">
        <w:tc>
          <w:tcPr>
            <w:tcW w:w="9885" w:type="dxa"/>
            <w:gridSpan w:val="3"/>
          </w:tcPr>
          <w:p w14:paraId="0E140BCE" w14:textId="36748510" w:rsidR="004C76C4" w:rsidRPr="00E53098" w:rsidRDefault="004C76C4" w:rsidP="00AA4FEF">
            <w:pPr>
              <w:rPr>
                <w:sz w:val="20"/>
                <w:szCs w:val="20"/>
              </w:rPr>
            </w:pPr>
            <w:r w:rsidRPr="004C76C4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C76C4">
              <w:rPr>
                <w:rFonts w:ascii="Times New Roman" w:hAnsi="Times New Roman" w:cs="Arial"/>
                <w:sz w:val="20"/>
                <w:szCs w:val="20"/>
              </w:rPr>
              <w:t>mmg_UpdateModeStatus_PowerSupply_AllCycles</w:t>
            </w:r>
            <w:proofErr w:type="spellEnd"/>
            <w:r w:rsidRPr="004C76C4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4C76C4" w14:paraId="0820246F" w14:textId="77777777" w:rsidTr="00AA4FEF">
        <w:tc>
          <w:tcPr>
            <w:tcW w:w="9885" w:type="dxa"/>
            <w:gridSpan w:val="3"/>
            <w:shd w:val="clear" w:color="auto" w:fill="000080"/>
          </w:tcPr>
          <w:p w14:paraId="7ED68E5B" w14:textId="77777777" w:rsidR="004C76C4" w:rsidRDefault="004C76C4" w:rsidP="00AA4FEF">
            <w:r>
              <w:rPr>
                <w:b/>
              </w:rPr>
              <w:t>Input parameters</w:t>
            </w:r>
          </w:p>
        </w:tc>
      </w:tr>
      <w:tr w:rsidR="004C76C4" w14:paraId="1C2F7306" w14:textId="77777777" w:rsidTr="00AA4FEF">
        <w:tc>
          <w:tcPr>
            <w:tcW w:w="3305" w:type="dxa"/>
            <w:shd w:val="clear" w:color="auto" w:fill="C6D9F1"/>
          </w:tcPr>
          <w:p w14:paraId="5422750A" w14:textId="77777777" w:rsidR="004C76C4" w:rsidRDefault="004C76C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48F0DBBF" w14:textId="77777777" w:rsidR="004C76C4" w:rsidRDefault="004C76C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5B2B036E" w14:textId="77777777" w:rsidR="004C76C4" w:rsidRDefault="004C76C4" w:rsidP="00AA4FEF">
            <w:r>
              <w:t>Description</w:t>
            </w:r>
          </w:p>
        </w:tc>
      </w:tr>
      <w:tr w:rsidR="004C76C4" w14:paraId="161870B1" w14:textId="77777777" w:rsidTr="00AA4FEF">
        <w:tc>
          <w:tcPr>
            <w:tcW w:w="3305" w:type="dxa"/>
            <w:shd w:val="clear" w:color="auto" w:fill="FFFFFF"/>
          </w:tcPr>
          <w:p w14:paraId="635C5B69" w14:textId="77777777" w:rsidR="004C76C4" w:rsidRDefault="004C76C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92BA7C1" w14:textId="77777777" w:rsidR="004C76C4" w:rsidRDefault="004C76C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ACF846F" w14:textId="77777777" w:rsidR="004C76C4" w:rsidRDefault="004C76C4" w:rsidP="00AA4FEF">
            <w:r>
              <w:t>NA</w:t>
            </w:r>
          </w:p>
        </w:tc>
      </w:tr>
      <w:tr w:rsidR="004C76C4" w14:paraId="3F168516" w14:textId="77777777" w:rsidTr="00AA4FEF">
        <w:tc>
          <w:tcPr>
            <w:tcW w:w="9885" w:type="dxa"/>
            <w:gridSpan w:val="3"/>
            <w:shd w:val="clear" w:color="auto" w:fill="000080"/>
          </w:tcPr>
          <w:p w14:paraId="42A7EC06" w14:textId="77777777" w:rsidR="004C76C4" w:rsidRDefault="004C76C4" w:rsidP="00AA4FEF">
            <w:r>
              <w:rPr>
                <w:b/>
              </w:rPr>
              <w:t>Output parameters</w:t>
            </w:r>
          </w:p>
        </w:tc>
      </w:tr>
      <w:tr w:rsidR="004C76C4" w14:paraId="4ABB5D6E" w14:textId="77777777" w:rsidTr="00AA4FEF">
        <w:tc>
          <w:tcPr>
            <w:tcW w:w="3305" w:type="dxa"/>
            <w:shd w:val="clear" w:color="auto" w:fill="C6D9F1"/>
          </w:tcPr>
          <w:p w14:paraId="5DFC6DD7" w14:textId="77777777" w:rsidR="004C76C4" w:rsidRDefault="004C76C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380EAA92" w14:textId="77777777" w:rsidR="004C76C4" w:rsidRDefault="004C76C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5B2783C" w14:textId="77777777" w:rsidR="004C76C4" w:rsidRDefault="004C76C4" w:rsidP="00AA4FEF">
            <w:r>
              <w:t>Description</w:t>
            </w:r>
          </w:p>
        </w:tc>
      </w:tr>
      <w:tr w:rsidR="004C76C4" w14:paraId="5078991B" w14:textId="77777777" w:rsidTr="00AA4FEF">
        <w:tc>
          <w:tcPr>
            <w:tcW w:w="3305" w:type="dxa"/>
            <w:shd w:val="clear" w:color="auto" w:fill="FFFFFF"/>
          </w:tcPr>
          <w:p w14:paraId="10FC1151" w14:textId="77777777" w:rsidR="004C76C4" w:rsidRDefault="004C76C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3131076D" w14:textId="77777777" w:rsidR="004C76C4" w:rsidRDefault="004C76C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0F6A083" w14:textId="77777777" w:rsidR="004C76C4" w:rsidRDefault="004C76C4" w:rsidP="00AA4FEF">
            <w:r>
              <w:t>NA</w:t>
            </w:r>
          </w:p>
        </w:tc>
      </w:tr>
      <w:tr w:rsidR="004C76C4" w14:paraId="51D1F9A1" w14:textId="77777777" w:rsidTr="00AA4FEF">
        <w:tc>
          <w:tcPr>
            <w:tcW w:w="9885" w:type="dxa"/>
            <w:gridSpan w:val="3"/>
            <w:shd w:val="clear" w:color="auto" w:fill="000080"/>
          </w:tcPr>
          <w:p w14:paraId="3D9680A4" w14:textId="77777777" w:rsidR="004C76C4" w:rsidRDefault="004C76C4" w:rsidP="00AA4FEF">
            <w:r>
              <w:rPr>
                <w:b/>
              </w:rPr>
              <w:t>Return value</w:t>
            </w:r>
          </w:p>
        </w:tc>
      </w:tr>
      <w:tr w:rsidR="004C76C4" w14:paraId="3D8A87BE" w14:textId="77777777" w:rsidTr="00AA4FEF">
        <w:tc>
          <w:tcPr>
            <w:tcW w:w="3305" w:type="dxa"/>
            <w:shd w:val="clear" w:color="auto" w:fill="C6D9F1"/>
          </w:tcPr>
          <w:p w14:paraId="7F627E76" w14:textId="77777777" w:rsidR="004C76C4" w:rsidRDefault="004C76C4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009A6111" w14:textId="77777777" w:rsidR="004C76C4" w:rsidRDefault="004C76C4" w:rsidP="00AA4FEF">
            <w:r>
              <w:t>Description</w:t>
            </w:r>
          </w:p>
        </w:tc>
      </w:tr>
      <w:tr w:rsidR="004C76C4" w14:paraId="36BF4D16" w14:textId="77777777" w:rsidTr="00AA4FEF">
        <w:tc>
          <w:tcPr>
            <w:tcW w:w="3305" w:type="dxa"/>
          </w:tcPr>
          <w:p w14:paraId="06865134" w14:textId="77777777" w:rsidR="004C76C4" w:rsidRDefault="004C76C4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69E5FA46" w14:textId="77777777" w:rsidR="004C76C4" w:rsidRDefault="004C76C4" w:rsidP="00AA4FEF">
            <w:r>
              <w:t>void</w:t>
            </w:r>
          </w:p>
        </w:tc>
      </w:tr>
      <w:tr w:rsidR="004C76C4" w14:paraId="7E589CC8" w14:textId="77777777" w:rsidTr="00AA4FEF">
        <w:tc>
          <w:tcPr>
            <w:tcW w:w="9885" w:type="dxa"/>
            <w:gridSpan w:val="3"/>
            <w:shd w:val="clear" w:color="auto" w:fill="000080"/>
          </w:tcPr>
          <w:p w14:paraId="63FD0FEB" w14:textId="77777777" w:rsidR="004C76C4" w:rsidRDefault="004C76C4" w:rsidP="00AA4FEF">
            <w:r>
              <w:rPr>
                <w:b/>
              </w:rPr>
              <w:t>Dynamic aspect</w:t>
            </w:r>
          </w:p>
        </w:tc>
      </w:tr>
      <w:tr w:rsidR="004C76C4" w14:paraId="2F8082E8" w14:textId="77777777" w:rsidTr="00AA4FEF">
        <w:tc>
          <w:tcPr>
            <w:tcW w:w="3305" w:type="dxa"/>
            <w:shd w:val="clear" w:color="auto" w:fill="C6D9F1"/>
          </w:tcPr>
          <w:p w14:paraId="2883B2DF" w14:textId="77777777" w:rsidR="004C76C4" w:rsidRDefault="004C76C4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F71E58F" w14:textId="77777777" w:rsidR="004C76C4" w:rsidRDefault="004C76C4" w:rsidP="00AA4FEF">
            <w:r>
              <w:t>Description</w:t>
            </w:r>
          </w:p>
        </w:tc>
      </w:tr>
      <w:tr w:rsidR="004C76C4" w14:paraId="65C9B2EB" w14:textId="77777777" w:rsidTr="00AA4FEF">
        <w:tc>
          <w:tcPr>
            <w:tcW w:w="3305" w:type="dxa"/>
            <w:shd w:val="clear" w:color="auto" w:fill="FFFFFF"/>
          </w:tcPr>
          <w:p w14:paraId="702ABD98" w14:textId="77777777" w:rsidR="004C76C4" w:rsidRDefault="004C76C4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32B85CB7" w14:textId="77777777" w:rsidR="004C76C4" w:rsidRDefault="004C76C4" w:rsidP="00AA4FEF">
            <w:r>
              <w:t>*</w:t>
            </w:r>
          </w:p>
        </w:tc>
      </w:tr>
      <w:tr w:rsidR="004C76C4" w14:paraId="41396862" w14:textId="77777777" w:rsidTr="00AA4FEF">
        <w:tc>
          <w:tcPr>
            <w:tcW w:w="9885" w:type="dxa"/>
            <w:gridSpan w:val="3"/>
            <w:shd w:val="clear" w:color="auto" w:fill="000080"/>
          </w:tcPr>
          <w:p w14:paraId="05E1C46E" w14:textId="77777777" w:rsidR="004C76C4" w:rsidRDefault="004C76C4" w:rsidP="00AA4FEF">
            <w:r>
              <w:rPr>
                <w:b/>
              </w:rPr>
              <w:t>Static aspect</w:t>
            </w:r>
          </w:p>
        </w:tc>
      </w:tr>
      <w:tr w:rsidR="004C76C4" w14:paraId="39049C99" w14:textId="77777777" w:rsidTr="00AA4FEF">
        <w:tc>
          <w:tcPr>
            <w:tcW w:w="9885" w:type="dxa"/>
            <w:gridSpan w:val="3"/>
          </w:tcPr>
          <w:p w14:paraId="526648D3" w14:textId="77777777" w:rsidR="004C76C4" w:rsidRDefault="004C76C4" w:rsidP="00AA4FEF">
            <w:r>
              <w:t>NA</w:t>
            </w:r>
          </w:p>
        </w:tc>
      </w:tr>
      <w:tr w:rsidR="004C76C4" w14:paraId="52A8137D" w14:textId="77777777" w:rsidTr="00AA4FEF">
        <w:tc>
          <w:tcPr>
            <w:tcW w:w="9885" w:type="dxa"/>
            <w:gridSpan w:val="3"/>
            <w:shd w:val="clear" w:color="auto" w:fill="000080"/>
          </w:tcPr>
          <w:p w14:paraId="00F85A2D" w14:textId="77777777" w:rsidR="004C76C4" w:rsidRDefault="004C76C4" w:rsidP="00AA4FEF">
            <w:r>
              <w:rPr>
                <w:b/>
              </w:rPr>
              <w:t>Constrains</w:t>
            </w:r>
          </w:p>
        </w:tc>
      </w:tr>
      <w:tr w:rsidR="004C76C4" w14:paraId="4FC253D7" w14:textId="77777777" w:rsidTr="00AA4FEF">
        <w:tc>
          <w:tcPr>
            <w:tcW w:w="9885" w:type="dxa"/>
            <w:gridSpan w:val="3"/>
          </w:tcPr>
          <w:p w14:paraId="15008385" w14:textId="77777777" w:rsidR="004C76C4" w:rsidRDefault="004C76C4" w:rsidP="00AA4FEF">
            <w:r>
              <w:t>NA</w:t>
            </w:r>
          </w:p>
        </w:tc>
      </w:tr>
    </w:tbl>
    <w:p w14:paraId="652A1BB9" w14:textId="77777777" w:rsidR="004C76C4" w:rsidRPr="004C76C4" w:rsidRDefault="004C76C4" w:rsidP="00446F7F"/>
    <w:p w14:paraId="738E3F54" w14:textId="438F8628" w:rsidR="00CE2B6F" w:rsidRDefault="00194E80" w:rsidP="00CE2B6F">
      <w:pPr>
        <w:pStyle w:val="Caption"/>
        <w:keepNext/>
        <w:jc w:val="center"/>
      </w:pPr>
      <w:r>
        <w:object w:dxaOrig="5360" w:dyaOrig="831" w14:anchorId="741A8A44">
          <v:shape id="_x0000_i1026" type="#_x0000_t75" style="width:267.95pt;height:41.3pt" o:ole="">
            <v:imagedata r:id="rId21" o:title=""/>
          </v:shape>
          <o:OLEObject Type="Embed" ProgID="Package" ShapeID="_x0000_i1026" DrawAspect="Content" ObjectID="_1768042814" r:id="rId22"/>
        </w:object>
      </w:r>
    </w:p>
    <w:p w14:paraId="16559926" w14:textId="29E251D1" w:rsidR="002B6848" w:rsidRDefault="00CE2B6F" w:rsidP="00CE2B6F">
      <w:pPr>
        <w:pStyle w:val="Caption"/>
        <w:jc w:val="center"/>
      </w:pPr>
      <w:bookmarkStart w:id="1407" w:name="_Toc157416782"/>
      <w:r>
        <w:t xml:space="preserve">Figure </w:t>
      </w:r>
      <w:fldSimple w:instr=" SEQ Figure \* ARABIC ">
        <w:r w:rsidR="00C712AF">
          <w:rPr>
            <w:noProof/>
          </w:rPr>
          <w:t>13</w:t>
        </w:r>
      </w:fldSimple>
      <w:r>
        <w:t xml:space="preserve"> </w:t>
      </w:r>
      <w:proofErr w:type="spellStart"/>
      <w:r w:rsidRPr="00D36E06">
        <w:t>mmg_UpdateModeStatus_PowerSupply_AllCycles</w:t>
      </w:r>
      <w:proofErr w:type="spellEnd"/>
      <w:r>
        <w:t>:</w:t>
      </w:r>
      <w:bookmarkEnd w:id="1407"/>
    </w:p>
    <w:p w14:paraId="6D32CFD4" w14:textId="2DA7163F" w:rsidR="009F2328" w:rsidRDefault="009F2328" w:rsidP="009F2328">
      <w:pPr>
        <w:pStyle w:val="Heading3"/>
      </w:pPr>
      <w:bookmarkStart w:id="1408" w:name="_Toc157416833"/>
      <w:r w:rsidRPr="009F2328">
        <w:rPr>
          <w:noProof/>
        </w:rPr>
        <w:t>mmg_UpdateModeStatus_EcuDefective_AllCycles</w:t>
      </w:r>
      <w:bookmarkEnd w:id="140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9F2328" w14:paraId="4B85C52F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515BD84C" w14:textId="77777777" w:rsidR="009F2328" w:rsidRDefault="009F2328" w:rsidP="00AA4FEF">
            <w:r>
              <w:t>Object</w:t>
            </w:r>
          </w:p>
        </w:tc>
      </w:tr>
      <w:tr w:rsidR="009F2328" w14:paraId="6E55C834" w14:textId="77777777" w:rsidTr="00AA4FEF">
        <w:tc>
          <w:tcPr>
            <w:tcW w:w="9885" w:type="dxa"/>
            <w:gridSpan w:val="3"/>
          </w:tcPr>
          <w:p w14:paraId="65EA734A" w14:textId="383A70CC" w:rsidR="009F2328" w:rsidRPr="00E53098" w:rsidRDefault="009F2328" w:rsidP="00AA4FEF">
            <w:r w:rsidRPr="009F2328">
              <w:rPr>
                <w:rFonts w:cs="Arial"/>
                <w:sz w:val="20"/>
                <w:szCs w:val="20"/>
              </w:rPr>
              <w:t>This is the executing mode function in charge of manages the inhibition of all cycles by ECU defective</w:t>
            </w:r>
          </w:p>
        </w:tc>
      </w:tr>
      <w:tr w:rsidR="009F2328" w14:paraId="344F6239" w14:textId="77777777" w:rsidTr="00AA4FEF">
        <w:tc>
          <w:tcPr>
            <w:tcW w:w="9885" w:type="dxa"/>
            <w:gridSpan w:val="3"/>
            <w:shd w:val="clear" w:color="auto" w:fill="000080"/>
          </w:tcPr>
          <w:p w14:paraId="6BEE696D" w14:textId="77777777" w:rsidR="009F2328" w:rsidRDefault="009F2328" w:rsidP="00AA4FEF">
            <w:r>
              <w:rPr>
                <w:b/>
              </w:rPr>
              <w:t>Prototype</w:t>
            </w:r>
          </w:p>
        </w:tc>
      </w:tr>
      <w:tr w:rsidR="009F2328" w14:paraId="6BA38490" w14:textId="77777777" w:rsidTr="00AA4FEF">
        <w:tc>
          <w:tcPr>
            <w:tcW w:w="9885" w:type="dxa"/>
            <w:gridSpan w:val="3"/>
          </w:tcPr>
          <w:p w14:paraId="647806A3" w14:textId="182951CA" w:rsidR="009F2328" w:rsidRPr="00E53098" w:rsidRDefault="009F2328" w:rsidP="00AA4FEF">
            <w:pPr>
              <w:rPr>
                <w:sz w:val="20"/>
                <w:szCs w:val="20"/>
              </w:rPr>
            </w:pPr>
            <w:r w:rsidRPr="009F2328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9F2328">
              <w:rPr>
                <w:rFonts w:ascii="Times New Roman" w:hAnsi="Times New Roman" w:cs="Arial"/>
                <w:sz w:val="20"/>
                <w:szCs w:val="20"/>
              </w:rPr>
              <w:t>mmg_UpdateModeStatus_EcuDefective_AllCycles</w:t>
            </w:r>
            <w:proofErr w:type="spellEnd"/>
            <w:r w:rsidRPr="009F2328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9F2328" w14:paraId="4CF86A4F" w14:textId="77777777" w:rsidTr="00AA4FEF">
        <w:tc>
          <w:tcPr>
            <w:tcW w:w="9885" w:type="dxa"/>
            <w:gridSpan w:val="3"/>
            <w:shd w:val="clear" w:color="auto" w:fill="000080"/>
          </w:tcPr>
          <w:p w14:paraId="7B2170FC" w14:textId="77777777" w:rsidR="009F2328" w:rsidRDefault="009F2328" w:rsidP="00AA4FEF">
            <w:r>
              <w:rPr>
                <w:b/>
              </w:rPr>
              <w:t>Input parameters</w:t>
            </w:r>
          </w:p>
        </w:tc>
      </w:tr>
      <w:tr w:rsidR="009F2328" w14:paraId="05DF5E29" w14:textId="77777777" w:rsidTr="00AA4FEF">
        <w:tc>
          <w:tcPr>
            <w:tcW w:w="3305" w:type="dxa"/>
            <w:shd w:val="clear" w:color="auto" w:fill="C6D9F1"/>
          </w:tcPr>
          <w:p w14:paraId="71132ECA" w14:textId="77777777" w:rsidR="009F2328" w:rsidRDefault="009F232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07F6F046" w14:textId="77777777" w:rsidR="009F2328" w:rsidRDefault="009F232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76C6EB2" w14:textId="77777777" w:rsidR="009F2328" w:rsidRDefault="009F2328" w:rsidP="00AA4FEF">
            <w:r>
              <w:t>Description</w:t>
            </w:r>
          </w:p>
        </w:tc>
      </w:tr>
      <w:tr w:rsidR="009F2328" w14:paraId="430C2292" w14:textId="77777777" w:rsidTr="00AA4FEF">
        <w:tc>
          <w:tcPr>
            <w:tcW w:w="3305" w:type="dxa"/>
            <w:shd w:val="clear" w:color="auto" w:fill="FFFFFF"/>
          </w:tcPr>
          <w:p w14:paraId="652C06E9" w14:textId="77777777" w:rsidR="009F2328" w:rsidRDefault="009F2328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5120570" w14:textId="77777777" w:rsidR="009F2328" w:rsidRDefault="009F232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7F678FFF" w14:textId="77777777" w:rsidR="009F2328" w:rsidRDefault="009F2328" w:rsidP="00AA4FEF">
            <w:r>
              <w:t>NA</w:t>
            </w:r>
          </w:p>
        </w:tc>
      </w:tr>
      <w:tr w:rsidR="009F2328" w14:paraId="1705C208" w14:textId="77777777" w:rsidTr="00AA4FEF">
        <w:tc>
          <w:tcPr>
            <w:tcW w:w="9885" w:type="dxa"/>
            <w:gridSpan w:val="3"/>
            <w:shd w:val="clear" w:color="auto" w:fill="000080"/>
          </w:tcPr>
          <w:p w14:paraId="43971B79" w14:textId="77777777" w:rsidR="009F2328" w:rsidRDefault="009F2328" w:rsidP="00AA4FEF">
            <w:r>
              <w:rPr>
                <w:b/>
              </w:rPr>
              <w:t>Output parameters</w:t>
            </w:r>
          </w:p>
        </w:tc>
      </w:tr>
      <w:tr w:rsidR="009F2328" w14:paraId="18A48513" w14:textId="77777777" w:rsidTr="00AA4FEF">
        <w:tc>
          <w:tcPr>
            <w:tcW w:w="3305" w:type="dxa"/>
            <w:shd w:val="clear" w:color="auto" w:fill="C6D9F1"/>
          </w:tcPr>
          <w:p w14:paraId="52F174E9" w14:textId="77777777" w:rsidR="009F2328" w:rsidRDefault="009F232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41EFDD7" w14:textId="77777777" w:rsidR="009F2328" w:rsidRDefault="009F232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03FCE9DD" w14:textId="77777777" w:rsidR="009F2328" w:rsidRDefault="009F2328" w:rsidP="00AA4FEF">
            <w:r>
              <w:t>Description</w:t>
            </w:r>
          </w:p>
        </w:tc>
      </w:tr>
      <w:tr w:rsidR="009F2328" w14:paraId="5E426860" w14:textId="77777777" w:rsidTr="00AA4FEF">
        <w:tc>
          <w:tcPr>
            <w:tcW w:w="3305" w:type="dxa"/>
            <w:shd w:val="clear" w:color="auto" w:fill="FFFFFF"/>
          </w:tcPr>
          <w:p w14:paraId="7A91EFCF" w14:textId="77777777" w:rsidR="009F2328" w:rsidRDefault="009F2328" w:rsidP="00AA4FEF">
            <w:r>
              <w:lastRenderedPageBreak/>
              <w:t>NA</w:t>
            </w:r>
          </w:p>
        </w:tc>
        <w:tc>
          <w:tcPr>
            <w:tcW w:w="3281" w:type="dxa"/>
            <w:shd w:val="clear" w:color="auto" w:fill="FFFFFF"/>
          </w:tcPr>
          <w:p w14:paraId="4BA9C418" w14:textId="77777777" w:rsidR="009F2328" w:rsidRDefault="009F232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AD4BC23" w14:textId="77777777" w:rsidR="009F2328" w:rsidRDefault="009F2328" w:rsidP="00AA4FEF">
            <w:r>
              <w:t>NA</w:t>
            </w:r>
          </w:p>
        </w:tc>
      </w:tr>
      <w:tr w:rsidR="009F2328" w14:paraId="202B6ECB" w14:textId="77777777" w:rsidTr="00AA4FEF">
        <w:tc>
          <w:tcPr>
            <w:tcW w:w="9885" w:type="dxa"/>
            <w:gridSpan w:val="3"/>
            <w:shd w:val="clear" w:color="auto" w:fill="000080"/>
          </w:tcPr>
          <w:p w14:paraId="34AB06AA" w14:textId="77777777" w:rsidR="009F2328" w:rsidRDefault="009F2328" w:rsidP="00AA4FEF">
            <w:r>
              <w:rPr>
                <w:b/>
              </w:rPr>
              <w:t>Return value</w:t>
            </w:r>
          </w:p>
        </w:tc>
      </w:tr>
      <w:tr w:rsidR="009F2328" w14:paraId="358EA8B2" w14:textId="77777777" w:rsidTr="00AA4FEF">
        <w:tc>
          <w:tcPr>
            <w:tcW w:w="3305" w:type="dxa"/>
            <w:shd w:val="clear" w:color="auto" w:fill="C6D9F1"/>
          </w:tcPr>
          <w:p w14:paraId="3D461CB7" w14:textId="77777777" w:rsidR="009F2328" w:rsidRDefault="009F2328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45C87072" w14:textId="77777777" w:rsidR="009F2328" w:rsidRDefault="009F2328" w:rsidP="00AA4FEF">
            <w:r>
              <w:t>Description</w:t>
            </w:r>
          </w:p>
        </w:tc>
      </w:tr>
      <w:tr w:rsidR="009F2328" w14:paraId="3C83996B" w14:textId="77777777" w:rsidTr="00AA4FEF">
        <w:tc>
          <w:tcPr>
            <w:tcW w:w="3305" w:type="dxa"/>
          </w:tcPr>
          <w:p w14:paraId="3CEA81FE" w14:textId="77777777" w:rsidR="009F2328" w:rsidRDefault="009F2328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0B89B223" w14:textId="77777777" w:rsidR="009F2328" w:rsidRDefault="009F2328" w:rsidP="00AA4FEF">
            <w:r>
              <w:t>void</w:t>
            </w:r>
          </w:p>
        </w:tc>
      </w:tr>
      <w:tr w:rsidR="009F2328" w14:paraId="10DC0E65" w14:textId="77777777" w:rsidTr="00AA4FEF">
        <w:tc>
          <w:tcPr>
            <w:tcW w:w="9885" w:type="dxa"/>
            <w:gridSpan w:val="3"/>
            <w:shd w:val="clear" w:color="auto" w:fill="000080"/>
          </w:tcPr>
          <w:p w14:paraId="1FA17A43" w14:textId="77777777" w:rsidR="009F2328" w:rsidRDefault="009F2328" w:rsidP="00AA4FEF">
            <w:r>
              <w:rPr>
                <w:b/>
              </w:rPr>
              <w:t>Dynamic aspect</w:t>
            </w:r>
          </w:p>
        </w:tc>
      </w:tr>
      <w:tr w:rsidR="009F2328" w14:paraId="2D6DDED5" w14:textId="77777777" w:rsidTr="00AA4FEF">
        <w:tc>
          <w:tcPr>
            <w:tcW w:w="3305" w:type="dxa"/>
            <w:shd w:val="clear" w:color="auto" w:fill="C6D9F1"/>
          </w:tcPr>
          <w:p w14:paraId="6520F90E" w14:textId="77777777" w:rsidR="009F2328" w:rsidRDefault="009F2328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3CFF690D" w14:textId="77777777" w:rsidR="009F2328" w:rsidRDefault="009F2328" w:rsidP="00AA4FEF">
            <w:r>
              <w:t>Description</w:t>
            </w:r>
          </w:p>
        </w:tc>
      </w:tr>
      <w:tr w:rsidR="009F2328" w14:paraId="3F3520CC" w14:textId="77777777" w:rsidTr="00AA4FEF">
        <w:tc>
          <w:tcPr>
            <w:tcW w:w="3305" w:type="dxa"/>
            <w:shd w:val="clear" w:color="auto" w:fill="FFFFFF"/>
          </w:tcPr>
          <w:p w14:paraId="6B0A5350" w14:textId="77777777" w:rsidR="009F2328" w:rsidRDefault="009F2328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062B1E46" w14:textId="77777777" w:rsidR="009F2328" w:rsidRDefault="009F2328" w:rsidP="00AA4FEF">
            <w:r>
              <w:t>*</w:t>
            </w:r>
          </w:p>
        </w:tc>
      </w:tr>
      <w:tr w:rsidR="009F2328" w14:paraId="23D36A9A" w14:textId="77777777" w:rsidTr="00AA4FEF">
        <w:tc>
          <w:tcPr>
            <w:tcW w:w="9885" w:type="dxa"/>
            <w:gridSpan w:val="3"/>
            <w:shd w:val="clear" w:color="auto" w:fill="000080"/>
          </w:tcPr>
          <w:p w14:paraId="743802E1" w14:textId="77777777" w:rsidR="009F2328" w:rsidRDefault="009F2328" w:rsidP="00AA4FEF">
            <w:r>
              <w:rPr>
                <w:b/>
              </w:rPr>
              <w:t>Static aspect</w:t>
            </w:r>
          </w:p>
        </w:tc>
      </w:tr>
      <w:tr w:rsidR="009F2328" w14:paraId="12D546AF" w14:textId="77777777" w:rsidTr="00AA4FEF">
        <w:tc>
          <w:tcPr>
            <w:tcW w:w="9885" w:type="dxa"/>
            <w:gridSpan w:val="3"/>
          </w:tcPr>
          <w:p w14:paraId="00AD48FA" w14:textId="77777777" w:rsidR="009F2328" w:rsidRDefault="009F2328" w:rsidP="00AA4FEF">
            <w:r>
              <w:t>NA</w:t>
            </w:r>
          </w:p>
        </w:tc>
      </w:tr>
      <w:tr w:rsidR="009F2328" w14:paraId="3B2634FF" w14:textId="77777777" w:rsidTr="00AA4FEF">
        <w:tc>
          <w:tcPr>
            <w:tcW w:w="9885" w:type="dxa"/>
            <w:gridSpan w:val="3"/>
            <w:shd w:val="clear" w:color="auto" w:fill="000080"/>
          </w:tcPr>
          <w:p w14:paraId="1B057355" w14:textId="77777777" w:rsidR="009F2328" w:rsidRDefault="009F2328" w:rsidP="00AA4FEF">
            <w:r>
              <w:rPr>
                <w:b/>
              </w:rPr>
              <w:t>Constrains</w:t>
            </w:r>
          </w:p>
        </w:tc>
      </w:tr>
      <w:tr w:rsidR="009F2328" w14:paraId="7FEF2ACD" w14:textId="77777777" w:rsidTr="00AA4FEF">
        <w:tc>
          <w:tcPr>
            <w:tcW w:w="9885" w:type="dxa"/>
            <w:gridSpan w:val="3"/>
          </w:tcPr>
          <w:p w14:paraId="43CBE3CE" w14:textId="77777777" w:rsidR="009F2328" w:rsidRDefault="009F2328" w:rsidP="00AA4FEF">
            <w:r>
              <w:t>NA</w:t>
            </w:r>
          </w:p>
        </w:tc>
      </w:tr>
    </w:tbl>
    <w:p w14:paraId="71D2CC27" w14:textId="07F8EBA4" w:rsidR="00CE2B6F" w:rsidRDefault="00A003AA" w:rsidP="00CE2B6F">
      <w:pPr>
        <w:keepNext/>
        <w:jc w:val="center"/>
      </w:pPr>
      <w:r>
        <w:object w:dxaOrig="5281" w:dyaOrig="831" w14:anchorId="7374A407">
          <v:shape id="_x0000_i1027" type="#_x0000_t75" style="width:264.2pt;height:41.3pt" o:ole="">
            <v:imagedata r:id="rId23" o:title=""/>
          </v:shape>
          <o:OLEObject Type="Embed" ProgID="Package" ShapeID="_x0000_i1027" DrawAspect="Content" ObjectID="_1768042815" r:id="rId24"/>
        </w:object>
      </w:r>
    </w:p>
    <w:p w14:paraId="69F9147D" w14:textId="020D205B" w:rsidR="009F2328" w:rsidRDefault="00CE2B6F" w:rsidP="00446F7F">
      <w:pPr>
        <w:pStyle w:val="Caption"/>
        <w:jc w:val="center"/>
      </w:pPr>
      <w:bookmarkStart w:id="1409" w:name="_Toc157416783"/>
      <w:r>
        <w:t xml:space="preserve">Figure </w:t>
      </w:r>
      <w:fldSimple w:instr=" SEQ Figure \* ARABIC ">
        <w:r w:rsidR="00C712AF">
          <w:rPr>
            <w:noProof/>
          </w:rPr>
          <w:t>14</w:t>
        </w:r>
      </w:fldSimple>
      <w:r>
        <w:t xml:space="preserve"> </w:t>
      </w:r>
      <w:proofErr w:type="spellStart"/>
      <w:r w:rsidRPr="000B5047">
        <w:t>mmg_UpdateModeStatus_EcuDefective_AllCycles</w:t>
      </w:r>
      <w:bookmarkEnd w:id="1409"/>
      <w:proofErr w:type="spellEnd"/>
    </w:p>
    <w:p w14:paraId="50C34CAB" w14:textId="637A16C8" w:rsidR="009F2328" w:rsidRDefault="009F2328" w:rsidP="009F2328">
      <w:pPr>
        <w:pStyle w:val="Heading3"/>
      </w:pPr>
      <w:bookmarkStart w:id="1410" w:name="_Toc157416834"/>
      <w:r w:rsidRPr="009F2328">
        <w:rPr>
          <w:noProof/>
        </w:rPr>
        <w:t>mmg_UpdateModeStatus_EOLComfort_BSR</w:t>
      </w:r>
      <w:bookmarkEnd w:id="14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9F2328" w14:paraId="7E5A249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6F612F22" w14:textId="77777777" w:rsidR="009F2328" w:rsidRDefault="009F2328" w:rsidP="00AA4FEF">
            <w:r>
              <w:t>Object</w:t>
            </w:r>
          </w:p>
        </w:tc>
      </w:tr>
      <w:tr w:rsidR="009F2328" w14:paraId="522BDD5A" w14:textId="77777777" w:rsidTr="00AA4FEF">
        <w:tc>
          <w:tcPr>
            <w:tcW w:w="9885" w:type="dxa"/>
            <w:gridSpan w:val="3"/>
          </w:tcPr>
          <w:p w14:paraId="633A646F" w14:textId="2ED80DE1" w:rsidR="009F2328" w:rsidRPr="00E53098" w:rsidRDefault="009F2328" w:rsidP="00AA4FEF">
            <w:r w:rsidRPr="009F2328">
              <w:rPr>
                <w:rFonts w:cs="Arial"/>
                <w:sz w:val="20"/>
                <w:szCs w:val="20"/>
              </w:rPr>
              <w:t>This is the executing mode function in charge of manages the inhibition of BSR by EOL Comfort</w:t>
            </w:r>
          </w:p>
        </w:tc>
      </w:tr>
      <w:tr w:rsidR="009F2328" w14:paraId="24A8CC9C" w14:textId="77777777" w:rsidTr="00AA4FEF">
        <w:tc>
          <w:tcPr>
            <w:tcW w:w="9885" w:type="dxa"/>
            <w:gridSpan w:val="3"/>
            <w:shd w:val="clear" w:color="auto" w:fill="000080"/>
          </w:tcPr>
          <w:p w14:paraId="77D7962A" w14:textId="77777777" w:rsidR="009F2328" w:rsidRDefault="009F2328" w:rsidP="00AA4FEF">
            <w:r>
              <w:rPr>
                <w:b/>
              </w:rPr>
              <w:t>Prototype</w:t>
            </w:r>
          </w:p>
        </w:tc>
      </w:tr>
      <w:tr w:rsidR="009F2328" w14:paraId="6FB117CC" w14:textId="77777777" w:rsidTr="00AA4FEF">
        <w:tc>
          <w:tcPr>
            <w:tcW w:w="9885" w:type="dxa"/>
            <w:gridSpan w:val="3"/>
          </w:tcPr>
          <w:p w14:paraId="7ABE402E" w14:textId="4379840A" w:rsidR="009F2328" w:rsidRPr="00E53098" w:rsidRDefault="009F2328" w:rsidP="00AA4FEF">
            <w:pPr>
              <w:rPr>
                <w:sz w:val="20"/>
                <w:szCs w:val="20"/>
              </w:rPr>
            </w:pPr>
            <w:r w:rsidRPr="009F2328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9F2328">
              <w:rPr>
                <w:rFonts w:ascii="Times New Roman" w:hAnsi="Times New Roman" w:cs="Arial"/>
                <w:sz w:val="20"/>
                <w:szCs w:val="20"/>
              </w:rPr>
              <w:t>mmg_UpdateModeStatus_EOLComfort_</w:t>
            </w:r>
            <w:proofErr w:type="gramStart"/>
            <w:r w:rsidRPr="009F2328">
              <w:rPr>
                <w:rFonts w:ascii="Times New Roman" w:hAnsi="Times New Roman" w:cs="Arial"/>
                <w:sz w:val="20"/>
                <w:szCs w:val="20"/>
              </w:rPr>
              <w:t>BSR</w:t>
            </w:r>
            <w:proofErr w:type="spellEnd"/>
            <w:r w:rsidRPr="009F2328">
              <w:rPr>
                <w:rFonts w:ascii="Times New Roman" w:hAnsi="Times New Roman" w:cs="Arial"/>
                <w:sz w:val="20"/>
                <w:szCs w:val="20"/>
              </w:rPr>
              <w:t>(</w:t>
            </w:r>
            <w:proofErr w:type="gramEnd"/>
            <w:r w:rsidRPr="009F2328">
              <w:rPr>
                <w:rFonts w:ascii="Times New Roman" w:hAnsi="Times New Roman" w:cs="Arial"/>
                <w:sz w:val="20"/>
                <w:szCs w:val="20"/>
              </w:rPr>
              <w:t>void)</w:t>
            </w:r>
          </w:p>
        </w:tc>
      </w:tr>
      <w:tr w:rsidR="009F2328" w14:paraId="0A9EE7D0" w14:textId="77777777" w:rsidTr="00AA4FEF">
        <w:tc>
          <w:tcPr>
            <w:tcW w:w="9885" w:type="dxa"/>
            <w:gridSpan w:val="3"/>
            <w:shd w:val="clear" w:color="auto" w:fill="000080"/>
          </w:tcPr>
          <w:p w14:paraId="77EAED4F" w14:textId="77777777" w:rsidR="009F2328" w:rsidRDefault="009F2328" w:rsidP="00AA4FEF">
            <w:r>
              <w:rPr>
                <w:b/>
              </w:rPr>
              <w:t>Input parameters</w:t>
            </w:r>
          </w:p>
        </w:tc>
      </w:tr>
      <w:tr w:rsidR="009F2328" w14:paraId="0E6D8FB8" w14:textId="77777777" w:rsidTr="00AA4FEF">
        <w:tc>
          <w:tcPr>
            <w:tcW w:w="3305" w:type="dxa"/>
            <w:shd w:val="clear" w:color="auto" w:fill="C6D9F1"/>
          </w:tcPr>
          <w:p w14:paraId="0D2FD0A3" w14:textId="77777777" w:rsidR="009F2328" w:rsidRDefault="009F232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7E63A7EC" w14:textId="77777777" w:rsidR="009F2328" w:rsidRDefault="009F232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502DF71A" w14:textId="77777777" w:rsidR="009F2328" w:rsidRDefault="009F2328" w:rsidP="00AA4FEF">
            <w:r>
              <w:t>Description</w:t>
            </w:r>
          </w:p>
        </w:tc>
      </w:tr>
      <w:tr w:rsidR="009F2328" w14:paraId="21391ED5" w14:textId="77777777" w:rsidTr="00AA4FEF">
        <w:tc>
          <w:tcPr>
            <w:tcW w:w="3305" w:type="dxa"/>
            <w:shd w:val="clear" w:color="auto" w:fill="FFFFFF"/>
          </w:tcPr>
          <w:p w14:paraId="1C2F2F35" w14:textId="77777777" w:rsidR="009F2328" w:rsidRDefault="009F2328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5932C1EB" w14:textId="77777777" w:rsidR="009F2328" w:rsidRDefault="009F232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0B464105" w14:textId="77777777" w:rsidR="009F2328" w:rsidRDefault="009F2328" w:rsidP="00AA4FEF">
            <w:r>
              <w:t>NA</w:t>
            </w:r>
          </w:p>
        </w:tc>
      </w:tr>
      <w:tr w:rsidR="009F2328" w14:paraId="3CFAF58D" w14:textId="77777777" w:rsidTr="00AA4FEF">
        <w:tc>
          <w:tcPr>
            <w:tcW w:w="9885" w:type="dxa"/>
            <w:gridSpan w:val="3"/>
            <w:shd w:val="clear" w:color="auto" w:fill="000080"/>
          </w:tcPr>
          <w:p w14:paraId="276085D5" w14:textId="77777777" w:rsidR="009F2328" w:rsidRDefault="009F2328" w:rsidP="00AA4FEF">
            <w:r>
              <w:rPr>
                <w:b/>
              </w:rPr>
              <w:t>Output parameters</w:t>
            </w:r>
          </w:p>
        </w:tc>
      </w:tr>
      <w:tr w:rsidR="009F2328" w14:paraId="4853449D" w14:textId="77777777" w:rsidTr="00AA4FEF">
        <w:tc>
          <w:tcPr>
            <w:tcW w:w="3305" w:type="dxa"/>
            <w:shd w:val="clear" w:color="auto" w:fill="C6D9F1"/>
          </w:tcPr>
          <w:p w14:paraId="02AAEC68" w14:textId="77777777" w:rsidR="009F2328" w:rsidRDefault="009F232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723BFE83" w14:textId="77777777" w:rsidR="009F2328" w:rsidRDefault="009F232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029FD24B" w14:textId="77777777" w:rsidR="009F2328" w:rsidRDefault="009F2328" w:rsidP="00AA4FEF">
            <w:r>
              <w:t>Description</w:t>
            </w:r>
          </w:p>
        </w:tc>
      </w:tr>
      <w:tr w:rsidR="009F2328" w14:paraId="5DE7B7DF" w14:textId="77777777" w:rsidTr="00AA4FEF">
        <w:tc>
          <w:tcPr>
            <w:tcW w:w="3305" w:type="dxa"/>
            <w:shd w:val="clear" w:color="auto" w:fill="FFFFFF"/>
          </w:tcPr>
          <w:p w14:paraId="3D7C0BD0" w14:textId="77777777" w:rsidR="009F2328" w:rsidRDefault="009F2328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5ADDEDB2" w14:textId="77777777" w:rsidR="009F2328" w:rsidRDefault="009F232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0EF4BC47" w14:textId="77777777" w:rsidR="009F2328" w:rsidRDefault="009F2328" w:rsidP="00AA4FEF">
            <w:r>
              <w:t>NA</w:t>
            </w:r>
          </w:p>
        </w:tc>
      </w:tr>
      <w:tr w:rsidR="009F2328" w14:paraId="335C6EFC" w14:textId="77777777" w:rsidTr="00AA4FEF">
        <w:tc>
          <w:tcPr>
            <w:tcW w:w="9885" w:type="dxa"/>
            <w:gridSpan w:val="3"/>
            <w:shd w:val="clear" w:color="auto" w:fill="000080"/>
          </w:tcPr>
          <w:p w14:paraId="1D85DC2D" w14:textId="77777777" w:rsidR="009F2328" w:rsidRDefault="009F2328" w:rsidP="00AA4FEF">
            <w:r>
              <w:rPr>
                <w:b/>
              </w:rPr>
              <w:t>Return value</w:t>
            </w:r>
          </w:p>
        </w:tc>
      </w:tr>
      <w:tr w:rsidR="009F2328" w14:paraId="2C74A74E" w14:textId="77777777" w:rsidTr="00AA4FEF">
        <w:tc>
          <w:tcPr>
            <w:tcW w:w="3305" w:type="dxa"/>
            <w:shd w:val="clear" w:color="auto" w:fill="C6D9F1"/>
          </w:tcPr>
          <w:p w14:paraId="7C1A7BB5" w14:textId="77777777" w:rsidR="009F2328" w:rsidRDefault="009F2328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F08B782" w14:textId="77777777" w:rsidR="009F2328" w:rsidRDefault="009F2328" w:rsidP="00AA4FEF">
            <w:r>
              <w:t>Description</w:t>
            </w:r>
          </w:p>
        </w:tc>
      </w:tr>
      <w:tr w:rsidR="009F2328" w14:paraId="3EDB25A1" w14:textId="77777777" w:rsidTr="00AA4FEF">
        <w:tc>
          <w:tcPr>
            <w:tcW w:w="3305" w:type="dxa"/>
          </w:tcPr>
          <w:p w14:paraId="12433434" w14:textId="77777777" w:rsidR="009F2328" w:rsidRDefault="009F2328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73672B4" w14:textId="77777777" w:rsidR="009F2328" w:rsidRDefault="009F2328" w:rsidP="00AA4FEF">
            <w:r>
              <w:t>void</w:t>
            </w:r>
          </w:p>
        </w:tc>
      </w:tr>
      <w:tr w:rsidR="009F2328" w14:paraId="318CE3A4" w14:textId="77777777" w:rsidTr="00AA4FEF">
        <w:tc>
          <w:tcPr>
            <w:tcW w:w="9885" w:type="dxa"/>
            <w:gridSpan w:val="3"/>
            <w:shd w:val="clear" w:color="auto" w:fill="000080"/>
          </w:tcPr>
          <w:p w14:paraId="783F5AD7" w14:textId="77777777" w:rsidR="009F2328" w:rsidRDefault="009F2328" w:rsidP="00AA4FEF">
            <w:r>
              <w:rPr>
                <w:b/>
              </w:rPr>
              <w:t>Dynamic aspect</w:t>
            </w:r>
          </w:p>
        </w:tc>
      </w:tr>
      <w:tr w:rsidR="009F2328" w14:paraId="6F1D78E0" w14:textId="77777777" w:rsidTr="00AA4FEF">
        <w:tc>
          <w:tcPr>
            <w:tcW w:w="3305" w:type="dxa"/>
            <w:shd w:val="clear" w:color="auto" w:fill="C6D9F1"/>
          </w:tcPr>
          <w:p w14:paraId="0505D609" w14:textId="77777777" w:rsidR="009F2328" w:rsidRDefault="009F2328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4BF0C760" w14:textId="77777777" w:rsidR="009F2328" w:rsidRDefault="009F2328" w:rsidP="00AA4FEF">
            <w:r>
              <w:t>Description</w:t>
            </w:r>
          </w:p>
        </w:tc>
      </w:tr>
      <w:tr w:rsidR="009F2328" w14:paraId="7696D206" w14:textId="77777777" w:rsidTr="00AA4FEF">
        <w:tc>
          <w:tcPr>
            <w:tcW w:w="3305" w:type="dxa"/>
            <w:shd w:val="clear" w:color="auto" w:fill="FFFFFF"/>
          </w:tcPr>
          <w:p w14:paraId="58B322C2" w14:textId="77777777" w:rsidR="009F2328" w:rsidRDefault="009F2328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6B495034" w14:textId="77777777" w:rsidR="009F2328" w:rsidRDefault="009F2328" w:rsidP="00AA4FEF">
            <w:r>
              <w:t>*</w:t>
            </w:r>
          </w:p>
        </w:tc>
      </w:tr>
      <w:tr w:rsidR="009F2328" w14:paraId="21ACFDC4" w14:textId="77777777" w:rsidTr="00AA4FEF">
        <w:tc>
          <w:tcPr>
            <w:tcW w:w="9885" w:type="dxa"/>
            <w:gridSpan w:val="3"/>
            <w:shd w:val="clear" w:color="auto" w:fill="000080"/>
          </w:tcPr>
          <w:p w14:paraId="13042931" w14:textId="77777777" w:rsidR="009F2328" w:rsidRDefault="009F2328" w:rsidP="00AA4FEF">
            <w:r>
              <w:rPr>
                <w:b/>
              </w:rPr>
              <w:t>Static aspect</w:t>
            </w:r>
          </w:p>
        </w:tc>
      </w:tr>
      <w:tr w:rsidR="009F2328" w14:paraId="257D13F1" w14:textId="77777777" w:rsidTr="00AA4FEF">
        <w:tc>
          <w:tcPr>
            <w:tcW w:w="9885" w:type="dxa"/>
            <w:gridSpan w:val="3"/>
          </w:tcPr>
          <w:p w14:paraId="04900E31" w14:textId="77777777" w:rsidR="009F2328" w:rsidRDefault="009F2328" w:rsidP="00AA4FEF">
            <w:r>
              <w:t>NA</w:t>
            </w:r>
          </w:p>
        </w:tc>
      </w:tr>
      <w:tr w:rsidR="009F2328" w14:paraId="30A87815" w14:textId="77777777" w:rsidTr="00AA4FEF">
        <w:tc>
          <w:tcPr>
            <w:tcW w:w="9885" w:type="dxa"/>
            <w:gridSpan w:val="3"/>
            <w:shd w:val="clear" w:color="auto" w:fill="000080"/>
          </w:tcPr>
          <w:p w14:paraId="4A72C97C" w14:textId="77777777" w:rsidR="009F2328" w:rsidRDefault="009F2328" w:rsidP="00AA4FEF">
            <w:r>
              <w:rPr>
                <w:b/>
              </w:rPr>
              <w:t>Constrains</w:t>
            </w:r>
          </w:p>
        </w:tc>
      </w:tr>
      <w:tr w:rsidR="009F2328" w14:paraId="6C6A4AFB" w14:textId="77777777" w:rsidTr="00AA4FEF">
        <w:tc>
          <w:tcPr>
            <w:tcW w:w="9885" w:type="dxa"/>
            <w:gridSpan w:val="3"/>
          </w:tcPr>
          <w:p w14:paraId="4A1395E5" w14:textId="77777777" w:rsidR="009F2328" w:rsidRDefault="009F2328" w:rsidP="00AA4FEF">
            <w:r>
              <w:t>NA</w:t>
            </w:r>
          </w:p>
        </w:tc>
      </w:tr>
    </w:tbl>
    <w:p w14:paraId="361CF353" w14:textId="30DB6649" w:rsidR="00CE2B6F" w:rsidRDefault="00F91179" w:rsidP="00CE2B6F">
      <w:pPr>
        <w:keepNext/>
        <w:jc w:val="center"/>
      </w:pPr>
      <w:r>
        <w:object w:dxaOrig="4810" w:dyaOrig="830" w14:anchorId="20BCF747">
          <v:shape id="_x0000_i1028" type="#_x0000_t75" style="width:241.05pt;height:41.3pt" o:ole="">
            <v:imagedata r:id="rId25" o:title=""/>
          </v:shape>
          <o:OLEObject Type="Embed" ProgID="Package" ShapeID="_x0000_i1028" DrawAspect="Content" ObjectID="_1768042816" r:id="rId26"/>
        </w:object>
      </w:r>
    </w:p>
    <w:p w14:paraId="7B56A7E8" w14:textId="3D761645" w:rsidR="009F2328" w:rsidRDefault="00CE2B6F">
      <w:pPr>
        <w:pStyle w:val="Caption"/>
        <w:jc w:val="center"/>
      </w:pPr>
      <w:bookmarkStart w:id="1411" w:name="_Toc157416784"/>
      <w:r>
        <w:t xml:space="preserve">Figure </w:t>
      </w:r>
      <w:fldSimple w:instr=" SEQ Figure \* ARABIC ">
        <w:r w:rsidR="00C712AF">
          <w:rPr>
            <w:noProof/>
          </w:rPr>
          <w:t>15</w:t>
        </w:r>
      </w:fldSimple>
      <w:r>
        <w:t xml:space="preserve"> </w:t>
      </w:r>
      <w:proofErr w:type="spellStart"/>
      <w:r w:rsidRPr="008B66AA">
        <w:t>mmg_UpdateModeStatus_EOLComfort_BSR</w:t>
      </w:r>
      <w:bookmarkEnd w:id="1411"/>
      <w:proofErr w:type="spellEnd"/>
    </w:p>
    <w:p w14:paraId="5A8EA217" w14:textId="498B915D" w:rsidR="00683312" w:rsidRDefault="00683312" w:rsidP="00683312">
      <w:pPr>
        <w:pStyle w:val="Heading3"/>
      </w:pPr>
      <w:bookmarkStart w:id="1412" w:name="_Toc157416835"/>
      <w:r w:rsidRPr="009F2328">
        <w:rPr>
          <w:noProof/>
        </w:rPr>
        <w:t>mmg_UpdateModeStatus_</w:t>
      </w:r>
      <w:r w:rsidRPr="00683312">
        <w:t xml:space="preserve"> </w:t>
      </w:r>
      <w:r w:rsidRPr="00683312">
        <w:rPr>
          <w:noProof/>
        </w:rPr>
        <w:t>EOL_LowForce_TensioningCycles</w:t>
      </w:r>
      <w:bookmarkEnd w:id="14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683312" w14:paraId="24E9EF4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2CED412C" w14:textId="77777777" w:rsidR="00683312" w:rsidRDefault="00683312" w:rsidP="00AA4FEF">
            <w:r>
              <w:t>Object</w:t>
            </w:r>
          </w:p>
        </w:tc>
      </w:tr>
      <w:tr w:rsidR="00683312" w14:paraId="732CD392" w14:textId="77777777" w:rsidTr="00AA4FEF">
        <w:tc>
          <w:tcPr>
            <w:tcW w:w="9885" w:type="dxa"/>
            <w:gridSpan w:val="3"/>
          </w:tcPr>
          <w:p w14:paraId="3D8D5CC5" w14:textId="7F705B79" w:rsidR="00683312" w:rsidRPr="00446F7F" w:rsidRDefault="00683312" w:rsidP="00AA4FEF">
            <w:pPr>
              <w:rPr>
                <w:rFonts w:cs="Arial"/>
                <w:sz w:val="20"/>
                <w:szCs w:val="20"/>
              </w:rPr>
            </w:pPr>
            <w:r w:rsidRPr="009F2328">
              <w:rPr>
                <w:rFonts w:cs="Arial"/>
                <w:sz w:val="20"/>
                <w:szCs w:val="20"/>
              </w:rPr>
              <w:t xml:space="preserve">This is the executing mode function in charge of manages the inhibition of tensioning cycles </w:t>
            </w:r>
            <w:proofErr w:type="gramStart"/>
            <w:r w:rsidRPr="009F2328">
              <w:rPr>
                <w:rFonts w:cs="Arial"/>
                <w:sz w:val="20"/>
                <w:szCs w:val="20"/>
              </w:rPr>
              <w:t xml:space="preserve">by  </w:t>
            </w:r>
            <w:r>
              <w:rPr>
                <w:rFonts w:cs="Arial"/>
                <w:sz w:val="20"/>
                <w:szCs w:val="20"/>
              </w:rPr>
              <w:t>: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LOW Force Counter</w:t>
            </w:r>
          </w:p>
        </w:tc>
      </w:tr>
      <w:tr w:rsidR="00683312" w14:paraId="14BF1FB1" w14:textId="77777777" w:rsidTr="00AA4FEF">
        <w:tc>
          <w:tcPr>
            <w:tcW w:w="9885" w:type="dxa"/>
            <w:gridSpan w:val="3"/>
            <w:shd w:val="clear" w:color="auto" w:fill="000080"/>
          </w:tcPr>
          <w:p w14:paraId="19BD785C" w14:textId="77777777" w:rsidR="00683312" w:rsidRDefault="00683312" w:rsidP="00AA4FEF">
            <w:r>
              <w:rPr>
                <w:b/>
              </w:rPr>
              <w:t>Prototype</w:t>
            </w:r>
          </w:p>
        </w:tc>
      </w:tr>
      <w:tr w:rsidR="00683312" w14:paraId="4F7F53B7" w14:textId="77777777" w:rsidTr="00AA4FEF">
        <w:tc>
          <w:tcPr>
            <w:tcW w:w="9885" w:type="dxa"/>
            <w:gridSpan w:val="3"/>
          </w:tcPr>
          <w:p w14:paraId="032F7A9C" w14:textId="593468EC" w:rsidR="00683312" w:rsidRPr="00E53098" w:rsidRDefault="00683312" w:rsidP="00AA4FEF">
            <w:pPr>
              <w:rPr>
                <w:sz w:val="20"/>
                <w:szCs w:val="20"/>
              </w:rPr>
            </w:pPr>
            <w:r w:rsidRPr="009F2328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9F2328">
              <w:rPr>
                <w:rFonts w:ascii="Times New Roman" w:hAnsi="Times New Roman" w:cs="Arial"/>
                <w:sz w:val="20"/>
                <w:szCs w:val="20"/>
              </w:rPr>
              <w:t>mmg_UpdateModeStatus</w:t>
            </w:r>
            <w:proofErr w:type="spellEnd"/>
            <w:r>
              <w:t xml:space="preserve"> </w:t>
            </w:r>
            <w:proofErr w:type="spellStart"/>
            <w:r w:rsidRPr="00683312">
              <w:rPr>
                <w:rFonts w:ascii="Times New Roman" w:hAnsi="Times New Roman" w:cs="Arial"/>
                <w:sz w:val="20"/>
                <w:szCs w:val="20"/>
              </w:rPr>
              <w:t>EOL_LowForce_TensioningCycles</w:t>
            </w:r>
            <w:proofErr w:type="spellEnd"/>
            <w:r w:rsidRPr="00683312">
              <w:rPr>
                <w:rFonts w:ascii="Times New Roman" w:hAnsi="Times New Roman" w:cs="Arial"/>
                <w:sz w:val="20"/>
                <w:szCs w:val="20"/>
              </w:rPr>
              <w:t xml:space="preserve"> </w:t>
            </w:r>
            <w:r w:rsidRPr="009F2328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683312" w14:paraId="4BF6249C" w14:textId="77777777" w:rsidTr="00AA4FEF">
        <w:tc>
          <w:tcPr>
            <w:tcW w:w="9885" w:type="dxa"/>
            <w:gridSpan w:val="3"/>
            <w:shd w:val="clear" w:color="auto" w:fill="000080"/>
          </w:tcPr>
          <w:p w14:paraId="62BB714B" w14:textId="77777777" w:rsidR="00683312" w:rsidRDefault="00683312" w:rsidP="00AA4FEF">
            <w:r>
              <w:rPr>
                <w:b/>
              </w:rPr>
              <w:t>Input parameters</w:t>
            </w:r>
          </w:p>
        </w:tc>
      </w:tr>
      <w:tr w:rsidR="00683312" w14:paraId="78F2823D" w14:textId="77777777" w:rsidTr="00AA4FEF">
        <w:tc>
          <w:tcPr>
            <w:tcW w:w="3305" w:type="dxa"/>
            <w:shd w:val="clear" w:color="auto" w:fill="C6D9F1"/>
          </w:tcPr>
          <w:p w14:paraId="3CE750C2" w14:textId="77777777" w:rsidR="00683312" w:rsidRDefault="00683312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1120563" w14:textId="77777777" w:rsidR="00683312" w:rsidRDefault="00683312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7B655172" w14:textId="77777777" w:rsidR="00683312" w:rsidRDefault="00683312" w:rsidP="00AA4FEF">
            <w:r>
              <w:t>Description</w:t>
            </w:r>
          </w:p>
        </w:tc>
      </w:tr>
      <w:tr w:rsidR="00683312" w14:paraId="37595924" w14:textId="77777777" w:rsidTr="00AA4FEF">
        <w:tc>
          <w:tcPr>
            <w:tcW w:w="3305" w:type="dxa"/>
            <w:shd w:val="clear" w:color="auto" w:fill="FFFFFF"/>
          </w:tcPr>
          <w:p w14:paraId="0A7B59DF" w14:textId="77777777" w:rsidR="00683312" w:rsidRDefault="00683312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39336F4B" w14:textId="77777777" w:rsidR="00683312" w:rsidRDefault="00683312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05415B54" w14:textId="77777777" w:rsidR="00683312" w:rsidRDefault="00683312" w:rsidP="00AA4FEF">
            <w:r>
              <w:t>NA</w:t>
            </w:r>
          </w:p>
        </w:tc>
      </w:tr>
      <w:tr w:rsidR="00683312" w14:paraId="79BDC615" w14:textId="77777777" w:rsidTr="00AA4FEF">
        <w:tc>
          <w:tcPr>
            <w:tcW w:w="9885" w:type="dxa"/>
            <w:gridSpan w:val="3"/>
            <w:shd w:val="clear" w:color="auto" w:fill="000080"/>
          </w:tcPr>
          <w:p w14:paraId="79BD99AF" w14:textId="77777777" w:rsidR="00683312" w:rsidRDefault="00683312" w:rsidP="00AA4FEF">
            <w:r>
              <w:rPr>
                <w:b/>
              </w:rPr>
              <w:lastRenderedPageBreak/>
              <w:t>Output parameters</w:t>
            </w:r>
          </w:p>
        </w:tc>
      </w:tr>
      <w:tr w:rsidR="00683312" w14:paraId="378D61D7" w14:textId="77777777" w:rsidTr="00AA4FEF">
        <w:tc>
          <w:tcPr>
            <w:tcW w:w="3305" w:type="dxa"/>
            <w:shd w:val="clear" w:color="auto" w:fill="C6D9F1"/>
          </w:tcPr>
          <w:p w14:paraId="0065090C" w14:textId="77777777" w:rsidR="00683312" w:rsidRDefault="00683312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3F18B6C0" w14:textId="77777777" w:rsidR="00683312" w:rsidRDefault="00683312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227AFBB" w14:textId="77777777" w:rsidR="00683312" w:rsidRDefault="00683312" w:rsidP="00AA4FEF">
            <w:r>
              <w:t>Description</w:t>
            </w:r>
          </w:p>
        </w:tc>
      </w:tr>
      <w:tr w:rsidR="00683312" w14:paraId="55BE8AF4" w14:textId="77777777" w:rsidTr="00AA4FEF">
        <w:tc>
          <w:tcPr>
            <w:tcW w:w="3305" w:type="dxa"/>
            <w:shd w:val="clear" w:color="auto" w:fill="FFFFFF"/>
          </w:tcPr>
          <w:p w14:paraId="45EF44D4" w14:textId="77777777" w:rsidR="00683312" w:rsidRDefault="00683312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07305D0C" w14:textId="77777777" w:rsidR="00683312" w:rsidRDefault="00683312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656E5BA4" w14:textId="77777777" w:rsidR="00683312" w:rsidRDefault="00683312" w:rsidP="00AA4FEF">
            <w:r>
              <w:t>NA</w:t>
            </w:r>
          </w:p>
        </w:tc>
      </w:tr>
      <w:tr w:rsidR="00683312" w14:paraId="46707AAD" w14:textId="77777777" w:rsidTr="00AA4FEF">
        <w:tc>
          <w:tcPr>
            <w:tcW w:w="9885" w:type="dxa"/>
            <w:gridSpan w:val="3"/>
            <w:shd w:val="clear" w:color="auto" w:fill="000080"/>
          </w:tcPr>
          <w:p w14:paraId="09E58D75" w14:textId="77777777" w:rsidR="00683312" w:rsidRDefault="00683312" w:rsidP="00AA4FEF">
            <w:r>
              <w:rPr>
                <w:b/>
              </w:rPr>
              <w:t>Return value</w:t>
            </w:r>
          </w:p>
        </w:tc>
      </w:tr>
      <w:tr w:rsidR="00683312" w14:paraId="3B4C6BEA" w14:textId="77777777" w:rsidTr="00AA4FEF">
        <w:tc>
          <w:tcPr>
            <w:tcW w:w="3305" w:type="dxa"/>
            <w:shd w:val="clear" w:color="auto" w:fill="C6D9F1"/>
          </w:tcPr>
          <w:p w14:paraId="641F0906" w14:textId="77777777" w:rsidR="00683312" w:rsidRDefault="00683312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5AA24A4" w14:textId="77777777" w:rsidR="00683312" w:rsidRDefault="00683312" w:rsidP="00AA4FEF">
            <w:r>
              <w:t>Description</w:t>
            </w:r>
          </w:p>
        </w:tc>
      </w:tr>
      <w:tr w:rsidR="00683312" w14:paraId="406A70A5" w14:textId="77777777" w:rsidTr="00AA4FEF">
        <w:tc>
          <w:tcPr>
            <w:tcW w:w="3305" w:type="dxa"/>
          </w:tcPr>
          <w:p w14:paraId="7DD4BCA8" w14:textId="77777777" w:rsidR="00683312" w:rsidRDefault="00683312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65567243" w14:textId="77777777" w:rsidR="00683312" w:rsidRDefault="00683312" w:rsidP="00AA4FEF">
            <w:r>
              <w:t>void</w:t>
            </w:r>
          </w:p>
        </w:tc>
      </w:tr>
      <w:tr w:rsidR="00683312" w14:paraId="45DC2AB2" w14:textId="77777777" w:rsidTr="00AA4FEF">
        <w:tc>
          <w:tcPr>
            <w:tcW w:w="9885" w:type="dxa"/>
            <w:gridSpan w:val="3"/>
            <w:shd w:val="clear" w:color="auto" w:fill="000080"/>
          </w:tcPr>
          <w:p w14:paraId="4E7050E4" w14:textId="77777777" w:rsidR="00683312" w:rsidRDefault="00683312" w:rsidP="00AA4FEF">
            <w:r>
              <w:rPr>
                <w:b/>
              </w:rPr>
              <w:t>Dynamic aspect</w:t>
            </w:r>
          </w:p>
        </w:tc>
      </w:tr>
      <w:tr w:rsidR="00683312" w14:paraId="7A34568D" w14:textId="77777777" w:rsidTr="00AA4FEF">
        <w:tc>
          <w:tcPr>
            <w:tcW w:w="3305" w:type="dxa"/>
            <w:shd w:val="clear" w:color="auto" w:fill="C6D9F1"/>
          </w:tcPr>
          <w:p w14:paraId="2A5ECFC6" w14:textId="77777777" w:rsidR="00683312" w:rsidRDefault="00683312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255A1FE" w14:textId="77777777" w:rsidR="00683312" w:rsidRDefault="00683312" w:rsidP="00AA4FEF">
            <w:r>
              <w:t>Description</w:t>
            </w:r>
          </w:p>
        </w:tc>
      </w:tr>
      <w:tr w:rsidR="00683312" w14:paraId="29CA8A3A" w14:textId="77777777" w:rsidTr="00AA4FEF">
        <w:tc>
          <w:tcPr>
            <w:tcW w:w="3305" w:type="dxa"/>
            <w:shd w:val="clear" w:color="auto" w:fill="FFFFFF"/>
          </w:tcPr>
          <w:p w14:paraId="44E951CA" w14:textId="77777777" w:rsidR="00683312" w:rsidRDefault="00683312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45F381E2" w14:textId="77777777" w:rsidR="00683312" w:rsidRDefault="00683312" w:rsidP="00AA4FEF">
            <w:r>
              <w:t>*</w:t>
            </w:r>
          </w:p>
        </w:tc>
      </w:tr>
      <w:tr w:rsidR="00683312" w14:paraId="715344BB" w14:textId="77777777" w:rsidTr="00AA4FEF">
        <w:tc>
          <w:tcPr>
            <w:tcW w:w="9885" w:type="dxa"/>
            <w:gridSpan w:val="3"/>
            <w:shd w:val="clear" w:color="auto" w:fill="000080"/>
          </w:tcPr>
          <w:p w14:paraId="5A25A5B7" w14:textId="77777777" w:rsidR="00683312" w:rsidRDefault="00683312" w:rsidP="00AA4FEF">
            <w:r>
              <w:rPr>
                <w:b/>
              </w:rPr>
              <w:t>Static aspect</w:t>
            </w:r>
          </w:p>
        </w:tc>
      </w:tr>
      <w:tr w:rsidR="00683312" w14:paraId="3B6C90C3" w14:textId="77777777" w:rsidTr="00AA4FEF">
        <w:tc>
          <w:tcPr>
            <w:tcW w:w="9885" w:type="dxa"/>
            <w:gridSpan w:val="3"/>
          </w:tcPr>
          <w:p w14:paraId="22809F50" w14:textId="77777777" w:rsidR="00683312" w:rsidRDefault="00683312" w:rsidP="00AA4FEF">
            <w:r>
              <w:t>NA</w:t>
            </w:r>
          </w:p>
        </w:tc>
      </w:tr>
    </w:tbl>
    <w:p w14:paraId="4EFA545E" w14:textId="31205F05" w:rsidR="00683312" w:rsidRDefault="00D64FEB" w:rsidP="006833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EA01C2" wp14:editId="7D4D3011">
            <wp:extent cx="6391275" cy="6845300"/>
            <wp:effectExtent l="0" t="0" r="9525" b="0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7795" w14:textId="78777C3F" w:rsidR="00683312" w:rsidRDefault="00040FC9" w:rsidP="00446F7F">
      <w:pPr>
        <w:pStyle w:val="Caption"/>
      </w:pPr>
      <w:bookmarkStart w:id="1413" w:name="_Toc157416785"/>
      <w:r>
        <w:t xml:space="preserve">Figure </w:t>
      </w:r>
      <w:fldSimple w:instr=" SEQ Figure \* ARABIC ">
        <w:r w:rsidR="00C712AF">
          <w:rPr>
            <w:noProof/>
          </w:rPr>
          <w:t>16</w:t>
        </w:r>
      </w:fldSimple>
      <w:r>
        <w:t>:</w:t>
      </w:r>
      <w:r w:rsidR="00683312">
        <w:t xml:space="preserve"> </w:t>
      </w:r>
      <w:proofErr w:type="spellStart"/>
      <w:r w:rsidR="00683312" w:rsidRPr="004A38EC">
        <w:t>mmg_UpdateModeStatus</w:t>
      </w:r>
      <w:proofErr w:type="spellEnd"/>
      <w:r w:rsidR="00683312" w:rsidRPr="004A38EC">
        <w:t>_</w:t>
      </w:r>
      <w:r w:rsidR="00BD097C" w:rsidRPr="00BD097C">
        <w:t xml:space="preserve"> </w:t>
      </w:r>
      <w:proofErr w:type="spellStart"/>
      <w:r w:rsidR="00BD097C" w:rsidRPr="00BD097C">
        <w:t>EOL_LowForce_TensioningCycles</w:t>
      </w:r>
      <w:bookmarkEnd w:id="1413"/>
      <w:proofErr w:type="spellEnd"/>
    </w:p>
    <w:p w14:paraId="7D2A4B10" w14:textId="77777777" w:rsidR="00683312" w:rsidRPr="00683312" w:rsidRDefault="00683312" w:rsidP="00683312"/>
    <w:p w14:paraId="0AD4433B" w14:textId="70935C31" w:rsidR="009F2328" w:rsidRDefault="009F2328" w:rsidP="009F2328">
      <w:pPr>
        <w:pStyle w:val="Heading3"/>
      </w:pPr>
      <w:bookmarkStart w:id="1414" w:name="_Toc157416836"/>
      <w:r w:rsidRPr="009F2328">
        <w:rPr>
          <w:noProof/>
        </w:rPr>
        <w:t>mmg_UpdateModeStatus_Temperature_EOL_KL30_TensioningCycles</w:t>
      </w:r>
      <w:bookmarkEnd w:id="14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9F2328" w14:paraId="56C4032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0C23DC38" w14:textId="77777777" w:rsidR="009F2328" w:rsidRDefault="009F2328" w:rsidP="00AA4FEF">
            <w:r>
              <w:t>Object</w:t>
            </w:r>
          </w:p>
        </w:tc>
      </w:tr>
      <w:tr w:rsidR="009F2328" w14:paraId="3FC1DDBE" w14:textId="77777777" w:rsidTr="00AA4FEF">
        <w:tc>
          <w:tcPr>
            <w:tcW w:w="9885" w:type="dxa"/>
            <w:gridSpan w:val="3"/>
          </w:tcPr>
          <w:p w14:paraId="38B98220" w14:textId="57568E8F" w:rsidR="009F2328" w:rsidRPr="00446F7F" w:rsidRDefault="009F2328" w:rsidP="009F2328">
            <w:pPr>
              <w:rPr>
                <w:rFonts w:cs="Arial"/>
                <w:sz w:val="20"/>
                <w:szCs w:val="20"/>
              </w:rPr>
            </w:pPr>
            <w:r w:rsidRPr="009F2328">
              <w:rPr>
                <w:rFonts w:cs="Arial"/>
                <w:sz w:val="20"/>
                <w:szCs w:val="20"/>
              </w:rPr>
              <w:t xml:space="preserve">This is the executing mode function in charge of manages the inhibition of tensioning cycles </w:t>
            </w:r>
            <w:proofErr w:type="gramStart"/>
            <w:r w:rsidRPr="009F2328">
              <w:rPr>
                <w:rFonts w:cs="Arial"/>
                <w:sz w:val="20"/>
                <w:szCs w:val="20"/>
              </w:rPr>
              <w:t xml:space="preserve">by  </w:t>
            </w:r>
            <w:r>
              <w:rPr>
                <w:rFonts w:cs="Arial"/>
                <w:sz w:val="20"/>
                <w:szCs w:val="20"/>
              </w:rPr>
              <w:t>: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</w:t>
            </w:r>
            <w:r w:rsidRPr="009F2328">
              <w:rPr>
                <w:rFonts w:cs="Arial"/>
                <w:sz w:val="20"/>
                <w:szCs w:val="20"/>
              </w:rPr>
              <w:t xml:space="preserve">Temperature high </w:t>
            </w:r>
            <w:r>
              <w:rPr>
                <w:rFonts w:cs="Arial"/>
                <w:sz w:val="20"/>
                <w:szCs w:val="20"/>
              </w:rPr>
              <w:t>,</w:t>
            </w:r>
            <w:r w:rsidRPr="009F2328">
              <w:rPr>
                <w:rFonts w:cs="Arial"/>
                <w:sz w:val="20"/>
                <w:szCs w:val="20"/>
              </w:rPr>
              <w:t>KL30 OV and UV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9F2328" w14:paraId="2B7D58D3" w14:textId="77777777" w:rsidTr="00AA4FEF">
        <w:tc>
          <w:tcPr>
            <w:tcW w:w="9885" w:type="dxa"/>
            <w:gridSpan w:val="3"/>
            <w:shd w:val="clear" w:color="auto" w:fill="000080"/>
          </w:tcPr>
          <w:p w14:paraId="0B648CE1" w14:textId="77777777" w:rsidR="009F2328" w:rsidRDefault="009F2328" w:rsidP="00AA4FEF">
            <w:r>
              <w:rPr>
                <w:b/>
              </w:rPr>
              <w:t>Prototype</w:t>
            </w:r>
          </w:p>
        </w:tc>
      </w:tr>
      <w:tr w:rsidR="009F2328" w14:paraId="6871465C" w14:textId="77777777" w:rsidTr="00AA4FEF">
        <w:tc>
          <w:tcPr>
            <w:tcW w:w="9885" w:type="dxa"/>
            <w:gridSpan w:val="3"/>
          </w:tcPr>
          <w:p w14:paraId="02C55C44" w14:textId="09AE725B" w:rsidR="009F2328" w:rsidRPr="00E53098" w:rsidRDefault="009F2328" w:rsidP="00AA4FEF">
            <w:pPr>
              <w:rPr>
                <w:sz w:val="20"/>
                <w:szCs w:val="20"/>
              </w:rPr>
            </w:pPr>
            <w:r w:rsidRPr="009F2328">
              <w:rPr>
                <w:rFonts w:ascii="Times New Roman" w:hAnsi="Times New Roman" w:cs="Arial"/>
                <w:sz w:val="20"/>
                <w:szCs w:val="20"/>
              </w:rPr>
              <w:t>void mmg_UpdateModeStatus_Temperature_EOL_KL30_TensioningCycles(void)</w:t>
            </w:r>
          </w:p>
        </w:tc>
      </w:tr>
      <w:tr w:rsidR="009F2328" w14:paraId="49485E51" w14:textId="77777777" w:rsidTr="00AA4FEF">
        <w:tc>
          <w:tcPr>
            <w:tcW w:w="9885" w:type="dxa"/>
            <w:gridSpan w:val="3"/>
            <w:shd w:val="clear" w:color="auto" w:fill="000080"/>
          </w:tcPr>
          <w:p w14:paraId="5CA53753" w14:textId="77777777" w:rsidR="009F2328" w:rsidRDefault="009F2328" w:rsidP="00AA4FEF">
            <w:r>
              <w:rPr>
                <w:b/>
              </w:rPr>
              <w:t>Input parameters</w:t>
            </w:r>
          </w:p>
        </w:tc>
      </w:tr>
      <w:tr w:rsidR="009F2328" w14:paraId="37360EA8" w14:textId="77777777" w:rsidTr="00AA4FEF">
        <w:tc>
          <w:tcPr>
            <w:tcW w:w="3305" w:type="dxa"/>
            <w:shd w:val="clear" w:color="auto" w:fill="C6D9F1"/>
          </w:tcPr>
          <w:p w14:paraId="78572A3B" w14:textId="77777777" w:rsidR="009F2328" w:rsidRDefault="009F232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42FC0D59" w14:textId="77777777" w:rsidR="009F2328" w:rsidRDefault="009F232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5A98E92B" w14:textId="77777777" w:rsidR="009F2328" w:rsidRDefault="009F2328" w:rsidP="00AA4FEF">
            <w:r>
              <w:t>Description</w:t>
            </w:r>
          </w:p>
        </w:tc>
      </w:tr>
      <w:tr w:rsidR="009F2328" w14:paraId="301022BE" w14:textId="77777777" w:rsidTr="00AA4FEF">
        <w:tc>
          <w:tcPr>
            <w:tcW w:w="3305" w:type="dxa"/>
            <w:shd w:val="clear" w:color="auto" w:fill="FFFFFF"/>
          </w:tcPr>
          <w:p w14:paraId="2FDD1C6C" w14:textId="77777777" w:rsidR="009F2328" w:rsidRDefault="009F2328" w:rsidP="00AA4FEF">
            <w:r>
              <w:lastRenderedPageBreak/>
              <w:t>NA</w:t>
            </w:r>
          </w:p>
        </w:tc>
        <w:tc>
          <w:tcPr>
            <w:tcW w:w="3281" w:type="dxa"/>
            <w:shd w:val="clear" w:color="auto" w:fill="FFFFFF"/>
          </w:tcPr>
          <w:p w14:paraId="50982975" w14:textId="77777777" w:rsidR="009F2328" w:rsidRDefault="009F232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787B5F9E" w14:textId="77777777" w:rsidR="009F2328" w:rsidRDefault="009F2328" w:rsidP="00AA4FEF">
            <w:r>
              <w:t>NA</w:t>
            </w:r>
          </w:p>
        </w:tc>
      </w:tr>
      <w:tr w:rsidR="009F2328" w14:paraId="1A75A1C2" w14:textId="77777777" w:rsidTr="00AA4FEF">
        <w:tc>
          <w:tcPr>
            <w:tcW w:w="9885" w:type="dxa"/>
            <w:gridSpan w:val="3"/>
            <w:shd w:val="clear" w:color="auto" w:fill="000080"/>
          </w:tcPr>
          <w:p w14:paraId="76118DB0" w14:textId="77777777" w:rsidR="009F2328" w:rsidRDefault="009F2328" w:rsidP="00AA4FEF">
            <w:r>
              <w:rPr>
                <w:b/>
              </w:rPr>
              <w:t>Output parameters</w:t>
            </w:r>
          </w:p>
        </w:tc>
      </w:tr>
      <w:tr w:rsidR="009F2328" w14:paraId="224D3101" w14:textId="77777777" w:rsidTr="00AA4FEF">
        <w:tc>
          <w:tcPr>
            <w:tcW w:w="3305" w:type="dxa"/>
            <w:shd w:val="clear" w:color="auto" w:fill="C6D9F1"/>
          </w:tcPr>
          <w:p w14:paraId="2DCB5D07" w14:textId="77777777" w:rsidR="009F2328" w:rsidRDefault="009F2328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6DBCAF4E" w14:textId="77777777" w:rsidR="009F2328" w:rsidRDefault="009F2328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7A9E3466" w14:textId="77777777" w:rsidR="009F2328" w:rsidRDefault="009F2328" w:rsidP="00AA4FEF">
            <w:r>
              <w:t>Description</w:t>
            </w:r>
          </w:p>
        </w:tc>
      </w:tr>
      <w:tr w:rsidR="009F2328" w14:paraId="7682303B" w14:textId="77777777" w:rsidTr="00AA4FEF">
        <w:tc>
          <w:tcPr>
            <w:tcW w:w="3305" w:type="dxa"/>
            <w:shd w:val="clear" w:color="auto" w:fill="FFFFFF"/>
          </w:tcPr>
          <w:p w14:paraId="065DC843" w14:textId="77777777" w:rsidR="009F2328" w:rsidRDefault="009F2328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56D85E19" w14:textId="77777777" w:rsidR="009F2328" w:rsidRDefault="009F2328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59EC1EB" w14:textId="77777777" w:rsidR="009F2328" w:rsidRDefault="009F2328" w:rsidP="00AA4FEF">
            <w:r>
              <w:t>NA</w:t>
            </w:r>
          </w:p>
        </w:tc>
      </w:tr>
      <w:tr w:rsidR="009F2328" w14:paraId="27DFDE66" w14:textId="77777777" w:rsidTr="00AA4FEF">
        <w:tc>
          <w:tcPr>
            <w:tcW w:w="9885" w:type="dxa"/>
            <w:gridSpan w:val="3"/>
            <w:shd w:val="clear" w:color="auto" w:fill="000080"/>
          </w:tcPr>
          <w:p w14:paraId="7B813BCB" w14:textId="77777777" w:rsidR="009F2328" w:rsidRDefault="009F2328" w:rsidP="00AA4FEF">
            <w:r>
              <w:rPr>
                <w:b/>
              </w:rPr>
              <w:t>Return value</w:t>
            </w:r>
          </w:p>
        </w:tc>
      </w:tr>
      <w:tr w:rsidR="009F2328" w14:paraId="60E02D90" w14:textId="77777777" w:rsidTr="00AA4FEF">
        <w:tc>
          <w:tcPr>
            <w:tcW w:w="3305" w:type="dxa"/>
            <w:shd w:val="clear" w:color="auto" w:fill="C6D9F1"/>
          </w:tcPr>
          <w:p w14:paraId="5263A813" w14:textId="77777777" w:rsidR="009F2328" w:rsidRDefault="009F2328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433C382" w14:textId="77777777" w:rsidR="009F2328" w:rsidRDefault="009F2328" w:rsidP="00AA4FEF">
            <w:r>
              <w:t>Description</w:t>
            </w:r>
          </w:p>
        </w:tc>
      </w:tr>
      <w:tr w:rsidR="009F2328" w14:paraId="3CF4A3FD" w14:textId="77777777" w:rsidTr="00AA4FEF">
        <w:tc>
          <w:tcPr>
            <w:tcW w:w="3305" w:type="dxa"/>
          </w:tcPr>
          <w:p w14:paraId="1340D744" w14:textId="77777777" w:rsidR="009F2328" w:rsidRDefault="009F2328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98EF909" w14:textId="77777777" w:rsidR="009F2328" w:rsidRDefault="009F2328" w:rsidP="00AA4FEF">
            <w:r>
              <w:t>void</w:t>
            </w:r>
          </w:p>
        </w:tc>
      </w:tr>
      <w:tr w:rsidR="009F2328" w14:paraId="19CC76E0" w14:textId="77777777" w:rsidTr="00AA4FEF">
        <w:tc>
          <w:tcPr>
            <w:tcW w:w="9885" w:type="dxa"/>
            <w:gridSpan w:val="3"/>
            <w:shd w:val="clear" w:color="auto" w:fill="000080"/>
          </w:tcPr>
          <w:p w14:paraId="1043F2F6" w14:textId="77777777" w:rsidR="009F2328" w:rsidRDefault="009F2328" w:rsidP="00AA4FEF">
            <w:r>
              <w:rPr>
                <w:b/>
              </w:rPr>
              <w:t>Dynamic aspect</w:t>
            </w:r>
          </w:p>
        </w:tc>
      </w:tr>
      <w:tr w:rsidR="009F2328" w14:paraId="485FC712" w14:textId="77777777" w:rsidTr="00AA4FEF">
        <w:tc>
          <w:tcPr>
            <w:tcW w:w="3305" w:type="dxa"/>
            <w:shd w:val="clear" w:color="auto" w:fill="C6D9F1"/>
          </w:tcPr>
          <w:p w14:paraId="53F928FE" w14:textId="77777777" w:rsidR="009F2328" w:rsidRDefault="009F2328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8A68C44" w14:textId="77777777" w:rsidR="009F2328" w:rsidRDefault="009F2328" w:rsidP="00AA4FEF">
            <w:r>
              <w:t>Description</w:t>
            </w:r>
          </w:p>
        </w:tc>
      </w:tr>
      <w:tr w:rsidR="009F2328" w14:paraId="4B86BF27" w14:textId="77777777" w:rsidTr="00AA4FEF">
        <w:tc>
          <w:tcPr>
            <w:tcW w:w="3305" w:type="dxa"/>
            <w:shd w:val="clear" w:color="auto" w:fill="FFFFFF"/>
          </w:tcPr>
          <w:p w14:paraId="1D64EA7D" w14:textId="77777777" w:rsidR="009F2328" w:rsidRDefault="009F2328" w:rsidP="00AA4FEF">
            <w:proofErr w:type="spellStart"/>
            <w:r w:rsidRPr="000338BF">
              <w:rPr>
                <w:sz w:val="20"/>
                <w:szCs w:val="20"/>
              </w:rPr>
              <w:t>MMG_run</w:t>
            </w:r>
            <w:r>
              <w:rPr>
                <w:sz w:val="20"/>
                <w:szCs w:val="20"/>
              </w:rPr>
              <w:t>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438474EF" w14:textId="77777777" w:rsidR="009F2328" w:rsidRDefault="009F2328" w:rsidP="00AA4FEF">
            <w:r>
              <w:t>*</w:t>
            </w:r>
          </w:p>
        </w:tc>
      </w:tr>
      <w:tr w:rsidR="009F2328" w14:paraId="0126B2FD" w14:textId="77777777" w:rsidTr="00AA4FEF">
        <w:tc>
          <w:tcPr>
            <w:tcW w:w="9885" w:type="dxa"/>
            <w:gridSpan w:val="3"/>
            <w:shd w:val="clear" w:color="auto" w:fill="000080"/>
          </w:tcPr>
          <w:p w14:paraId="0B601C34" w14:textId="77777777" w:rsidR="009F2328" w:rsidRDefault="009F2328" w:rsidP="00AA4FEF">
            <w:r>
              <w:rPr>
                <w:b/>
              </w:rPr>
              <w:t>Static aspect</w:t>
            </w:r>
          </w:p>
        </w:tc>
      </w:tr>
      <w:tr w:rsidR="009F2328" w14:paraId="44BB481B" w14:textId="77777777" w:rsidTr="00AA4FEF">
        <w:tc>
          <w:tcPr>
            <w:tcW w:w="9885" w:type="dxa"/>
            <w:gridSpan w:val="3"/>
          </w:tcPr>
          <w:p w14:paraId="44AD3AF3" w14:textId="77777777" w:rsidR="009F2328" w:rsidRDefault="009F2328" w:rsidP="00AA4FEF">
            <w:r>
              <w:t>NA</w:t>
            </w:r>
          </w:p>
        </w:tc>
      </w:tr>
    </w:tbl>
    <w:p w14:paraId="1E0BE992" w14:textId="1221BF75" w:rsidR="00E35877" w:rsidRDefault="00F91179" w:rsidP="00E35877">
      <w:pPr>
        <w:keepNext/>
        <w:jc w:val="center"/>
      </w:pPr>
      <w:r>
        <w:object w:dxaOrig="7131" w:dyaOrig="831" w14:anchorId="33BA9D98">
          <v:shape id="_x0000_i1029" type="#_x0000_t75" style="width:356.25pt;height:41.3pt" o:ole="">
            <v:imagedata r:id="rId28" o:title=""/>
          </v:shape>
          <o:OLEObject Type="Embed" ProgID="Package" ShapeID="_x0000_i1029" DrawAspect="Content" ObjectID="_1768042817" r:id="rId29"/>
        </w:object>
      </w:r>
    </w:p>
    <w:p w14:paraId="202D0C0C" w14:textId="40A88200" w:rsidR="00CE2B6F" w:rsidRDefault="00E35877" w:rsidP="00E35877">
      <w:pPr>
        <w:pStyle w:val="Caption"/>
        <w:jc w:val="center"/>
      </w:pPr>
      <w:bookmarkStart w:id="1415" w:name="_Toc157416786"/>
      <w:r>
        <w:t xml:space="preserve">Figure </w:t>
      </w:r>
      <w:fldSimple w:instr=" SEQ Figure \* ARABIC ">
        <w:r w:rsidR="00C712AF">
          <w:rPr>
            <w:noProof/>
          </w:rPr>
          <w:t>17</w:t>
        </w:r>
      </w:fldSimple>
      <w:r>
        <w:t xml:space="preserve">: </w:t>
      </w:r>
      <w:r w:rsidRPr="004A38EC">
        <w:t>mmg_UpdateModeStatus_Temperature_EOL_KL30_TensioningCycles</w:t>
      </w:r>
      <w:bookmarkEnd w:id="1415"/>
    </w:p>
    <w:p w14:paraId="364DDBD3" w14:textId="6BA09BE2" w:rsidR="00F36892" w:rsidRDefault="001960E6" w:rsidP="005410BA">
      <w:pPr>
        <w:pStyle w:val="Heading3"/>
      </w:pPr>
      <w:bookmarkStart w:id="1416" w:name="_Toc119613182"/>
      <w:bookmarkStart w:id="1417" w:name="_Toc119614108"/>
      <w:bookmarkStart w:id="1418" w:name="_Toc119661651"/>
      <w:bookmarkStart w:id="1419" w:name="_Toc119663249"/>
      <w:bookmarkStart w:id="1420" w:name="_Toc119664211"/>
      <w:bookmarkStart w:id="1421" w:name="_Toc120010074"/>
      <w:bookmarkStart w:id="1422" w:name="_Toc120012189"/>
      <w:bookmarkStart w:id="1423" w:name="_Toc120013279"/>
      <w:bookmarkStart w:id="1424" w:name="_Toc126839776"/>
      <w:bookmarkStart w:id="1425" w:name="_Toc126840817"/>
      <w:bookmarkStart w:id="1426" w:name="_Toc126847071"/>
      <w:bookmarkStart w:id="1427" w:name="_Toc127171379"/>
      <w:bookmarkStart w:id="1428" w:name="_Toc127372467"/>
      <w:bookmarkStart w:id="1429" w:name="_Toc127436385"/>
      <w:bookmarkStart w:id="1430" w:name="_Toc127437464"/>
      <w:bookmarkStart w:id="1431" w:name="_Toc127783464"/>
      <w:bookmarkStart w:id="1432" w:name="_Toc127784543"/>
      <w:bookmarkStart w:id="1433" w:name="_Toc127865089"/>
      <w:bookmarkStart w:id="1434" w:name="_Toc128653823"/>
      <w:bookmarkStart w:id="1435" w:name="_Toc128996535"/>
      <w:bookmarkStart w:id="1436" w:name="_Toc129088710"/>
      <w:bookmarkStart w:id="1437" w:name="_Toc129089838"/>
      <w:bookmarkStart w:id="1438" w:name="_Toc129167176"/>
      <w:bookmarkStart w:id="1439" w:name="_Toc134189279"/>
      <w:bookmarkStart w:id="1440" w:name="_Toc134190366"/>
      <w:bookmarkStart w:id="1441" w:name="_Toc138233602"/>
      <w:bookmarkStart w:id="1442" w:name="_Toc119613183"/>
      <w:bookmarkStart w:id="1443" w:name="_Toc119614109"/>
      <w:bookmarkStart w:id="1444" w:name="_Toc119661652"/>
      <w:bookmarkStart w:id="1445" w:name="_Toc119663250"/>
      <w:bookmarkStart w:id="1446" w:name="_Toc119664212"/>
      <w:bookmarkStart w:id="1447" w:name="_Toc120010075"/>
      <w:bookmarkStart w:id="1448" w:name="_Toc120012190"/>
      <w:bookmarkStart w:id="1449" w:name="_Toc120013280"/>
      <w:bookmarkStart w:id="1450" w:name="_Toc126839777"/>
      <w:bookmarkStart w:id="1451" w:name="_Toc126840818"/>
      <w:bookmarkStart w:id="1452" w:name="_Toc126847072"/>
      <w:bookmarkStart w:id="1453" w:name="_Toc127171380"/>
      <w:bookmarkStart w:id="1454" w:name="_Toc127372468"/>
      <w:bookmarkStart w:id="1455" w:name="_Toc127436386"/>
      <w:bookmarkStart w:id="1456" w:name="_Toc127437465"/>
      <w:bookmarkStart w:id="1457" w:name="_Toc127783465"/>
      <w:bookmarkStart w:id="1458" w:name="_Toc127784544"/>
      <w:bookmarkStart w:id="1459" w:name="_Toc127865090"/>
      <w:bookmarkStart w:id="1460" w:name="_Toc128653824"/>
      <w:bookmarkStart w:id="1461" w:name="_Toc128996536"/>
      <w:bookmarkStart w:id="1462" w:name="_Toc129088711"/>
      <w:bookmarkStart w:id="1463" w:name="_Toc129089839"/>
      <w:bookmarkStart w:id="1464" w:name="_Toc129167177"/>
      <w:bookmarkStart w:id="1465" w:name="_Toc134189280"/>
      <w:bookmarkStart w:id="1466" w:name="_Toc134190367"/>
      <w:bookmarkStart w:id="1467" w:name="_Toc138233603"/>
      <w:bookmarkStart w:id="1468" w:name="_Toc119613184"/>
      <w:bookmarkStart w:id="1469" w:name="_Toc119614110"/>
      <w:bookmarkStart w:id="1470" w:name="_Toc119661653"/>
      <w:bookmarkStart w:id="1471" w:name="_Toc119663251"/>
      <w:bookmarkStart w:id="1472" w:name="_Toc119664213"/>
      <w:bookmarkStart w:id="1473" w:name="_Toc120010076"/>
      <w:bookmarkStart w:id="1474" w:name="_Toc120012191"/>
      <w:bookmarkStart w:id="1475" w:name="_Toc120013281"/>
      <w:bookmarkStart w:id="1476" w:name="_Toc126839778"/>
      <w:bookmarkStart w:id="1477" w:name="_Toc126840819"/>
      <w:bookmarkStart w:id="1478" w:name="_Toc126847073"/>
      <w:bookmarkStart w:id="1479" w:name="_Toc127171381"/>
      <w:bookmarkStart w:id="1480" w:name="_Toc127372469"/>
      <w:bookmarkStart w:id="1481" w:name="_Toc127436387"/>
      <w:bookmarkStart w:id="1482" w:name="_Toc127437466"/>
      <w:bookmarkStart w:id="1483" w:name="_Toc127783466"/>
      <w:bookmarkStart w:id="1484" w:name="_Toc127784545"/>
      <w:bookmarkStart w:id="1485" w:name="_Toc127865091"/>
      <w:bookmarkStart w:id="1486" w:name="_Toc128653825"/>
      <w:bookmarkStart w:id="1487" w:name="_Toc128996537"/>
      <w:bookmarkStart w:id="1488" w:name="_Toc129088712"/>
      <w:bookmarkStart w:id="1489" w:name="_Toc129089840"/>
      <w:bookmarkStart w:id="1490" w:name="_Toc129167178"/>
      <w:bookmarkStart w:id="1491" w:name="_Toc134189281"/>
      <w:bookmarkStart w:id="1492" w:name="_Toc134190368"/>
      <w:bookmarkStart w:id="1493" w:name="_Toc138233604"/>
      <w:bookmarkStart w:id="1494" w:name="_Toc119613237"/>
      <w:bookmarkStart w:id="1495" w:name="_Toc119614163"/>
      <w:bookmarkStart w:id="1496" w:name="_Toc119661706"/>
      <w:bookmarkStart w:id="1497" w:name="_Toc119663304"/>
      <w:bookmarkStart w:id="1498" w:name="_Toc119664266"/>
      <w:bookmarkStart w:id="1499" w:name="_Toc120010129"/>
      <w:bookmarkStart w:id="1500" w:name="_Toc120012244"/>
      <w:bookmarkStart w:id="1501" w:name="_Toc120013334"/>
      <w:bookmarkStart w:id="1502" w:name="_Toc126839831"/>
      <w:bookmarkStart w:id="1503" w:name="_Toc126840872"/>
      <w:bookmarkStart w:id="1504" w:name="_Toc126847126"/>
      <w:bookmarkStart w:id="1505" w:name="_Toc127171434"/>
      <w:bookmarkStart w:id="1506" w:name="_Toc127372522"/>
      <w:bookmarkStart w:id="1507" w:name="_Toc127436440"/>
      <w:bookmarkStart w:id="1508" w:name="_Toc127437519"/>
      <w:bookmarkStart w:id="1509" w:name="_Toc127783519"/>
      <w:bookmarkStart w:id="1510" w:name="_Toc127784598"/>
      <w:bookmarkStart w:id="1511" w:name="_Toc127865144"/>
      <w:bookmarkStart w:id="1512" w:name="_Toc128653878"/>
      <w:bookmarkStart w:id="1513" w:name="_Toc128996590"/>
      <w:bookmarkStart w:id="1514" w:name="_Toc129088765"/>
      <w:bookmarkStart w:id="1515" w:name="_Toc129089893"/>
      <w:bookmarkStart w:id="1516" w:name="_Toc129167231"/>
      <w:bookmarkStart w:id="1517" w:name="_Toc134189334"/>
      <w:bookmarkStart w:id="1518" w:name="_Toc134190421"/>
      <w:bookmarkStart w:id="1519" w:name="_Toc138233657"/>
      <w:bookmarkStart w:id="1520" w:name="_Toc119613238"/>
      <w:bookmarkStart w:id="1521" w:name="_Toc119614164"/>
      <w:bookmarkStart w:id="1522" w:name="_Toc119661707"/>
      <w:bookmarkStart w:id="1523" w:name="_Toc119663305"/>
      <w:bookmarkStart w:id="1524" w:name="_Toc119664267"/>
      <w:bookmarkStart w:id="1525" w:name="_Toc120010130"/>
      <w:bookmarkStart w:id="1526" w:name="_Toc120012245"/>
      <w:bookmarkStart w:id="1527" w:name="_Toc120013335"/>
      <w:bookmarkStart w:id="1528" w:name="_Toc126839832"/>
      <w:bookmarkStart w:id="1529" w:name="_Toc126840873"/>
      <w:bookmarkStart w:id="1530" w:name="_Toc126847127"/>
      <w:bookmarkStart w:id="1531" w:name="_Toc127171435"/>
      <w:bookmarkStart w:id="1532" w:name="_Toc127372523"/>
      <w:bookmarkStart w:id="1533" w:name="_Toc127436441"/>
      <w:bookmarkStart w:id="1534" w:name="_Toc127437520"/>
      <w:bookmarkStart w:id="1535" w:name="_Toc127783520"/>
      <w:bookmarkStart w:id="1536" w:name="_Toc127784599"/>
      <w:bookmarkStart w:id="1537" w:name="_Toc127865145"/>
      <w:bookmarkStart w:id="1538" w:name="_Toc128653879"/>
      <w:bookmarkStart w:id="1539" w:name="_Toc128996591"/>
      <w:bookmarkStart w:id="1540" w:name="_Toc129088766"/>
      <w:bookmarkStart w:id="1541" w:name="_Toc129089894"/>
      <w:bookmarkStart w:id="1542" w:name="_Toc129167232"/>
      <w:bookmarkStart w:id="1543" w:name="_Toc134189335"/>
      <w:bookmarkStart w:id="1544" w:name="_Toc134190422"/>
      <w:bookmarkStart w:id="1545" w:name="_Toc138233658"/>
      <w:bookmarkStart w:id="1546" w:name="_Toc119613284"/>
      <w:bookmarkStart w:id="1547" w:name="_Toc119614210"/>
      <w:bookmarkStart w:id="1548" w:name="_Toc119661753"/>
      <w:bookmarkStart w:id="1549" w:name="_Toc119663351"/>
      <w:bookmarkStart w:id="1550" w:name="_Toc119664313"/>
      <w:bookmarkStart w:id="1551" w:name="_Toc120010176"/>
      <w:bookmarkStart w:id="1552" w:name="_Toc120012291"/>
      <w:bookmarkStart w:id="1553" w:name="_Toc120013381"/>
      <w:bookmarkStart w:id="1554" w:name="_Toc126839878"/>
      <w:bookmarkStart w:id="1555" w:name="_Toc126840919"/>
      <w:bookmarkStart w:id="1556" w:name="_Toc126847173"/>
      <w:bookmarkStart w:id="1557" w:name="_Toc127171481"/>
      <w:bookmarkStart w:id="1558" w:name="_Toc127372569"/>
      <w:bookmarkStart w:id="1559" w:name="_Toc127436487"/>
      <w:bookmarkStart w:id="1560" w:name="_Toc127437566"/>
      <w:bookmarkStart w:id="1561" w:name="_Toc127783566"/>
      <w:bookmarkStart w:id="1562" w:name="_Toc127784645"/>
      <w:bookmarkStart w:id="1563" w:name="_Toc127865191"/>
      <w:bookmarkStart w:id="1564" w:name="_Toc128653925"/>
      <w:bookmarkStart w:id="1565" w:name="_Toc128996637"/>
      <w:bookmarkStart w:id="1566" w:name="_Toc129088812"/>
      <w:bookmarkStart w:id="1567" w:name="_Toc129089940"/>
      <w:bookmarkStart w:id="1568" w:name="_Toc129167278"/>
      <w:bookmarkStart w:id="1569" w:name="_Toc134189381"/>
      <w:bookmarkStart w:id="1570" w:name="_Toc134190468"/>
      <w:bookmarkStart w:id="1571" w:name="_Toc138233704"/>
      <w:bookmarkStart w:id="1572" w:name="_Toc119613286"/>
      <w:bookmarkStart w:id="1573" w:name="_Toc119614212"/>
      <w:bookmarkStart w:id="1574" w:name="_Toc119661755"/>
      <w:bookmarkStart w:id="1575" w:name="_Toc119663353"/>
      <w:bookmarkStart w:id="1576" w:name="_Toc119664315"/>
      <w:bookmarkStart w:id="1577" w:name="_Toc120010178"/>
      <w:bookmarkStart w:id="1578" w:name="_Toc120012293"/>
      <w:bookmarkStart w:id="1579" w:name="_Toc120013383"/>
      <w:bookmarkStart w:id="1580" w:name="_Toc126839880"/>
      <w:bookmarkStart w:id="1581" w:name="_Toc126840921"/>
      <w:bookmarkStart w:id="1582" w:name="_Toc126847175"/>
      <w:bookmarkStart w:id="1583" w:name="_Toc127171483"/>
      <w:bookmarkStart w:id="1584" w:name="_Toc127372571"/>
      <w:bookmarkStart w:id="1585" w:name="_Toc127436489"/>
      <w:bookmarkStart w:id="1586" w:name="_Toc127437568"/>
      <w:bookmarkStart w:id="1587" w:name="_Toc127783568"/>
      <w:bookmarkStart w:id="1588" w:name="_Toc127784647"/>
      <w:bookmarkStart w:id="1589" w:name="_Toc127865193"/>
      <w:bookmarkStart w:id="1590" w:name="_Toc128653927"/>
      <w:bookmarkStart w:id="1591" w:name="_Toc128996639"/>
      <w:bookmarkStart w:id="1592" w:name="_Toc129088814"/>
      <w:bookmarkStart w:id="1593" w:name="_Toc129089942"/>
      <w:bookmarkStart w:id="1594" w:name="_Toc129167280"/>
      <w:bookmarkStart w:id="1595" w:name="_Toc134189383"/>
      <w:bookmarkStart w:id="1596" w:name="_Toc134190470"/>
      <w:bookmarkStart w:id="1597" w:name="_Toc138233706"/>
      <w:bookmarkStart w:id="1598" w:name="_Toc119613287"/>
      <w:bookmarkStart w:id="1599" w:name="_Toc119614213"/>
      <w:bookmarkStart w:id="1600" w:name="_Toc119661756"/>
      <w:bookmarkStart w:id="1601" w:name="_Toc119663354"/>
      <w:bookmarkStart w:id="1602" w:name="_Toc119664316"/>
      <w:bookmarkStart w:id="1603" w:name="_Toc120010179"/>
      <w:bookmarkStart w:id="1604" w:name="_Toc120012294"/>
      <w:bookmarkStart w:id="1605" w:name="_Toc120013384"/>
      <w:bookmarkStart w:id="1606" w:name="_Toc126839881"/>
      <w:bookmarkStart w:id="1607" w:name="_Toc126840922"/>
      <w:bookmarkStart w:id="1608" w:name="_Toc126847176"/>
      <w:bookmarkStart w:id="1609" w:name="_Toc127171484"/>
      <w:bookmarkStart w:id="1610" w:name="_Toc127372572"/>
      <w:bookmarkStart w:id="1611" w:name="_Toc127436490"/>
      <w:bookmarkStart w:id="1612" w:name="_Toc127437569"/>
      <w:bookmarkStart w:id="1613" w:name="_Toc127783569"/>
      <w:bookmarkStart w:id="1614" w:name="_Toc127784648"/>
      <w:bookmarkStart w:id="1615" w:name="_Toc127865194"/>
      <w:bookmarkStart w:id="1616" w:name="_Toc128653928"/>
      <w:bookmarkStart w:id="1617" w:name="_Toc128996640"/>
      <w:bookmarkStart w:id="1618" w:name="_Toc129088815"/>
      <w:bookmarkStart w:id="1619" w:name="_Toc129089943"/>
      <w:bookmarkStart w:id="1620" w:name="_Toc129167281"/>
      <w:bookmarkStart w:id="1621" w:name="_Toc134189384"/>
      <w:bookmarkStart w:id="1622" w:name="_Toc134190471"/>
      <w:bookmarkStart w:id="1623" w:name="_Toc138233707"/>
      <w:bookmarkStart w:id="1624" w:name="_Toc94702557"/>
      <w:bookmarkStart w:id="1625" w:name="_Toc157416837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proofErr w:type="spellStart"/>
      <w:r>
        <w:t>mmg_</w:t>
      </w:r>
      <w:r w:rsidR="00F36892" w:rsidRPr="00585DC6">
        <w:t>ManageModeDelays_ExecutedCycle</w:t>
      </w:r>
      <w:bookmarkEnd w:id="1624"/>
      <w:bookmarkEnd w:id="1625"/>
      <w:proofErr w:type="spellEnd"/>
    </w:p>
    <w:p w14:paraId="0B892A29" w14:textId="28232084" w:rsidR="00D43F54" w:rsidRDefault="00D43F54" w:rsidP="00D43F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D43F54" w14:paraId="4A35A81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1E4B4F80" w14:textId="77777777" w:rsidR="00D43F54" w:rsidRDefault="00D43F54" w:rsidP="00AA4FEF">
            <w:r>
              <w:t>Object</w:t>
            </w:r>
          </w:p>
        </w:tc>
      </w:tr>
      <w:tr w:rsidR="001F6412" w14:paraId="098C9149" w14:textId="77777777" w:rsidTr="00AA4FEF">
        <w:tc>
          <w:tcPr>
            <w:tcW w:w="9885" w:type="dxa"/>
            <w:gridSpan w:val="3"/>
          </w:tcPr>
          <w:p w14:paraId="077E0B85" w14:textId="13917335" w:rsidR="001F6412" w:rsidRPr="00E53098" w:rsidRDefault="001F6412" w:rsidP="001F6412">
            <w:r w:rsidRPr="0043202F">
              <w:rPr>
                <w:rFonts w:cs="Arial"/>
                <w:sz w:val="20"/>
                <w:szCs w:val="20"/>
              </w:rPr>
              <w:t xml:space="preserve">This is the function in charge of </w:t>
            </w:r>
            <w:r>
              <w:rPr>
                <w:rFonts w:cs="Arial"/>
                <w:sz w:val="20"/>
                <w:szCs w:val="20"/>
              </w:rPr>
              <w:t>managing the timers for the Executed Cycle modes</w:t>
            </w:r>
            <w:r w:rsidRPr="0043202F">
              <w:rPr>
                <w:rFonts w:cs="Arial"/>
                <w:sz w:val="20"/>
                <w:szCs w:val="20"/>
              </w:rPr>
              <w:t>.</w:t>
            </w:r>
          </w:p>
        </w:tc>
      </w:tr>
      <w:tr w:rsidR="001F6412" w14:paraId="6B7A0BE4" w14:textId="77777777" w:rsidTr="00AA4FEF">
        <w:tc>
          <w:tcPr>
            <w:tcW w:w="9885" w:type="dxa"/>
            <w:gridSpan w:val="3"/>
            <w:shd w:val="clear" w:color="auto" w:fill="000080"/>
          </w:tcPr>
          <w:p w14:paraId="70AE5830" w14:textId="77777777" w:rsidR="001F6412" w:rsidRDefault="001F6412" w:rsidP="001F6412">
            <w:r>
              <w:rPr>
                <w:b/>
              </w:rPr>
              <w:t>Prototype</w:t>
            </w:r>
          </w:p>
        </w:tc>
      </w:tr>
      <w:tr w:rsidR="001F6412" w14:paraId="2BACDBDD" w14:textId="77777777" w:rsidTr="00AA4FEF">
        <w:tc>
          <w:tcPr>
            <w:tcW w:w="9885" w:type="dxa"/>
            <w:gridSpan w:val="3"/>
          </w:tcPr>
          <w:p w14:paraId="44271DBE" w14:textId="355E5A8D" w:rsidR="001F6412" w:rsidRPr="00E53098" w:rsidRDefault="00DA5044" w:rsidP="001F6412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mmg_ManageModeDelays_ExecutedCycle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1F6412" w14:paraId="19C25665" w14:textId="77777777" w:rsidTr="00AA4FEF">
        <w:tc>
          <w:tcPr>
            <w:tcW w:w="9885" w:type="dxa"/>
            <w:gridSpan w:val="3"/>
            <w:shd w:val="clear" w:color="auto" w:fill="000080"/>
          </w:tcPr>
          <w:p w14:paraId="217B7EF6" w14:textId="77777777" w:rsidR="001F6412" w:rsidRDefault="001F6412" w:rsidP="001F6412">
            <w:r>
              <w:rPr>
                <w:b/>
              </w:rPr>
              <w:t>Input parameters</w:t>
            </w:r>
          </w:p>
        </w:tc>
      </w:tr>
      <w:tr w:rsidR="001F6412" w14:paraId="382910FA" w14:textId="77777777" w:rsidTr="00AA4FEF">
        <w:tc>
          <w:tcPr>
            <w:tcW w:w="3305" w:type="dxa"/>
            <w:shd w:val="clear" w:color="auto" w:fill="C6D9F1"/>
          </w:tcPr>
          <w:p w14:paraId="4F792EEA" w14:textId="77777777" w:rsidR="001F6412" w:rsidRDefault="001F6412" w:rsidP="001F6412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7709B91F" w14:textId="77777777" w:rsidR="001F6412" w:rsidRDefault="001F6412" w:rsidP="001F6412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4B0FCC9A" w14:textId="77777777" w:rsidR="001F6412" w:rsidRDefault="001F6412" w:rsidP="001F6412">
            <w:r>
              <w:t>Description</w:t>
            </w:r>
          </w:p>
        </w:tc>
      </w:tr>
      <w:tr w:rsidR="001F6412" w14:paraId="6EB5EE37" w14:textId="77777777" w:rsidTr="00AA4FEF">
        <w:tc>
          <w:tcPr>
            <w:tcW w:w="3305" w:type="dxa"/>
            <w:shd w:val="clear" w:color="auto" w:fill="FFFFFF"/>
          </w:tcPr>
          <w:p w14:paraId="1A7D2947" w14:textId="77777777" w:rsidR="001F6412" w:rsidRDefault="001F6412" w:rsidP="001F6412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4EA55631" w14:textId="77777777" w:rsidR="001F6412" w:rsidRDefault="001F6412" w:rsidP="001F6412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37E887FE" w14:textId="77777777" w:rsidR="001F6412" w:rsidRDefault="001F6412" w:rsidP="001F6412">
            <w:r>
              <w:t>NA</w:t>
            </w:r>
          </w:p>
        </w:tc>
      </w:tr>
      <w:tr w:rsidR="001F6412" w14:paraId="68FD5BDA" w14:textId="77777777" w:rsidTr="00AA4FEF">
        <w:tc>
          <w:tcPr>
            <w:tcW w:w="9885" w:type="dxa"/>
            <w:gridSpan w:val="3"/>
            <w:shd w:val="clear" w:color="auto" w:fill="000080"/>
          </w:tcPr>
          <w:p w14:paraId="5480B71B" w14:textId="77777777" w:rsidR="001F6412" w:rsidRDefault="001F6412" w:rsidP="001F6412">
            <w:r>
              <w:rPr>
                <w:b/>
              </w:rPr>
              <w:t>Output parameters</w:t>
            </w:r>
          </w:p>
        </w:tc>
      </w:tr>
      <w:tr w:rsidR="001F6412" w14:paraId="189D289C" w14:textId="77777777" w:rsidTr="00AA4FEF">
        <w:tc>
          <w:tcPr>
            <w:tcW w:w="3305" w:type="dxa"/>
            <w:shd w:val="clear" w:color="auto" w:fill="C6D9F1"/>
          </w:tcPr>
          <w:p w14:paraId="5AB99A41" w14:textId="77777777" w:rsidR="001F6412" w:rsidRDefault="001F6412" w:rsidP="001F6412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D5F8436" w14:textId="77777777" w:rsidR="001F6412" w:rsidRDefault="001F6412" w:rsidP="001F6412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745FC1DD" w14:textId="77777777" w:rsidR="001F6412" w:rsidRDefault="001F6412" w:rsidP="001F6412">
            <w:r>
              <w:t>Description</w:t>
            </w:r>
          </w:p>
        </w:tc>
      </w:tr>
      <w:tr w:rsidR="001F6412" w14:paraId="5EB979F7" w14:textId="77777777" w:rsidTr="00AA4FEF">
        <w:tc>
          <w:tcPr>
            <w:tcW w:w="3305" w:type="dxa"/>
            <w:shd w:val="clear" w:color="auto" w:fill="FFFFFF"/>
          </w:tcPr>
          <w:p w14:paraId="602B9CBF" w14:textId="77777777" w:rsidR="001F6412" w:rsidRDefault="001F6412" w:rsidP="001F6412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04292E72" w14:textId="77777777" w:rsidR="001F6412" w:rsidRDefault="001F6412" w:rsidP="001F6412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3AE783D6" w14:textId="77777777" w:rsidR="001F6412" w:rsidRDefault="001F6412" w:rsidP="001F6412">
            <w:r>
              <w:t>NA</w:t>
            </w:r>
          </w:p>
        </w:tc>
      </w:tr>
      <w:tr w:rsidR="001F6412" w14:paraId="776D836F" w14:textId="77777777" w:rsidTr="00AA4FEF">
        <w:tc>
          <w:tcPr>
            <w:tcW w:w="9885" w:type="dxa"/>
            <w:gridSpan w:val="3"/>
            <w:shd w:val="clear" w:color="auto" w:fill="000080"/>
          </w:tcPr>
          <w:p w14:paraId="0C88CEAD" w14:textId="77777777" w:rsidR="001F6412" w:rsidRDefault="001F6412" w:rsidP="001F6412">
            <w:r>
              <w:rPr>
                <w:b/>
              </w:rPr>
              <w:t>Return value</w:t>
            </w:r>
          </w:p>
        </w:tc>
      </w:tr>
      <w:tr w:rsidR="001F6412" w14:paraId="5B581693" w14:textId="77777777" w:rsidTr="00AA4FEF">
        <w:tc>
          <w:tcPr>
            <w:tcW w:w="3305" w:type="dxa"/>
            <w:shd w:val="clear" w:color="auto" w:fill="C6D9F1"/>
          </w:tcPr>
          <w:p w14:paraId="3F582931" w14:textId="77777777" w:rsidR="001F6412" w:rsidRDefault="001F6412" w:rsidP="001F6412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34311DFC" w14:textId="77777777" w:rsidR="001F6412" w:rsidRDefault="001F6412" w:rsidP="001F6412">
            <w:r>
              <w:t>Description</w:t>
            </w:r>
          </w:p>
        </w:tc>
      </w:tr>
      <w:tr w:rsidR="001F6412" w14:paraId="0C9638C1" w14:textId="77777777" w:rsidTr="00AA4FEF">
        <w:tc>
          <w:tcPr>
            <w:tcW w:w="3305" w:type="dxa"/>
          </w:tcPr>
          <w:p w14:paraId="5D66F0EC" w14:textId="77777777" w:rsidR="001F6412" w:rsidRDefault="001F6412" w:rsidP="001F6412">
            <w:r>
              <w:t>NA</w:t>
            </w:r>
          </w:p>
        </w:tc>
        <w:tc>
          <w:tcPr>
            <w:tcW w:w="6580" w:type="dxa"/>
            <w:gridSpan w:val="2"/>
          </w:tcPr>
          <w:p w14:paraId="513580AC" w14:textId="77777777" w:rsidR="001F6412" w:rsidRDefault="001F6412" w:rsidP="001F6412">
            <w:r>
              <w:t>void</w:t>
            </w:r>
          </w:p>
        </w:tc>
      </w:tr>
      <w:tr w:rsidR="001F6412" w14:paraId="38290D66" w14:textId="77777777" w:rsidTr="00AA4FEF">
        <w:tc>
          <w:tcPr>
            <w:tcW w:w="9885" w:type="dxa"/>
            <w:gridSpan w:val="3"/>
            <w:shd w:val="clear" w:color="auto" w:fill="000080"/>
          </w:tcPr>
          <w:p w14:paraId="7A0BF7A9" w14:textId="77777777" w:rsidR="001F6412" w:rsidRDefault="001F6412" w:rsidP="001F6412">
            <w:r>
              <w:rPr>
                <w:b/>
              </w:rPr>
              <w:t>Dynamic aspect</w:t>
            </w:r>
          </w:p>
        </w:tc>
      </w:tr>
      <w:tr w:rsidR="001F6412" w14:paraId="6FFE733B" w14:textId="77777777" w:rsidTr="00AA4FEF">
        <w:tc>
          <w:tcPr>
            <w:tcW w:w="3305" w:type="dxa"/>
            <w:shd w:val="clear" w:color="auto" w:fill="C6D9F1"/>
          </w:tcPr>
          <w:p w14:paraId="19F3D767" w14:textId="77777777" w:rsidR="001F6412" w:rsidRDefault="001F6412" w:rsidP="001F6412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3A9B39A0" w14:textId="77777777" w:rsidR="001F6412" w:rsidRDefault="001F6412" w:rsidP="001F6412">
            <w:r>
              <w:t>Description</w:t>
            </w:r>
          </w:p>
        </w:tc>
      </w:tr>
      <w:tr w:rsidR="001F6412" w14:paraId="1C4905A0" w14:textId="77777777" w:rsidTr="00AA4FEF">
        <w:tc>
          <w:tcPr>
            <w:tcW w:w="3305" w:type="dxa"/>
            <w:shd w:val="clear" w:color="auto" w:fill="FFFFFF"/>
          </w:tcPr>
          <w:p w14:paraId="0F97A2E9" w14:textId="628DCAB0" w:rsidR="001F6412" w:rsidRDefault="001F43A4" w:rsidP="001F6412">
            <w:proofErr w:type="spellStart"/>
            <w:r w:rsidRPr="000338BF">
              <w:rPr>
                <w:sz w:val="20"/>
                <w:szCs w:val="20"/>
              </w:rPr>
              <w:t>MMG_r</w:t>
            </w:r>
            <w:r>
              <w:rPr>
                <w:sz w:val="20"/>
                <w:szCs w:val="20"/>
              </w:rPr>
              <w:t>unManageModeDelays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47517D84" w14:textId="77777777" w:rsidR="001F6412" w:rsidRDefault="001F6412" w:rsidP="001F6412">
            <w:r>
              <w:t>*</w:t>
            </w:r>
          </w:p>
        </w:tc>
      </w:tr>
      <w:tr w:rsidR="001F6412" w14:paraId="43A05ACE" w14:textId="77777777" w:rsidTr="00AA4FEF">
        <w:tc>
          <w:tcPr>
            <w:tcW w:w="9885" w:type="dxa"/>
            <w:gridSpan w:val="3"/>
            <w:shd w:val="clear" w:color="auto" w:fill="000080"/>
          </w:tcPr>
          <w:p w14:paraId="38698858" w14:textId="77777777" w:rsidR="001F6412" w:rsidRDefault="001F6412" w:rsidP="001F6412">
            <w:r>
              <w:rPr>
                <w:b/>
              </w:rPr>
              <w:t>Static aspect</w:t>
            </w:r>
          </w:p>
        </w:tc>
      </w:tr>
      <w:tr w:rsidR="001F6412" w14:paraId="18D3BEF8" w14:textId="77777777" w:rsidTr="00AA4FEF">
        <w:tc>
          <w:tcPr>
            <w:tcW w:w="9885" w:type="dxa"/>
            <w:gridSpan w:val="3"/>
          </w:tcPr>
          <w:p w14:paraId="79C86B92" w14:textId="77777777" w:rsidR="001F6412" w:rsidRDefault="001F6412" w:rsidP="001F6412">
            <w:r>
              <w:t>NA</w:t>
            </w:r>
          </w:p>
        </w:tc>
      </w:tr>
      <w:tr w:rsidR="001F6412" w14:paraId="7A9EFB26" w14:textId="77777777" w:rsidTr="00AA4FEF">
        <w:tc>
          <w:tcPr>
            <w:tcW w:w="9885" w:type="dxa"/>
            <w:gridSpan w:val="3"/>
            <w:shd w:val="clear" w:color="auto" w:fill="000080"/>
          </w:tcPr>
          <w:p w14:paraId="0E51FE8C" w14:textId="77777777" w:rsidR="001F6412" w:rsidRDefault="001F6412" w:rsidP="001F6412">
            <w:r>
              <w:rPr>
                <w:b/>
              </w:rPr>
              <w:t>Constrains</w:t>
            </w:r>
          </w:p>
        </w:tc>
      </w:tr>
      <w:tr w:rsidR="001F6412" w14:paraId="24378686" w14:textId="77777777" w:rsidTr="00AA4FEF">
        <w:tc>
          <w:tcPr>
            <w:tcW w:w="9885" w:type="dxa"/>
            <w:gridSpan w:val="3"/>
          </w:tcPr>
          <w:p w14:paraId="4015ED25" w14:textId="77777777" w:rsidR="001F6412" w:rsidRDefault="001F6412" w:rsidP="001F6412">
            <w:r>
              <w:t>NA</w:t>
            </w:r>
          </w:p>
        </w:tc>
      </w:tr>
    </w:tbl>
    <w:p w14:paraId="66A33594" w14:textId="77777777" w:rsidR="00D43F54" w:rsidRPr="0004160E" w:rsidRDefault="00D43F54" w:rsidP="00446F7F"/>
    <w:p w14:paraId="4B7631B1" w14:textId="105D2739" w:rsidR="00F36892" w:rsidRDefault="00F36892" w:rsidP="00F36892"/>
    <w:p w14:paraId="0EE74DD3" w14:textId="0BB70F03" w:rsidR="00E35877" w:rsidRDefault="00850647" w:rsidP="00E35877">
      <w:pPr>
        <w:keepNext/>
      </w:pPr>
      <w:bookmarkStart w:id="1626" w:name="_Toc94702559"/>
      <w:r w:rsidRPr="00850647">
        <w:lastRenderedPageBreak/>
        <w:t xml:space="preserve"> </w:t>
      </w:r>
      <w:r>
        <w:rPr>
          <w:noProof/>
        </w:rPr>
        <w:drawing>
          <wp:inline distT="0" distB="0" distL="0" distR="0" wp14:anchorId="1E201EFD" wp14:editId="03F15E79">
            <wp:extent cx="6305702" cy="478832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30" cy="47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F833" w14:textId="74C8C838" w:rsidR="00CE2B6F" w:rsidRDefault="00E35877" w:rsidP="00E35877">
      <w:pPr>
        <w:pStyle w:val="Caption"/>
        <w:jc w:val="center"/>
      </w:pPr>
      <w:bookmarkStart w:id="1627" w:name="_Toc157416787"/>
      <w:r>
        <w:t xml:space="preserve">Figure </w:t>
      </w:r>
      <w:fldSimple w:instr=" SEQ Figure \* ARABIC ">
        <w:r w:rsidR="00C712AF">
          <w:rPr>
            <w:noProof/>
          </w:rPr>
          <w:t>18</w:t>
        </w:r>
      </w:fldSimple>
      <w:r>
        <w:t xml:space="preserve">: </w:t>
      </w:r>
      <w:proofErr w:type="spellStart"/>
      <w:r w:rsidRPr="002A620C">
        <w:t>mmg_ManageModeDelays_ExecutedCycle</w:t>
      </w:r>
      <w:proofErr w:type="spellEnd"/>
      <w:r w:rsidRPr="002A620C">
        <w:t xml:space="preserve"> diagram</w:t>
      </w:r>
      <w:bookmarkEnd w:id="1627"/>
    </w:p>
    <w:p w14:paraId="1C816960" w14:textId="0594AAF6" w:rsidR="001867E1" w:rsidRDefault="001867E1" w:rsidP="00446F7F">
      <w:pPr>
        <w:pStyle w:val="Caption"/>
        <w:jc w:val="center"/>
      </w:pPr>
    </w:p>
    <w:p w14:paraId="5DB9B4F0" w14:textId="0130939B" w:rsidR="00C03609" w:rsidRDefault="00C03609" w:rsidP="00C03609">
      <w:pPr>
        <w:pStyle w:val="Heading3"/>
      </w:pPr>
      <w:bookmarkStart w:id="1628" w:name="_Toc112852885"/>
      <w:bookmarkStart w:id="1629" w:name="_Toc112881210"/>
      <w:bookmarkStart w:id="1630" w:name="_Toc119613289"/>
      <w:bookmarkStart w:id="1631" w:name="_Toc119614215"/>
      <w:bookmarkStart w:id="1632" w:name="_Toc119661758"/>
      <w:bookmarkStart w:id="1633" w:name="_Toc119663356"/>
      <w:bookmarkStart w:id="1634" w:name="_Toc119664318"/>
      <w:bookmarkStart w:id="1635" w:name="_Toc120010181"/>
      <w:bookmarkStart w:id="1636" w:name="_Toc120012296"/>
      <w:bookmarkStart w:id="1637" w:name="_Toc120013386"/>
      <w:bookmarkStart w:id="1638" w:name="_Toc126839883"/>
      <w:bookmarkStart w:id="1639" w:name="_Toc126840924"/>
      <w:bookmarkStart w:id="1640" w:name="_Toc126847178"/>
      <w:bookmarkStart w:id="1641" w:name="_Toc127171486"/>
      <w:bookmarkStart w:id="1642" w:name="_Toc127372574"/>
      <w:bookmarkStart w:id="1643" w:name="_Toc127436492"/>
      <w:bookmarkStart w:id="1644" w:name="_Toc127437571"/>
      <w:bookmarkStart w:id="1645" w:name="_Toc127783571"/>
      <w:bookmarkStart w:id="1646" w:name="_Toc127784650"/>
      <w:bookmarkStart w:id="1647" w:name="_Toc127865196"/>
      <w:bookmarkStart w:id="1648" w:name="_Toc128653930"/>
      <w:bookmarkStart w:id="1649" w:name="_Toc128996642"/>
      <w:bookmarkStart w:id="1650" w:name="_Toc129088817"/>
      <w:bookmarkStart w:id="1651" w:name="_Toc129089945"/>
      <w:bookmarkStart w:id="1652" w:name="_Toc129167283"/>
      <w:bookmarkStart w:id="1653" w:name="_Toc134189386"/>
      <w:bookmarkStart w:id="1654" w:name="_Toc134190473"/>
      <w:bookmarkStart w:id="1655" w:name="_Toc138233709"/>
      <w:bookmarkStart w:id="1656" w:name="_Toc157416838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proofErr w:type="spellStart"/>
      <w:r>
        <w:t>mmg_</w:t>
      </w:r>
      <w:r w:rsidRPr="00C03609">
        <w:t>CheckIfCycleStepIsvalid</w:t>
      </w:r>
      <w:bookmarkEnd w:id="1656"/>
      <w:proofErr w:type="spellEnd"/>
    </w:p>
    <w:p w14:paraId="3F9B5B61" w14:textId="460D6950" w:rsidR="00D43F54" w:rsidRDefault="00D43F54" w:rsidP="00D43F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D43F54" w14:paraId="1240B78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60114995" w14:textId="77777777" w:rsidR="00D43F54" w:rsidRDefault="00D43F54" w:rsidP="00AA4FEF">
            <w:r>
              <w:t>Object</w:t>
            </w:r>
          </w:p>
        </w:tc>
      </w:tr>
      <w:tr w:rsidR="00D43F54" w14:paraId="149164ED" w14:textId="77777777" w:rsidTr="00AA4FEF">
        <w:tc>
          <w:tcPr>
            <w:tcW w:w="9885" w:type="dxa"/>
            <w:gridSpan w:val="3"/>
          </w:tcPr>
          <w:p w14:paraId="57CDFDE0" w14:textId="011F43DF" w:rsidR="00D43F54" w:rsidRPr="00E53098" w:rsidRDefault="004354A8" w:rsidP="00AA4FEF">
            <w:r>
              <w:rPr>
                <w:rFonts w:cs="Arial"/>
                <w:sz w:val="20"/>
                <w:szCs w:val="20"/>
              </w:rPr>
              <w:t xml:space="preserve">This function </w:t>
            </w:r>
            <w:proofErr w:type="gramStart"/>
            <w:r>
              <w:rPr>
                <w:rFonts w:cs="Arial"/>
                <w:sz w:val="20"/>
                <w:szCs w:val="20"/>
              </w:rPr>
              <w:t>is in charge of</w:t>
            </w:r>
            <w:proofErr w:type="gramEnd"/>
            <w:r>
              <w:rPr>
                <w:rFonts w:cs="Arial"/>
                <w:sz w:val="20"/>
                <w:szCs w:val="20"/>
              </w:rPr>
              <w:t xml:space="preserve"> verifying if cycle has valid steps.</w:t>
            </w:r>
          </w:p>
        </w:tc>
      </w:tr>
      <w:tr w:rsidR="00D43F54" w14:paraId="3E7B84AD" w14:textId="77777777" w:rsidTr="00AA4FEF">
        <w:tc>
          <w:tcPr>
            <w:tcW w:w="9885" w:type="dxa"/>
            <w:gridSpan w:val="3"/>
            <w:shd w:val="clear" w:color="auto" w:fill="000080"/>
          </w:tcPr>
          <w:p w14:paraId="28D996D0" w14:textId="77777777" w:rsidR="00D43F54" w:rsidRDefault="00D43F54" w:rsidP="00AA4FEF">
            <w:r>
              <w:rPr>
                <w:b/>
              </w:rPr>
              <w:t>Prototype</w:t>
            </w:r>
          </w:p>
        </w:tc>
      </w:tr>
      <w:tr w:rsidR="00D43F54" w14:paraId="7457CBE2" w14:textId="77777777" w:rsidTr="00AA4FEF">
        <w:tc>
          <w:tcPr>
            <w:tcW w:w="9885" w:type="dxa"/>
            <w:gridSpan w:val="3"/>
          </w:tcPr>
          <w:p w14:paraId="239DB5E5" w14:textId="21267D7B" w:rsidR="00D43F54" w:rsidRPr="00E53098" w:rsidRDefault="00197C3B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LOCAL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boolean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</w:t>
            </w:r>
            <w:proofErr w:type="gramStart"/>
            <w:r w:rsidRPr="00446F7F">
              <w:rPr>
                <w:rFonts w:ascii="Times New Roman" w:hAnsi="Times New Roman" w:cs="Arial"/>
                <w:sz w:val="20"/>
                <w:szCs w:val="20"/>
              </w:rPr>
              <w:t>CheckIfCycleStepIsvalid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</w:t>
            </w:r>
            <w:proofErr w:type="gramEnd"/>
            <w:r w:rsidRPr="00446F7F">
              <w:rPr>
                <w:rFonts w:ascii="Times New Roman" w:hAnsi="Times New Roman" w:cs="Arial"/>
                <w:sz w:val="20"/>
                <w:szCs w:val="20"/>
              </w:rPr>
              <w:t>const uint16 u16Step0)</w:t>
            </w:r>
          </w:p>
        </w:tc>
      </w:tr>
      <w:tr w:rsidR="00D43F54" w14:paraId="0E175424" w14:textId="77777777" w:rsidTr="00AA4FEF">
        <w:tc>
          <w:tcPr>
            <w:tcW w:w="9885" w:type="dxa"/>
            <w:gridSpan w:val="3"/>
            <w:shd w:val="clear" w:color="auto" w:fill="000080"/>
          </w:tcPr>
          <w:p w14:paraId="6735980F" w14:textId="77777777" w:rsidR="00D43F54" w:rsidRDefault="00D43F54" w:rsidP="00AA4FEF">
            <w:r>
              <w:rPr>
                <w:b/>
              </w:rPr>
              <w:t>Input parameters</w:t>
            </w:r>
          </w:p>
        </w:tc>
      </w:tr>
      <w:tr w:rsidR="00D43F54" w14:paraId="3D326A22" w14:textId="77777777" w:rsidTr="00AA4FEF">
        <w:tc>
          <w:tcPr>
            <w:tcW w:w="3305" w:type="dxa"/>
            <w:shd w:val="clear" w:color="auto" w:fill="C6D9F1"/>
          </w:tcPr>
          <w:p w14:paraId="300390A4" w14:textId="77777777" w:rsidR="00D43F54" w:rsidRDefault="00D43F5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3D0B9D3" w14:textId="77777777" w:rsidR="00D43F54" w:rsidRDefault="00D43F5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497589C0" w14:textId="77777777" w:rsidR="00D43F54" w:rsidRDefault="00D43F54" w:rsidP="00AA4FEF">
            <w:r>
              <w:t>Description</w:t>
            </w:r>
          </w:p>
        </w:tc>
      </w:tr>
      <w:tr w:rsidR="00E1450A" w14:paraId="4DCF706E" w14:textId="77777777" w:rsidTr="00AA4FEF">
        <w:tc>
          <w:tcPr>
            <w:tcW w:w="3305" w:type="dxa"/>
            <w:shd w:val="clear" w:color="auto" w:fill="FFFFFF"/>
          </w:tcPr>
          <w:p w14:paraId="521E7CF5" w14:textId="03AB1DA1" w:rsidR="00E1450A" w:rsidRDefault="00E1450A" w:rsidP="00E1450A">
            <w:r w:rsidRPr="00C03609">
              <w:rPr>
                <w:sz w:val="20"/>
                <w:szCs w:val="20"/>
              </w:rPr>
              <w:t>u16Step0</w:t>
            </w:r>
          </w:p>
        </w:tc>
        <w:tc>
          <w:tcPr>
            <w:tcW w:w="3281" w:type="dxa"/>
            <w:shd w:val="clear" w:color="auto" w:fill="FFFFFF"/>
          </w:tcPr>
          <w:p w14:paraId="76AC9E57" w14:textId="45EC9552" w:rsidR="00E1450A" w:rsidRDefault="00E1450A" w:rsidP="00E1450A">
            <w:r w:rsidRPr="00C03609">
              <w:rPr>
                <w:sz w:val="20"/>
                <w:szCs w:val="20"/>
              </w:rPr>
              <w:t>uint16</w:t>
            </w:r>
          </w:p>
        </w:tc>
        <w:tc>
          <w:tcPr>
            <w:tcW w:w="3299" w:type="dxa"/>
            <w:shd w:val="clear" w:color="auto" w:fill="FFFFFF"/>
          </w:tcPr>
          <w:p w14:paraId="5743598E" w14:textId="6788C532" w:rsidR="00E1450A" w:rsidRDefault="00E1450A" w:rsidP="00E1450A">
            <w:r>
              <w:rPr>
                <w:sz w:val="20"/>
                <w:szCs w:val="20"/>
              </w:rPr>
              <w:t>Step0 from cycle that will be verified</w:t>
            </w:r>
          </w:p>
        </w:tc>
      </w:tr>
      <w:tr w:rsidR="00D43F54" w14:paraId="1E78EA35" w14:textId="77777777" w:rsidTr="00AA4FEF">
        <w:tc>
          <w:tcPr>
            <w:tcW w:w="9885" w:type="dxa"/>
            <w:gridSpan w:val="3"/>
            <w:shd w:val="clear" w:color="auto" w:fill="000080"/>
          </w:tcPr>
          <w:p w14:paraId="2A190F9E" w14:textId="77777777" w:rsidR="00D43F54" w:rsidRDefault="00D43F54" w:rsidP="00AA4FEF">
            <w:r>
              <w:rPr>
                <w:b/>
              </w:rPr>
              <w:t>Output parameters</w:t>
            </w:r>
          </w:p>
        </w:tc>
      </w:tr>
      <w:tr w:rsidR="00D43F54" w14:paraId="41731C89" w14:textId="77777777" w:rsidTr="00AA4FEF">
        <w:tc>
          <w:tcPr>
            <w:tcW w:w="3305" w:type="dxa"/>
            <w:shd w:val="clear" w:color="auto" w:fill="C6D9F1"/>
          </w:tcPr>
          <w:p w14:paraId="1FBDA383" w14:textId="77777777" w:rsidR="00D43F54" w:rsidRDefault="00D43F5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49368B2B" w14:textId="77777777" w:rsidR="00D43F54" w:rsidRDefault="00D43F5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4C85BB66" w14:textId="77777777" w:rsidR="00D43F54" w:rsidRDefault="00D43F54" w:rsidP="00AA4FEF">
            <w:r>
              <w:t>Description</w:t>
            </w:r>
          </w:p>
        </w:tc>
      </w:tr>
      <w:tr w:rsidR="00D43F54" w14:paraId="2FD363ED" w14:textId="77777777" w:rsidTr="00AA4FEF">
        <w:tc>
          <w:tcPr>
            <w:tcW w:w="3305" w:type="dxa"/>
            <w:shd w:val="clear" w:color="auto" w:fill="FFFFFF"/>
          </w:tcPr>
          <w:p w14:paraId="781A7D7F" w14:textId="77777777" w:rsidR="00D43F54" w:rsidRDefault="00D43F5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B4D6726" w14:textId="77777777" w:rsidR="00D43F54" w:rsidRDefault="00D43F5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37AF9F1" w14:textId="77777777" w:rsidR="00D43F54" w:rsidRDefault="00D43F54" w:rsidP="00AA4FEF">
            <w:r>
              <w:t>NA</w:t>
            </w:r>
          </w:p>
        </w:tc>
      </w:tr>
      <w:tr w:rsidR="00D43F54" w14:paraId="1F61BDBF" w14:textId="77777777" w:rsidTr="00AA4FEF">
        <w:tc>
          <w:tcPr>
            <w:tcW w:w="9885" w:type="dxa"/>
            <w:gridSpan w:val="3"/>
            <w:shd w:val="clear" w:color="auto" w:fill="000080"/>
          </w:tcPr>
          <w:p w14:paraId="5BAD389D" w14:textId="77777777" w:rsidR="00D43F54" w:rsidRDefault="00D43F54" w:rsidP="00AA4FEF">
            <w:r>
              <w:rPr>
                <w:b/>
              </w:rPr>
              <w:t>Return value</w:t>
            </w:r>
          </w:p>
        </w:tc>
      </w:tr>
      <w:tr w:rsidR="00D43F54" w14:paraId="02853529" w14:textId="77777777" w:rsidTr="00AA4FEF">
        <w:tc>
          <w:tcPr>
            <w:tcW w:w="3305" w:type="dxa"/>
            <w:shd w:val="clear" w:color="auto" w:fill="C6D9F1"/>
          </w:tcPr>
          <w:p w14:paraId="03B912A5" w14:textId="77777777" w:rsidR="00D43F54" w:rsidRDefault="00D43F54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6E0CF7A4" w14:textId="77777777" w:rsidR="00D43F54" w:rsidRDefault="00D43F54" w:rsidP="00AA4FEF">
            <w:r>
              <w:t>Description</w:t>
            </w:r>
          </w:p>
        </w:tc>
      </w:tr>
      <w:tr w:rsidR="0091405A" w14:paraId="5D7F610D" w14:textId="77777777" w:rsidTr="00AA4FEF">
        <w:tc>
          <w:tcPr>
            <w:tcW w:w="3305" w:type="dxa"/>
          </w:tcPr>
          <w:p w14:paraId="4B550CA2" w14:textId="11EBB85D" w:rsidR="0091405A" w:rsidRDefault="0091405A" w:rsidP="0091405A">
            <w:proofErr w:type="spellStart"/>
            <w:r>
              <w:rPr>
                <w:sz w:val="20"/>
                <w:szCs w:val="20"/>
              </w:rPr>
              <w:t>boolean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Pr="00446F7F">
              <w:rPr>
                <w:rFonts w:ascii="Times New Roman" w:hAnsi="Times New Roman"/>
                <w:sz w:val="20"/>
                <w:szCs w:val="20"/>
              </w:rPr>
              <w:t>b8Ret</w:t>
            </w:r>
          </w:p>
        </w:tc>
        <w:tc>
          <w:tcPr>
            <w:tcW w:w="6580" w:type="dxa"/>
            <w:gridSpan w:val="2"/>
          </w:tcPr>
          <w:p w14:paraId="18D2792D" w14:textId="4740F8CE" w:rsidR="0091405A" w:rsidRDefault="0091405A" w:rsidP="0091405A">
            <w:r>
              <w:rPr>
                <w:sz w:val="20"/>
                <w:szCs w:val="20"/>
              </w:rPr>
              <w:t xml:space="preserve">Function </w:t>
            </w:r>
            <w:proofErr w:type="gramStart"/>
            <w:r>
              <w:rPr>
                <w:sz w:val="20"/>
                <w:szCs w:val="20"/>
              </w:rPr>
              <w:t>return</w:t>
            </w:r>
            <w:proofErr w:type="gramEnd"/>
            <w:r>
              <w:rPr>
                <w:sz w:val="20"/>
                <w:szCs w:val="20"/>
              </w:rPr>
              <w:t xml:space="preserve"> if a cycle is valid or not.</w:t>
            </w:r>
          </w:p>
        </w:tc>
      </w:tr>
      <w:tr w:rsidR="00D43F54" w14:paraId="790535F5" w14:textId="77777777" w:rsidTr="00AA4FEF">
        <w:tc>
          <w:tcPr>
            <w:tcW w:w="9885" w:type="dxa"/>
            <w:gridSpan w:val="3"/>
            <w:shd w:val="clear" w:color="auto" w:fill="000080"/>
          </w:tcPr>
          <w:p w14:paraId="7ABB2847" w14:textId="77777777" w:rsidR="00D43F54" w:rsidRDefault="00D43F54" w:rsidP="00AA4FEF">
            <w:r>
              <w:rPr>
                <w:b/>
              </w:rPr>
              <w:t>Dynamic aspect</w:t>
            </w:r>
          </w:p>
        </w:tc>
      </w:tr>
      <w:tr w:rsidR="00D43F54" w14:paraId="2B7BDA6C" w14:textId="77777777" w:rsidTr="00AA4FEF">
        <w:tc>
          <w:tcPr>
            <w:tcW w:w="3305" w:type="dxa"/>
            <w:shd w:val="clear" w:color="auto" w:fill="C6D9F1"/>
          </w:tcPr>
          <w:p w14:paraId="57F3F61B" w14:textId="77777777" w:rsidR="00D43F54" w:rsidRDefault="00D43F54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45355E9F" w14:textId="77777777" w:rsidR="00D43F54" w:rsidRDefault="00D43F54" w:rsidP="00AA4FEF">
            <w:r>
              <w:t>Description</w:t>
            </w:r>
          </w:p>
        </w:tc>
      </w:tr>
      <w:tr w:rsidR="00D43F54" w14:paraId="38F7300F" w14:textId="77777777" w:rsidTr="00AA4FEF">
        <w:tc>
          <w:tcPr>
            <w:tcW w:w="3305" w:type="dxa"/>
            <w:shd w:val="clear" w:color="auto" w:fill="FFFFFF"/>
          </w:tcPr>
          <w:p w14:paraId="497720D9" w14:textId="5F99BEA0" w:rsidR="00D43F54" w:rsidRDefault="00197C3B" w:rsidP="00AA4FEF">
            <w:proofErr w:type="spellStart"/>
            <w:r w:rsidRPr="00C03609">
              <w:rPr>
                <w:sz w:val="20"/>
                <w:szCs w:val="20"/>
              </w:rPr>
              <w:t>mmg_CheckCycleEnable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7A3406D6" w14:textId="77777777" w:rsidR="00D43F54" w:rsidRDefault="00D43F54" w:rsidP="00AA4FEF">
            <w:r>
              <w:t>*</w:t>
            </w:r>
          </w:p>
        </w:tc>
      </w:tr>
      <w:tr w:rsidR="00D43F54" w14:paraId="376C9AEF" w14:textId="77777777" w:rsidTr="00AA4FEF">
        <w:tc>
          <w:tcPr>
            <w:tcW w:w="9885" w:type="dxa"/>
            <w:gridSpan w:val="3"/>
            <w:shd w:val="clear" w:color="auto" w:fill="000080"/>
          </w:tcPr>
          <w:p w14:paraId="7DFB9413" w14:textId="77777777" w:rsidR="00D43F54" w:rsidRDefault="00D43F54" w:rsidP="00AA4FEF">
            <w:r>
              <w:rPr>
                <w:b/>
              </w:rPr>
              <w:t>Static aspect</w:t>
            </w:r>
          </w:p>
        </w:tc>
      </w:tr>
      <w:tr w:rsidR="00D43F54" w14:paraId="4A4996FC" w14:textId="77777777" w:rsidTr="00AA4FEF">
        <w:tc>
          <w:tcPr>
            <w:tcW w:w="9885" w:type="dxa"/>
            <w:gridSpan w:val="3"/>
          </w:tcPr>
          <w:p w14:paraId="5C808A61" w14:textId="77777777" w:rsidR="00D43F54" w:rsidRDefault="00D43F54" w:rsidP="00AA4FEF">
            <w:r>
              <w:lastRenderedPageBreak/>
              <w:t>NA</w:t>
            </w:r>
          </w:p>
        </w:tc>
      </w:tr>
      <w:tr w:rsidR="00D43F54" w14:paraId="1276A973" w14:textId="77777777" w:rsidTr="00AA4FEF">
        <w:tc>
          <w:tcPr>
            <w:tcW w:w="9885" w:type="dxa"/>
            <w:gridSpan w:val="3"/>
            <w:shd w:val="clear" w:color="auto" w:fill="000080"/>
          </w:tcPr>
          <w:p w14:paraId="04322308" w14:textId="77777777" w:rsidR="00D43F54" w:rsidRDefault="00D43F54" w:rsidP="00AA4FEF">
            <w:r>
              <w:rPr>
                <w:b/>
              </w:rPr>
              <w:t>Constrains</w:t>
            </w:r>
          </w:p>
        </w:tc>
      </w:tr>
      <w:tr w:rsidR="00D43F54" w14:paraId="178E1138" w14:textId="77777777" w:rsidTr="00AA4FEF">
        <w:tc>
          <w:tcPr>
            <w:tcW w:w="9885" w:type="dxa"/>
            <w:gridSpan w:val="3"/>
          </w:tcPr>
          <w:p w14:paraId="6D4F5573" w14:textId="77777777" w:rsidR="00D43F54" w:rsidRDefault="00D43F54" w:rsidP="00AA4FEF">
            <w:r>
              <w:t>NA</w:t>
            </w:r>
          </w:p>
        </w:tc>
      </w:tr>
    </w:tbl>
    <w:p w14:paraId="7BD1D2F7" w14:textId="4A7578EE" w:rsidR="00C03609" w:rsidRDefault="00C03609" w:rsidP="00C03609"/>
    <w:p w14:paraId="49998A6E" w14:textId="7FD0B9F3" w:rsidR="00CE2B6F" w:rsidRDefault="003245A4" w:rsidP="00CE2B6F">
      <w:pPr>
        <w:keepNext/>
        <w:jc w:val="center"/>
      </w:pPr>
      <w:r>
        <w:object w:dxaOrig="4836" w:dyaOrig="816" w14:anchorId="208DED2E">
          <v:shape id="_x0000_i1030" type="#_x0000_t75" style="width:242.3pt;height:41.3pt" o:ole="">
            <v:imagedata r:id="rId31" o:title=""/>
          </v:shape>
          <o:OLEObject Type="Embed" ProgID="Package" ShapeID="_x0000_i1030" DrawAspect="Content" ObjectID="_1768042818" r:id="rId32"/>
        </w:object>
      </w:r>
    </w:p>
    <w:p w14:paraId="194F2387" w14:textId="61B13A6B" w:rsidR="000F55BC" w:rsidRDefault="00536D35">
      <w:pPr>
        <w:pStyle w:val="Caption"/>
      </w:pPr>
      <w:bookmarkStart w:id="1657" w:name="_Toc157416788"/>
      <w:r>
        <w:t xml:space="preserve">Figure </w:t>
      </w:r>
      <w:fldSimple w:instr=" SEQ Figure \* ARABIC ">
        <w:r w:rsidR="00C712AF">
          <w:rPr>
            <w:noProof/>
          </w:rPr>
          <w:t>19</w:t>
        </w:r>
      </w:fldSimple>
      <w:r>
        <w:t xml:space="preserve">: </w:t>
      </w:r>
      <w:proofErr w:type="spellStart"/>
      <w:r w:rsidRPr="00D46AE4">
        <w:t>mmg_CheckIfCycleStepIsvalid</w:t>
      </w:r>
      <w:proofErr w:type="spellEnd"/>
      <w:r w:rsidRPr="00D46AE4">
        <w:t xml:space="preserve"> diagram</w:t>
      </w:r>
      <w:bookmarkEnd w:id="1657"/>
    </w:p>
    <w:p w14:paraId="17AD2059" w14:textId="3E169BBD" w:rsidR="005E5C61" w:rsidRDefault="005E5C61" w:rsidP="00C03609"/>
    <w:p w14:paraId="5266E547" w14:textId="507575C4" w:rsidR="00C03609" w:rsidRDefault="00C03609" w:rsidP="00C03609">
      <w:pPr>
        <w:pStyle w:val="Heading3"/>
      </w:pPr>
      <w:bookmarkStart w:id="1658" w:name="_Toc112852887"/>
      <w:bookmarkStart w:id="1659" w:name="_Toc112881212"/>
      <w:bookmarkStart w:id="1660" w:name="_Toc119613291"/>
      <w:bookmarkStart w:id="1661" w:name="_Toc119614217"/>
      <w:bookmarkStart w:id="1662" w:name="_Toc119661760"/>
      <w:bookmarkStart w:id="1663" w:name="_Toc119663358"/>
      <w:bookmarkStart w:id="1664" w:name="_Toc119664320"/>
      <w:bookmarkStart w:id="1665" w:name="_Toc120010183"/>
      <w:bookmarkStart w:id="1666" w:name="_Toc120012298"/>
      <w:bookmarkStart w:id="1667" w:name="_Toc120013388"/>
      <w:bookmarkStart w:id="1668" w:name="_Toc126839885"/>
      <w:bookmarkStart w:id="1669" w:name="_Toc126840926"/>
      <w:bookmarkStart w:id="1670" w:name="_Toc126847180"/>
      <w:bookmarkStart w:id="1671" w:name="_Toc127171488"/>
      <w:bookmarkStart w:id="1672" w:name="_Toc127372576"/>
      <w:bookmarkStart w:id="1673" w:name="_Toc127436494"/>
      <w:bookmarkStart w:id="1674" w:name="_Toc127437573"/>
      <w:bookmarkStart w:id="1675" w:name="_Toc127783573"/>
      <w:bookmarkStart w:id="1676" w:name="_Toc127784652"/>
      <w:bookmarkStart w:id="1677" w:name="_Toc127865198"/>
      <w:bookmarkStart w:id="1678" w:name="_Toc128653932"/>
      <w:bookmarkStart w:id="1679" w:name="_Toc128996644"/>
      <w:bookmarkStart w:id="1680" w:name="_Toc129088819"/>
      <w:bookmarkStart w:id="1681" w:name="_Toc129089947"/>
      <w:bookmarkStart w:id="1682" w:name="_Toc129167285"/>
      <w:bookmarkStart w:id="1683" w:name="_Toc134189388"/>
      <w:bookmarkStart w:id="1684" w:name="_Toc134190475"/>
      <w:bookmarkStart w:id="1685" w:name="_Toc138233711"/>
      <w:bookmarkStart w:id="1686" w:name="_Toc157416839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proofErr w:type="spellStart"/>
      <w:r>
        <w:t>mmg_</w:t>
      </w:r>
      <w:r w:rsidR="003B6AEB" w:rsidRPr="003B6AEB">
        <w:t>CheckCycleEnable</w:t>
      </w:r>
      <w:bookmarkEnd w:id="1686"/>
      <w:proofErr w:type="spellEnd"/>
    </w:p>
    <w:p w14:paraId="24EA6BDB" w14:textId="50388873" w:rsidR="00D43F54" w:rsidRDefault="00D43F54" w:rsidP="00D43F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D43F54" w14:paraId="17B97A5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1D59C3CE" w14:textId="77777777" w:rsidR="00D43F54" w:rsidRDefault="00D43F54" w:rsidP="00AA4FEF">
            <w:r>
              <w:t>Object</w:t>
            </w:r>
          </w:p>
        </w:tc>
      </w:tr>
      <w:tr w:rsidR="00D43F54" w14:paraId="444831DE" w14:textId="77777777" w:rsidTr="00AA4FEF">
        <w:tc>
          <w:tcPr>
            <w:tcW w:w="9885" w:type="dxa"/>
            <w:gridSpan w:val="3"/>
          </w:tcPr>
          <w:p w14:paraId="41967661" w14:textId="77777777" w:rsidR="00D43F54" w:rsidRPr="00E53098" w:rsidRDefault="00D43F54" w:rsidP="00AA4FEF">
            <w:r w:rsidRPr="0043202F">
              <w:rPr>
                <w:rFonts w:cs="Arial"/>
                <w:sz w:val="20"/>
                <w:szCs w:val="20"/>
              </w:rPr>
              <w:t>This is the executing mode function in charge of manages the “</w:t>
            </w:r>
            <w:r>
              <w:rPr>
                <w:rFonts w:cs="Arial"/>
                <w:sz w:val="20"/>
                <w:szCs w:val="20"/>
              </w:rPr>
              <w:t>bus off</w:t>
            </w:r>
            <w:r w:rsidRPr="0043202F">
              <w:rPr>
                <w:rFonts w:cs="Arial"/>
                <w:sz w:val="20"/>
                <w:szCs w:val="20"/>
              </w:rPr>
              <w:t>” mode.</w:t>
            </w:r>
          </w:p>
        </w:tc>
      </w:tr>
      <w:tr w:rsidR="00D43F54" w14:paraId="4AB171C6" w14:textId="77777777" w:rsidTr="00AA4FEF">
        <w:tc>
          <w:tcPr>
            <w:tcW w:w="9885" w:type="dxa"/>
            <w:gridSpan w:val="3"/>
            <w:shd w:val="clear" w:color="auto" w:fill="000080"/>
          </w:tcPr>
          <w:p w14:paraId="20ADE831" w14:textId="77777777" w:rsidR="00D43F54" w:rsidRDefault="00D43F54" w:rsidP="00AA4FEF">
            <w:r>
              <w:rPr>
                <w:b/>
              </w:rPr>
              <w:t>Prototype</w:t>
            </w:r>
          </w:p>
        </w:tc>
      </w:tr>
      <w:tr w:rsidR="00D43F54" w14:paraId="3C75B41F" w14:textId="77777777" w:rsidTr="00AA4FEF">
        <w:tc>
          <w:tcPr>
            <w:tcW w:w="9885" w:type="dxa"/>
            <w:gridSpan w:val="3"/>
          </w:tcPr>
          <w:p w14:paraId="146687D5" w14:textId="57FEE59A" w:rsidR="00D43F54" w:rsidRPr="00E53098" w:rsidRDefault="00874C29" w:rsidP="00AA4FEF">
            <w:pPr>
              <w:rPr>
                <w:sz w:val="20"/>
                <w:szCs w:val="20"/>
              </w:rPr>
            </w:pPr>
            <w:r w:rsidRPr="00446F7F">
              <w:rPr>
                <w:rFonts w:ascii="Times New Roman" w:hAnsi="Times New Roman" w:cs="Arial"/>
                <w:sz w:val="20"/>
                <w:szCs w:val="20"/>
              </w:rPr>
              <w:t xml:space="preserve">LOCAL void </w:t>
            </w:r>
            <w:proofErr w:type="spellStart"/>
            <w:r w:rsidRPr="00446F7F">
              <w:rPr>
                <w:rFonts w:ascii="Times New Roman" w:hAnsi="Times New Roman" w:cs="Arial"/>
                <w:sz w:val="20"/>
                <w:szCs w:val="20"/>
              </w:rPr>
              <w:t>mmg_CheckCycleEnable</w:t>
            </w:r>
            <w:proofErr w:type="spellEnd"/>
            <w:r w:rsidRPr="00446F7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D43F54" w14:paraId="31B143D8" w14:textId="77777777" w:rsidTr="00AA4FEF">
        <w:tc>
          <w:tcPr>
            <w:tcW w:w="9885" w:type="dxa"/>
            <w:gridSpan w:val="3"/>
            <w:shd w:val="clear" w:color="auto" w:fill="000080"/>
          </w:tcPr>
          <w:p w14:paraId="0A8BD684" w14:textId="77777777" w:rsidR="00D43F54" w:rsidRDefault="00D43F54" w:rsidP="00AA4FEF">
            <w:r>
              <w:rPr>
                <w:b/>
              </w:rPr>
              <w:t>Input parameters</w:t>
            </w:r>
          </w:p>
        </w:tc>
      </w:tr>
      <w:tr w:rsidR="00D43F54" w14:paraId="4E3463CB" w14:textId="77777777" w:rsidTr="00AA4FEF">
        <w:tc>
          <w:tcPr>
            <w:tcW w:w="3305" w:type="dxa"/>
            <w:shd w:val="clear" w:color="auto" w:fill="C6D9F1"/>
          </w:tcPr>
          <w:p w14:paraId="788490A7" w14:textId="77777777" w:rsidR="00D43F54" w:rsidRDefault="00D43F5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0AE590C" w14:textId="77777777" w:rsidR="00D43F54" w:rsidRDefault="00D43F5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0B9AD6F0" w14:textId="77777777" w:rsidR="00D43F54" w:rsidRDefault="00D43F54" w:rsidP="00AA4FEF">
            <w:r>
              <w:t>Description</w:t>
            </w:r>
          </w:p>
        </w:tc>
      </w:tr>
      <w:tr w:rsidR="00D43F54" w14:paraId="3AA37881" w14:textId="77777777" w:rsidTr="00AA4FEF">
        <w:tc>
          <w:tcPr>
            <w:tcW w:w="3305" w:type="dxa"/>
            <w:shd w:val="clear" w:color="auto" w:fill="FFFFFF"/>
          </w:tcPr>
          <w:p w14:paraId="4AE53BD6" w14:textId="77777777" w:rsidR="00D43F54" w:rsidRDefault="00D43F5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57355975" w14:textId="77777777" w:rsidR="00D43F54" w:rsidRDefault="00D43F5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34B5B9BE" w14:textId="77777777" w:rsidR="00D43F54" w:rsidRDefault="00D43F54" w:rsidP="00AA4FEF">
            <w:r>
              <w:t>NA</w:t>
            </w:r>
          </w:p>
        </w:tc>
      </w:tr>
      <w:tr w:rsidR="00D43F54" w14:paraId="7C0896CE" w14:textId="77777777" w:rsidTr="00AA4FEF">
        <w:tc>
          <w:tcPr>
            <w:tcW w:w="9885" w:type="dxa"/>
            <w:gridSpan w:val="3"/>
            <w:shd w:val="clear" w:color="auto" w:fill="000080"/>
          </w:tcPr>
          <w:p w14:paraId="2C52B578" w14:textId="77777777" w:rsidR="00D43F54" w:rsidRDefault="00D43F54" w:rsidP="00AA4FEF">
            <w:r>
              <w:rPr>
                <w:b/>
              </w:rPr>
              <w:t>Output parameters</w:t>
            </w:r>
          </w:p>
        </w:tc>
      </w:tr>
      <w:tr w:rsidR="00D43F54" w14:paraId="54AB46ED" w14:textId="77777777" w:rsidTr="00AA4FEF">
        <w:tc>
          <w:tcPr>
            <w:tcW w:w="3305" w:type="dxa"/>
            <w:shd w:val="clear" w:color="auto" w:fill="C6D9F1"/>
          </w:tcPr>
          <w:p w14:paraId="708E5159" w14:textId="77777777" w:rsidR="00D43F54" w:rsidRDefault="00D43F5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ED3AE8F" w14:textId="77777777" w:rsidR="00D43F54" w:rsidRDefault="00D43F5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9DC54BA" w14:textId="77777777" w:rsidR="00D43F54" w:rsidRDefault="00D43F54" w:rsidP="00AA4FEF">
            <w:r>
              <w:t>Description</w:t>
            </w:r>
          </w:p>
        </w:tc>
      </w:tr>
      <w:tr w:rsidR="00D43F54" w14:paraId="29418849" w14:textId="77777777" w:rsidTr="00AA4FEF">
        <w:tc>
          <w:tcPr>
            <w:tcW w:w="3305" w:type="dxa"/>
            <w:shd w:val="clear" w:color="auto" w:fill="FFFFFF"/>
          </w:tcPr>
          <w:p w14:paraId="49CCC664" w14:textId="77777777" w:rsidR="00D43F54" w:rsidRDefault="00D43F5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4FE3D16E" w14:textId="77777777" w:rsidR="00D43F54" w:rsidRDefault="00D43F5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71E64066" w14:textId="77777777" w:rsidR="00D43F54" w:rsidRDefault="00D43F54" w:rsidP="00AA4FEF">
            <w:r>
              <w:t>NA</w:t>
            </w:r>
          </w:p>
        </w:tc>
      </w:tr>
      <w:tr w:rsidR="00D43F54" w14:paraId="354F6ADC" w14:textId="77777777" w:rsidTr="00AA4FEF">
        <w:tc>
          <w:tcPr>
            <w:tcW w:w="9885" w:type="dxa"/>
            <w:gridSpan w:val="3"/>
            <w:shd w:val="clear" w:color="auto" w:fill="000080"/>
          </w:tcPr>
          <w:p w14:paraId="52161C7B" w14:textId="77777777" w:rsidR="00D43F54" w:rsidRDefault="00D43F54" w:rsidP="00AA4FEF">
            <w:r>
              <w:rPr>
                <w:b/>
              </w:rPr>
              <w:t>Return value</w:t>
            </w:r>
          </w:p>
        </w:tc>
      </w:tr>
      <w:tr w:rsidR="00D43F54" w14:paraId="1CC0C810" w14:textId="77777777" w:rsidTr="00AA4FEF">
        <w:tc>
          <w:tcPr>
            <w:tcW w:w="3305" w:type="dxa"/>
            <w:shd w:val="clear" w:color="auto" w:fill="C6D9F1"/>
          </w:tcPr>
          <w:p w14:paraId="42C33B09" w14:textId="77777777" w:rsidR="00D43F54" w:rsidRDefault="00D43F54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6BC9C30" w14:textId="77777777" w:rsidR="00D43F54" w:rsidRDefault="00D43F54" w:rsidP="00AA4FEF">
            <w:r>
              <w:t>Description</w:t>
            </w:r>
          </w:p>
        </w:tc>
      </w:tr>
      <w:tr w:rsidR="00D43F54" w14:paraId="3B6B7568" w14:textId="77777777" w:rsidTr="00AA4FEF">
        <w:tc>
          <w:tcPr>
            <w:tcW w:w="3305" w:type="dxa"/>
          </w:tcPr>
          <w:p w14:paraId="2AC7D37F" w14:textId="77777777" w:rsidR="00D43F54" w:rsidRDefault="00D43F54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4F098621" w14:textId="77777777" w:rsidR="00D43F54" w:rsidRDefault="00D43F54" w:rsidP="00AA4FEF">
            <w:r>
              <w:t>void</w:t>
            </w:r>
          </w:p>
        </w:tc>
      </w:tr>
      <w:tr w:rsidR="00D43F54" w14:paraId="751A50C6" w14:textId="77777777" w:rsidTr="00AA4FEF">
        <w:tc>
          <w:tcPr>
            <w:tcW w:w="9885" w:type="dxa"/>
            <w:gridSpan w:val="3"/>
            <w:shd w:val="clear" w:color="auto" w:fill="000080"/>
          </w:tcPr>
          <w:p w14:paraId="2483F352" w14:textId="77777777" w:rsidR="00D43F54" w:rsidRDefault="00D43F54" w:rsidP="00AA4FEF">
            <w:r>
              <w:rPr>
                <w:b/>
              </w:rPr>
              <w:t>Dynamic aspect</w:t>
            </w:r>
          </w:p>
        </w:tc>
      </w:tr>
      <w:tr w:rsidR="00D43F54" w14:paraId="3FDCE2A9" w14:textId="77777777" w:rsidTr="00AA4FEF">
        <w:tc>
          <w:tcPr>
            <w:tcW w:w="3305" w:type="dxa"/>
            <w:shd w:val="clear" w:color="auto" w:fill="C6D9F1"/>
          </w:tcPr>
          <w:p w14:paraId="0D99C0C8" w14:textId="77777777" w:rsidR="00D43F54" w:rsidRDefault="00D43F54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E856E14" w14:textId="77777777" w:rsidR="00D43F54" w:rsidRDefault="00D43F54" w:rsidP="00AA4FEF">
            <w:r>
              <w:t>Description</w:t>
            </w:r>
          </w:p>
        </w:tc>
      </w:tr>
      <w:tr w:rsidR="00D43F54" w14:paraId="6B59240C" w14:textId="77777777" w:rsidTr="00AA4FEF">
        <w:tc>
          <w:tcPr>
            <w:tcW w:w="3305" w:type="dxa"/>
            <w:shd w:val="clear" w:color="auto" w:fill="FFFFFF"/>
          </w:tcPr>
          <w:p w14:paraId="17F04EBB" w14:textId="596CF3F9" w:rsidR="00D43F54" w:rsidRDefault="008751EB" w:rsidP="00AA4FEF">
            <w:proofErr w:type="spellStart"/>
            <w:r w:rsidRPr="000338BF">
              <w:rPr>
                <w:sz w:val="20"/>
                <w:szCs w:val="20"/>
              </w:rPr>
              <w:t>MMG_</w:t>
            </w:r>
            <w:r>
              <w:rPr>
                <w:sz w:val="20"/>
                <w:szCs w:val="20"/>
              </w:rPr>
              <w:t>Init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79090D88" w14:textId="77777777" w:rsidR="00D43F54" w:rsidRDefault="00D43F54" w:rsidP="00AA4FEF">
            <w:r>
              <w:t>*</w:t>
            </w:r>
          </w:p>
        </w:tc>
      </w:tr>
      <w:tr w:rsidR="00D43F54" w14:paraId="147E9B88" w14:textId="77777777" w:rsidTr="00AA4FEF">
        <w:tc>
          <w:tcPr>
            <w:tcW w:w="9885" w:type="dxa"/>
            <w:gridSpan w:val="3"/>
            <w:shd w:val="clear" w:color="auto" w:fill="000080"/>
          </w:tcPr>
          <w:p w14:paraId="55C8D41F" w14:textId="77777777" w:rsidR="00D43F54" w:rsidRDefault="00D43F54" w:rsidP="00AA4FEF">
            <w:r>
              <w:rPr>
                <w:b/>
              </w:rPr>
              <w:t>Static aspect</w:t>
            </w:r>
          </w:p>
        </w:tc>
      </w:tr>
      <w:tr w:rsidR="00D43F54" w14:paraId="140486A6" w14:textId="77777777" w:rsidTr="00AA4FEF">
        <w:tc>
          <w:tcPr>
            <w:tcW w:w="9885" w:type="dxa"/>
            <w:gridSpan w:val="3"/>
          </w:tcPr>
          <w:p w14:paraId="582163F5" w14:textId="77777777" w:rsidR="00D43F54" w:rsidRDefault="00D43F54" w:rsidP="00AA4FEF">
            <w:r>
              <w:t>NA</w:t>
            </w:r>
          </w:p>
        </w:tc>
      </w:tr>
      <w:tr w:rsidR="00D43F54" w14:paraId="136F0F38" w14:textId="77777777" w:rsidTr="00AA4FEF">
        <w:tc>
          <w:tcPr>
            <w:tcW w:w="9885" w:type="dxa"/>
            <w:gridSpan w:val="3"/>
            <w:shd w:val="clear" w:color="auto" w:fill="000080"/>
          </w:tcPr>
          <w:p w14:paraId="0CAE3D37" w14:textId="77777777" w:rsidR="00D43F54" w:rsidRDefault="00D43F54" w:rsidP="00AA4FEF">
            <w:r>
              <w:rPr>
                <w:b/>
              </w:rPr>
              <w:t>Constrains</w:t>
            </w:r>
          </w:p>
        </w:tc>
      </w:tr>
      <w:tr w:rsidR="00D43F54" w14:paraId="07A1A824" w14:textId="77777777" w:rsidTr="00AA4FEF">
        <w:tc>
          <w:tcPr>
            <w:tcW w:w="9885" w:type="dxa"/>
            <w:gridSpan w:val="3"/>
          </w:tcPr>
          <w:p w14:paraId="26A79F94" w14:textId="77777777" w:rsidR="00D43F54" w:rsidRDefault="00D43F54" w:rsidP="00AA4FEF">
            <w:r>
              <w:t>NA</w:t>
            </w:r>
          </w:p>
        </w:tc>
      </w:tr>
    </w:tbl>
    <w:p w14:paraId="23D78017" w14:textId="77777777" w:rsidR="00D43F54" w:rsidRPr="0004160E" w:rsidRDefault="00D43F54" w:rsidP="00446F7F"/>
    <w:p w14:paraId="5076A558" w14:textId="59870960" w:rsidR="00C03609" w:rsidRDefault="003245A4" w:rsidP="001A24C0">
      <w:pPr>
        <w:jc w:val="center"/>
      </w:pPr>
      <w:r>
        <w:object w:dxaOrig="4297" w:dyaOrig="816" w14:anchorId="523BC1CF">
          <v:shape id="_x0000_i1031" type="#_x0000_t75" style="width:215.35pt;height:41.3pt" o:ole="">
            <v:imagedata r:id="rId33" o:title=""/>
          </v:shape>
          <o:OLEObject Type="Embed" ProgID="Package" ShapeID="_x0000_i1031" DrawAspect="Content" ObjectID="_1768042819" r:id="rId34"/>
        </w:object>
      </w:r>
    </w:p>
    <w:p w14:paraId="375235AC" w14:textId="3E7F010B" w:rsidR="00536D35" w:rsidRDefault="00536D35" w:rsidP="00536D35">
      <w:pPr>
        <w:keepNext/>
        <w:jc w:val="center"/>
      </w:pPr>
    </w:p>
    <w:p w14:paraId="782219AD" w14:textId="0289490A" w:rsidR="00CE2B6F" w:rsidRDefault="00536D35" w:rsidP="00536D35">
      <w:pPr>
        <w:pStyle w:val="Caption"/>
        <w:jc w:val="center"/>
      </w:pPr>
      <w:bookmarkStart w:id="1687" w:name="_Toc157416789"/>
      <w:r>
        <w:t xml:space="preserve">Figure </w:t>
      </w:r>
      <w:fldSimple w:instr=" SEQ Figure \* ARABIC ">
        <w:r w:rsidR="00C712AF">
          <w:rPr>
            <w:noProof/>
          </w:rPr>
          <w:t>20</w:t>
        </w:r>
      </w:fldSimple>
      <w:r>
        <w:t xml:space="preserve">: </w:t>
      </w:r>
      <w:proofErr w:type="spellStart"/>
      <w:r w:rsidRPr="00F15E14">
        <w:t>mmg_CheckCycleEnable</w:t>
      </w:r>
      <w:proofErr w:type="spellEnd"/>
      <w:r w:rsidRPr="00F15E14">
        <w:t xml:space="preserve"> diagram</w:t>
      </w:r>
      <w:bookmarkEnd w:id="1687"/>
    </w:p>
    <w:p w14:paraId="0E0CBBF7" w14:textId="51505B17" w:rsidR="00536D35" w:rsidRDefault="00536D35" w:rsidP="00536D35">
      <w:pPr>
        <w:keepNext/>
        <w:jc w:val="center"/>
      </w:pPr>
    </w:p>
    <w:p w14:paraId="12C365EA" w14:textId="77777777" w:rsidR="001A24C0" w:rsidRDefault="001A24C0" w:rsidP="00536D35">
      <w:pPr>
        <w:keepNext/>
        <w:jc w:val="center"/>
      </w:pPr>
    </w:p>
    <w:p w14:paraId="3B919403" w14:textId="2CB4C1C7" w:rsidR="003672E4" w:rsidRDefault="003672E4" w:rsidP="003672E4">
      <w:pPr>
        <w:pStyle w:val="Heading3"/>
      </w:pPr>
      <w:bookmarkStart w:id="1688" w:name="_Toc157416840"/>
      <w:proofErr w:type="spellStart"/>
      <w:r w:rsidRPr="003672E4">
        <w:t>mmg_PreSafe_CopyStartData</w:t>
      </w:r>
      <w:bookmarkEnd w:id="1688"/>
      <w:proofErr w:type="spellEnd"/>
    </w:p>
    <w:p w14:paraId="5AE7FCC6" w14:textId="77777777" w:rsidR="003672E4" w:rsidRDefault="003672E4" w:rsidP="003672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3672E4" w14:paraId="721E4926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10D90EED" w14:textId="77777777" w:rsidR="003672E4" w:rsidRDefault="003672E4" w:rsidP="00AA4FEF">
            <w:r>
              <w:t>Object</w:t>
            </w:r>
          </w:p>
        </w:tc>
      </w:tr>
      <w:tr w:rsidR="003672E4" w14:paraId="245794D2" w14:textId="77777777" w:rsidTr="00AA4FEF">
        <w:tc>
          <w:tcPr>
            <w:tcW w:w="9885" w:type="dxa"/>
            <w:gridSpan w:val="3"/>
          </w:tcPr>
          <w:p w14:paraId="0EE939B5" w14:textId="663668B0" w:rsidR="003672E4" w:rsidRPr="00E53098" w:rsidRDefault="003672E4" w:rsidP="00AA4FEF">
            <w:r w:rsidRPr="003672E4">
              <w:rPr>
                <w:rFonts w:cs="Arial"/>
                <w:sz w:val="20"/>
                <w:szCs w:val="20"/>
              </w:rPr>
              <w:t xml:space="preserve">Function </w:t>
            </w:r>
            <w:proofErr w:type="gramStart"/>
            <w:r w:rsidRPr="003672E4">
              <w:rPr>
                <w:rFonts w:cs="Arial"/>
                <w:sz w:val="20"/>
                <w:szCs w:val="20"/>
              </w:rPr>
              <w:t>is in charge of</w:t>
            </w:r>
            <w:proofErr w:type="gramEnd"/>
            <w:r w:rsidRPr="003672E4">
              <w:rPr>
                <w:rFonts w:cs="Arial"/>
                <w:sz w:val="20"/>
                <w:szCs w:val="20"/>
              </w:rPr>
              <w:t xml:space="preserve"> copying start data to RAM structure</w:t>
            </w:r>
          </w:p>
        </w:tc>
      </w:tr>
      <w:tr w:rsidR="003672E4" w14:paraId="275C8FD5" w14:textId="77777777" w:rsidTr="00AA4FEF">
        <w:tc>
          <w:tcPr>
            <w:tcW w:w="9885" w:type="dxa"/>
            <w:gridSpan w:val="3"/>
            <w:shd w:val="clear" w:color="auto" w:fill="000080"/>
          </w:tcPr>
          <w:p w14:paraId="4EF4FB61" w14:textId="77777777" w:rsidR="003672E4" w:rsidRDefault="003672E4" w:rsidP="00AA4FEF">
            <w:r>
              <w:rPr>
                <w:b/>
              </w:rPr>
              <w:t>Prototype</w:t>
            </w:r>
          </w:p>
        </w:tc>
      </w:tr>
      <w:tr w:rsidR="003672E4" w14:paraId="0A0799DC" w14:textId="77777777" w:rsidTr="00AA4FEF">
        <w:tc>
          <w:tcPr>
            <w:tcW w:w="9885" w:type="dxa"/>
            <w:gridSpan w:val="3"/>
          </w:tcPr>
          <w:p w14:paraId="25069ED2" w14:textId="0F79C258" w:rsidR="003672E4" w:rsidRPr="00E53098" w:rsidRDefault="003672E4" w:rsidP="00AA4FEF">
            <w:pPr>
              <w:rPr>
                <w:sz w:val="20"/>
                <w:szCs w:val="20"/>
              </w:rPr>
            </w:pPr>
            <w:r w:rsidRPr="003672E4">
              <w:rPr>
                <w:rFonts w:ascii="Times New Roman" w:hAnsi="Times New Roman" w:cs="Arial"/>
                <w:sz w:val="20"/>
                <w:szCs w:val="20"/>
              </w:rPr>
              <w:t xml:space="preserve">LOCAL void </w:t>
            </w:r>
            <w:proofErr w:type="spellStart"/>
            <w:r w:rsidRPr="003672E4">
              <w:rPr>
                <w:rFonts w:ascii="Times New Roman" w:hAnsi="Times New Roman" w:cs="Arial"/>
                <w:sz w:val="20"/>
                <w:szCs w:val="20"/>
              </w:rPr>
              <w:t>mmg_PreSafe_CopyStartData</w:t>
            </w:r>
            <w:proofErr w:type="spellEnd"/>
            <w:r w:rsidRPr="003672E4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3672E4" w14:paraId="67545FF4" w14:textId="77777777" w:rsidTr="00AA4FEF">
        <w:tc>
          <w:tcPr>
            <w:tcW w:w="9885" w:type="dxa"/>
            <w:gridSpan w:val="3"/>
            <w:shd w:val="clear" w:color="auto" w:fill="000080"/>
          </w:tcPr>
          <w:p w14:paraId="60A64FE8" w14:textId="77777777" w:rsidR="003672E4" w:rsidRDefault="003672E4" w:rsidP="00AA4FEF">
            <w:r>
              <w:rPr>
                <w:b/>
              </w:rPr>
              <w:lastRenderedPageBreak/>
              <w:t>Input parameters</w:t>
            </w:r>
          </w:p>
        </w:tc>
      </w:tr>
      <w:tr w:rsidR="003672E4" w14:paraId="24949512" w14:textId="77777777" w:rsidTr="00AA4FEF">
        <w:tc>
          <w:tcPr>
            <w:tcW w:w="3305" w:type="dxa"/>
            <w:shd w:val="clear" w:color="auto" w:fill="C6D9F1"/>
          </w:tcPr>
          <w:p w14:paraId="2AF20A54" w14:textId="77777777" w:rsidR="003672E4" w:rsidRDefault="003672E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22830791" w14:textId="77777777" w:rsidR="003672E4" w:rsidRDefault="003672E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17C6115B" w14:textId="77777777" w:rsidR="003672E4" w:rsidRDefault="003672E4" w:rsidP="00AA4FEF">
            <w:r>
              <w:t>Description</w:t>
            </w:r>
          </w:p>
        </w:tc>
      </w:tr>
      <w:tr w:rsidR="003672E4" w14:paraId="5B278CC3" w14:textId="77777777" w:rsidTr="00AA4FEF">
        <w:tc>
          <w:tcPr>
            <w:tcW w:w="3305" w:type="dxa"/>
            <w:shd w:val="clear" w:color="auto" w:fill="FFFFFF"/>
          </w:tcPr>
          <w:p w14:paraId="7327922D" w14:textId="77777777" w:rsidR="003672E4" w:rsidRDefault="003672E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501FC2DB" w14:textId="77777777" w:rsidR="003672E4" w:rsidRDefault="003672E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6D8324CC" w14:textId="77777777" w:rsidR="003672E4" w:rsidRDefault="003672E4" w:rsidP="00AA4FEF">
            <w:r>
              <w:t>NA</w:t>
            </w:r>
          </w:p>
        </w:tc>
      </w:tr>
      <w:tr w:rsidR="003672E4" w14:paraId="6FA9E4B5" w14:textId="77777777" w:rsidTr="00AA4FEF">
        <w:tc>
          <w:tcPr>
            <w:tcW w:w="9885" w:type="dxa"/>
            <w:gridSpan w:val="3"/>
            <w:shd w:val="clear" w:color="auto" w:fill="000080"/>
          </w:tcPr>
          <w:p w14:paraId="174FE8FD" w14:textId="77777777" w:rsidR="003672E4" w:rsidRDefault="003672E4" w:rsidP="00AA4FEF">
            <w:r>
              <w:rPr>
                <w:b/>
              </w:rPr>
              <w:t>Output parameters</w:t>
            </w:r>
          </w:p>
        </w:tc>
      </w:tr>
      <w:tr w:rsidR="003672E4" w14:paraId="7DD24117" w14:textId="77777777" w:rsidTr="00AA4FEF">
        <w:tc>
          <w:tcPr>
            <w:tcW w:w="3305" w:type="dxa"/>
            <w:shd w:val="clear" w:color="auto" w:fill="C6D9F1"/>
          </w:tcPr>
          <w:p w14:paraId="63B7F9CC" w14:textId="77777777" w:rsidR="003672E4" w:rsidRDefault="003672E4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23F705AA" w14:textId="77777777" w:rsidR="003672E4" w:rsidRDefault="003672E4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56A11C94" w14:textId="77777777" w:rsidR="003672E4" w:rsidRDefault="003672E4" w:rsidP="00AA4FEF">
            <w:r>
              <w:t>Description</w:t>
            </w:r>
          </w:p>
        </w:tc>
      </w:tr>
      <w:tr w:rsidR="003672E4" w14:paraId="3A380F71" w14:textId="77777777" w:rsidTr="00AA4FEF">
        <w:tc>
          <w:tcPr>
            <w:tcW w:w="3305" w:type="dxa"/>
            <w:shd w:val="clear" w:color="auto" w:fill="FFFFFF"/>
          </w:tcPr>
          <w:p w14:paraId="0617FBB5" w14:textId="77777777" w:rsidR="003672E4" w:rsidRDefault="003672E4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11FF50A" w14:textId="77777777" w:rsidR="003672E4" w:rsidRDefault="003672E4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220879DE" w14:textId="77777777" w:rsidR="003672E4" w:rsidRDefault="003672E4" w:rsidP="00AA4FEF">
            <w:r>
              <w:t>NA</w:t>
            </w:r>
          </w:p>
        </w:tc>
      </w:tr>
      <w:tr w:rsidR="003672E4" w14:paraId="2AA7CCED" w14:textId="77777777" w:rsidTr="00AA4FEF">
        <w:tc>
          <w:tcPr>
            <w:tcW w:w="9885" w:type="dxa"/>
            <w:gridSpan w:val="3"/>
            <w:shd w:val="clear" w:color="auto" w:fill="000080"/>
          </w:tcPr>
          <w:p w14:paraId="13B53B12" w14:textId="77777777" w:rsidR="003672E4" w:rsidRDefault="003672E4" w:rsidP="00AA4FEF">
            <w:r>
              <w:rPr>
                <w:b/>
              </w:rPr>
              <w:t>Return value</w:t>
            </w:r>
          </w:p>
        </w:tc>
      </w:tr>
      <w:tr w:rsidR="003672E4" w14:paraId="27F9AEC9" w14:textId="77777777" w:rsidTr="00AA4FEF">
        <w:tc>
          <w:tcPr>
            <w:tcW w:w="3305" w:type="dxa"/>
            <w:shd w:val="clear" w:color="auto" w:fill="C6D9F1"/>
          </w:tcPr>
          <w:p w14:paraId="026D5A19" w14:textId="77777777" w:rsidR="003672E4" w:rsidRDefault="003672E4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382614D3" w14:textId="77777777" w:rsidR="003672E4" w:rsidRDefault="003672E4" w:rsidP="00AA4FEF">
            <w:r>
              <w:t>Description</w:t>
            </w:r>
          </w:p>
        </w:tc>
      </w:tr>
      <w:tr w:rsidR="003672E4" w14:paraId="600E0163" w14:textId="77777777" w:rsidTr="00AA4FEF">
        <w:tc>
          <w:tcPr>
            <w:tcW w:w="3305" w:type="dxa"/>
          </w:tcPr>
          <w:p w14:paraId="30B30E1E" w14:textId="77777777" w:rsidR="003672E4" w:rsidRDefault="003672E4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6031581C" w14:textId="77777777" w:rsidR="003672E4" w:rsidRDefault="003672E4" w:rsidP="00AA4FEF">
            <w:r>
              <w:t>void</w:t>
            </w:r>
          </w:p>
        </w:tc>
      </w:tr>
      <w:tr w:rsidR="003672E4" w14:paraId="1368700F" w14:textId="77777777" w:rsidTr="00AA4FEF">
        <w:tc>
          <w:tcPr>
            <w:tcW w:w="9885" w:type="dxa"/>
            <w:gridSpan w:val="3"/>
            <w:shd w:val="clear" w:color="auto" w:fill="000080"/>
          </w:tcPr>
          <w:p w14:paraId="14581D4B" w14:textId="77777777" w:rsidR="003672E4" w:rsidRDefault="003672E4" w:rsidP="00AA4FEF">
            <w:r>
              <w:rPr>
                <w:b/>
              </w:rPr>
              <w:t>Dynamic aspect</w:t>
            </w:r>
          </w:p>
        </w:tc>
      </w:tr>
      <w:tr w:rsidR="003672E4" w14:paraId="2C56BA0F" w14:textId="77777777" w:rsidTr="00AA4FEF">
        <w:tc>
          <w:tcPr>
            <w:tcW w:w="3305" w:type="dxa"/>
            <w:shd w:val="clear" w:color="auto" w:fill="C6D9F1"/>
          </w:tcPr>
          <w:p w14:paraId="289FB090" w14:textId="77777777" w:rsidR="003672E4" w:rsidRDefault="003672E4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145583C" w14:textId="77777777" w:rsidR="003672E4" w:rsidRDefault="003672E4" w:rsidP="00AA4FEF">
            <w:r>
              <w:t>Description</w:t>
            </w:r>
          </w:p>
        </w:tc>
      </w:tr>
      <w:tr w:rsidR="003672E4" w14:paraId="17956764" w14:textId="77777777" w:rsidTr="00AA4FEF">
        <w:tc>
          <w:tcPr>
            <w:tcW w:w="3305" w:type="dxa"/>
            <w:shd w:val="clear" w:color="auto" w:fill="FFFFFF"/>
          </w:tcPr>
          <w:p w14:paraId="162C9723" w14:textId="22456E83" w:rsidR="003672E4" w:rsidRDefault="00CE70FC" w:rsidP="00AA4FEF">
            <w:proofErr w:type="spellStart"/>
            <w:r w:rsidRPr="00CE70FC">
              <w:rPr>
                <w:sz w:val="20"/>
                <w:szCs w:val="20"/>
              </w:rPr>
              <w:t>mmg_PreSafe_HandleStartData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47AECA58" w14:textId="77777777" w:rsidR="003672E4" w:rsidRDefault="003672E4" w:rsidP="00AA4FEF">
            <w:r>
              <w:t>*</w:t>
            </w:r>
          </w:p>
        </w:tc>
      </w:tr>
      <w:tr w:rsidR="003672E4" w14:paraId="3AF49DDA" w14:textId="77777777" w:rsidTr="00AA4FEF">
        <w:tc>
          <w:tcPr>
            <w:tcW w:w="9885" w:type="dxa"/>
            <w:gridSpan w:val="3"/>
            <w:shd w:val="clear" w:color="auto" w:fill="000080"/>
          </w:tcPr>
          <w:p w14:paraId="59AC1D80" w14:textId="77777777" w:rsidR="003672E4" w:rsidRDefault="003672E4" w:rsidP="00AA4FEF">
            <w:r>
              <w:rPr>
                <w:b/>
              </w:rPr>
              <w:t>Static aspect</w:t>
            </w:r>
          </w:p>
        </w:tc>
      </w:tr>
      <w:tr w:rsidR="003672E4" w14:paraId="41FFF8EC" w14:textId="77777777" w:rsidTr="00AA4FEF">
        <w:tc>
          <w:tcPr>
            <w:tcW w:w="9885" w:type="dxa"/>
            <w:gridSpan w:val="3"/>
          </w:tcPr>
          <w:p w14:paraId="555892AE" w14:textId="77777777" w:rsidR="003672E4" w:rsidRDefault="003672E4" w:rsidP="00AA4FEF">
            <w:r>
              <w:t>NA</w:t>
            </w:r>
          </w:p>
        </w:tc>
      </w:tr>
      <w:tr w:rsidR="003672E4" w14:paraId="79C57658" w14:textId="77777777" w:rsidTr="00AA4FEF">
        <w:tc>
          <w:tcPr>
            <w:tcW w:w="9885" w:type="dxa"/>
            <w:gridSpan w:val="3"/>
            <w:shd w:val="clear" w:color="auto" w:fill="000080"/>
          </w:tcPr>
          <w:p w14:paraId="13FD5C2A" w14:textId="77777777" w:rsidR="003672E4" w:rsidRDefault="003672E4" w:rsidP="00AA4FEF">
            <w:r>
              <w:rPr>
                <w:b/>
              </w:rPr>
              <w:t>Constrains</w:t>
            </w:r>
          </w:p>
        </w:tc>
      </w:tr>
      <w:tr w:rsidR="003672E4" w14:paraId="4488439C" w14:textId="77777777" w:rsidTr="00AA4FEF">
        <w:tc>
          <w:tcPr>
            <w:tcW w:w="9885" w:type="dxa"/>
            <w:gridSpan w:val="3"/>
          </w:tcPr>
          <w:p w14:paraId="275A0BED" w14:textId="77777777" w:rsidR="003672E4" w:rsidRDefault="003672E4" w:rsidP="00AA4FEF">
            <w:r>
              <w:t>NA</w:t>
            </w:r>
          </w:p>
        </w:tc>
      </w:tr>
    </w:tbl>
    <w:p w14:paraId="1E3392C0" w14:textId="77777777" w:rsidR="003672E4" w:rsidRPr="003672E4" w:rsidRDefault="003672E4" w:rsidP="00446F7F"/>
    <w:p w14:paraId="18D0A597" w14:textId="77777777" w:rsidR="00110644" w:rsidRDefault="00CE70FC" w:rsidP="00110644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3903673C" wp14:editId="67BEF570">
            <wp:extent cx="2384756" cy="3900149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25" cy="390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3515" w14:textId="25E37968" w:rsidR="00CE2B6F" w:rsidRDefault="00110644" w:rsidP="00110644">
      <w:pPr>
        <w:pStyle w:val="Caption"/>
        <w:jc w:val="center"/>
      </w:pPr>
      <w:bookmarkStart w:id="1689" w:name="_Toc157416790"/>
      <w:r>
        <w:t xml:space="preserve">Figure </w:t>
      </w:r>
      <w:fldSimple w:instr=" SEQ Figure \* ARABIC ">
        <w:r w:rsidR="00C712AF">
          <w:rPr>
            <w:noProof/>
          </w:rPr>
          <w:t>21</w:t>
        </w:r>
      </w:fldSimple>
      <w:r>
        <w:t xml:space="preserve">: </w:t>
      </w:r>
      <w:proofErr w:type="spellStart"/>
      <w:r w:rsidRPr="009176C3">
        <w:t>mmg_PreSafe_CopyStartData</w:t>
      </w:r>
      <w:bookmarkEnd w:id="1689"/>
      <w:proofErr w:type="spellEnd"/>
    </w:p>
    <w:p w14:paraId="4D8659DE" w14:textId="220579EF" w:rsidR="00346E88" w:rsidRDefault="00346E88" w:rsidP="00BD65FB">
      <w:pPr>
        <w:pStyle w:val="Caption"/>
        <w:jc w:val="center"/>
      </w:pPr>
    </w:p>
    <w:p w14:paraId="7D5CA3E3" w14:textId="18A0560F" w:rsidR="00CE70FC" w:rsidRDefault="00CE70FC" w:rsidP="00CE70FC">
      <w:pPr>
        <w:pStyle w:val="Heading3"/>
      </w:pPr>
      <w:bookmarkStart w:id="1690" w:name="_Toc157416841"/>
      <w:proofErr w:type="spellStart"/>
      <w:r w:rsidRPr="003672E4">
        <w:t>mmg_PreSafe_CopySt</w:t>
      </w:r>
      <w:r>
        <w:t>op</w:t>
      </w:r>
      <w:r w:rsidRPr="003672E4">
        <w:t>Data</w:t>
      </w:r>
      <w:bookmarkEnd w:id="1690"/>
      <w:proofErr w:type="spellEnd"/>
    </w:p>
    <w:p w14:paraId="660842B5" w14:textId="77777777" w:rsidR="00CE70FC" w:rsidRDefault="00CE70FC" w:rsidP="00CE70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CE70FC" w14:paraId="5FCB66BA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65F414B6" w14:textId="77777777" w:rsidR="00CE70FC" w:rsidRDefault="00CE70FC" w:rsidP="00AA4FEF">
            <w:r>
              <w:t>Object</w:t>
            </w:r>
          </w:p>
        </w:tc>
      </w:tr>
      <w:tr w:rsidR="00CE70FC" w14:paraId="024A3732" w14:textId="77777777" w:rsidTr="00AA4FEF">
        <w:tc>
          <w:tcPr>
            <w:tcW w:w="9885" w:type="dxa"/>
            <w:gridSpan w:val="3"/>
          </w:tcPr>
          <w:p w14:paraId="1930DAE5" w14:textId="0D660CDC" w:rsidR="00CE70FC" w:rsidRPr="00E53098" w:rsidRDefault="00CE70FC" w:rsidP="00AA4FEF">
            <w:r w:rsidRPr="003672E4">
              <w:rPr>
                <w:rFonts w:cs="Arial"/>
                <w:sz w:val="20"/>
                <w:szCs w:val="20"/>
              </w:rPr>
              <w:t xml:space="preserve">Function </w:t>
            </w:r>
            <w:proofErr w:type="gramStart"/>
            <w:r w:rsidRPr="003672E4">
              <w:rPr>
                <w:rFonts w:cs="Arial"/>
                <w:sz w:val="20"/>
                <w:szCs w:val="20"/>
              </w:rPr>
              <w:t>is in charge of</w:t>
            </w:r>
            <w:proofErr w:type="gramEnd"/>
            <w:r w:rsidRPr="003672E4">
              <w:rPr>
                <w:rFonts w:cs="Arial"/>
                <w:sz w:val="20"/>
                <w:szCs w:val="20"/>
              </w:rPr>
              <w:t xml:space="preserve"> copying </w:t>
            </w:r>
            <w:r>
              <w:rPr>
                <w:rFonts w:cs="Arial"/>
                <w:sz w:val="20"/>
                <w:szCs w:val="20"/>
              </w:rPr>
              <w:t>stop</w:t>
            </w:r>
            <w:r w:rsidRPr="003672E4">
              <w:rPr>
                <w:rFonts w:cs="Arial"/>
                <w:sz w:val="20"/>
                <w:szCs w:val="20"/>
              </w:rPr>
              <w:t xml:space="preserve"> data to RAM structure</w:t>
            </w:r>
          </w:p>
        </w:tc>
      </w:tr>
      <w:tr w:rsidR="00CE70FC" w14:paraId="10F79D60" w14:textId="77777777" w:rsidTr="00AA4FEF">
        <w:tc>
          <w:tcPr>
            <w:tcW w:w="9885" w:type="dxa"/>
            <w:gridSpan w:val="3"/>
            <w:shd w:val="clear" w:color="auto" w:fill="000080"/>
          </w:tcPr>
          <w:p w14:paraId="74342EE3" w14:textId="77777777" w:rsidR="00CE70FC" w:rsidRDefault="00CE70FC" w:rsidP="00AA4FEF">
            <w:r>
              <w:rPr>
                <w:b/>
              </w:rPr>
              <w:t>Prototype</w:t>
            </w:r>
          </w:p>
        </w:tc>
      </w:tr>
      <w:tr w:rsidR="00CE70FC" w14:paraId="3FA4F90E" w14:textId="77777777" w:rsidTr="00AA4FEF">
        <w:tc>
          <w:tcPr>
            <w:tcW w:w="9885" w:type="dxa"/>
            <w:gridSpan w:val="3"/>
          </w:tcPr>
          <w:p w14:paraId="065D2D71" w14:textId="1AF19317" w:rsidR="00CE70FC" w:rsidRPr="00E53098" w:rsidRDefault="00CE70FC" w:rsidP="00AA4FEF">
            <w:pPr>
              <w:rPr>
                <w:sz w:val="20"/>
                <w:szCs w:val="20"/>
              </w:rPr>
            </w:pPr>
            <w:r w:rsidRPr="003672E4">
              <w:rPr>
                <w:rFonts w:ascii="Times New Roman" w:hAnsi="Times New Roman" w:cs="Arial"/>
                <w:sz w:val="20"/>
                <w:szCs w:val="20"/>
              </w:rPr>
              <w:t xml:space="preserve">LOCAL void </w:t>
            </w:r>
            <w:proofErr w:type="spellStart"/>
            <w:r w:rsidRPr="003672E4">
              <w:rPr>
                <w:rFonts w:ascii="Times New Roman" w:hAnsi="Times New Roman" w:cs="Arial"/>
                <w:sz w:val="20"/>
                <w:szCs w:val="20"/>
              </w:rPr>
              <w:t>mmg_PreSafe_CopySt</w:t>
            </w:r>
            <w:r>
              <w:rPr>
                <w:rFonts w:ascii="Times New Roman" w:hAnsi="Times New Roman" w:cs="Arial"/>
                <w:sz w:val="20"/>
                <w:szCs w:val="20"/>
              </w:rPr>
              <w:t>op</w:t>
            </w:r>
            <w:r w:rsidRPr="003672E4">
              <w:rPr>
                <w:rFonts w:ascii="Times New Roman" w:hAnsi="Times New Roman" w:cs="Arial"/>
                <w:sz w:val="20"/>
                <w:szCs w:val="20"/>
              </w:rPr>
              <w:t>Data</w:t>
            </w:r>
            <w:proofErr w:type="spellEnd"/>
            <w:r w:rsidRPr="003672E4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CE70FC" w14:paraId="31B60E7B" w14:textId="77777777" w:rsidTr="00AA4FEF">
        <w:tc>
          <w:tcPr>
            <w:tcW w:w="9885" w:type="dxa"/>
            <w:gridSpan w:val="3"/>
            <w:shd w:val="clear" w:color="auto" w:fill="000080"/>
          </w:tcPr>
          <w:p w14:paraId="36F35FFC" w14:textId="77777777" w:rsidR="00CE70FC" w:rsidRDefault="00CE70FC" w:rsidP="00AA4FEF">
            <w:r>
              <w:rPr>
                <w:b/>
              </w:rPr>
              <w:t>Input parameters</w:t>
            </w:r>
          </w:p>
        </w:tc>
      </w:tr>
      <w:tr w:rsidR="00CE70FC" w14:paraId="52C38368" w14:textId="77777777" w:rsidTr="00AA4FEF">
        <w:tc>
          <w:tcPr>
            <w:tcW w:w="3305" w:type="dxa"/>
            <w:shd w:val="clear" w:color="auto" w:fill="C6D9F1"/>
          </w:tcPr>
          <w:p w14:paraId="3056468C" w14:textId="77777777" w:rsidR="00CE70FC" w:rsidRDefault="00CE70FC" w:rsidP="00AA4FEF">
            <w:r>
              <w:lastRenderedPageBreak/>
              <w:t>Name</w:t>
            </w:r>
          </w:p>
        </w:tc>
        <w:tc>
          <w:tcPr>
            <w:tcW w:w="3281" w:type="dxa"/>
            <w:shd w:val="clear" w:color="auto" w:fill="C6D9F1"/>
          </w:tcPr>
          <w:p w14:paraId="78DD35BC" w14:textId="77777777" w:rsidR="00CE70FC" w:rsidRDefault="00CE70FC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59635512" w14:textId="77777777" w:rsidR="00CE70FC" w:rsidRDefault="00CE70FC" w:rsidP="00AA4FEF">
            <w:r>
              <w:t>Description</w:t>
            </w:r>
          </w:p>
        </w:tc>
      </w:tr>
      <w:tr w:rsidR="00CE70FC" w14:paraId="6439F85F" w14:textId="77777777" w:rsidTr="00AA4FEF">
        <w:tc>
          <w:tcPr>
            <w:tcW w:w="3305" w:type="dxa"/>
            <w:shd w:val="clear" w:color="auto" w:fill="FFFFFF"/>
          </w:tcPr>
          <w:p w14:paraId="31950DE4" w14:textId="77777777" w:rsidR="00CE70FC" w:rsidRDefault="00CE70FC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3E42A6E4" w14:textId="77777777" w:rsidR="00CE70FC" w:rsidRDefault="00CE70FC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1E09421C" w14:textId="77777777" w:rsidR="00CE70FC" w:rsidRDefault="00CE70FC" w:rsidP="00AA4FEF">
            <w:r>
              <w:t>NA</w:t>
            </w:r>
          </w:p>
        </w:tc>
      </w:tr>
      <w:tr w:rsidR="00CE70FC" w14:paraId="03013422" w14:textId="77777777" w:rsidTr="00AA4FEF">
        <w:tc>
          <w:tcPr>
            <w:tcW w:w="9885" w:type="dxa"/>
            <w:gridSpan w:val="3"/>
            <w:shd w:val="clear" w:color="auto" w:fill="000080"/>
          </w:tcPr>
          <w:p w14:paraId="1EFA4A4D" w14:textId="77777777" w:rsidR="00CE70FC" w:rsidRDefault="00CE70FC" w:rsidP="00AA4FEF">
            <w:r>
              <w:rPr>
                <w:b/>
              </w:rPr>
              <w:t>Output parameters</w:t>
            </w:r>
          </w:p>
        </w:tc>
      </w:tr>
      <w:tr w:rsidR="00CE70FC" w14:paraId="20A0EABA" w14:textId="77777777" w:rsidTr="00AA4FEF">
        <w:tc>
          <w:tcPr>
            <w:tcW w:w="3305" w:type="dxa"/>
            <w:shd w:val="clear" w:color="auto" w:fill="C6D9F1"/>
          </w:tcPr>
          <w:p w14:paraId="6039ACC1" w14:textId="77777777" w:rsidR="00CE70FC" w:rsidRDefault="00CE70FC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FA54EFF" w14:textId="77777777" w:rsidR="00CE70FC" w:rsidRDefault="00CE70FC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3D43FD1" w14:textId="77777777" w:rsidR="00CE70FC" w:rsidRDefault="00CE70FC" w:rsidP="00AA4FEF">
            <w:r>
              <w:t>Description</w:t>
            </w:r>
          </w:p>
        </w:tc>
      </w:tr>
      <w:tr w:rsidR="00CE70FC" w14:paraId="370D903B" w14:textId="77777777" w:rsidTr="00AA4FEF">
        <w:tc>
          <w:tcPr>
            <w:tcW w:w="3305" w:type="dxa"/>
            <w:shd w:val="clear" w:color="auto" w:fill="FFFFFF"/>
          </w:tcPr>
          <w:p w14:paraId="5859A514" w14:textId="77777777" w:rsidR="00CE70FC" w:rsidRDefault="00CE70FC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021EE35C" w14:textId="77777777" w:rsidR="00CE70FC" w:rsidRDefault="00CE70FC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7604F3E5" w14:textId="77777777" w:rsidR="00CE70FC" w:rsidRDefault="00CE70FC" w:rsidP="00AA4FEF">
            <w:r>
              <w:t>NA</w:t>
            </w:r>
          </w:p>
        </w:tc>
      </w:tr>
      <w:tr w:rsidR="00CE70FC" w14:paraId="54D90742" w14:textId="77777777" w:rsidTr="00AA4FEF">
        <w:tc>
          <w:tcPr>
            <w:tcW w:w="9885" w:type="dxa"/>
            <w:gridSpan w:val="3"/>
            <w:shd w:val="clear" w:color="auto" w:fill="000080"/>
          </w:tcPr>
          <w:p w14:paraId="1E62F18A" w14:textId="77777777" w:rsidR="00CE70FC" w:rsidRDefault="00CE70FC" w:rsidP="00AA4FEF">
            <w:r>
              <w:rPr>
                <w:b/>
              </w:rPr>
              <w:t>Return value</w:t>
            </w:r>
          </w:p>
        </w:tc>
      </w:tr>
      <w:tr w:rsidR="00CE70FC" w14:paraId="307AD75C" w14:textId="77777777" w:rsidTr="00AA4FEF">
        <w:tc>
          <w:tcPr>
            <w:tcW w:w="3305" w:type="dxa"/>
            <w:shd w:val="clear" w:color="auto" w:fill="C6D9F1"/>
          </w:tcPr>
          <w:p w14:paraId="24F85DCC" w14:textId="77777777" w:rsidR="00CE70FC" w:rsidRDefault="00CE70FC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67332762" w14:textId="77777777" w:rsidR="00CE70FC" w:rsidRDefault="00CE70FC" w:rsidP="00AA4FEF">
            <w:r>
              <w:t>Description</w:t>
            </w:r>
          </w:p>
        </w:tc>
      </w:tr>
      <w:tr w:rsidR="00CE70FC" w14:paraId="2B98085F" w14:textId="77777777" w:rsidTr="00AA4FEF">
        <w:tc>
          <w:tcPr>
            <w:tcW w:w="3305" w:type="dxa"/>
          </w:tcPr>
          <w:p w14:paraId="73A4A874" w14:textId="77777777" w:rsidR="00CE70FC" w:rsidRDefault="00CE70FC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0EDF67A6" w14:textId="77777777" w:rsidR="00CE70FC" w:rsidRDefault="00CE70FC" w:rsidP="00AA4FEF">
            <w:r>
              <w:t>void</w:t>
            </w:r>
          </w:p>
        </w:tc>
      </w:tr>
      <w:tr w:rsidR="00CE70FC" w14:paraId="69B231E8" w14:textId="77777777" w:rsidTr="00AA4FEF">
        <w:tc>
          <w:tcPr>
            <w:tcW w:w="9885" w:type="dxa"/>
            <w:gridSpan w:val="3"/>
            <w:shd w:val="clear" w:color="auto" w:fill="000080"/>
          </w:tcPr>
          <w:p w14:paraId="0285FFC7" w14:textId="77777777" w:rsidR="00CE70FC" w:rsidRDefault="00CE70FC" w:rsidP="00AA4FEF">
            <w:r>
              <w:rPr>
                <w:b/>
              </w:rPr>
              <w:t>Dynamic aspect</w:t>
            </w:r>
          </w:p>
        </w:tc>
      </w:tr>
      <w:tr w:rsidR="00CE70FC" w14:paraId="02B1A0A3" w14:textId="77777777" w:rsidTr="00AA4FEF">
        <w:tc>
          <w:tcPr>
            <w:tcW w:w="3305" w:type="dxa"/>
            <w:shd w:val="clear" w:color="auto" w:fill="C6D9F1"/>
          </w:tcPr>
          <w:p w14:paraId="74318F76" w14:textId="77777777" w:rsidR="00CE70FC" w:rsidRDefault="00CE70FC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2C598E37" w14:textId="77777777" w:rsidR="00CE70FC" w:rsidRDefault="00CE70FC" w:rsidP="00AA4FEF">
            <w:r>
              <w:t>Description</w:t>
            </w:r>
          </w:p>
        </w:tc>
      </w:tr>
      <w:tr w:rsidR="00CE70FC" w14:paraId="0B10A405" w14:textId="77777777" w:rsidTr="00AA4FEF">
        <w:tc>
          <w:tcPr>
            <w:tcW w:w="3305" w:type="dxa"/>
            <w:shd w:val="clear" w:color="auto" w:fill="FFFFFF"/>
          </w:tcPr>
          <w:p w14:paraId="736C39B8" w14:textId="1DE765C7" w:rsidR="00CE70FC" w:rsidRDefault="00CE70FC" w:rsidP="00AA4FEF">
            <w:proofErr w:type="spellStart"/>
            <w:r w:rsidRPr="00CE70FC">
              <w:rPr>
                <w:sz w:val="20"/>
                <w:szCs w:val="20"/>
              </w:rPr>
              <w:t>mmg_PreSafe_HandleSt</w:t>
            </w:r>
            <w:r>
              <w:rPr>
                <w:sz w:val="20"/>
                <w:szCs w:val="20"/>
              </w:rPr>
              <w:t>op</w:t>
            </w:r>
            <w:r w:rsidRPr="00CE70FC">
              <w:rPr>
                <w:sz w:val="20"/>
                <w:szCs w:val="20"/>
              </w:rPr>
              <w:t>Data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19EF4401" w14:textId="77777777" w:rsidR="00CE70FC" w:rsidRDefault="00CE70FC" w:rsidP="00AA4FEF">
            <w:r>
              <w:t>*</w:t>
            </w:r>
          </w:p>
        </w:tc>
      </w:tr>
      <w:tr w:rsidR="00CE70FC" w14:paraId="465F1552" w14:textId="77777777" w:rsidTr="00AA4FEF">
        <w:tc>
          <w:tcPr>
            <w:tcW w:w="9885" w:type="dxa"/>
            <w:gridSpan w:val="3"/>
            <w:shd w:val="clear" w:color="auto" w:fill="000080"/>
          </w:tcPr>
          <w:p w14:paraId="18711C80" w14:textId="77777777" w:rsidR="00CE70FC" w:rsidRDefault="00CE70FC" w:rsidP="00AA4FEF">
            <w:r>
              <w:rPr>
                <w:b/>
              </w:rPr>
              <w:t>Static aspect</w:t>
            </w:r>
          </w:p>
        </w:tc>
      </w:tr>
      <w:tr w:rsidR="00CE70FC" w14:paraId="4A42A173" w14:textId="77777777" w:rsidTr="00AA4FEF">
        <w:tc>
          <w:tcPr>
            <w:tcW w:w="9885" w:type="dxa"/>
            <w:gridSpan w:val="3"/>
          </w:tcPr>
          <w:p w14:paraId="48C1B4D1" w14:textId="77777777" w:rsidR="00CE70FC" w:rsidRDefault="00CE70FC" w:rsidP="00AA4FEF">
            <w:r>
              <w:t>NA</w:t>
            </w:r>
          </w:p>
        </w:tc>
      </w:tr>
      <w:tr w:rsidR="00CE70FC" w14:paraId="0860BFF7" w14:textId="77777777" w:rsidTr="00AA4FEF">
        <w:tc>
          <w:tcPr>
            <w:tcW w:w="9885" w:type="dxa"/>
            <w:gridSpan w:val="3"/>
            <w:shd w:val="clear" w:color="auto" w:fill="000080"/>
          </w:tcPr>
          <w:p w14:paraId="7938855A" w14:textId="77777777" w:rsidR="00CE70FC" w:rsidRDefault="00CE70FC" w:rsidP="00AA4FEF">
            <w:r>
              <w:rPr>
                <w:b/>
              </w:rPr>
              <w:t>Constrains</w:t>
            </w:r>
          </w:p>
        </w:tc>
      </w:tr>
      <w:tr w:rsidR="00CE70FC" w14:paraId="5F4CF4AA" w14:textId="77777777" w:rsidTr="00AA4FEF">
        <w:tc>
          <w:tcPr>
            <w:tcW w:w="9885" w:type="dxa"/>
            <w:gridSpan w:val="3"/>
          </w:tcPr>
          <w:p w14:paraId="02B11A5C" w14:textId="77777777" w:rsidR="00CE70FC" w:rsidRDefault="00CE70FC" w:rsidP="00AA4FEF">
            <w:r>
              <w:t>NA</w:t>
            </w:r>
          </w:p>
        </w:tc>
      </w:tr>
    </w:tbl>
    <w:p w14:paraId="09CC6269" w14:textId="77777777" w:rsidR="00BD65FB" w:rsidRPr="00BD65FB" w:rsidRDefault="00BD65FB"/>
    <w:p w14:paraId="72B4679D" w14:textId="77777777" w:rsidR="00110644" w:rsidRDefault="00AD090B" w:rsidP="00110644">
      <w:pPr>
        <w:keepNext/>
        <w:jc w:val="center"/>
      </w:pPr>
      <w:r>
        <w:rPr>
          <w:noProof/>
        </w:rPr>
        <w:drawing>
          <wp:inline distT="0" distB="0" distL="0" distR="0" wp14:anchorId="45BB0B62" wp14:editId="50CA2AF0">
            <wp:extent cx="2648103" cy="412066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87" cy="41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273F" w14:textId="39860622" w:rsidR="00CE2B6F" w:rsidRDefault="00110644" w:rsidP="00110644">
      <w:pPr>
        <w:pStyle w:val="Caption"/>
        <w:jc w:val="center"/>
      </w:pPr>
      <w:bookmarkStart w:id="1691" w:name="_Toc157416791"/>
      <w:r>
        <w:t xml:space="preserve">Figure </w:t>
      </w:r>
      <w:fldSimple w:instr=" SEQ Figure \* ARABIC ">
        <w:r w:rsidR="00C712AF">
          <w:rPr>
            <w:noProof/>
          </w:rPr>
          <w:t>22</w:t>
        </w:r>
      </w:fldSimple>
      <w:r>
        <w:t xml:space="preserve">: </w:t>
      </w:r>
      <w:proofErr w:type="spellStart"/>
      <w:r w:rsidRPr="00456F0C">
        <w:t>mmg_PreSafe_CopyStopData</w:t>
      </w:r>
      <w:bookmarkEnd w:id="1691"/>
      <w:proofErr w:type="spellEnd"/>
    </w:p>
    <w:p w14:paraId="15D9568F" w14:textId="0BA22E64" w:rsidR="00346E88" w:rsidRDefault="00346E88" w:rsidP="00AD090B">
      <w:pPr>
        <w:pStyle w:val="Caption"/>
        <w:jc w:val="center"/>
      </w:pPr>
    </w:p>
    <w:p w14:paraId="0BCCC12D" w14:textId="720FF54A" w:rsidR="00AD090B" w:rsidRDefault="00AD090B" w:rsidP="00AD090B">
      <w:pPr>
        <w:pStyle w:val="Heading3"/>
      </w:pPr>
      <w:bookmarkStart w:id="1692" w:name="_Toc157416842"/>
      <w:proofErr w:type="spellStart"/>
      <w:r w:rsidRPr="003672E4">
        <w:t>mmg_PreSafe_CopySt</w:t>
      </w:r>
      <w:r>
        <w:t>ate</w:t>
      </w:r>
      <w:r w:rsidRPr="003672E4">
        <w:t>Data</w:t>
      </w:r>
      <w:bookmarkEnd w:id="1692"/>
      <w:proofErr w:type="spellEnd"/>
    </w:p>
    <w:p w14:paraId="491B9558" w14:textId="77777777" w:rsidR="00AD090B" w:rsidRDefault="00AD090B" w:rsidP="00AD09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AD090B" w14:paraId="3D44740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423D1B13" w14:textId="77777777" w:rsidR="00AD090B" w:rsidRDefault="00AD090B" w:rsidP="00AA4FEF">
            <w:r>
              <w:t>Object</w:t>
            </w:r>
          </w:p>
        </w:tc>
      </w:tr>
      <w:tr w:rsidR="00AD090B" w14:paraId="32D3FF10" w14:textId="77777777" w:rsidTr="00AA4FEF">
        <w:tc>
          <w:tcPr>
            <w:tcW w:w="9885" w:type="dxa"/>
            <w:gridSpan w:val="3"/>
          </w:tcPr>
          <w:p w14:paraId="06241F5E" w14:textId="199C61A6" w:rsidR="00AD090B" w:rsidRPr="00E53098" w:rsidRDefault="00AD090B" w:rsidP="00AA4FEF">
            <w:r w:rsidRPr="003672E4">
              <w:rPr>
                <w:rFonts w:cs="Arial"/>
                <w:sz w:val="20"/>
                <w:szCs w:val="20"/>
              </w:rPr>
              <w:t xml:space="preserve">Function </w:t>
            </w:r>
            <w:proofErr w:type="gramStart"/>
            <w:r w:rsidRPr="003672E4">
              <w:rPr>
                <w:rFonts w:cs="Arial"/>
                <w:sz w:val="20"/>
                <w:szCs w:val="20"/>
              </w:rPr>
              <w:t>is in charge of</w:t>
            </w:r>
            <w:proofErr w:type="gramEnd"/>
            <w:r w:rsidRPr="003672E4">
              <w:rPr>
                <w:rFonts w:cs="Arial"/>
                <w:sz w:val="20"/>
                <w:szCs w:val="20"/>
              </w:rPr>
              <w:t xml:space="preserve"> copying </w:t>
            </w:r>
            <w:r>
              <w:rPr>
                <w:rFonts w:cs="Arial"/>
                <w:sz w:val="20"/>
                <w:szCs w:val="20"/>
              </w:rPr>
              <w:t>state</w:t>
            </w:r>
            <w:r w:rsidRPr="003672E4">
              <w:rPr>
                <w:rFonts w:cs="Arial"/>
                <w:sz w:val="20"/>
                <w:szCs w:val="20"/>
              </w:rPr>
              <w:t xml:space="preserve"> data to RAM structure</w:t>
            </w:r>
          </w:p>
        </w:tc>
      </w:tr>
      <w:tr w:rsidR="00AD090B" w14:paraId="5F3BB84A" w14:textId="77777777" w:rsidTr="00AA4FEF">
        <w:tc>
          <w:tcPr>
            <w:tcW w:w="9885" w:type="dxa"/>
            <w:gridSpan w:val="3"/>
            <w:shd w:val="clear" w:color="auto" w:fill="000080"/>
          </w:tcPr>
          <w:p w14:paraId="09ECDF35" w14:textId="77777777" w:rsidR="00AD090B" w:rsidRDefault="00AD090B" w:rsidP="00AA4FEF">
            <w:r>
              <w:rPr>
                <w:b/>
              </w:rPr>
              <w:t>Prototype</w:t>
            </w:r>
          </w:p>
        </w:tc>
      </w:tr>
      <w:tr w:rsidR="00AD090B" w14:paraId="24CEB789" w14:textId="77777777" w:rsidTr="00AA4FEF">
        <w:tc>
          <w:tcPr>
            <w:tcW w:w="9885" w:type="dxa"/>
            <w:gridSpan w:val="3"/>
          </w:tcPr>
          <w:p w14:paraId="1119C607" w14:textId="60369C03" w:rsidR="00AD090B" w:rsidRPr="00E53098" w:rsidRDefault="00AD090B" w:rsidP="00AA4FEF">
            <w:pPr>
              <w:rPr>
                <w:sz w:val="20"/>
                <w:szCs w:val="20"/>
              </w:rPr>
            </w:pPr>
            <w:r w:rsidRPr="003672E4">
              <w:rPr>
                <w:rFonts w:ascii="Times New Roman" w:hAnsi="Times New Roman" w:cs="Arial"/>
                <w:sz w:val="20"/>
                <w:szCs w:val="20"/>
              </w:rPr>
              <w:t xml:space="preserve">LOCAL void </w:t>
            </w:r>
            <w:proofErr w:type="spellStart"/>
            <w:r w:rsidRPr="003672E4">
              <w:rPr>
                <w:rFonts w:ascii="Times New Roman" w:hAnsi="Times New Roman" w:cs="Arial"/>
                <w:sz w:val="20"/>
                <w:szCs w:val="20"/>
              </w:rPr>
              <w:t>mmg_PreSafe_CopySt</w:t>
            </w:r>
            <w:r>
              <w:rPr>
                <w:rFonts w:ascii="Times New Roman" w:hAnsi="Times New Roman" w:cs="Arial"/>
                <w:sz w:val="20"/>
                <w:szCs w:val="20"/>
              </w:rPr>
              <w:t>ate</w:t>
            </w:r>
            <w:r w:rsidRPr="003672E4">
              <w:rPr>
                <w:rFonts w:ascii="Times New Roman" w:hAnsi="Times New Roman" w:cs="Arial"/>
                <w:sz w:val="20"/>
                <w:szCs w:val="20"/>
              </w:rPr>
              <w:t>Data</w:t>
            </w:r>
            <w:proofErr w:type="spellEnd"/>
            <w:r w:rsidRPr="003672E4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AD090B" w14:paraId="763E67E9" w14:textId="77777777" w:rsidTr="00AA4FEF">
        <w:tc>
          <w:tcPr>
            <w:tcW w:w="9885" w:type="dxa"/>
            <w:gridSpan w:val="3"/>
            <w:shd w:val="clear" w:color="auto" w:fill="000080"/>
          </w:tcPr>
          <w:p w14:paraId="2963D711" w14:textId="77777777" w:rsidR="00AD090B" w:rsidRDefault="00AD090B" w:rsidP="00AA4FEF">
            <w:r>
              <w:rPr>
                <w:b/>
              </w:rPr>
              <w:t>Input parameters</w:t>
            </w:r>
          </w:p>
        </w:tc>
      </w:tr>
      <w:tr w:rsidR="00AD090B" w14:paraId="1390D43E" w14:textId="77777777" w:rsidTr="00AA4FEF">
        <w:tc>
          <w:tcPr>
            <w:tcW w:w="3305" w:type="dxa"/>
            <w:shd w:val="clear" w:color="auto" w:fill="C6D9F1"/>
          </w:tcPr>
          <w:p w14:paraId="53255373" w14:textId="77777777" w:rsidR="00AD090B" w:rsidRDefault="00AD090B" w:rsidP="00AA4FEF">
            <w:r>
              <w:lastRenderedPageBreak/>
              <w:t>Name</w:t>
            </w:r>
          </w:p>
        </w:tc>
        <w:tc>
          <w:tcPr>
            <w:tcW w:w="3281" w:type="dxa"/>
            <w:shd w:val="clear" w:color="auto" w:fill="C6D9F1"/>
          </w:tcPr>
          <w:p w14:paraId="59FF3BB7" w14:textId="77777777" w:rsidR="00AD090B" w:rsidRDefault="00AD090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FA2CCA0" w14:textId="77777777" w:rsidR="00AD090B" w:rsidRDefault="00AD090B" w:rsidP="00AA4FEF">
            <w:r>
              <w:t>Description</w:t>
            </w:r>
          </w:p>
        </w:tc>
      </w:tr>
      <w:tr w:rsidR="00AD090B" w14:paraId="781D51D2" w14:textId="77777777" w:rsidTr="00AA4FEF">
        <w:tc>
          <w:tcPr>
            <w:tcW w:w="3305" w:type="dxa"/>
            <w:shd w:val="clear" w:color="auto" w:fill="FFFFFF"/>
          </w:tcPr>
          <w:p w14:paraId="362B1841" w14:textId="77777777" w:rsidR="00AD090B" w:rsidRDefault="00AD090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E4E4543" w14:textId="77777777" w:rsidR="00AD090B" w:rsidRDefault="00AD090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0BC3F867" w14:textId="77777777" w:rsidR="00AD090B" w:rsidRDefault="00AD090B" w:rsidP="00AA4FEF">
            <w:r>
              <w:t>NA</w:t>
            </w:r>
          </w:p>
        </w:tc>
      </w:tr>
      <w:tr w:rsidR="00AD090B" w14:paraId="73486E37" w14:textId="77777777" w:rsidTr="00AA4FEF">
        <w:tc>
          <w:tcPr>
            <w:tcW w:w="9885" w:type="dxa"/>
            <w:gridSpan w:val="3"/>
            <w:shd w:val="clear" w:color="auto" w:fill="000080"/>
          </w:tcPr>
          <w:p w14:paraId="17D8CD4B" w14:textId="77777777" w:rsidR="00AD090B" w:rsidRDefault="00AD090B" w:rsidP="00AA4FEF">
            <w:r>
              <w:rPr>
                <w:b/>
              </w:rPr>
              <w:t>Output parameters</w:t>
            </w:r>
          </w:p>
        </w:tc>
      </w:tr>
      <w:tr w:rsidR="00AD090B" w14:paraId="36DB5BA8" w14:textId="77777777" w:rsidTr="00AA4FEF">
        <w:tc>
          <w:tcPr>
            <w:tcW w:w="3305" w:type="dxa"/>
            <w:shd w:val="clear" w:color="auto" w:fill="C6D9F1"/>
          </w:tcPr>
          <w:p w14:paraId="3CB9281F" w14:textId="77777777" w:rsidR="00AD090B" w:rsidRDefault="00AD090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2644F5B8" w14:textId="77777777" w:rsidR="00AD090B" w:rsidRDefault="00AD090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E93601F" w14:textId="77777777" w:rsidR="00AD090B" w:rsidRDefault="00AD090B" w:rsidP="00AA4FEF">
            <w:r>
              <w:t>Description</w:t>
            </w:r>
          </w:p>
        </w:tc>
      </w:tr>
      <w:tr w:rsidR="00AD090B" w14:paraId="5C09B5F4" w14:textId="77777777" w:rsidTr="00AA4FEF">
        <w:tc>
          <w:tcPr>
            <w:tcW w:w="3305" w:type="dxa"/>
            <w:shd w:val="clear" w:color="auto" w:fill="FFFFFF"/>
          </w:tcPr>
          <w:p w14:paraId="18580012" w14:textId="77777777" w:rsidR="00AD090B" w:rsidRDefault="00AD090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03076352" w14:textId="77777777" w:rsidR="00AD090B" w:rsidRDefault="00AD090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D79FDC8" w14:textId="77777777" w:rsidR="00AD090B" w:rsidRDefault="00AD090B" w:rsidP="00AA4FEF">
            <w:r>
              <w:t>NA</w:t>
            </w:r>
          </w:p>
        </w:tc>
      </w:tr>
      <w:tr w:rsidR="00AD090B" w14:paraId="4ABE62FA" w14:textId="77777777" w:rsidTr="00AA4FEF">
        <w:tc>
          <w:tcPr>
            <w:tcW w:w="9885" w:type="dxa"/>
            <w:gridSpan w:val="3"/>
            <w:shd w:val="clear" w:color="auto" w:fill="000080"/>
          </w:tcPr>
          <w:p w14:paraId="7B962961" w14:textId="77777777" w:rsidR="00AD090B" w:rsidRDefault="00AD090B" w:rsidP="00AA4FEF">
            <w:r>
              <w:rPr>
                <w:b/>
              </w:rPr>
              <w:t>Return value</w:t>
            </w:r>
          </w:p>
        </w:tc>
      </w:tr>
      <w:tr w:rsidR="00AD090B" w14:paraId="49419091" w14:textId="77777777" w:rsidTr="00AA4FEF">
        <w:tc>
          <w:tcPr>
            <w:tcW w:w="3305" w:type="dxa"/>
            <w:shd w:val="clear" w:color="auto" w:fill="C6D9F1"/>
          </w:tcPr>
          <w:p w14:paraId="04E7EAAA" w14:textId="77777777" w:rsidR="00AD090B" w:rsidRDefault="00AD090B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0222711" w14:textId="77777777" w:rsidR="00AD090B" w:rsidRDefault="00AD090B" w:rsidP="00AA4FEF">
            <w:r>
              <w:t>Description</w:t>
            </w:r>
          </w:p>
        </w:tc>
      </w:tr>
      <w:tr w:rsidR="00AD090B" w14:paraId="20424F8A" w14:textId="77777777" w:rsidTr="00AA4FEF">
        <w:tc>
          <w:tcPr>
            <w:tcW w:w="3305" w:type="dxa"/>
          </w:tcPr>
          <w:p w14:paraId="7353D8E6" w14:textId="77777777" w:rsidR="00AD090B" w:rsidRDefault="00AD090B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72B4E1AB" w14:textId="77777777" w:rsidR="00AD090B" w:rsidRDefault="00AD090B" w:rsidP="00AA4FEF">
            <w:r>
              <w:t>void</w:t>
            </w:r>
          </w:p>
        </w:tc>
      </w:tr>
      <w:tr w:rsidR="00AD090B" w14:paraId="2629DE08" w14:textId="77777777" w:rsidTr="00AA4FEF">
        <w:tc>
          <w:tcPr>
            <w:tcW w:w="9885" w:type="dxa"/>
            <w:gridSpan w:val="3"/>
            <w:shd w:val="clear" w:color="auto" w:fill="000080"/>
          </w:tcPr>
          <w:p w14:paraId="2AF222B2" w14:textId="77777777" w:rsidR="00AD090B" w:rsidRDefault="00AD090B" w:rsidP="00AA4FEF">
            <w:r>
              <w:rPr>
                <w:b/>
              </w:rPr>
              <w:t>Dynamic aspect</w:t>
            </w:r>
          </w:p>
        </w:tc>
      </w:tr>
      <w:tr w:rsidR="00AD090B" w14:paraId="75E00F6D" w14:textId="77777777" w:rsidTr="00AA4FEF">
        <w:tc>
          <w:tcPr>
            <w:tcW w:w="3305" w:type="dxa"/>
            <w:shd w:val="clear" w:color="auto" w:fill="C6D9F1"/>
          </w:tcPr>
          <w:p w14:paraId="2F37AACE" w14:textId="77777777" w:rsidR="00AD090B" w:rsidRDefault="00AD090B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05A068C5" w14:textId="77777777" w:rsidR="00AD090B" w:rsidRDefault="00AD090B" w:rsidP="00AA4FEF">
            <w:r>
              <w:t>Description</w:t>
            </w:r>
          </w:p>
        </w:tc>
      </w:tr>
      <w:tr w:rsidR="00AD090B" w14:paraId="7DB0BF7C" w14:textId="77777777" w:rsidTr="00AA4FEF">
        <w:tc>
          <w:tcPr>
            <w:tcW w:w="3305" w:type="dxa"/>
            <w:shd w:val="clear" w:color="auto" w:fill="FFFFFF"/>
          </w:tcPr>
          <w:p w14:paraId="2FBCBBD7" w14:textId="54B8F215" w:rsidR="00AD090B" w:rsidRDefault="00AD090B" w:rsidP="00AA4FEF">
            <w:proofErr w:type="spellStart"/>
            <w:r w:rsidRPr="00CE70FC">
              <w:rPr>
                <w:sz w:val="20"/>
                <w:szCs w:val="20"/>
              </w:rPr>
              <w:t>mmg_PreSafe_HandleSt</w:t>
            </w:r>
            <w:r>
              <w:rPr>
                <w:sz w:val="20"/>
                <w:szCs w:val="20"/>
              </w:rPr>
              <w:t>ate</w:t>
            </w:r>
            <w:r w:rsidRPr="00CE70FC">
              <w:rPr>
                <w:sz w:val="20"/>
                <w:szCs w:val="20"/>
              </w:rPr>
              <w:t>Data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767EE8AA" w14:textId="77777777" w:rsidR="00AD090B" w:rsidRDefault="00AD090B" w:rsidP="00AA4FEF">
            <w:r>
              <w:t>*</w:t>
            </w:r>
          </w:p>
        </w:tc>
      </w:tr>
      <w:tr w:rsidR="00AD090B" w14:paraId="524B8E72" w14:textId="77777777" w:rsidTr="00AA4FEF">
        <w:tc>
          <w:tcPr>
            <w:tcW w:w="9885" w:type="dxa"/>
            <w:gridSpan w:val="3"/>
            <w:shd w:val="clear" w:color="auto" w:fill="000080"/>
          </w:tcPr>
          <w:p w14:paraId="00AEF076" w14:textId="77777777" w:rsidR="00AD090B" w:rsidRDefault="00AD090B" w:rsidP="00AA4FEF">
            <w:r>
              <w:rPr>
                <w:b/>
              </w:rPr>
              <w:t>Static aspect</w:t>
            </w:r>
          </w:p>
        </w:tc>
      </w:tr>
      <w:tr w:rsidR="00AD090B" w14:paraId="3F8FF51E" w14:textId="77777777" w:rsidTr="00AA4FEF">
        <w:tc>
          <w:tcPr>
            <w:tcW w:w="9885" w:type="dxa"/>
            <w:gridSpan w:val="3"/>
          </w:tcPr>
          <w:p w14:paraId="37A4925E" w14:textId="77777777" w:rsidR="00AD090B" w:rsidRDefault="00AD090B" w:rsidP="00AA4FEF">
            <w:r>
              <w:t>NA</w:t>
            </w:r>
          </w:p>
        </w:tc>
      </w:tr>
      <w:tr w:rsidR="00AD090B" w14:paraId="7E51BA9F" w14:textId="77777777" w:rsidTr="00AA4FEF">
        <w:tc>
          <w:tcPr>
            <w:tcW w:w="9885" w:type="dxa"/>
            <w:gridSpan w:val="3"/>
            <w:shd w:val="clear" w:color="auto" w:fill="000080"/>
          </w:tcPr>
          <w:p w14:paraId="10BB58FE" w14:textId="77777777" w:rsidR="00AD090B" w:rsidRDefault="00AD090B" w:rsidP="00AA4FEF">
            <w:r>
              <w:rPr>
                <w:b/>
              </w:rPr>
              <w:t>Constrains</w:t>
            </w:r>
          </w:p>
        </w:tc>
      </w:tr>
      <w:tr w:rsidR="00AD090B" w14:paraId="39BD8257" w14:textId="77777777" w:rsidTr="00AA4FEF">
        <w:tc>
          <w:tcPr>
            <w:tcW w:w="9885" w:type="dxa"/>
            <w:gridSpan w:val="3"/>
          </w:tcPr>
          <w:p w14:paraId="2071685D" w14:textId="77777777" w:rsidR="00AD090B" w:rsidRDefault="00AD090B" w:rsidP="00AA4FEF">
            <w:r>
              <w:t>NA</w:t>
            </w:r>
          </w:p>
        </w:tc>
      </w:tr>
    </w:tbl>
    <w:p w14:paraId="689F54FA" w14:textId="77777777" w:rsidR="00110644" w:rsidRDefault="00AD090B" w:rsidP="00110644">
      <w:pPr>
        <w:keepNext/>
        <w:jc w:val="center"/>
      </w:pPr>
      <w:r>
        <w:rPr>
          <w:noProof/>
        </w:rPr>
        <w:drawing>
          <wp:inline distT="0" distB="0" distL="0" distR="0" wp14:anchorId="707AB2F6" wp14:editId="4683DC1A">
            <wp:extent cx="2026310" cy="1503157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346" cy="15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62D2" w14:textId="04FF7598" w:rsidR="00972F4E" w:rsidRDefault="00110644" w:rsidP="00110644">
      <w:pPr>
        <w:pStyle w:val="Caption"/>
        <w:jc w:val="center"/>
      </w:pPr>
      <w:bookmarkStart w:id="1693" w:name="_Toc157416792"/>
      <w:r>
        <w:t xml:space="preserve">Figure </w:t>
      </w:r>
      <w:fldSimple w:instr=" SEQ Figure \* ARABIC ">
        <w:r w:rsidR="00C712AF">
          <w:rPr>
            <w:noProof/>
          </w:rPr>
          <w:t>23</w:t>
        </w:r>
      </w:fldSimple>
      <w:r>
        <w:t xml:space="preserve">: </w:t>
      </w:r>
      <w:proofErr w:type="spellStart"/>
      <w:r w:rsidRPr="00AC58D9">
        <w:t>mmg_PreSafe_CopyStateData</w:t>
      </w:r>
      <w:bookmarkEnd w:id="1693"/>
      <w:proofErr w:type="spellEnd"/>
    </w:p>
    <w:p w14:paraId="1EC0978A" w14:textId="2BC14AE7" w:rsidR="00ED5836" w:rsidRDefault="00ED5836" w:rsidP="00446F7F">
      <w:pPr>
        <w:pStyle w:val="Heading3"/>
      </w:pPr>
      <w:bookmarkStart w:id="1694" w:name="_Toc157416843"/>
      <w:proofErr w:type="spellStart"/>
      <w:r w:rsidRPr="00ED5836">
        <w:t>mmg_PreSafe_HandleStateData</w:t>
      </w:r>
      <w:bookmarkEnd w:id="169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ED5836" w14:paraId="6BB497CD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5D8252F0" w14:textId="77777777" w:rsidR="00ED5836" w:rsidRDefault="00ED5836" w:rsidP="00AA4FEF">
            <w:r>
              <w:t>Object</w:t>
            </w:r>
          </w:p>
        </w:tc>
      </w:tr>
      <w:tr w:rsidR="00ED5836" w14:paraId="047BA726" w14:textId="77777777" w:rsidTr="00AA4FEF">
        <w:tc>
          <w:tcPr>
            <w:tcW w:w="9885" w:type="dxa"/>
            <w:gridSpan w:val="3"/>
          </w:tcPr>
          <w:p w14:paraId="0A3092C8" w14:textId="58D09BB7" w:rsidR="00ED5836" w:rsidRPr="00E53098" w:rsidRDefault="00ED5836" w:rsidP="00AA4FEF">
            <w:r w:rsidRPr="003672E4">
              <w:rPr>
                <w:rFonts w:cs="Arial"/>
                <w:sz w:val="20"/>
                <w:szCs w:val="20"/>
              </w:rPr>
              <w:t xml:space="preserve">Function </w:t>
            </w:r>
            <w:proofErr w:type="gramStart"/>
            <w:r w:rsidRPr="003672E4">
              <w:rPr>
                <w:rFonts w:cs="Arial"/>
                <w:sz w:val="20"/>
                <w:szCs w:val="20"/>
              </w:rPr>
              <w:t>is in charge of</w:t>
            </w:r>
            <w:proofErr w:type="gramEnd"/>
            <w:r w:rsidRPr="003672E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handling input data and complete the raw state </w:t>
            </w:r>
            <w:r w:rsidRPr="003672E4">
              <w:rPr>
                <w:rFonts w:cs="Arial"/>
                <w:sz w:val="20"/>
                <w:szCs w:val="20"/>
              </w:rPr>
              <w:t>data</w:t>
            </w:r>
            <w:r>
              <w:rPr>
                <w:rFonts w:cs="Arial"/>
                <w:sz w:val="20"/>
                <w:szCs w:val="20"/>
              </w:rPr>
              <w:t xml:space="preserve"> to local structure</w:t>
            </w:r>
          </w:p>
        </w:tc>
      </w:tr>
      <w:tr w:rsidR="00ED5836" w14:paraId="16C8ED70" w14:textId="77777777" w:rsidTr="00AA4FEF">
        <w:tc>
          <w:tcPr>
            <w:tcW w:w="9885" w:type="dxa"/>
            <w:gridSpan w:val="3"/>
            <w:shd w:val="clear" w:color="auto" w:fill="000080"/>
          </w:tcPr>
          <w:p w14:paraId="16C821E4" w14:textId="77777777" w:rsidR="00ED5836" w:rsidRDefault="00ED5836" w:rsidP="00AA4FEF">
            <w:r>
              <w:rPr>
                <w:b/>
              </w:rPr>
              <w:t>Prototype</w:t>
            </w:r>
          </w:p>
        </w:tc>
      </w:tr>
      <w:tr w:rsidR="00ED5836" w14:paraId="67336CA8" w14:textId="77777777" w:rsidTr="00AA4FEF">
        <w:tc>
          <w:tcPr>
            <w:tcW w:w="9885" w:type="dxa"/>
            <w:gridSpan w:val="3"/>
          </w:tcPr>
          <w:p w14:paraId="3549B1B6" w14:textId="070B479E" w:rsidR="00ED5836" w:rsidRPr="00E53098" w:rsidRDefault="00ED5836" w:rsidP="00AA4FEF">
            <w:pPr>
              <w:rPr>
                <w:sz w:val="20"/>
                <w:szCs w:val="20"/>
              </w:rPr>
            </w:pPr>
            <w:r w:rsidRPr="00ED5836">
              <w:rPr>
                <w:rFonts w:ascii="Times New Roman" w:hAnsi="Times New Roman" w:cs="Arial"/>
                <w:sz w:val="20"/>
                <w:szCs w:val="20"/>
              </w:rPr>
              <w:t xml:space="preserve">LOCAL void </w:t>
            </w:r>
            <w:proofErr w:type="spellStart"/>
            <w:r w:rsidRPr="00ED5836">
              <w:rPr>
                <w:rFonts w:ascii="Times New Roman" w:hAnsi="Times New Roman" w:cs="Arial"/>
                <w:sz w:val="20"/>
                <w:szCs w:val="20"/>
              </w:rPr>
              <w:t>mmg_PreSafe_HandleStateData</w:t>
            </w:r>
            <w:proofErr w:type="spellEnd"/>
            <w:r w:rsidRPr="00ED5836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ED5836" w14:paraId="2F5752AD" w14:textId="77777777" w:rsidTr="00AA4FEF">
        <w:tc>
          <w:tcPr>
            <w:tcW w:w="9885" w:type="dxa"/>
            <w:gridSpan w:val="3"/>
            <w:shd w:val="clear" w:color="auto" w:fill="000080"/>
          </w:tcPr>
          <w:p w14:paraId="3ADC4532" w14:textId="77777777" w:rsidR="00ED5836" w:rsidRDefault="00ED5836" w:rsidP="00AA4FEF">
            <w:r>
              <w:rPr>
                <w:b/>
              </w:rPr>
              <w:t>Input parameters</w:t>
            </w:r>
          </w:p>
        </w:tc>
      </w:tr>
      <w:tr w:rsidR="00ED5836" w14:paraId="7355BB8D" w14:textId="77777777" w:rsidTr="00AA4FEF">
        <w:tc>
          <w:tcPr>
            <w:tcW w:w="3305" w:type="dxa"/>
            <w:shd w:val="clear" w:color="auto" w:fill="C6D9F1"/>
          </w:tcPr>
          <w:p w14:paraId="440B8393" w14:textId="77777777" w:rsidR="00ED5836" w:rsidRDefault="00ED5836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08C3783F" w14:textId="77777777" w:rsidR="00ED5836" w:rsidRDefault="00ED5836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4DE8B432" w14:textId="77777777" w:rsidR="00ED5836" w:rsidRDefault="00ED5836" w:rsidP="00AA4FEF">
            <w:r>
              <w:t>Description</w:t>
            </w:r>
          </w:p>
        </w:tc>
      </w:tr>
      <w:tr w:rsidR="00ED5836" w14:paraId="38D2264D" w14:textId="77777777" w:rsidTr="00AA4FEF">
        <w:tc>
          <w:tcPr>
            <w:tcW w:w="3305" w:type="dxa"/>
            <w:shd w:val="clear" w:color="auto" w:fill="FFFFFF"/>
          </w:tcPr>
          <w:p w14:paraId="3B0904D0" w14:textId="77777777" w:rsidR="00ED5836" w:rsidRDefault="00ED5836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40A6B50" w14:textId="77777777" w:rsidR="00ED5836" w:rsidRDefault="00ED5836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7EC3CE66" w14:textId="77777777" w:rsidR="00ED5836" w:rsidRDefault="00ED5836" w:rsidP="00AA4FEF">
            <w:r>
              <w:t>NA</w:t>
            </w:r>
          </w:p>
        </w:tc>
      </w:tr>
      <w:tr w:rsidR="00ED5836" w14:paraId="2DFE934A" w14:textId="77777777" w:rsidTr="00AA4FEF">
        <w:tc>
          <w:tcPr>
            <w:tcW w:w="9885" w:type="dxa"/>
            <w:gridSpan w:val="3"/>
            <w:shd w:val="clear" w:color="auto" w:fill="000080"/>
          </w:tcPr>
          <w:p w14:paraId="71142C90" w14:textId="77777777" w:rsidR="00ED5836" w:rsidRDefault="00ED5836" w:rsidP="00AA4FEF">
            <w:r>
              <w:rPr>
                <w:b/>
              </w:rPr>
              <w:t>Output parameters</w:t>
            </w:r>
          </w:p>
        </w:tc>
      </w:tr>
      <w:tr w:rsidR="00ED5836" w14:paraId="410C871E" w14:textId="77777777" w:rsidTr="00AA4FEF">
        <w:tc>
          <w:tcPr>
            <w:tcW w:w="3305" w:type="dxa"/>
            <w:shd w:val="clear" w:color="auto" w:fill="C6D9F1"/>
          </w:tcPr>
          <w:p w14:paraId="1A6544D8" w14:textId="77777777" w:rsidR="00ED5836" w:rsidRDefault="00ED5836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3A0EC678" w14:textId="77777777" w:rsidR="00ED5836" w:rsidRDefault="00ED5836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63E0C5AE" w14:textId="77777777" w:rsidR="00ED5836" w:rsidRDefault="00ED5836" w:rsidP="00AA4FEF">
            <w:r>
              <w:t>Description</w:t>
            </w:r>
          </w:p>
        </w:tc>
      </w:tr>
      <w:tr w:rsidR="00ED5836" w14:paraId="64643DF5" w14:textId="77777777" w:rsidTr="00AA4FEF">
        <w:tc>
          <w:tcPr>
            <w:tcW w:w="3305" w:type="dxa"/>
            <w:shd w:val="clear" w:color="auto" w:fill="FFFFFF"/>
          </w:tcPr>
          <w:p w14:paraId="18A85AC0" w14:textId="77777777" w:rsidR="00ED5836" w:rsidRDefault="00ED5836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0DAE2ADB" w14:textId="77777777" w:rsidR="00ED5836" w:rsidRDefault="00ED5836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6DAEC263" w14:textId="77777777" w:rsidR="00ED5836" w:rsidRDefault="00ED5836" w:rsidP="00AA4FEF">
            <w:r>
              <w:t>NA</w:t>
            </w:r>
          </w:p>
        </w:tc>
      </w:tr>
      <w:tr w:rsidR="00ED5836" w14:paraId="3205BA35" w14:textId="77777777" w:rsidTr="00AA4FEF">
        <w:tc>
          <w:tcPr>
            <w:tcW w:w="9885" w:type="dxa"/>
            <w:gridSpan w:val="3"/>
            <w:shd w:val="clear" w:color="auto" w:fill="000080"/>
          </w:tcPr>
          <w:p w14:paraId="74A9D2B7" w14:textId="77777777" w:rsidR="00ED5836" w:rsidRDefault="00ED5836" w:rsidP="00AA4FEF">
            <w:r>
              <w:rPr>
                <w:b/>
              </w:rPr>
              <w:t>Return value</w:t>
            </w:r>
          </w:p>
        </w:tc>
      </w:tr>
      <w:tr w:rsidR="00ED5836" w14:paraId="04CF1255" w14:textId="77777777" w:rsidTr="00AA4FEF">
        <w:tc>
          <w:tcPr>
            <w:tcW w:w="3305" w:type="dxa"/>
            <w:shd w:val="clear" w:color="auto" w:fill="C6D9F1"/>
          </w:tcPr>
          <w:p w14:paraId="20C54352" w14:textId="77777777" w:rsidR="00ED5836" w:rsidRDefault="00ED5836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4AB45FE1" w14:textId="77777777" w:rsidR="00ED5836" w:rsidRDefault="00ED5836" w:rsidP="00AA4FEF">
            <w:r>
              <w:t>Description</w:t>
            </w:r>
          </w:p>
        </w:tc>
      </w:tr>
      <w:tr w:rsidR="00ED5836" w14:paraId="3956DC69" w14:textId="77777777" w:rsidTr="00AA4FEF">
        <w:tc>
          <w:tcPr>
            <w:tcW w:w="3305" w:type="dxa"/>
          </w:tcPr>
          <w:p w14:paraId="16FF0752" w14:textId="77777777" w:rsidR="00ED5836" w:rsidRDefault="00ED5836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50C8905B" w14:textId="77777777" w:rsidR="00ED5836" w:rsidRDefault="00ED5836" w:rsidP="00AA4FEF">
            <w:r>
              <w:t>void</w:t>
            </w:r>
          </w:p>
        </w:tc>
      </w:tr>
      <w:tr w:rsidR="00ED5836" w14:paraId="78CADAD3" w14:textId="77777777" w:rsidTr="00AA4FEF">
        <w:tc>
          <w:tcPr>
            <w:tcW w:w="9885" w:type="dxa"/>
            <w:gridSpan w:val="3"/>
            <w:shd w:val="clear" w:color="auto" w:fill="000080"/>
          </w:tcPr>
          <w:p w14:paraId="54526A75" w14:textId="77777777" w:rsidR="00ED5836" w:rsidRDefault="00ED5836" w:rsidP="00AA4FEF">
            <w:r>
              <w:rPr>
                <w:b/>
              </w:rPr>
              <w:t>Dynamic aspect</w:t>
            </w:r>
          </w:p>
        </w:tc>
      </w:tr>
      <w:tr w:rsidR="00ED5836" w14:paraId="66378770" w14:textId="77777777" w:rsidTr="00AA4FEF">
        <w:tc>
          <w:tcPr>
            <w:tcW w:w="3305" w:type="dxa"/>
            <w:shd w:val="clear" w:color="auto" w:fill="C6D9F1"/>
          </w:tcPr>
          <w:p w14:paraId="1939C611" w14:textId="77777777" w:rsidR="00ED5836" w:rsidRDefault="00ED5836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87045ED" w14:textId="77777777" w:rsidR="00ED5836" w:rsidRDefault="00ED5836" w:rsidP="00AA4FEF">
            <w:r>
              <w:t>Description</w:t>
            </w:r>
          </w:p>
        </w:tc>
      </w:tr>
      <w:tr w:rsidR="00ED5836" w14:paraId="0A385899" w14:textId="77777777" w:rsidTr="00AA4FEF">
        <w:tc>
          <w:tcPr>
            <w:tcW w:w="3305" w:type="dxa"/>
            <w:shd w:val="clear" w:color="auto" w:fill="FFFFFF"/>
          </w:tcPr>
          <w:p w14:paraId="7B53B491" w14:textId="12C6F4EF" w:rsidR="00ED5836" w:rsidRDefault="00ED5836" w:rsidP="00AA4FEF">
            <w:proofErr w:type="spellStart"/>
            <w:r w:rsidRPr="00ED5836">
              <w:rPr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5543198F" w14:textId="77777777" w:rsidR="00ED5836" w:rsidRDefault="00ED5836" w:rsidP="00AA4FEF">
            <w:r>
              <w:t>*</w:t>
            </w:r>
          </w:p>
        </w:tc>
      </w:tr>
      <w:tr w:rsidR="00ED5836" w14:paraId="05E55F9A" w14:textId="77777777" w:rsidTr="00AA4FEF">
        <w:tc>
          <w:tcPr>
            <w:tcW w:w="9885" w:type="dxa"/>
            <w:gridSpan w:val="3"/>
            <w:shd w:val="clear" w:color="auto" w:fill="000080"/>
          </w:tcPr>
          <w:p w14:paraId="2EAB8A4C" w14:textId="77777777" w:rsidR="00ED5836" w:rsidRDefault="00ED5836" w:rsidP="00AA4FEF">
            <w:r>
              <w:rPr>
                <w:b/>
              </w:rPr>
              <w:t>Static aspect</w:t>
            </w:r>
          </w:p>
        </w:tc>
      </w:tr>
      <w:tr w:rsidR="00ED5836" w14:paraId="20BE38F3" w14:textId="77777777" w:rsidTr="00AA4FEF">
        <w:tc>
          <w:tcPr>
            <w:tcW w:w="9885" w:type="dxa"/>
            <w:gridSpan w:val="3"/>
          </w:tcPr>
          <w:p w14:paraId="4B915031" w14:textId="77777777" w:rsidR="00ED5836" w:rsidRDefault="00ED5836" w:rsidP="00AA4FEF">
            <w:r>
              <w:t>NA</w:t>
            </w:r>
          </w:p>
        </w:tc>
      </w:tr>
      <w:tr w:rsidR="00ED5836" w14:paraId="37202F53" w14:textId="77777777" w:rsidTr="00AA4FEF">
        <w:tc>
          <w:tcPr>
            <w:tcW w:w="9885" w:type="dxa"/>
            <w:gridSpan w:val="3"/>
            <w:shd w:val="clear" w:color="auto" w:fill="000080"/>
          </w:tcPr>
          <w:p w14:paraId="3C9B9141" w14:textId="77777777" w:rsidR="00ED5836" w:rsidRDefault="00ED5836" w:rsidP="00AA4FEF">
            <w:r>
              <w:rPr>
                <w:b/>
              </w:rPr>
              <w:t>Constrains</w:t>
            </w:r>
          </w:p>
        </w:tc>
      </w:tr>
      <w:tr w:rsidR="00ED5836" w14:paraId="4DAF4AC9" w14:textId="77777777" w:rsidTr="00AA4FEF">
        <w:tc>
          <w:tcPr>
            <w:tcW w:w="9885" w:type="dxa"/>
            <w:gridSpan w:val="3"/>
          </w:tcPr>
          <w:p w14:paraId="68C44C48" w14:textId="77777777" w:rsidR="00ED5836" w:rsidRDefault="00ED5836" w:rsidP="00AA4FEF">
            <w:r>
              <w:t>NA</w:t>
            </w:r>
          </w:p>
        </w:tc>
      </w:tr>
    </w:tbl>
    <w:p w14:paraId="5273E164" w14:textId="7CE226C8" w:rsidR="00D70B2E" w:rsidRDefault="00D70B2E" w:rsidP="00ED5836">
      <w:pPr>
        <w:jc w:val="center"/>
      </w:pPr>
      <w:r>
        <w:t xml:space="preserve">Note: Because of the size of the function, the diagram was </w:t>
      </w:r>
      <w:proofErr w:type="spellStart"/>
      <w:r>
        <w:t>splitted</w:t>
      </w:r>
      <w:proofErr w:type="spellEnd"/>
      <w:r>
        <w:t xml:space="preserve"> in two pictures.</w:t>
      </w:r>
    </w:p>
    <w:p w14:paraId="75EB0778" w14:textId="2CD032F6" w:rsidR="00110644" w:rsidRDefault="007B73BC" w:rsidP="00110644">
      <w:pPr>
        <w:keepNext/>
        <w:jc w:val="center"/>
      </w:pPr>
      <w:r>
        <w:object w:dxaOrig="3600" w:dyaOrig="830" w14:anchorId="50A05400">
          <v:shape id="_x0000_i1032" type="#_x0000_t75" style="width:180.3pt;height:41.3pt" o:ole="">
            <v:imagedata r:id="rId38" o:title=""/>
          </v:shape>
          <o:OLEObject Type="Embed" ProgID="Package" ShapeID="_x0000_i1032" DrawAspect="Content" ObjectID="_1768042820" r:id="rId39"/>
        </w:object>
      </w:r>
    </w:p>
    <w:p w14:paraId="2DB8281A" w14:textId="0724ADF8" w:rsidR="00ED5836" w:rsidRDefault="00110644" w:rsidP="00110644">
      <w:pPr>
        <w:pStyle w:val="Caption"/>
        <w:jc w:val="center"/>
      </w:pPr>
      <w:bookmarkStart w:id="1695" w:name="_Toc157416793"/>
      <w:r>
        <w:t xml:space="preserve">Figure </w:t>
      </w:r>
      <w:fldSimple w:instr=" SEQ Figure \* ARABIC ">
        <w:r w:rsidR="00C712AF">
          <w:rPr>
            <w:noProof/>
          </w:rPr>
          <w:t>24</w:t>
        </w:r>
      </w:fldSimple>
      <w:r>
        <w:t xml:space="preserve">: Part1 </w:t>
      </w:r>
      <w:proofErr w:type="spellStart"/>
      <w:r w:rsidRPr="00C903A7">
        <w:t>mmg_PreSafe_HandleStateData</w:t>
      </w:r>
      <w:bookmarkEnd w:id="1695"/>
      <w:proofErr w:type="spellEnd"/>
    </w:p>
    <w:p w14:paraId="0441DB92" w14:textId="33E85954" w:rsidR="00110644" w:rsidRDefault="007B73BC" w:rsidP="00110644">
      <w:pPr>
        <w:keepNext/>
        <w:jc w:val="center"/>
      </w:pPr>
      <w:r>
        <w:object w:dxaOrig="3720" w:dyaOrig="830" w14:anchorId="6DB9EE7B">
          <v:shape id="_x0000_i1033" type="#_x0000_t75" style="width:185.95pt;height:41.3pt" o:ole="">
            <v:imagedata r:id="rId40" o:title=""/>
          </v:shape>
          <o:OLEObject Type="Embed" ProgID="Package" ShapeID="_x0000_i1033" DrawAspect="Content" ObjectID="_1768042821" r:id="rId41"/>
        </w:object>
      </w:r>
    </w:p>
    <w:p w14:paraId="7BC38208" w14:textId="03A3BC16" w:rsidR="00D70B2E" w:rsidRDefault="00110644" w:rsidP="00110644">
      <w:pPr>
        <w:pStyle w:val="Caption"/>
        <w:jc w:val="center"/>
      </w:pPr>
      <w:bookmarkStart w:id="1696" w:name="_Toc157416794"/>
      <w:r>
        <w:t xml:space="preserve">Figure </w:t>
      </w:r>
      <w:fldSimple w:instr=" SEQ Figure \* ARABIC ">
        <w:r w:rsidR="00C712AF">
          <w:rPr>
            <w:noProof/>
          </w:rPr>
          <w:t>25</w:t>
        </w:r>
      </w:fldSimple>
      <w:r>
        <w:t xml:space="preserve">: </w:t>
      </w:r>
      <w:r w:rsidRPr="00D610E0">
        <w:t>Part</w:t>
      </w:r>
      <w:r>
        <w:t>2</w:t>
      </w:r>
      <w:r w:rsidRPr="00D610E0">
        <w:t xml:space="preserve"> </w:t>
      </w:r>
      <w:proofErr w:type="spellStart"/>
      <w:r w:rsidRPr="00D610E0">
        <w:t>mmg_PreSafe_HandleStateDat</w:t>
      </w:r>
      <w:r>
        <w:t>a</w:t>
      </w:r>
      <w:bookmarkEnd w:id="1696"/>
      <w:proofErr w:type="spellEnd"/>
    </w:p>
    <w:p w14:paraId="63D3DC53" w14:textId="47238D61" w:rsidR="009E7C72" w:rsidRDefault="00D70B2E">
      <w:pPr>
        <w:jc w:val="center"/>
        <w:rPr>
          <w:noProof/>
        </w:rPr>
      </w:pPr>
      <w:r w:rsidRPr="00D70B2E">
        <w:rPr>
          <w:noProof/>
        </w:rPr>
        <w:t xml:space="preserve"> </w:t>
      </w:r>
    </w:p>
    <w:p w14:paraId="2016B94F" w14:textId="14337658" w:rsidR="007D46D2" w:rsidRDefault="007D46D2" w:rsidP="007D46D2">
      <w:pPr>
        <w:pStyle w:val="Heading3"/>
      </w:pPr>
      <w:bookmarkStart w:id="1697" w:name="_Toc157416844"/>
      <w:proofErr w:type="spellStart"/>
      <w:r w:rsidRPr="007D46D2">
        <w:t>mmg_PreSafe_HandleStartData</w:t>
      </w:r>
      <w:bookmarkEnd w:id="169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7D46D2" w14:paraId="16C3749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22CFBE47" w14:textId="77777777" w:rsidR="007D46D2" w:rsidRDefault="007D46D2" w:rsidP="00AA4FEF">
            <w:r>
              <w:t>Object</w:t>
            </w:r>
          </w:p>
        </w:tc>
      </w:tr>
      <w:tr w:rsidR="007D46D2" w14:paraId="581A5D0B" w14:textId="77777777" w:rsidTr="00AA4FEF">
        <w:tc>
          <w:tcPr>
            <w:tcW w:w="9885" w:type="dxa"/>
            <w:gridSpan w:val="3"/>
          </w:tcPr>
          <w:p w14:paraId="635BE984" w14:textId="0A0D3D05" w:rsidR="007D46D2" w:rsidRPr="00E53098" w:rsidRDefault="007D46D2" w:rsidP="00AA4FEF">
            <w:r w:rsidRPr="003672E4">
              <w:rPr>
                <w:rFonts w:cs="Arial"/>
                <w:sz w:val="20"/>
                <w:szCs w:val="20"/>
              </w:rPr>
              <w:t xml:space="preserve">Function </w:t>
            </w:r>
            <w:proofErr w:type="gramStart"/>
            <w:r w:rsidRPr="003672E4">
              <w:rPr>
                <w:rFonts w:cs="Arial"/>
                <w:sz w:val="20"/>
                <w:szCs w:val="20"/>
              </w:rPr>
              <w:t>is in charge of</w:t>
            </w:r>
            <w:proofErr w:type="gramEnd"/>
            <w:r w:rsidRPr="003672E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handling input data and complete the raw start </w:t>
            </w:r>
            <w:r w:rsidRPr="003672E4">
              <w:rPr>
                <w:rFonts w:cs="Arial"/>
                <w:sz w:val="20"/>
                <w:szCs w:val="20"/>
              </w:rPr>
              <w:t>data</w:t>
            </w:r>
            <w:r>
              <w:rPr>
                <w:rFonts w:cs="Arial"/>
                <w:sz w:val="20"/>
                <w:szCs w:val="20"/>
              </w:rPr>
              <w:t xml:space="preserve"> to local structure</w:t>
            </w:r>
          </w:p>
        </w:tc>
      </w:tr>
      <w:tr w:rsidR="007D46D2" w14:paraId="20DFDACA" w14:textId="77777777" w:rsidTr="00AA4FEF">
        <w:tc>
          <w:tcPr>
            <w:tcW w:w="9885" w:type="dxa"/>
            <w:gridSpan w:val="3"/>
            <w:shd w:val="clear" w:color="auto" w:fill="000080"/>
          </w:tcPr>
          <w:p w14:paraId="06706503" w14:textId="77777777" w:rsidR="007D46D2" w:rsidRDefault="007D46D2" w:rsidP="00AA4FEF">
            <w:r>
              <w:rPr>
                <w:b/>
              </w:rPr>
              <w:t>Prototype</w:t>
            </w:r>
          </w:p>
        </w:tc>
      </w:tr>
      <w:tr w:rsidR="007D46D2" w14:paraId="17BDA406" w14:textId="77777777" w:rsidTr="00AA4FEF">
        <w:tc>
          <w:tcPr>
            <w:tcW w:w="9885" w:type="dxa"/>
            <w:gridSpan w:val="3"/>
          </w:tcPr>
          <w:p w14:paraId="46D941C9" w14:textId="482E822F" w:rsidR="007D46D2" w:rsidRPr="00E53098" w:rsidRDefault="007D46D2" w:rsidP="00AA4FEF">
            <w:pPr>
              <w:rPr>
                <w:sz w:val="20"/>
                <w:szCs w:val="20"/>
              </w:rPr>
            </w:pPr>
            <w:r w:rsidRPr="007D46D2">
              <w:rPr>
                <w:rFonts w:ascii="Times New Roman" w:hAnsi="Times New Roman" w:cs="Arial"/>
                <w:sz w:val="20"/>
                <w:szCs w:val="20"/>
              </w:rPr>
              <w:t xml:space="preserve">LOCAL void </w:t>
            </w:r>
            <w:proofErr w:type="spellStart"/>
            <w:r w:rsidRPr="007D46D2">
              <w:rPr>
                <w:rFonts w:ascii="Times New Roman" w:hAnsi="Times New Roman" w:cs="Arial"/>
                <w:sz w:val="20"/>
                <w:szCs w:val="20"/>
              </w:rPr>
              <w:t>mmg_PreSafe_HandleStartData</w:t>
            </w:r>
            <w:proofErr w:type="spellEnd"/>
            <w:r w:rsidRPr="007D46D2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7D46D2" w14:paraId="7672CFF1" w14:textId="77777777" w:rsidTr="00AA4FEF">
        <w:tc>
          <w:tcPr>
            <w:tcW w:w="9885" w:type="dxa"/>
            <w:gridSpan w:val="3"/>
            <w:shd w:val="clear" w:color="auto" w:fill="000080"/>
          </w:tcPr>
          <w:p w14:paraId="614A3226" w14:textId="77777777" w:rsidR="007D46D2" w:rsidRDefault="007D46D2" w:rsidP="00AA4FEF">
            <w:r>
              <w:rPr>
                <w:b/>
              </w:rPr>
              <w:t>Input parameters</w:t>
            </w:r>
          </w:p>
        </w:tc>
      </w:tr>
      <w:tr w:rsidR="007D46D2" w14:paraId="7EFDB1CF" w14:textId="77777777" w:rsidTr="00AA4FEF">
        <w:tc>
          <w:tcPr>
            <w:tcW w:w="3305" w:type="dxa"/>
            <w:shd w:val="clear" w:color="auto" w:fill="C6D9F1"/>
          </w:tcPr>
          <w:p w14:paraId="2DA03F39" w14:textId="77777777" w:rsidR="007D46D2" w:rsidRDefault="007D46D2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77A62C1F" w14:textId="77777777" w:rsidR="007D46D2" w:rsidRDefault="007D46D2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CF786DD" w14:textId="77777777" w:rsidR="007D46D2" w:rsidRDefault="007D46D2" w:rsidP="00AA4FEF">
            <w:r>
              <w:t>Description</w:t>
            </w:r>
          </w:p>
        </w:tc>
      </w:tr>
      <w:tr w:rsidR="007D46D2" w14:paraId="15CFE02C" w14:textId="77777777" w:rsidTr="00AA4FEF">
        <w:tc>
          <w:tcPr>
            <w:tcW w:w="3305" w:type="dxa"/>
            <w:shd w:val="clear" w:color="auto" w:fill="FFFFFF"/>
          </w:tcPr>
          <w:p w14:paraId="659B571F" w14:textId="77777777" w:rsidR="007D46D2" w:rsidRDefault="007D46D2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136A2318" w14:textId="77777777" w:rsidR="007D46D2" w:rsidRDefault="007D46D2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69D11999" w14:textId="77777777" w:rsidR="007D46D2" w:rsidRDefault="007D46D2" w:rsidP="00AA4FEF">
            <w:r>
              <w:t>NA</w:t>
            </w:r>
          </w:p>
        </w:tc>
      </w:tr>
      <w:tr w:rsidR="007D46D2" w14:paraId="06190835" w14:textId="77777777" w:rsidTr="00AA4FEF">
        <w:tc>
          <w:tcPr>
            <w:tcW w:w="9885" w:type="dxa"/>
            <w:gridSpan w:val="3"/>
            <w:shd w:val="clear" w:color="auto" w:fill="000080"/>
          </w:tcPr>
          <w:p w14:paraId="62D7A670" w14:textId="77777777" w:rsidR="007D46D2" w:rsidRDefault="007D46D2" w:rsidP="00AA4FEF">
            <w:r>
              <w:rPr>
                <w:b/>
              </w:rPr>
              <w:t>Output parameters</w:t>
            </w:r>
          </w:p>
        </w:tc>
      </w:tr>
      <w:tr w:rsidR="007D46D2" w14:paraId="4E60D684" w14:textId="77777777" w:rsidTr="00AA4FEF">
        <w:tc>
          <w:tcPr>
            <w:tcW w:w="3305" w:type="dxa"/>
            <w:shd w:val="clear" w:color="auto" w:fill="C6D9F1"/>
          </w:tcPr>
          <w:p w14:paraId="095C93DA" w14:textId="77777777" w:rsidR="007D46D2" w:rsidRDefault="007D46D2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3FA0C752" w14:textId="77777777" w:rsidR="007D46D2" w:rsidRDefault="007D46D2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160B6650" w14:textId="77777777" w:rsidR="007D46D2" w:rsidRDefault="007D46D2" w:rsidP="00AA4FEF">
            <w:r>
              <w:t>Description</w:t>
            </w:r>
          </w:p>
        </w:tc>
      </w:tr>
      <w:tr w:rsidR="007D46D2" w14:paraId="59497963" w14:textId="77777777" w:rsidTr="00AA4FEF">
        <w:tc>
          <w:tcPr>
            <w:tcW w:w="3305" w:type="dxa"/>
            <w:shd w:val="clear" w:color="auto" w:fill="FFFFFF"/>
          </w:tcPr>
          <w:p w14:paraId="74125C6B" w14:textId="77777777" w:rsidR="007D46D2" w:rsidRDefault="007D46D2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7F70663C" w14:textId="77777777" w:rsidR="007D46D2" w:rsidRDefault="007D46D2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160F0542" w14:textId="77777777" w:rsidR="007D46D2" w:rsidRDefault="007D46D2" w:rsidP="00AA4FEF">
            <w:r>
              <w:t>NA</w:t>
            </w:r>
          </w:p>
        </w:tc>
      </w:tr>
      <w:tr w:rsidR="007D46D2" w14:paraId="2F4AAF3E" w14:textId="77777777" w:rsidTr="00AA4FEF">
        <w:tc>
          <w:tcPr>
            <w:tcW w:w="9885" w:type="dxa"/>
            <w:gridSpan w:val="3"/>
            <w:shd w:val="clear" w:color="auto" w:fill="000080"/>
          </w:tcPr>
          <w:p w14:paraId="72C29E95" w14:textId="77777777" w:rsidR="007D46D2" w:rsidRDefault="007D46D2" w:rsidP="00AA4FEF">
            <w:r>
              <w:rPr>
                <w:b/>
              </w:rPr>
              <w:t>Return value</w:t>
            </w:r>
          </w:p>
        </w:tc>
      </w:tr>
      <w:tr w:rsidR="007D46D2" w14:paraId="3A6C5324" w14:textId="77777777" w:rsidTr="00AA4FEF">
        <w:tc>
          <w:tcPr>
            <w:tcW w:w="3305" w:type="dxa"/>
            <w:shd w:val="clear" w:color="auto" w:fill="C6D9F1"/>
          </w:tcPr>
          <w:p w14:paraId="5F31B3C4" w14:textId="77777777" w:rsidR="007D46D2" w:rsidRDefault="007D46D2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0CA42AB" w14:textId="77777777" w:rsidR="007D46D2" w:rsidRDefault="007D46D2" w:rsidP="00AA4FEF">
            <w:r>
              <w:t>Description</w:t>
            </w:r>
          </w:p>
        </w:tc>
      </w:tr>
      <w:tr w:rsidR="007D46D2" w14:paraId="2C147698" w14:textId="77777777" w:rsidTr="00AA4FEF">
        <w:tc>
          <w:tcPr>
            <w:tcW w:w="3305" w:type="dxa"/>
          </w:tcPr>
          <w:p w14:paraId="68BE6EAE" w14:textId="77777777" w:rsidR="007D46D2" w:rsidRDefault="007D46D2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6CA90AE9" w14:textId="77777777" w:rsidR="007D46D2" w:rsidRDefault="007D46D2" w:rsidP="00AA4FEF">
            <w:r>
              <w:t>void</w:t>
            </w:r>
          </w:p>
        </w:tc>
      </w:tr>
      <w:tr w:rsidR="007D46D2" w14:paraId="012F3E79" w14:textId="77777777" w:rsidTr="00AA4FEF">
        <w:tc>
          <w:tcPr>
            <w:tcW w:w="9885" w:type="dxa"/>
            <w:gridSpan w:val="3"/>
            <w:shd w:val="clear" w:color="auto" w:fill="000080"/>
          </w:tcPr>
          <w:p w14:paraId="28167911" w14:textId="77777777" w:rsidR="007D46D2" w:rsidRDefault="007D46D2" w:rsidP="00AA4FEF">
            <w:r>
              <w:rPr>
                <w:b/>
              </w:rPr>
              <w:t>Dynamic aspect</w:t>
            </w:r>
          </w:p>
        </w:tc>
      </w:tr>
      <w:tr w:rsidR="007D46D2" w14:paraId="26EDD0ED" w14:textId="77777777" w:rsidTr="00AA4FEF">
        <w:tc>
          <w:tcPr>
            <w:tcW w:w="3305" w:type="dxa"/>
            <w:shd w:val="clear" w:color="auto" w:fill="C6D9F1"/>
          </w:tcPr>
          <w:p w14:paraId="0C7C4B67" w14:textId="77777777" w:rsidR="007D46D2" w:rsidRDefault="007D46D2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7655EAD" w14:textId="77777777" w:rsidR="007D46D2" w:rsidRDefault="007D46D2" w:rsidP="00AA4FEF">
            <w:r>
              <w:t>Description</w:t>
            </w:r>
          </w:p>
        </w:tc>
      </w:tr>
      <w:tr w:rsidR="007D46D2" w14:paraId="48DA47EA" w14:textId="77777777" w:rsidTr="00AA4FEF">
        <w:tc>
          <w:tcPr>
            <w:tcW w:w="3305" w:type="dxa"/>
            <w:shd w:val="clear" w:color="auto" w:fill="FFFFFF"/>
          </w:tcPr>
          <w:p w14:paraId="0C74ED87" w14:textId="77777777" w:rsidR="007D46D2" w:rsidRDefault="007D46D2" w:rsidP="00AA4FEF">
            <w:proofErr w:type="spellStart"/>
            <w:r w:rsidRPr="00ED5836">
              <w:rPr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7CC91291" w14:textId="77777777" w:rsidR="007D46D2" w:rsidRDefault="007D46D2" w:rsidP="00AA4FEF">
            <w:r>
              <w:t>*</w:t>
            </w:r>
          </w:p>
        </w:tc>
      </w:tr>
      <w:tr w:rsidR="007D46D2" w14:paraId="6912EF0A" w14:textId="77777777" w:rsidTr="00AA4FEF">
        <w:tc>
          <w:tcPr>
            <w:tcW w:w="9885" w:type="dxa"/>
            <w:gridSpan w:val="3"/>
            <w:shd w:val="clear" w:color="auto" w:fill="000080"/>
          </w:tcPr>
          <w:p w14:paraId="7905A835" w14:textId="77777777" w:rsidR="007D46D2" w:rsidRDefault="007D46D2" w:rsidP="00AA4FEF">
            <w:r>
              <w:rPr>
                <w:b/>
              </w:rPr>
              <w:t>Static aspect</w:t>
            </w:r>
          </w:p>
        </w:tc>
      </w:tr>
      <w:tr w:rsidR="007D46D2" w14:paraId="5EF54BEF" w14:textId="77777777" w:rsidTr="00AA4FEF">
        <w:tc>
          <w:tcPr>
            <w:tcW w:w="9885" w:type="dxa"/>
            <w:gridSpan w:val="3"/>
          </w:tcPr>
          <w:p w14:paraId="16694128" w14:textId="77777777" w:rsidR="007D46D2" w:rsidRDefault="007D46D2" w:rsidP="00AA4FEF">
            <w:r>
              <w:t>NA</w:t>
            </w:r>
          </w:p>
        </w:tc>
      </w:tr>
      <w:tr w:rsidR="007D46D2" w14:paraId="52FB19ED" w14:textId="77777777" w:rsidTr="00AA4FEF">
        <w:tc>
          <w:tcPr>
            <w:tcW w:w="9885" w:type="dxa"/>
            <w:gridSpan w:val="3"/>
            <w:shd w:val="clear" w:color="auto" w:fill="000080"/>
          </w:tcPr>
          <w:p w14:paraId="036EF6B4" w14:textId="77777777" w:rsidR="007D46D2" w:rsidRDefault="007D46D2" w:rsidP="00AA4FEF">
            <w:r>
              <w:rPr>
                <w:b/>
              </w:rPr>
              <w:t>Constrains</w:t>
            </w:r>
          </w:p>
        </w:tc>
      </w:tr>
      <w:tr w:rsidR="007D46D2" w14:paraId="5AE11F33" w14:textId="77777777" w:rsidTr="00AA4FEF">
        <w:tc>
          <w:tcPr>
            <w:tcW w:w="9885" w:type="dxa"/>
            <w:gridSpan w:val="3"/>
          </w:tcPr>
          <w:p w14:paraId="061E7E54" w14:textId="77777777" w:rsidR="007D46D2" w:rsidRDefault="007D46D2" w:rsidP="00AA4FEF">
            <w:r>
              <w:t>NA</w:t>
            </w:r>
          </w:p>
        </w:tc>
      </w:tr>
    </w:tbl>
    <w:p w14:paraId="057C13AA" w14:textId="77777777" w:rsidR="005F3EE2" w:rsidRDefault="005F3EE2" w:rsidP="005F3EE2">
      <w:pPr>
        <w:jc w:val="center"/>
      </w:pPr>
      <w:r>
        <w:t xml:space="preserve">Note: Because of the size of the function, the diagram was </w:t>
      </w:r>
      <w:proofErr w:type="spellStart"/>
      <w:r>
        <w:t>splitted</w:t>
      </w:r>
      <w:proofErr w:type="spellEnd"/>
      <w:r>
        <w:t xml:space="preserve"> in two pictures.</w:t>
      </w:r>
    </w:p>
    <w:p w14:paraId="78989371" w14:textId="77777777" w:rsidR="00110644" w:rsidRDefault="00CD3939" w:rsidP="00110644">
      <w:pPr>
        <w:keepNext/>
        <w:jc w:val="center"/>
      </w:pPr>
      <w:r>
        <w:object w:dxaOrig="1538" w:dyaOrig="994" w14:anchorId="0B9B0E0B">
          <v:shape id="_x0000_i1034" type="#_x0000_t75" style="width:76.4pt;height:49.45pt" o:ole="">
            <v:imagedata r:id="rId42" o:title=""/>
          </v:shape>
          <o:OLEObject Type="Embed" ProgID="Package" ShapeID="_x0000_i1034" DrawAspect="Icon" ObjectID="_1768042822" r:id="rId43"/>
        </w:object>
      </w:r>
    </w:p>
    <w:p w14:paraId="2DF45B9E" w14:textId="75FD9562" w:rsidR="005F3EE2" w:rsidRDefault="00110644" w:rsidP="00110644">
      <w:pPr>
        <w:pStyle w:val="Caption"/>
        <w:jc w:val="center"/>
      </w:pPr>
      <w:bookmarkStart w:id="1698" w:name="_Toc157416795"/>
      <w:r>
        <w:t xml:space="preserve">Figure </w:t>
      </w:r>
      <w:fldSimple w:instr=" SEQ Figure \* ARABIC ">
        <w:r w:rsidR="00C712AF">
          <w:rPr>
            <w:noProof/>
          </w:rPr>
          <w:t>26</w:t>
        </w:r>
      </w:fldSimple>
      <w:r>
        <w:t xml:space="preserve">: </w:t>
      </w:r>
      <w:r w:rsidRPr="00664A0C">
        <w:t xml:space="preserve">Part1 </w:t>
      </w:r>
      <w:proofErr w:type="spellStart"/>
      <w:r w:rsidRPr="00664A0C">
        <w:t>mmg_PreSafe_HandleSta</w:t>
      </w:r>
      <w:r>
        <w:t>rt</w:t>
      </w:r>
      <w:r w:rsidRPr="00664A0C">
        <w:t>Dat</w:t>
      </w:r>
      <w:r>
        <w:t>a</w:t>
      </w:r>
      <w:bookmarkEnd w:id="1698"/>
      <w:proofErr w:type="spellEnd"/>
    </w:p>
    <w:p w14:paraId="35AFE571" w14:textId="77777777" w:rsidR="00110644" w:rsidRDefault="005F3EE2" w:rsidP="00110644">
      <w:pPr>
        <w:keepNext/>
        <w:jc w:val="center"/>
      </w:pPr>
      <w:r>
        <w:object w:dxaOrig="1538" w:dyaOrig="994" w14:anchorId="00E0D2D0">
          <v:shape id="_x0000_i1035" type="#_x0000_t75" style="width:76.4pt;height:51.95pt" o:ole="">
            <v:imagedata r:id="rId44" o:title=""/>
          </v:shape>
          <o:OLEObject Type="Embed" ProgID="Package" ShapeID="_x0000_i1035" DrawAspect="Icon" ObjectID="_1768042823" r:id="rId45"/>
        </w:object>
      </w:r>
    </w:p>
    <w:p w14:paraId="161C1FF7" w14:textId="1AC1E3D7" w:rsidR="005F3EE2" w:rsidRDefault="00110644" w:rsidP="00110644">
      <w:pPr>
        <w:pStyle w:val="Caption"/>
        <w:jc w:val="center"/>
      </w:pPr>
      <w:bookmarkStart w:id="1699" w:name="_Toc157416796"/>
      <w:r>
        <w:t xml:space="preserve">Figure </w:t>
      </w:r>
      <w:fldSimple w:instr=" SEQ Figure \* ARABIC ">
        <w:r w:rsidR="00C712AF">
          <w:rPr>
            <w:noProof/>
          </w:rPr>
          <w:t>27</w:t>
        </w:r>
      </w:fldSimple>
      <w:r>
        <w:t xml:space="preserve">: </w:t>
      </w:r>
      <w:r w:rsidRPr="005670E0">
        <w:t>Part</w:t>
      </w:r>
      <w:proofErr w:type="gramStart"/>
      <w:r>
        <w:t xml:space="preserve">2 </w:t>
      </w:r>
      <w:r w:rsidRPr="005670E0">
        <w:t xml:space="preserve"> </w:t>
      </w:r>
      <w:proofErr w:type="spellStart"/>
      <w:r w:rsidRPr="005670E0">
        <w:t>mmg</w:t>
      </w:r>
      <w:proofErr w:type="gramEnd"/>
      <w:r w:rsidRPr="005670E0">
        <w:t>_PreSafe_HandleSta</w:t>
      </w:r>
      <w:r>
        <w:t>rt</w:t>
      </w:r>
      <w:r w:rsidRPr="005670E0">
        <w:t>Dat</w:t>
      </w:r>
      <w:r>
        <w:t>a</w:t>
      </w:r>
      <w:bookmarkEnd w:id="1699"/>
      <w:proofErr w:type="spellEnd"/>
    </w:p>
    <w:p w14:paraId="11096E67" w14:textId="304908D1" w:rsidR="00827F0B" w:rsidRDefault="00827F0B" w:rsidP="00827F0B">
      <w:pPr>
        <w:pStyle w:val="Heading3"/>
      </w:pPr>
      <w:bookmarkStart w:id="1700" w:name="_Toc157416845"/>
      <w:proofErr w:type="spellStart"/>
      <w:r w:rsidRPr="00827F0B">
        <w:t>mmg_PreSafe_HandleStopData</w:t>
      </w:r>
      <w:bookmarkEnd w:id="170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827F0B" w14:paraId="0AE8712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31DD1E84" w14:textId="77777777" w:rsidR="00827F0B" w:rsidRDefault="00827F0B" w:rsidP="00AA4FEF">
            <w:r>
              <w:t>Object</w:t>
            </w:r>
          </w:p>
        </w:tc>
      </w:tr>
      <w:tr w:rsidR="00827F0B" w14:paraId="430C1F48" w14:textId="77777777" w:rsidTr="00AA4FEF">
        <w:tc>
          <w:tcPr>
            <w:tcW w:w="9885" w:type="dxa"/>
            <w:gridSpan w:val="3"/>
          </w:tcPr>
          <w:p w14:paraId="124A2F7A" w14:textId="722DD744" w:rsidR="00827F0B" w:rsidRPr="00E53098" w:rsidRDefault="00827F0B" w:rsidP="00AA4FEF">
            <w:r w:rsidRPr="003672E4">
              <w:rPr>
                <w:rFonts w:cs="Arial"/>
                <w:sz w:val="20"/>
                <w:szCs w:val="20"/>
              </w:rPr>
              <w:t xml:space="preserve">Function </w:t>
            </w:r>
            <w:proofErr w:type="gramStart"/>
            <w:r w:rsidRPr="003672E4">
              <w:rPr>
                <w:rFonts w:cs="Arial"/>
                <w:sz w:val="20"/>
                <w:szCs w:val="20"/>
              </w:rPr>
              <w:t>is in charge of</w:t>
            </w:r>
            <w:proofErr w:type="gramEnd"/>
            <w:r w:rsidRPr="003672E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handling input data and complete the raw stop </w:t>
            </w:r>
            <w:r w:rsidRPr="003672E4">
              <w:rPr>
                <w:rFonts w:cs="Arial"/>
                <w:sz w:val="20"/>
                <w:szCs w:val="20"/>
              </w:rPr>
              <w:t>data</w:t>
            </w:r>
            <w:r>
              <w:rPr>
                <w:rFonts w:cs="Arial"/>
                <w:sz w:val="20"/>
                <w:szCs w:val="20"/>
              </w:rPr>
              <w:t xml:space="preserve"> to local structure</w:t>
            </w:r>
          </w:p>
        </w:tc>
      </w:tr>
      <w:tr w:rsidR="00827F0B" w14:paraId="2BEFC6FE" w14:textId="77777777" w:rsidTr="00AA4FEF">
        <w:tc>
          <w:tcPr>
            <w:tcW w:w="9885" w:type="dxa"/>
            <w:gridSpan w:val="3"/>
            <w:shd w:val="clear" w:color="auto" w:fill="000080"/>
          </w:tcPr>
          <w:p w14:paraId="4318DD54" w14:textId="77777777" w:rsidR="00827F0B" w:rsidRDefault="00827F0B" w:rsidP="00AA4FEF">
            <w:r>
              <w:rPr>
                <w:b/>
              </w:rPr>
              <w:t>Prototype</w:t>
            </w:r>
          </w:p>
        </w:tc>
      </w:tr>
      <w:tr w:rsidR="00827F0B" w14:paraId="48D98C6C" w14:textId="77777777" w:rsidTr="00AA4FEF">
        <w:tc>
          <w:tcPr>
            <w:tcW w:w="9885" w:type="dxa"/>
            <w:gridSpan w:val="3"/>
          </w:tcPr>
          <w:p w14:paraId="28B1D232" w14:textId="13B5A96D" w:rsidR="00827F0B" w:rsidRPr="00E53098" w:rsidRDefault="00827F0B" w:rsidP="00AA4FEF">
            <w:pPr>
              <w:rPr>
                <w:sz w:val="20"/>
                <w:szCs w:val="20"/>
              </w:rPr>
            </w:pPr>
            <w:r w:rsidRPr="00827F0B">
              <w:rPr>
                <w:rFonts w:ascii="Times New Roman" w:hAnsi="Times New Roman" w:cs="Arial"/>
                <w:sz w:val="20"/>
                <w:szCs w:val="20"/>
              </w:rPr>
              <w:t xml:space="preserve">LOCAL void </w:t>
            </w:r>
            <w:proofErr w:type="spellStart"/>
            <w:r w:rsidRPr="00827F0B">
              <w:rPr>
                <w:rFonts w:ascii="Times New Roman" w:hAnsi="Times New Roman" w:cs="Arial"/>
                <w:sz w:val="20"/>
                <w:szCs w:val="20"/>
              </w:rPr>
              <w:t>mmg_PreSafe_HandleStopData</w:t>
            </w:r>
            <w:proofErr w:type="spellEnd"/>
            <w:r w:rsidRPr="00827F0B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827F0B" w14:paraId="09D75C27" w14:textId="77777777" w:rsidTr="00AA4FEF">
        <w:tc>
          <w:tcPr>
            <w:tcW w:w="9885" w:type="dxa"/>
            <w:gridSpan w:val="3"/>
            <w:shd w:val="clear" w:color="auto" w:fill="000080"/>
          </w:tcPr>
          <w:p w14:paraId="5CECF748" w14:textId="77777777" w:rsidR="00827F0B" w:rsidRDefault="00827F0B" w:rsidP="00AA4FEF">
            <w:r>
              <w:rPr>
                <w:b/>
              </w:rPr>
              <w:lastRenderedPageBreak/>
              <w:t>Input parameters</w:t>
            </w:r>
          </w:p>
        </w:tc>
      </w:tr>
      <w:tr w:rsidR="00827F0B" w14:paraId="1BE17DDD" w14:textId="77777777" w:rsidTr="00AA4FEF">
        <w:tc>
          <w:tcPr>
            <w:tcW w:w="3305" w:type="dxa"/>
            <w:shd w:val="clear" w:color="auto" w:fill="C6D9F1"/>
          </w:tcPr>
          <w:p w14:paraId="25F6F33A" w14:textId="77777777" w:rsidR="00827F0B" w:rsidRDefault="00827F0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0DDDAE3F" w14:textId="77777777" w:rsidR="00827F0B" w:rsidRDefault="00827F0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0C7266E1" w14:textId="77777777" w:rsidR="00827F0B" w:rsidRDefault="00827F0B" w:rsidP="00AA4FEF">
            <w:r>
              <w:t>Description</w:t>
            </w:r>
          </w:p>
        </w:tc>
      </w:tr>
      <w:tr w:rsidR="00827F0B" w14:paraId="20818E7B" w14:textId="77777777" w:rsidTr="00AA4FEF">
        <w:tc>
          <w:tcPr>
            <w:tcW w:w="3305" w:type="dxa"/>
            <w:shd w:val="clear" w:color="auto" w:fill="FFFFFF"/>
          </w:tcPr>
          <w:p w14:paraId="34A63CA3" w14:textId="77777777" w:rsidR="00827F0B" w:rsidRDefault="00827F0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870F947" w14:textId="77777777" w:rsidR="00827F0B" w:rsidRDefault="00827F0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117FE3F" w14:textId="77777777" w:rsidR="00827F0B" w:rsidRDefault="00827F0B" w:rsidP="00AA4FEF">
            <w:r>
              <w:t>NA</w:t>
            </w:r>
          </w:p>
        </w:tc>
      </w:tr>
      <w:tr w:rsidR="00827F0B" w14:paraId="33EE1832" w14:textId="77777777" w:rsidTr="00AA4FEF">
        <w:tc>
          <w:tcPr>
            <w:tcW w:w="9885" w:type="dxa"/>
            <w:gridSpan w:val="3"/>
            <w:shd w:val="clear" w:color="auto" w:fill="000080"/>
          </w:tcPr>
          <w:p w14:paraId="2543C520" w14:textId="77777777" w:rsidR="00827F0B" w:rsidRDefault="00827F0B" w:rsidP="00AA4FEF">
            <w:r>
              <w:rPr>
                <w:b/>
              </w:rPr>
              <w:t>Output parameters</w:t>
            </w:r>
          </w:p>
        </w:tc>
      </w:tr>
      <w:tr w:rsidR="00827F0B" w14:paraId="1A44C5C7" w14:textId="77777777" w:rsidTr="00AA4FEF">
        <w:tc>
          <w:tcPr>
            <w:tcW w:w="3305" w:type="dxa"/>
            <w:shd w:val="clear" w:color="auto" w:fill="C6D9F1"/>
          </w:tcPr>
          <w:p w14:paraId="5022F926" w14:textId="77777777" w:rsidR="00827F0B" w:rsidRDefault="00827F0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68BD0F7A" w14:textId="77777777" w:rsidR="00827F0B" w:rsidRDefault="00827F0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807B202" w14:textId="77777777" w:rsidR="00827F0B" w:rsidRDefault="00827F0B" w:rsidP="00AA4FEF">
            <w:r>
              <w:t>Description</w:t>
            </w:r>
          </w:p>
        </w:tc>
      </w:tr>
      <w:tr w:rsidR="00827F0B" w14:paraId="7A93C6F0" w14:textId="77777777" w:rsidTr="00AA4FEF">
        <w:tc>
          <w:tcPr>
            <w:tcW w:w="3305" w:type="dxa"/>
            <w:shd w:val="clear" w:color="auto" w:fill="FFFFFF"/>
          </w:tcPr>
          <w:p w14:paraId="5B642EF8" w14:textId="77777777" w:rsidR="00827F0B" w:rsidRDefault="00827F0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D6ACB78" w14:textId="77777777" w:rsidR="00827F0B" w:rsidRDefault="00827F0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750C793B" w14:textId="77777777" w:rsidR="00827F0B" w:rsidRDefault="00827F0B" w:rsidP="00AA4FEF">
            <w:r>
              <w:t>NA</w:t>
            </w:r>
          </w:p>
        </w:tc>
      </w:tr>
      <w:tr w:rsidR="00827F0B" w14:paraId="51AD001C" w14:textId="77777777" w:rsidTr="00AA4FEF">
        <w:tc>
          <w:tcPr>
            <w:tcW w:w="9885" w:type="dxa"/>
            <w:gridSpan w:val="3"/>
            <w:shd w:val="clear" w:color="auto" w:fill="000080"/>
          </w:tcPr>
          <w:p w14:paraId="1243E4CB" w14:textId="77777777" w:rsidR="00827F0B" w:rsidRDefault="00827F0B" w:rsidP="00AA4FEF">
            <w:r>
              <w:rPr>
                <w:b/>
              </w:rPr>
              <w:t>Return value</w:t>
            </w:r>
          </w:p>
        </w:tc>
      </w:tr>
      <w:tr w:rsidR="00827F0B" w14:paraId="67D366A9" w14:textId="77777777" w:rsidTr="00AA4FEF">
        <w:tc>
          <w:tcPr>
            <w:tcW w:w="3305" w:type="dxa"/>
            <w:shd w:val="clear" w:color="auto" w:fill="C6D9F1"/>
          </w:tcPr>
          <w:p w14:paraId="74EA0D22" w14:textId="77777777" w:rsidR="00827F0B" w:rsidRDefault="00827F0B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206BED2" w14:textId="77777777" w:rsidR="00827F0B" w:rsidRDefault="00827F0B" w:rsidP="00AA4FEF">
            <w:r>
              <w:t>Description</w:t>
            </w:r>
          </w:p>
        </w:tc>
      </w:tr>
      <w:tr w:rsidR="00827F0B" w14:paraId="292F8395" w14:textId="77777777" w:rsidTr="00AA4FEF">
        <w:tc>
          <w:tcPr>
            <w:tcW w:w="3305" w:type="dxa"/>
          </w:tcPr>
          <w:p w14:paraId="34166292" w14:textId="77777777" w:rsidR="00827F0B" w:rsidRDefault="00827F0B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59D05A92" w14:textId="77777777" w:rsidR="00827F0B" w:rsidRDefault="00827F0B" w:rsidP="00AA4FEF">
            <w:r>
              <w:t>void</w:t>
            </w:r>
          </w:p>
        </w:tc>
      </w:tr>
      <w:tr w:rsidR="00827F0B" w14:paraId="55A97B67" w14:textId="77777777" w:rsidTr="00AA4FEF">
        <w:tc>
          <w:tcPr>
            <w:tcW w:w="9885" w:type="dxa"/>
            <w:gridSpan w:val="3"/>
            <w:shd w:val="clear" w:color="auto" w:fill="000080"/>
          </w:tcPr>
          <w:p w14:paraId="1ED7BE3A" w14:textId="77777777" w:rsidR="00827F0B" w:rsidRDefault="00827F0B" w:rsidP="00AA4FEF">
            <w:r>
              <w:rPr>
                <w:b/>
              </w:rPr>
              <w:t>Dynamic aspect</w:t>
            </w:r>
          </w:p>
        </w:tc>
      </w:tr>
      <w:tr w:rsidR="00827F0B" w14:paraId="25302DF5" w14:textId="77777777" w:rsidTr="00AA4FEF">
        <w:tc>
          <w:tcPr>
            <w:tcW w:w="3305" w:type="dxa"/>
            <w:shd w:val="clear" w:color="auto" w:fill="C6D9F1"/>
          </w:tcPr>
          <w:p w14:paraId="61F0116E" w14:textId="77777777" w:rsidR="00827F0B" w:rsidRDefault="00827F0B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1D9A232" w14:textId="77777777" w:rsidR="00827F0B" w:rsidRDefault="00827F0B" w:rsidP="00AA4FEF">
            <w:r>
              <w:t>Description</w:t>
            </w:r>
          </w:p>
        </w:tc>
      </w:tr>
      <w:tr w:rsidR="00827F0B" w14:paraId="47E912AC" w14:textId="77777777" w:rsidTr="00AA4FEF">
        <w:tc>
          <w:tcPr>
            <w:tcW w:w="3305" w:type="dxa"/>
            <w:shd w:val="clear" w:color="auto" w:fill="FFFFFF"/>
          </w:tcPr>
          <w:p w14:paraId="445FE905" w14:textId="77777777" w:rsidR="00827F0B" w:rsidRDefault="00827F0B" w:rsidP="00AA4FEF">
            <w:proofErr w:type="spellStart"/>
            <w:r w:rsidRPr="00ED5836">
              <w:rPr>
                <w:sz w:val="20"/>
                <w:szCs w:val="20"/>
              </w:rPr>
              <w:t>MMG_runPreSafeRecorder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2E7B3691" w14:textId="77777777" w:rsidR="00827F0B" w:rsidRDefault="00827F0B" w:rsidP="00AA4FEF">
            <w:r>
              <w:t>*</w:t>
            </w:r>
          </w:p>
        </w:tc>
      </w:tr>
      <w:tr w:rsidR="00827F0B" w14:paraId="27CEDEFC" w14:textId="77777777" w:rsidTr="00AA4FEF">
        <w:tc>
          <w:tcPr>
            <w:tcW w:w="9885" w:type="dxa"/>
            <w:gridSpan w:val="3"/>
            <w:shd w:val="clear" w:color="auto" w:fill="000080"/>
          </w:tcPr>
          <w:p w14:paraId="537E1A96" w14:textId="77777777" w:rsidR="00827F0B" w:rsidRDefault="00827F0B" w:rsidP="00AA4FEF">
            <w:r>
              <w:rPr>
                <w:b/>
              </w:rPr>
              <w:t>Static aspect</w:t>
            </w:r>
          </w:p>
        </w:tc>
      </w:tr>
      <w:tr w:rsidR="00827F0B" w14:paraId="1A841CA5" w14:textId="77777777" w:rsidTr="00AA4FEF">
        <w:tc>
          <w:tcPr>
            <w:tcW w:w="9885" w:type="dxa"/>
            <w:gridSpan w:val="3"/>
          </w:tcPr>
          <w:p w14:paraId="464D3201" w14:textId="77777777" w:rsidR="00827F0B" w:rsidRDefault="00827F0B" w:rsidP="00AA4FEF">
            <w:r>
              <w:t>NA</w:t>
            </w:r>
          </w:p>
        </w:tc>
      </w:tr>
      <w:tr w:rsidR="00827F0B" w14:paraId="43C5357E" w14:textId="77777777" w:rsidTr="00AA4FEF">
        <w:tc>
          <w:tcPr>
            <w:tcW w:w="9885" w:type="dxa"/>
            <w:gridSpan w:val="3"/>
            <w:shd w:val="clear" w:color="auto" w:fill="000080"/>
          </w:tcPr>
          <w:p w14:paraId="594B95F8" w14:textId="77777777" w:rsidR="00827F0B" w:rsidRDefault="00827F0B" w:rsidP="00AA4FEF">
            <w:r>
              <w:rPr>
                <w:b/>
              </w:rPr>
              <w:t>Constrains</w:t>
            </w:r>
          </w:p>
        </w:tc>
      </w:tr>
      <w:tr w:rsidR="00827F0B" w14:paraId="03FD695E" w14:textId="77777777" w:rsidTr="00AA4FEF">
        <w:tc>
          <w:tcPr>
            <w:tcW w:w="9885" w:type="dxa"/>
            <w:gridSpan w:val="3"/>
          </w:tcPr>
          <w:p w14:paraId="7FA1F9E9" w14:textId="77777777" w:rsidR="00827F0B" w:rsidRDefault="00827F0B" w:rsidP="00AA4FEF">
            <w:r>
              <w:t>NA</w:t>
            </w:r>
          </w:p>
        </w:tc>
      </w:tr>
    </w:tbl>
    <w:p w14:paraId="76CBCD3B" w14:textId="77777777" w:rsidR="00857BB1" w:rsidRDefault="00857BB1" w:rsidP="00857BB1">
      <w:pPr>
        <w:jc w:val="center"/>
      </w:pPr>
      <w:r>
        <w:t xml:space="preserve">Note: Because of the size of the function, the diagram was </w:t>
      </w:r>
      <w:proofErr w:type="spellStart"/>
      <w:r>
        <w:t>splitted</w:t>
      </w:r>
      <w:proofErr w:type="spellEnd"/>
      <w:r>
        <w:t xml:space="preserve"> in two pictures.</w:t>
      </w:r>
    </w:p>
    <w:p w14:paraId="3D073728" w14:textId="77777777" w:rsidR="00110644" w:rsidRDefault="00CD3939" w:rsidP="00110644">
      <w:pPr>
        <w:keepNext/>
        <w:jc w:val="center"/>
      </w:pPr>
      <w:r>
        <w:object w:dxaOrig="1538" w:dyaOrig="994" w14:anchorId="2F7AE791">
          <v:shape id="_x0000_i1036" type="#_x0000_t75" style="width:76.4pt;height:49.45pt" o:ole="">
            <v:imagedata r:id="rId46" o:title=""/>
          </v:shape>
          <o:OLEObject Type="Embed" ProgID="Package" ShapeID="_x0000_i1036" DrawAspect="Icon" ObjectID="_1768042824" r:id="rId47"/>
        </w:object>
      </w:r>
    </w:p>
    <w:p w14:paraId="0FA60DF3" w14:textId="4006B69D" w:rsidR="00A20347" w:rsidRDefault="00110644" w:rsidP="00110644">
      <w:pPr>
        <w:pStyle w:val="Caption"/>
        <w:jc w:val="center"/>
      </w:pPr>
      <w:bookmarkStart w:id="1701" w:name="_Toc157416797"/>
      <w:r>
        <w:t xml:space="preserve">Figure </w:t>
      </w:r>
      <w:fldSimple w:instr=" SEQ Figure \* ARABIC ">
        <w:r w:rsidR="00C712AF">
          <w:rPr>
            <w:noProof/>
          </w:rPr>
          <w:t>28</w:t>
        </w:r>
      </w:fldSimple>
      <w:r>
        <w:t xml:space="preserve">: </w:t>
      </w:r>
      <w:r w:rsidRPr="005B077D">
        <w:t xml:space="preserve">Part1 </w:t>
      </w:r>
      <w:proofErr w:type="spellStart"/>
      <w:r w:rsidRPr="005B077D">
        <w:t>mmg_PreSafe_HandleSt</w:t>
      </w:r>
      <w:r>
        <w:t>op</w:t>
      </w:r>
      <w:r w:rsidRPr="005B077D">
        <w:t>Data</w:t>
      </w:r>
      <w:bookmarkEnd w:id="1701"/>
      <w:proofErr w:type="spellEnd"/>
    </w:p>
    <w:p w14:paraId="1246CBC8" w14:textId="7A748B2E" w:rsidR="00110644" w:rsidRDefault="007A74F4" w:rsidP="00110644">
      <w:pPr>
        <w:keepNext/>
        <w:jc w:val="center"/>
      </w:pPr>
      <w:r>
        <w:object w:dxaOrig="3701" w:dyaOrig="831" w14:anchorId="640C4FAE">
          <v:shape id="_x0000_i1037" type="#_x0000_t75" style="width:185.3pt;height:41.3pt" o:ole="">
            <v:imagedata r:id="rId48" o:title=""/>
          </v:shape>
          <o:OLEObject Type="Embed" ProgID="Package" ShapeID="_x0000_i1037" DrawAspect="Content" ObjectID="_1768042825" r:id="rId49"/>
        </w:object>
      </w:r>
    </w:p>
    <w:p w14:paraId="212EE33E" w14:textId="64F6DF3F" w:rsidR="00857BB1" w:rsidRDefault="00110644" w:rsidP="00446F7F">
      <w:pPr>
        <w:pStyle w:val="Caption"/>
        <w:jc w:val="center"/>
      </w:pPr>
      <w:bookmarkStart w:id="1702" w:name="_Toc157416798"/>
      <w:r>
        <w:t xml:space="preserve">Figure </w:t>
      </w:r>
      <w:fldSimple w:instr=" SEQ Figure \* ARABIC ">
        <w:r w:rsidR="00C712AF">
          <w:rPr>
            <w:noProof/>
          </w:rPr>
          <w:t>29</w:t>
        </w:r>
      </w:fldSimple>
      <w:r>
        <w:t xml:space="preserve">: </w:t>
      </w:r>
      <w:r w:rsidRPr="00081089">
        <w:t xml:space="preserve">Part1 </w:t>
      </w:r>
      <w:proofErr w:type="spellStart"/>
      <w:r w:rsidRPr="00081089">
        <w:t>mmg_PreSafe_HandleSt</w:t>
      </w:r>
      <w:r>
        <w:t>op</w:t>
      </w:r>
      <w:r w:rsidRPr="00081089">
        <w:t>Data</w:t>
      </w:r>
      <w:bookmarkEnd w:id="1702"/>
      <w:proofErr w:type="spellEnd"/>
    </w:p>
    <w:p w14:paraId="3C4EC090" w14:textId="0896EDD6" w:rsidR="00827F0B" w:rsidRDefault="00827F0B" w:rsidP="00827F0B">
      <w:pPr>
        <w:pStyle w:val="Heading3"/>
      </w:pPr>
      <w:bookmarkStart w:id="1703" w:name="_Toc157416846"/>
      <w:proofErr w:type="spellStart"/>
      <w:r w:rsidRPr="00827F0B">
        <w:t>mmg_PreSafe_Init</w:t>
      </w:r>
      <w:bookmarkEnd w:id="170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827F0B" w14:paraId="5077A019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343E2E01" w14:textId="77777777" w:rsidR="00827F0B" w:rsidRDefault="00827F0B" w:rsidP="00AA4FEF">
            <w:r>
              <w:t>Object</w:t>
            </w:r>
          </w:p>
        </w:tc>
      </w:tr>
      <w:tr w:rsidR="00827F0B" w14:paraId="46FEF9F5" w14:textId="77777777" w:rsidTr="00AA4FEF">
        <w:tc>
          <w:tcPr>
            <w:tcW w:w="9885" w:type="dxa"/>
            <w:gridSpan w:val="3"/>
          </w:tcPr>
          <w:p w14:paraId="1845C0B7" w14:textId="312DA7C0" w:rsidR="00827F0B" w:rsidRPr="00E53098" w:rsidRDefault="00827F0B" w:rsidP="00AA4FEF">
            <w:r w:rsidRPr="003672E4">
              <w:rPr>
                <w:rFonts w:cs="Arial"/>
                <w:sz w:val="20"/>
                <w:szCs w:val="20"/>
              </w:rPr>
              <w:t xml:space="preserve">Function </w:t>
            </w:r>
            <w:proofErr w:type="gramStart"/>
            <w:r w:rsidRPr="003672E4">
              <w:rPr>
                <w:rFonts w:cs="Arial"/>
                <w:sz w:val="20"/>
                <w:szCs w:val="20"/>
              </w:rPr>
              <w:t>is in charge of</w:t>
            </w:r>
            <w:proofErr w:type="gramEnd"/>
            <w:r w:rsidRPr="003672E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 xml:space="preserve">initializing the </w:t>
            </w:r>
            <w:proofErr w:type="spellStart"/>
            <w:r>
              <w:rPr>
                <w:rFonts w:cs="Arial"/>
                <w:sz w:val="20"/>
                <w:szCs w:val="20"/>
              </w:rPr>
              <w:t>PreSafe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structures</w:t>
            </w:r>
          </w:p>
        </w:tc>
      </w:tr>
      <w:tr w:rsidR="00827F0B" w14:paraId="1986CD4D" w14:textId="77777777" w:rsidTr="00AA4FEF">
        <w:tc>
          <w:tcPr>
            <w:tcW w:w="9885" w:type="dxa"/>
            <w:gridSpan w:val="3"/>
            <w:shd w:val="clear" w:color="auto" w:fill="000080"/>
          </w:tcPr>
          <w:p w14:paraId="3EC7FECD" w14:textId="77777777" w:rsidR="00827F0B" w:rsidRDefault="00827F0B" w:rsidP="00AA4FEF">
            <w:r>
              <w:rPr>
                <w:b/>
              </w:rPr>
              <w:t>Prototype</w:t>
            </w:r>
          </w:p>
        </w:tc>
      </w:tr>
      <w:tr w:rsidR="00827F0B" w14:paraId="0FA8A5C3" w14:textId="77777777" w:rsidTr="00AA4FEF">
        <w:tc>
          <w:tcPr>
            <w:tcW w:w="9885" w:type="dxa"/>
            <w:gridSpan w:val="3"/>
          </w:tcPr>
          <w:p w14:paraId="637EB9BE" w14:textId="43715075" w:rsidR="00827F0B" w:rsidRPr="00E53098" w:rsidRDefault="00827F0B" w:rsidP="00AA4FEF">
            <w:pPr>
              <w:rPr>
                <w:sz w:val="20"/>
                <w:szCs w:val="20"/>
              </w:rPr>
            </w:pPr>
            <w:proofErr w:type="gramStart"/>
            <w:r w:rsidRPr="00827F0B">
              <w:rPr>
                <w:rFonts w:ascii="Times New Roman" w:hAnsi="Times New Roman" w:cs="Arial"/>
                <w:sz w:val="20"/>
                <w:szCs w:val="20"/>
              </w:rPr>
              <w:t>FUNC(</w:t>
            </w:r>
            <w:proofErr w:type="gramEnd"/>
            <w:r w:rsidRPr="00827F0B">
              <w:rPr>
                <w:rFonts w:ascii="Times New Roman" w:hAnsi="Times New Roman" w:cs="Arial"/>
                <w:sz w:val="20"/>
                <w:szCs w:val="20"/>
              </w:rPr>
              <w:t xml:space="preserve">void, </w:t>
            </w:r>
            <w:proofErr w:type="spellStart"/>
            <w:r w:rsidRPr="00827F0B">
              <w:rPr>
                <w:rFonts w:ascii="Times New Roman" w:hAnsi="Times New Roman" w:cs="Arial"/>
                <w:sz w:val="20"/>
                <w:szCs w:val="20"/>
              </w:rPr>
              <w:t>MMG_AC_ModeManagement_CODE</w:t>
            </w:r>
            <w:proofErr w:type="spellEnd"/>
            <w:r w:rsidRPr="00827F0B">
              <w:rPr>
                <w:rFonts w:ascii="Times New Roman" w:hAnsi="Times New Roman" w:cs="Arial"/>
                <w:sz w:val="20"/>
                <w:szCs w:val="20"/>
              </w:rPr>
              <w:t xml:space="preserve">) </w:t>
            </w:r>
            <w:proofErr w:type="spellStart"/>
            <w:r w:rsidRPr="00827F0B">
              <w:rPr>
                <w:rFonts w:ascii="Times New Roman" w:hAnsi="Times New Roman" w:cs="Arial"/>
                <w:sz w:val="20"/>
                <w:szCs w:val="20"/>
              </w:rPr>
              <w:t>mmg_PreSafe_Init</w:t>
            </w:r>
            <w:proofErr w:type="spellEnd"/>
            <w:r w:rsidRPr="00827F0B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827F0B" w14:paraId="1C176CC5" w14:textId="77777777" w:rsidTr="00AA4FEF">
        <w:tc>
          <w:tcPr>
            <w:tcW w:w="9885" w:type="dxa"/>
            <w:gridSpan w:val="3"/>
            <w:shd w:val="clear" w:color="auto" w:fill="000080"/>
          </w:tcPr>
          <w:p w14:paraId="53EBE75B" w14:textId="77777777" w:rsidR="00827F0B" w:rsidRDefault="00827F0B" w:rsidP="00AA4FEF">
            <w:r>
              <w:rPr>
                <w:b/>
              </w:rPr>
              <w:t>Input parameters</w:t>
            </w:r>
          </w:p>
        </w:tc>
      </w:tr>
      <w:tr w:rsidR="00827F0B" w14:paraId="28D45A75" w14:textId="77777777" w:rsidTr="00AA4FEF">
        <w:tc>
          <w:tcPr>
            <w:tcW w:w="3305" w:type="dxa"/>
            <w:shd w:val="clear" w:color="auto" w:fill="C6D9F1"/>
          </w:tcPr>
          <w:p w14:paraId="49B48BD2" w14:textId="77777777" w:rsidR="00827F0B" w:rsidRDefault="00827F0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2E64D15B" w14:textId="77777777" w:rsidR="00827F0B" w:rsidRDefault="00827F0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6CC05045" w14:textId="77777777" w:rsidR="00827F0B" w:rsidRDefault="00827F0B" w:rsidP="00AA4FEF">
            <w:r>
              <w:t>Description</w:t>
            </w:r>
          </w:p>
        </w:tc>
      </w:tr>
      <w:tr w:rsidR="00827F0B" w14:paraId="00FF44C1" w14:textId="77777777" w:rsidTr="00AA4FEF">
        <w:tc>
          <w:tcPr>
            <w:tcW w:w="3305" w:type="dxa"/>
            <w:shd w:val="clear" w:color="auto" w:fill="FFFFFF"/>
          </w:tcPr>
          <w:p w14:paraId="759F09DA" w14:textId="77777777" w:rsidR="00827F0B" w:rsidRDefault="00827F0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7149D7BE" w14:textId="77777777" w:rsidR="00827F0B" w:rsidRDefault="00827F0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38E6956D" w14:textId="77777777" w:rsidR="00827F0B" w:rsidRDefault="00827F0B" w:rsidP="00AA4FEF">
            <w:r>
              <w:t>NA</w:t>
            </w:r>
          </w:p>
        </w:tc>
      </w:tr>
      <w:tr w:rsidR="00827F0B" w14:paraId="1D54DDDF" w14:textId="77777777" w:rsidTr="00AA4FEF">
        <w:tc>
          <w:tcPr>
            <w:tcW w:w="9885" w:type="dxa"/>
            <w:gridSpan w:val="3"/>
            <w:shd w:val="clear" w:color="auto" w:fill="000080"/>
          </w:tcPr>
          <w:p w14:paraId="5BFD3E88" w14:textId="77777777" w:rsidR="00827F0B" w:rsidRDefault="00827F0B" w:rsidP="00AA4FEF">
            <w:r>
              <w:rPr>
                <w:b/>
              </w:rPr>
              <w:t>Output parameters</w:t>
            </w:r>
          </w:p>
        </w:tc>
      </w:tr>
      <w:tr w:rsidR="00827F0B" w14:paraId="3843BA1D" w14:textId="77777777" w:rsidTr="00AA4FEF">
        <w:tc>
          <w:tcPr>
            <w:tcW w:w="3305" w:type="dxa"/>
            <w:shd w:val="clear" w:color="auto" w:fill="C6D9F1"/>
          </w:tcPr>
          <w:p w14:paraId="5BD0799E" w14:textId="77777777" w:rsidR="00827F0B" w:rsidRDefault="00827F0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67D698C8" w14:textId="77777777" w:rsidR="00827F0B" w:rsidRDefault="00827F0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EB0308F" w14:textId="77777777" w:rsidR="00827F0B" w:rsidRDefault="00827F0B" w:rsidP="00AA4FEF">
            <w:r>
              <w:t>Description</w:t>
            </w:r>
          </w:p>
        </w:tc>
      </w:tr>
      <w:tr w:rsidR="00827F0B" w14:paraId="6A49B520" w14:textId="77777777" w:rsidTr="00AA4FEF">
        <w:tc>
          <w:tcPr>
            <w:tcW w:w="3305" w:type="dxa"/>
            <w:shd w:val="clear" w:color="auto" w:fill="FFFFFF"/>
          </w:tcPr>
          <w:p w14:paraId="1947AE0C" w14:textId="77777777" w:rsidR="00827F0B" w:rsidRDefault="00827F0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DECCF15" w14:textId="77777777" w:rsidR="00827F0B" w:rsidRDefault="00827F0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30D158D5" w14:textId="77777777" w:rsidR="00827F0B" w:rsidRDefault="00827F0B" w:rsidP="00AA4FEF">
            <w:r>
              <w:t>NA</w:t>
            </w:r>
          </w:p>
        </w:tc>
      </w:tr>
      <w:tr w:rsidR="00827F0B" w14:paraId="797FC9A6" w14:textId="77777777" w:rsidTr="00AA4FEF">
        <w:tc>
          <w:tcPr>
            <w:tcW w:w="9885" w:type="dxa"/>
            <w:gridSpan w:val="3"/>
            <w:shd w:val="clear" w:color="auto" w:fill="000080"/>
          </w:tcPr>
          <w:p w14:paraId="28B66CFC" w14:textId="77777777" w:rsidR="00827F0B" w:rsidRDefault="00827F0B" w:rsidP="00AA4FEF">
            <w:r>
              <w:rPr>
                <w:b/>
              </w:rPr>
              <w:t>Return value</w:t>
            </w:r>
          </w:p>
        </w:tc>
      </w:tr>
      <w:tr w:rsidR="00827F0B" w14:paraId="338107F4" w14:textId="77777777" w:rsidTr="00AA4FEF">
        <w:tc>
          <w:tcPr>
            <w:tcW w:w="3305" w:type="dxa"/>
            <w:shd w:val="clear" w:color="auto" w:fill="C6D9F1"/>
          </w:tcPr>
          <w:p w14:paraId="3667D7CC" w14:textId="77777777" w:rsidR="00827F0B" w:rsidRDefault="00827F0B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48CE7591" w14:textId="77777777" w:rsidR="00827F0B" w:rsidRDefault="00827F0B" w:rsidP="00AA4FEF">
            <w:r>
              <w:t>Description</w:t>
            </w:r>
          </w:p>
        </w:tc>
      </w:tr>
      <w:tr w:rsidR="00827F0B" w14:paraId="4759127A" w14:textId="77777777" w:rsidTr="00AA4FEF">
        <w:tc>
          <w:tcPr>
            <w:tcW w:w="3305" w:type="dxa"/>
          </w:tcPr>
          <w:p w14:paraId="781AF208" w14:textId="77777777" w:rsidR="00827F0B" w:rsidRDefault="00827F0B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CC4074E" w14:textId="77777777" w:rsidR="00827F0B" w:rsidRDefault="00827F0B" w:rsidP="00AA4FEF">
            <w:r>
              <w:t>void</w:t>
            </w:r>
          </w:p>
        </w:tc>
      </w:tr>
      <w:tr w:rsidR="00827F0B" w14:paraId="4B148224" w14:textId="77777777" w:rsidTr="00AA4FEF">
        <w:tc>
          <w:tcPr>
            <w:tcW w:w="9885" w:type="dxa"/>
            <w:gridSpan w:val="3"/>
            <w:shd w:val="clear" w:color="auto" w:fill="000080"/>
          </w:tcPr>
          <w:p w14:paraId="3F26B5AD" w14:textId="77777777" w:rsidR="00827F0B" w:rsidRDefault="00827F0B" w:rsidP="00AA4FEF">
            <w:r>
              <w:rPr>
                <w:b/>
              </w:rPr>
              <w:t>Dynamic aspect</w:t>
            </w:r>
          </w:p>
        </w:tc>
      </w:tr>
      <w:tr w:rsidR="00827F0B" w14:paraId="7996331B" w14:textId="77777777" w:rsidTr="00AA4FEF">
        <w:tc>
          <w:tcPr>
            <w:tcW w:w="3305" w:type="dxa"/>
            <w:shd w:val="clear" w:color="auto" w:fill="C6D9F1"/>
          </w:tcPr>
          <w:p w14:paraId="6CD1862D" w14:textId="77777777" w:rsidR="00827F0B" w:rsidRDefault="00827F0B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3D156A27" w14:textId="77777777" w:rsidR="00827F0B" w:rsidRDefault="00827F0B" w:rsidP="00AA4FEF">
            <w:r>
              <w:t>Description</w:t>
            </w:r>
          </w:p>
        </w:tc>
      </w:tr>
      <w:tr w:rsidR="00827F0B" w14:paraId="5CD5CCF2" w14:textId="77777777" w:rsidTr="00AA4FEF">
        <w:tc>
          <w:tcPr>
            <w:tcW w:w="3305" w:type="dxa"/>
            <w:shd w:val="clear" w:color="auto" w:fill="FFFFFF"/>
          </w:tcPr>
          <w:p w14:paraId="123383F4" w14:textId="0EE298B3" w:rsidR="00827F0B" w:rsidRDefault="00827F0B" w:rsidP="00AA4FEF">
            <w:proofErr w:type="spellStart"/>
            <w:r w:rsidRPr="00827F0B">
              <w:rPr>
                <w:sz w:val="20"/>
                <w:szCs w:val="20"/>
              </w:rPr>
              <w:t>MMG_Init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5D59E5E8" w14:textId="77777777" w:rsidR="00827F0B" w:rsidRDefault="00827F0B" w:rsidP="00AA4FEF">
            <w:r>
              <w:t>*</w:t>
            </w:r>
          </w:p>
        </w:tc>
      </w:tr>
      <w:tr w:rsidR="00827F0B" w14:paraId="38C51063" w14:textId="77777777" w:rsidTr="00AA4FEF">
        <w:tc>
          <w:tcPr>
            <w:tcW w:w="9885" w:type="dxa"/>
            <w:gridSpan w:val="3"/>
            <w:shd w:val="clear" w:color="auto" w:fill="000080"/>
          </w:tcPr>
          <w:p w14:paraId="11244DB0" w14:textId="77777777" w:rsidR="00827F0B" w:rsidRDefault="00827F0B" w:rsidP="00AA4FEF">
            <w:r>
              <w:rPr>
                <w:b/>
              </w:rPr>
              <w:t>Static aspect</w:t>
            </w:r>
          </w:p>
        </w:tc>
      </w:tr>
      <w:tr w:rsidR="00827F0B" w14:paraId="0C5F7A4F" w14:textId="77777777" w:rsidTr="00AA4FEF">
        <w:tc>
          <w:tcPr>
            <w:tcW w:w="9885" w:type="dxa"/>
            <w:gridSpan w:val="3"/>
          </w:tcPr>
          <w:p w14:paraId="7B126952" w14:textId="77777777" w:rsidR="00827F0B" w:rsidRDefault="00827F0B" w:rsidP="00AA4FEF">
            <w:r>
              <w:t>NA</w:t>
            </w:r>
          </w:p>
        </w:tc>
      </w:tr>
      <w:tr w:rsidR="00827F0B" w14:paraId="52C46D89" w14:textId="77777777" w:rsidTr="00AA4FEF">
        <w:tc>
          <w:tcPr>
            <w:tcW w:w="9885" w:type="dxa"/>
            <w:gridSpan w:val="3"/>
            <w:shd w:val="clear" w:color="auto" w:fill="000080"/>
          </w:tcPr>
          <w:p w14:paraId="45E3E491" w14:textId="77777777" w:rsidR="00827F0B" w:rsidRDefault="00827F0B" w:rsidP="00AA4FEF">
            <w:r>
              <w:rPr>
                <w:b/>
              </w:rPr>
              <w:t>Constrains</w:t>
            </w:r>
          </w:p>
        </w:tc>
      </w:tr>
      <w:tr w:rsidR="00827F0B" w14:paraId="3E1DC730" w14:textId="77777777" w:rsidTr="00AA4FEF">
        <w:tc>
          <w:tcPr>
            <w:tcW w:w="9885" w:type="dxa"/>
            <w:gridSpan w:val="3"/>
          </w:tcPr>
          <w:p w14:paraId="54AAF8F6" w14:textId="77777777" w:rsidR="00827F0B" w:rsidRDefault="00827F0B" w:rsidP="00AA4FEF">
            <w:r>
              <w:t>NA</w:t>
            </w:r>
          </w:p>
        </w:tc>
      </w:tr>
    </w:tbl>
    <w:p w14:paraId="7081A03A" w14:textId="77777777" w:rsidR="00110644" w:rsidRDefault="00857BB1" w:rsidP="001106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EC1BE4" wp14:editId="58991112">
            <wp:extent cx="2816209" cy="300037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0841" cy="30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0A78" w14:textId="50EA9157" w:rsidR="00972F4E" w:rsidRDefault="00110644" w:rsidP="00110644">
      <w:pPr>
        <w:pStyle w:val="Caption"/>
        <w:jc w:val="center"/>
      </w:pPr>
      <w:bookmarkStart w:id="1704" w:name="_Toc157416799"/>
      <w:r>
        <w:t xml:space="preserve">Figure </w:t>
      </w:r>
      <w:fldSimple w:instr=" SEQ Figure \* ARABIC ">
        <w:r w:rsidR="00C712AF">
          <w:rPr>
            <w:noProof/>
          </w:rPr>
          <w:t>30</w:t>
        </w:r>
      </w:fldSimple>
      <w:r>
        <w:t xml:space="preserve">: </w:t>
      </w:r>
      <w:proofErr w:type="spellStart"/>
      <w:r w:rsidRPr="004B69F2">
        <w:t>mmg_PreSafe_Init</w:t>
      </w:r>
      <w:bookmarkEnd w:id="1704"/>
      <w:proofErr w:type="spellEnd"/>
    </w:p>
    <w:p w14:paraId="295374B8" w14:textId="3DFD418E" w:rsidR="00827F0B" w:rsidRDefault="00827F0B" w:rsidP="00827F0B">
      <w:pPr>
        <w:pStyle w:val="Heading3"/>
      </w:pPr>
      <w:bookmarkStart w:id="1705" w:name="_Toc157416847"/>
      <w:proofErr w:type="spellStart"/>
      <w:r w:rsidRPr="00827F0B">
        <w:t>MMG_runPreSafeRecorder</w:t>
      </w:r>
      <w:bookmarkEnd w:id="170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827F0B" w14:paraId="11D4F499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01B18200" w14:textId="77777777" w:rsidR="00827F0B" w:rsidRDefault="00827F0B" w:rsidP="00AA4FEF">
            <w:r>
              <w:t>Object</w:t>
            </w:r>
          </w:p>
        </w:tc>
      </w:tr>
      <w:tr w:rsidR="00827F0B" w14:paraId="057D7648" w14:textId="77777777" w:rsidTr="00AA4FEF">
        <w:tc>
          <w:tcPr>
            <w:tcW w:w="9885" w:type="dxa"/>
            <w:gridSpan w:val="3"/>
          </w:tcPr>
          <w:p w14:paraId="31B846B6" w14:textId="3BEC1B0D" w:rsidR="00827F0B" w:rsidRPr="00E53098" w:rsidRDefault="00827F0B" w:rsidP="00AA4FEF">
            <w:r w:rsidRPr="00827F0B">
              <w:rPr>
                <w:rFonts w:cs="Arial"/>
                <w:sz w:val="20"/>
                <w:szCs w:val="20"/>
              </w:rPr>
              <w:t xml:space="preserve">Function is in charge handling the mode management of </w:t>
            </w:r>
            <w:proofErr w:type="spellStart"/>
            <w:r w:rsidRPr="00827F0B">
              <w:rPr>
                <w:rFonts w:cs="Arial"/>
                <w:sz w:val="20"/>
                <w:szCs w:val="20"/>
              </w:rPr>
              <w:t>Presafe</w:t>
            </w:r>
            <w:proofErr w:type="spellEnd"/>
            <w:r w:rsidRPr="00827F0B">
              <w:rPr>
                <w:rFonts w:cs="Arial"/>
                <w:sz w:val="20"/>
                <w:szCs w:val="20"/>
              </w:rPr>
              <w:t xml:space="preserve"> recorder</w:t>
            </w:r>
          </w:p>
        </w:tc>
      </w:tr>
      <w:tr w:rsidR="00827F0B" w14:paraId="6B172DC9" w14:textId="77777777" w:rsidTr="00AA4FEF">
        <w:tc>
          <w:tcPr>
            <w:tcW w:w="9885" w:type="dxa"/>
            <w:gridSpan w:val="3"/>
            <w:shd w:val="clear" w:color="auto" w:fill="000080"/>
          </w:tcPr>
          <w:p w14:paraId="392F6A8B" w14:textId="77777777" w:rsidR="00827F0B" w:rsidRDefault="00827F0B" w:rsidP="00AA4FEF">
            <w:r>
              <w:rPr>
                <w:b/>
              </w:rPr>
              <w:t>Prototype</w:t>
            </w:r>
          </w:p>
        </w:tc>
      </w:tr>
      <w:tr w:rsidR="00827F0B" w14:paraId="2288EE1E" w14:textId="77777777" w:rsidTr="00AA4FEF">
        <w:tc>
          <w:tcPr>
            <w:tcW w:w="9885" w:type="dxa"/>
            <w:gridSpan w:val="3"/>
          </w:tcPr>
          <w:p w14:paraId="7344694F" w14:textId="14591B22" w:rsidR="00827F0B" w:rsidRPr="00E53098" w:rsidRDefault="00827F0B" w:rsidP="00AA4FEF">
            <w:pPr>
              <w:rPr>
                <w:sz w:val="20"/>
                <w:szCs w:val="20"/>
              </w:rPr>
            </w:pPr>
            <w:proofErr w:type="gramStart"/>
            <w:r w:rsidRPr="00827F0B">
              <w:rPr>
                <w:rFonts w:ascii="Times New Roman" w:hAnsi="Times New Roman" w:cs="Arial"/>
                <w:sz w:val="20"/>
                <w:szCs w:val="20"/>
              </w:rPr>
              <w:t>FUNC(</w:t>
            </w:r>
            <w:proofErr w:type="gramEnd"/>
            <w:r w:rsidRPr="00827F0B">
              <w:rPr>
                <w:rFonts w:ascii="Times New Roman" w:hAnsi="Times New Roman" w:cs="Arial"/>
                <w:sz w:val="20"/>
                <w:szCs w:val="20"/>
              </w:rPr>
              <w:t xml:space="preserve">void, </w:t>
            </w:r>
            <w:proofErr w:type="spellStart"/>
            <w:r w:rsidRPr="00827F0B">
              <w:rPr>
                <w:rFonts w:ascii="Times New Roman" w:hAnsi="Times New Roman" w:cs="Arial"/>
                <w:sz w:val="20"/>
                <w:szCs w:val="20"/>
              </w:rPr>
              <w:t>MMG_AC_ModeManagement_CODE</w:t>
            </w:r>
            <w:proofErr w:type="spellEnd"/>
            <w:r w:rsidRPr="00827F0B">
              <w:rPr>
                <w:rFonts w:ascii="Times New Roman" w:hAnsi="Times New Roman" w:cs="Arial"/>
                <w:sz w:val="20"/>
                <w:szCs w:val="20"/>
              </w:rPr>
              <w:t xml:space="preserve">) </w:t>
            </w:r>
            <w:proofErr w:type="spellStart"/>
            <w:r w:rsidRPr="00827F0B">
              <w:rPr>
                <w:rFonts w:ascii="Times New Roman" w:hAnsi="Times New Roman" w:cs="Arial"/>
                <w:sz w:val="20"/>
                <w:szCs w:val="20"/>
              </w:rPr>
              <w:t>MMG_runPreSafeRecorder</w:t>
            </w:r>
            <w:proofErr w:type="spellEnd"/>
            <w:r w:rsidRPr="00827F0B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827F0B" w14:paraId="471BA43C" w14:textId="77777777" w:rsidTr="00AA4FEF">
        <w:tc>
          <w:tcPr>
            <w:tcW w:w="9885" w:type="dxa"/>
            <w:gridSpan w:val="3"/>
            <w:shd w:val="clear" w:color="auto" w:fill="000080"/>
          </w:tcPr>
          <w:p w14:paraId="7A23B675" w14:textId="77777777" w:rsidR="00827F0B" w:rsidRDefault="00827F0B" w:rsidP="00AA4FEF">
            <w:r>
              <w:rPr>
                <w:b/>
              </w:rPr>
              <w:t>Input parameters</w:t>
            </w:r>
          </w:p>
        </w:tc>
      </w:tr>
      <w:tr w:rsidR="00827F0B" w14:paraId="22F718B3" w14:textId="77777777" w:rsidTr="00AA4FEF">
        <w:tc>
          <w:tcPr>
            <w:tcW w:w="3305" w:type="dxa"/>
            <w:shd w:val="clear" w:color="auto" w:fill="C6D9F1"/>
          </w:tcPr>
          <w:p w14:paraId="0A7863D9" w14:textId="77777777" w:rsidR="00827F0B" w:rsidRDefault="00827F0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479B2B56" w14:textId="77777777" w:rsidR="00827F0B" w:rsidRDefault="00827F0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26DA623A" w14:textId="77777777" w:rsidR="00827F0B" w:rsidRDefault="00827F0B" w:rsidP="00AA4FEF">
            <w:r>
              <w:t>Description</w:t>
            </w:r>
          </w:p>
        </w:tc>
      </w:tr>
      <w:tr w:rsidR="00827F0B" w14:paraId="4D2FCE84" w14:textId="77777777" w:rsidTr="00AA4FEF">
        <w:tc>
          <w:tcPr>
            <w:tcW w:w="3305" w:type="dxa"/>
            <w:shd w:val="clear" w:color="auto" w:fill="FFFFFF"/>
          </w:tcPr>
          <w:p w14:paraId="7C7B4565" w14:textId="77777777" w:rsidR="00827F0B" w:rsidRDefault="00827F0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02220A4" w14:textId="77777777" w:rsidR="00827F0B" w:rsidRDefault="00827F0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84AEB40" w14:textId="77777777" w:rsidR="00827F0B" w:rsidRDefault="00827F0B" w:rsidP="00AA4FEF">
            <w:r>
              <w:t>NA</w:t>
            </w:r>
          </w:p>
        </w:tc>
      </w:tr>
      <w:tr w:rsidR="00827F0B" w14:paraId="65623A3A" w14:textId="77777777" w:rsidTr="00AA4FEF">
        <w:tc>
          <w:tcPr>
            <w:tcW w:w="9885" w:type="dxa"/>
            <w:gridSpan w:val="3"/>
            <w:shd w:val="clear" w:color="auto" w:fill="000080"/>
          </w:tcPr>
          <w:p w14:paraId="3E1276BE" w14:textId="77777777" w:rsidR="00827F0B" w:rsidRDefault="00827F0B" w:rsidP="00AA4FEF">
            <w:r>
              <w:rPr>
                <w:b/>
              </w:rPr>
              <w:t>Output parameters</w:t>
            </w:r>
          </w:p>
        </w:tc>
      </w:tr>
      <w:tr w:rsidR="00827F0B" w14:paraId="65D0473F" w14:textId="77777777" w:rsidTr="00AA4FEF">
        <w:tc>
          <w:tcPr>
            <w:tcW w:w="3305" w:type="dxa"/>
            <w:shd w:val="clear" w:color="auto" w:fill="C6D9F1"/>
          </w:tcPr>
          <w:p w14:paraId="0460AFCC" w14:textId="77777777" w:rsidR="00827F0B" w:rsidRDefault="00827F0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0C44C7BB" w14:textId="77777777" w:rsidR="00827F0B" w:rsidRDefault="00827F0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45AF0143" w14:textId="77777777" w:rsidR="00827F0B" w:rsidRDefault="00827F0B" w:rsidP="00AA4FEF">
            <w:r>
              <w:t>Description</w:t>
            </w:r>
          </w:p>
        </w:tc>
      </w:tr>
      <w:tr w:rsidR="00827F0B" w14:paraId="2F374325" w14:textId="77777777" w:rsidTr="00AA4FEF">
        <w:tc>
          <w:tcPr>
            <w:tcW w:w="3305" w:type="dxa"/>
            <w:shd w:val="clear" w:color="auto" w:fill="FFFFFF"/>
          </w:tcPr>
          <w:p w14:paraId="024A28E9" w14:textId="77777777" w:rsidR="00827F0B" w:rsidRDefault="00827F0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72103122" w14:textId="77777777" w:rsidR="00827F0B" w:rsidRDefault="00827F0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7239D1EC" w14:textId="77777777" w:rsidR="00827F0B" w:rsidRDefault="00827F0B" w:rsidP="00AA4FEF">
            <w:r>
              <w:t>NA</w:t>
            </w:r>
          </w:p>
        </w:tc>
      </w:tr>
      <w:tr w:rsidR="00827F0B" w14:paraId="07096E8F" w14:textId="77777777" w:rsidTr="00AA4FEF">
        <w:tc>
          <w:tcPr>
            <w:tcW w:w="9885" w:type="dxa"/>
            <w:gridSpan w:val="3"/>
            <w:shd w:val="clear" w:color="auto" w:fill="000080"/>
          </w:tcPr>
          <w:p w14:paraId="7617B862" w14:textId="77777777" w:rsidR="00827F0B" w:rsidRDefault="00827F0B" w:rsidP="00AA4FEF">
            <w:r>
              <w:rPr>
                <w:b/>
              </w:rPr>
              <w:t>Return value</w:t>
            </w:r>
          </w:p>
        </w:tc>
      </w:tr>
      <w:tr w:rsidR="00827F0B" w14:paraId="07571214" w14:textId="77777777" w:rsidTr="00AA4FEF">
        <w:tc>
          <w:tcPr>
            <w:tcW w:w="3305" w:type="dxa"/>
            <w:shd w:val="clear" w:color="auto" w:fill="C6D9F1"/>
          </w:tcPr>
          <w:p w14:paraId="0FE3073E" w14:textId="77777777" w:rsidR="00827F0B" w:rsidRDefault="00827F0B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3999E35" w14:textId="77777777" w:rsidR="00827F0B" w:rsidRDefault="00827F0B" w:rsidP="00AA4FEF">
            <w:r>
              <w:t>Description</w:t>
            </w:r>
          </w:p>
        </w:tc>
      </w:tr>
      <w:tr w:rsidR="00827F0B" w14:paraId="5A9A3D1F" w14:textId="77777777" w:rsidTr="00AA4FEF">
        <w:tc>
          <w:tcPr>
            <w:tcW w:w="3305" w:type="dxa"/>
          </w:tcPr>
          <w:p w14:paraId="325D2CEF" w14:textId="77777777" w:rsidR="00827F0B" w:rsidRDefault="00827F0B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B9191FC" w14:textId="77777777" w:rsidR="00827F0B" w:rsidRDefault="00827F0B" w:rsidP="00AA4FEF">
            <w:r>
              <w:t>void</w:t>
            </w:r>
          </w:p>
        </w:tc>
      </w:tr>
      <w:tr w:rsidR="00827F0B" w14:paraId="1211D4F6" w14:textId="77777777" w:rsidTr="00AA4FEF">
        <w:tc>
          <w:tcPr>
            <w:tcW w:w="9885" w:type="dxa"/>
            <w:gridSpan w:val="3"/>
            <w:shd w:val="clear" w:color="auto" w:fill="000080"/>
          </w:tcPr>
          <w:p w14:paraId="6A27C086" w14:textId="77777777" w:rsidR="00827F0B" w:rsidRDefault="00827F0B" w:rsidP="00AA4FEF">
            <w:r>
              <w:rPr>
                <w:b/>
              </w:rPr>
              <w:t>Dynamic aspect</w:t>
            </w:r>
          </w:p>
        </w:tc>
      </w:tr>
      <w:tr w:rsidR="00827F0B" w14:paraId="30694438" w14:textId="77777777" w:rsidTr="00AA4FEF">
        <w:tc>
          <w:tcPr>
            <w:tcW w:w="3305" w:type="dxa"/>
            <w:shd w:val="clear" w:color="auto" w:fill="C6D9F1"/>
          </w:tcPr>
          <w:p w14:paraId="512393A5" w14:textId="77777777" w:rsidR="00827F0B" w:rsidRDefault="00827F0B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CE3F635" w14:textId="77777777" w:rsidR="00827F0B" w:rsidRDefault="00827F0B" w:rsidP="00AA4FEF">
            <w:r>
              <w:t>Description</w:t>
            </w:r>
          </w:p>
        </w:tc>
      </w:tr>
      <w:tr w:rsidR="00827F0B" w14:paraId="19073279" w14:textId="77777777" w:rsidTr="00AA4FEF">
        <w:tc>
          <w:tcPr>
            <w:tcW w:w="3305" w:type="dxa"/>
            <w:shd w:val="clear" w:color="auto" w:fill="FFFFFF"/>
          </w:tcPr>
          <w:p w14:paraId="516AE093" w14:textId="6451C4AC" w:rsidR="00827F0B" w:rsidRDefault="00F7575B" w:rsidP="00AA4FEF">
            <w:r>
              <w:rPr>
                <w:sz w:val="20"/>
                <w:szCs w:val="20"/>
              </w:rPr>
              <w:t xml:space="preserve">Every 10 </w:t>
            </w:r>
            <w:proofErr w:type="spellStart"/>
            <w:r>
              <w:rPr>
                <w:sz w:val="20"/>
                <w:szCs w:val="20"/>
              </w:rPr>
              <w:t>ms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0C364524" w14:textId="77777777" w:rsidR="00827F0B" w:rsidRDefault="00827F0B" w:rsidP="00AA4FEF">
            <w:r>
              <w:t>*</w:t>
            </w:r>
          </w:p>
        </w:tc>
      </w:tr>
      <w:tr w:rsidR="00827F0B" w14:paraId="4FCF3C5B" w14:textId="77777777" w:rsidTr="00AA4FEF">
        <w:tc>
          <w:tcPr>
            <w:tcW w:w="9885" w:type="dxa"/>
            <w:gridSpan w:val="3"/>
            <w:shd w:val="clear" w:color="auto" w:fill="000080"/>
          </w:tcPr>
          <w:p w14:paraId="44280EDE" w14:textId="77777777" w:rsidR="00827F0B" w:rsidRDefault="00827F0B" w:rsidP="00AA4FEF">
            <w:r>
              <w:rPr>
                <w:b/>
              </w:rPr>
              <w:t>Static aspect</w:t>
            </w:r>
          </w:p>
        </w:tc>
      </w:tr>
      <w:tr w:rsidR="00827F0B" w14:paraId="4E697A8A" w14:textId="77777777" w:rsidTr="00AA4FEF">
        <w:tc>
          <w:tcPr>
            <w:tcW w:w="9885" w:type="dxa"/>
            <w:gridSpan w:val="3"/>
          </w:tcPr>
          <w:p w14:paraId="5C4B4380" w14:textId="77777777" w:rsidR="00827F0B" w:rsidRDefault="00827F0B" w:rsidP="00AA4FEF">
            <w:r>
              <w:t>NA</w:t>
            </w:r>
          </w:p>
        </w:tc>
      </w:tr>
      <w:tr w:rsidR="00827F0B" w14:paraId="64B4C97E" w14:textId="77777777" w:rsidTr="00AA4FEF">
        <w:tc>
          <w:tcPr>
            <w:tcW w:w="9885" w:type="dxa"/>
            <w:gridSpan w:val="3"/>
            <w:shd w:val="clear" w:color="auto" w:fill="000080"/>
          </w:tcPr>
          <w:p w14:paraId="3F8ECF55" w14:textId="77777777" w:rsidR="00827F0B" w:rsidRDefault="00827F0B" w:rsidP="00AA4FEF">
            <w:r>
              <w:rPr>
                <w:b/>
              </w:rPr>
              <w:t>Constrains</w:t>
            </w:r>
          </w:p>
        </w:tc>
      </w:tr>
      <w:tr w:rsidR="00827F0B" w14:paraId="2E2888AC" w14:textId="77777777" w:rsidTr="00AA4FEF">
        <w:tc>
          <w:tcPr>
            <w:tcW w:w="9885" w:type="dxa"/>
            <w:gridSpan w:val="3"/>
          </w:tcPr>
          <w:p w14:paraId="06A2C9E8" w14:textId="77777777" w:rsidR="00827F0B" w:rsidRDefault="00827F0B" w:rsidP="00AA4FEF">
            <w:r>
              <w:t>NA</w:t>
            </w:r>
          </w:p>
        </w:tc>
      </w:tr>
    </w:tbl>
    <w:p w14:paraId="64E76ADB" w14:textId="45CE1EBB" w:rsidR="00932E7E" w:rsidRDefault="00932E7E" w:rsidP="00932E7E">
      <w:pPr>
        <w:jc w:val="center"/>
      </w:pPr>
      <w:r>
        <w:t xml:space="preserve">Note: Because of the size of the function, the diagram was </w:t>
      </w:r>
      <w:proofErr w:type="spellStart"/>
      <w:r>
        <w:t>splitted</w:t>
      </w:r>
      <w:proofErr w:type="spellEnd"/>
      <w:r>
        <w:t xml:space="preserve"> in three pictures.</w:t>
      </w:r>
    </w:p>
    <w:p w14:paraId="5206C217" w14:textId="0C702CF2" w:rsidR="00110644" w:rsidRDefault="008B4D08" w:rsidP="00110644">
      <w:pPr>
        <w:keepNext/>
        <w:jc w:val="center"/>
      </w:pPr>
      <w:r>
        <w:object w:dxaOrig="1508" w:dyaOrig="984" w14:anchorId="4678EF1E">
          <v:shape id="_x0000_i1038" type="#_x0000_t75" style="width:75.75pt;height:49.45pt" o:ole="">
            <v:imagedata r:id="rId51" o:title=""/>
          </v:shape>
          <o:OLEObject Type="Embed" ProgID="Package" ShapeID="_x0000_i1038" DrawAspect="Icon" ObjectID="_1768042826" r:id="rId52"/>
        </w:object>
      </w:r>
    </w:p>
    <w:p w14:paraId="0F7DCEB1" w14:textId="21D8A109" w:rsidR="00932E7E" w:rsidRDefault="00110644" w:rsidP="00110644">
      <w:pPr>
        <w:pStyle w:val="Caption"/>
        <w:jc w:val="center"/>
      </w:pPr>
      <w:bookmarkStart w:id="1706" w:name="_Toc157416800"/>
      <w:r>
        <w:t xml:space="preserve">Figure </w:t>
      </w:r>
      <w:fldSimple w:instr=" SEQ Figure \* ARABIC ">
        <w:r w:rsidR="00C712AF">
          <w:rPr>
            <w:noProof/>
          </w:rPr>
          <w:t>31</w:t>
        </w:r>
      </w:fldSimple>
      <w:r>
        <w:t xml:space="preserve">: Part1 </w:t>
      </w:r>
      <w:proofErr w:type="spellStart"/>
      <w:r w:rsidRPr="00A85352">
        <w:t>MMG_runPreSafeRecorder</w:t>
      </w:r>
      <w:bookmarkEnd w:id="1706"/>
      <w:proofErr w:type="spellEnd"/>
    </w:p>
    <w:p w14:paraId="52F12B67" w14:textId="77777777" w:rsidR="00110644" w:rsidRDefault="00170A28" w:rsidP="00110644">
      <w:pPr>
        <w:keepNext/>
        <w:jc w:val="center"/>
      </w:pPr>
      <w:r>
        <w:object w:dxaOrig="935" w:dyaOrig="605" w14:anchorId="35BB1EB0">
          <v:shape id="_x0000_i1039" type="#_x0000_t75" style="width:46.95pt;height:30.7pt" o:ole="">
            <v:imagedata r:id="rId53" o:title=""/>
          </v:shape>
          <o:OLEObject Type="Embed" ProgID="Package" ShapeID="_x0000_i1039" DrawAspect="Icon" ObjectID="_1768042827" r:id="rId54"/>
        </w:object>
      </w:r>
    </w:p>
    <w:p w14:paraId="4704E8B9" w14:textId="1F6B49AE" w:rsidR="00932E7E" w:rsidRDefault="00110644" w:rsidP="00110644">
      <w:pPr>
        <w:pStyle w:val="Caption"/>
        <w:jc w:val="center"/>
      </w:pPr>
      <w:bookmarkStart w:id="1707" w:name="_Toc157416801"/>
      <w:r>
        <w:t xml:space="preserve">Figure </w:t>
      </w:r>
      <w:fldSimple w:instr=" SEQ Figure \* ARABIC ">
        <w:r w:rsidR="00C712AF">
          <w:rPr>
            <w:noProof/>
          </w:rPr>
          <w:t>32</w:t>
        </w:r>
      </w:fldSimple>
      <w:r>
        <w:t xml:space="preserve">: </w:t>
      </w:r>
      <w:r w:rsidRPr="007A605C">
        <w:t>Part</w:t>
      </w:r>
      <w:r>
        <w:t>2</w:t>
      </w:r>
      <w:r w:rsidRPr="007A605C">
        <w:t xml:space="preserve"> </w:t>
      </w:r>
      <w:proofErr w:type="spellStart"/>
      <w:r w:rsidRPr="007A605C">
        <w:t>MMG_runPreSafeRecorder</w:t>
      </w:r>
      <w:bookmarkEnd w:id="1707"/>
      <w:proofErr w:type="spellEnd"/>
    </w:p>
    <w:p w14:paraId="299281BE" w14:textId="2B37B84E" w:rsidR="00110644" w:rsidRDefault="008B4D08" w:rsidP="00110644">
      <w:pPr>
        <w:keepNext/>
        <w:jc w:val="center"/>
      </w:pPr>
      <w:r>
        <w:object w:dxaOrig="1508" w:dyaOrig="984" w14:anchorId="13A644BB">
          <v:shape id="_x0000_i1040" type="#_x0000_t75" style="width:75.75pt;height:49.45pt" o:ole="">
            <v:imagedata r:id="rId55" o:title=""/>
          </v:shape>
          <o:OLEObject Type="Embed" ProgID="Package" ShapeID="_x0000_i1040" DrawAspect="Icon" ObjectID="_1768042828" r:id="rId56"/>
        </w:object>
      </w:r>
    </w:p>
    <w:p w14:paraId="32BEFEF7" w14:textId="2F8C6EC7" w:rsidR="00932E7E" w:rsidRDefault="00110644" w:rsidP="00110644">
      <w:pPr>
        <w:pStyle w:val="Caption"/>
        <w:jc w:val="center"/>
      </w:pPr>
      <w:bookmarkStart w:id="1708" w:name="_Toc157416802"/>
      <w:r>
        <w:t xml:space="preserve">Figure </w:t>
      </w:r>
      <w:fldSimple w:instr=" SEQ Figure \* ARABIC ">
        <w:r w:rsidR="00C712AF">
          <w:rPr>
            <w:noProof/>
          </w:rPr>
          <w:t>33</w:t>
        </w:r>
      </w:fldSimple>
      <w:r>
        <w:t xml:space="preserve">: </w:t>
      </w:r>
      <w:r w:rsidRPr="00513A7A">
        <w:t>Part</w:t>
      </w:r>
      <w:r>
        <w:t>3</w:t>
      </w:r>
      <w:r w:rsidRPr="00513A7A">
        <w:t xml:space="preserve"> </w:t>
      </w:r>
      <w:proofErr w:type="spellStart"/>
      <w:r w:rsidRPr="00513A7A">
        <w:t>MMG_runPreSafeRecorder</w:t>
      </w:r>
      <w:bookmarkEnd w:id="1708"/>
      <w:proofErr w:type="spellEnd"/>
    </w:p>
    <w:p w14:paraId="3B76ECAD" w14:textId="159880D6" w:rsidR="002F6AE9" w:rsidRDefault="002F6AE9" w:rsidP="00D70B2E">
      <w:pPr>
        <w:keepNext/>
        <w:jc w:val="center"/>
      </w:pPr>
    </w:p>
    <w:p w14:paraId="6B3E7D76" w14:textId="4403BF09" w:rsidR="00F7575B" w:rsidRDefault="00F7575B" w:rsidP="00F7575B">
      <w:pPr>
        <w:pStyle w:val="Heading3"/>
      </w:pPr>
      <w:bookmarkStart w:id="1709" w:name="_Toc157416848"/>
      <w:proofErr w:type="spellStart"/>
      <w:r w:rsidRPr="00F7575B">
        <w:t>mmg_PreSafe_CheckEOLLimit</w:t>
      </w:r>
      <w:bookmarkEnd w:id="170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F7575B" w14:paraId="17F3710E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575FF97F" w14:textId="77777777" w:rsidR="00F7575B" w:rsidRDefault="00F7575B" w:rsidP="00AA4FEF">
            <w:r>
              <w:t>Object</w:t>
            </w:r>
          </w:p>
        </w:tc>
      </w:tr>
      <w:tr w:rsidR="00F7575B" w14:paraId="79585B1C" w14:textId="77777777" w:rsidTr="00AA4FEF">
        <w:tc>
          <w:tcPr>
            <w:tcW w:w="9885" w:type="dxa"/>
            <w:gridSpan w:val="3"/>
          </w:tcPr>
          <w:p w14:paraId="7144D97C" w14:textId="0026B975" w:rsidR="00F7575B" w:rsidRPr="00E53098" w:rsidRDefault="00F7575B" w:rsidP="00AA4FEF">
            <w:r w:rsidRPr="00F7575B">
              <w:rPr>
                <w:rFonts w:cs="Arial"/>
                <w:sz w:val="20"/>
                <w:szCs w:val="20"/>
              </w:rPr>
              <w:t xml:space="preserve">Function </w:t>
            </w:r>
            <w:proofErr w:type="gramStart"/>
            <w:r w:rsidRPr="00F7575B">
              <w:rPr>
                <w:rFonts w:cs="Arial"/>
                <w:sz w:val="20"/>
                <w:szCs w:val="20"/>
              </w:rPr>
              <w:t>is in charge of</w:t>
            </w:r>
            <w:proofErr w:type="gramEnd"/>
            <w:r w:rsidRPr="00F7575B">
              <w:rPr>
                <w:rFonts w:cs="Arial"/>
                <w:sz w:val="20"/>
                <w:szCs w:val="20"/>
              </w:rPr>
              <w:t xml:space="preserve"> checking EOL counter inhibition status</w:t>
            </w:r>
          </w:p>
        </w:tc>
      </w:tr>
      <w:tr w:rsidR="00F7575B" w14:paraId="64E48B27" w14:textId="77777777" w:rsidTr="00AA4FEF">
        <w:tc>
          <w:tcPr>
            <w:tcW w:w="9885" w:type="dxa"/>
            <w:gridSpan w:val="3"/>
            <w:shd w:val="clear" w:color="auto" w:fill="000080"/>
          </w:tcPr>
          <w:p w14:paraId="4DAC451F" w14:textId="77777777" w:rsidR="00F7575B" w:rsidRDefault="00F7575B" w:rsidP="00AA4FEF">
            <w:r>
              <w:rPr>
                <w:b/>
              </w:rPr>
              <w:t>Prototype</w:t>
            </w:r>
          </w:p>
        </w:tc>
      </w:tr>
      <w:tr w:rsidR="00F7575B" w14:paraId="62EB9681" w14:textId="77777777" w:rsidTr="00AA4FEF">
        <w:tc>
          <w:tcPr>
            <w:tcW w:w="9885" w:type="dxa"/>
            <w:gridSpan w:val="3"/>
          </w:tcPr>
          <w:p w14:paraId="2EBB4FA7" w14:textId="4F5D20AA" w:rsidR="00F7575B" w:rsidRPr="00E53098" w:rsidRDefault="00F7575B" w:rsidP="00AA4FEF">
            <w:pPr>
              <w:rPr>
                <w:sz w:val="20"/>
                <w:szCs w:val="20"/>
              </w:rPr>
            </w:pPr>
            <w:r w:rsidRPr="00F7575B">
              <w:rPr>
                <w:rFonts w:ascii="Times New Roman" w:hAnsi="Times New Roman" w:cs="Arial"/>
                <w:sz w:val="20"/>
                <w:szCs w:val="20"/>
              </w:rPr>
              <w:t xml:space="preserve">LOCAL void </w:t>
            </w:r>
            <w:proofErr w:type="spellStart"/>
            <w:r w:rsidRPr="00F7575B">
              <w:rPr>
                <w:rFonts w:ascii="Times New Roman" w:hAnsi="Times New Roman" w:cs="Arial"/>
                <w:sz w:val="20"/>
                <w:szCs w:val="20"/>
              </w:rPr>
              <w:t>mmg_PreSafe_CheckEOLLimit</w:t>
            </w:r>
            <w:proofErr w:type="spellEnd"/>
            <w:r w:rsidRPr="00F7575B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F7575B" w14:paraId="3FB0E392" w14:textId="77777777" w:rsidTr="00AA4FEF">
        <w:tc>
          <w:tcPr>
            <w:tcW w:w="9885" w:type="dxa"/>
            <w:gridSpan w:val="3"/>
            <w:shd w:val="clear" w:color="auto" w:fill="000080"/>
          </w:tcPr>
          <w:p w14:paraId="02F9AEBB" w14:textId="77777777" w:rsidR="00F7575B" w:rsidRDefault="00F7575B" w:rsidP="00AA4FEF">
            <w:r>
              <w:rPr>
                <w:b/>
              </w:rPr>
              <w:t>Input parameters</w:t>
            </w:r>
          </w:p>
        </w:tc>
      </w:tr>
      <w:tr w:rsidR="00F7575B" w14:paraId="70E72035" w14:textId="77777777" w:rsidTr="00AA4FEF">
        <w:tc>
          <w:tcPr>
            <w:tcW w:w="3305" w:type="dxa"/>
            <w:shd w:val="clear" w:color="auto" w:fill="C6D9F1"/>
          </w:tcPr>
          <w:p w14:paraId="00173542" w14:textId="77777777" w:rsidR="00F7575B" w:rsidRDefault="00F7575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562C799" w14:textId="77777777" w:rsidR="00F7575B" w:rsidRDefault="00F7575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098FE8EA" w14:textId="77777777" w:rsidR="00F7575B" w:rsidRDefault="00F7575B" w:rsidP="00AA4FEF">
            <w:r>
              <w:t>Description</w:t>
            </w:r>
          </w:p>
        </w:tc>
      </w:tr>
      <w:tr w:rsidR="00F7575B" w14:paraId="14188B1D" w14:textId="77777777" w:rsidTr="00AA4FEF">
        <w:tc>
          <w:tcPr>
            <w:tcW w:w="3305" w:type="dxa"/>
            <w:shd w:val="clear" w:color="auto" w:fill="FFFFFF"/>
          </w:tcPr>
          <w:p w14:paraId="6DCB78AC" w14:textId="77777777" w:rsidR="00F7575B" w:rsidRDefault="00F7575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31E14A02" w14:textId="77777777" w:rsidR="00F7575B" w:rsidRDefault="00F7575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2AE0FB61" w14:textId="77777777" w:rsidR="00F7575B" w:rsidRDefault="00F7575B" w:rsidP="00AA4FEF">
            <w:r>
              <w:t>NA</w:t>
            </w:r>
          </w:p>
        </w:tc>
      </w:tr>
      <w:tr w:rsidR="00F7575B" w14:paraId="124F8AC0" w14:textId="77777777" w:rsidTr="00AA4FEF">
        <w:tc>
          <w:tcPr>
            <w:tcW w:w="9885" w:type="dxa"/>
            <w:gridSpan w:val="3"/>
            <w:shd w:val="clear" w:color="auto" w:fill="000080"/>
          </w:tcPr>
          <w:p w14:paraId="0C9D86F8" w14:textId="77777777" w:rsidR="00F7575B" w:rsidRDefault="00F7575B" w:rsidP="00AA4FEF">
            <w:r>
              <w:rPr>
                <w:b/>
              </w:rPr>
              <w:t>Output parameters</w:t>
            </w:r>
          </w:p>
        </w:tc>
      </w:tr>
      <w:tr w:rsidR="00F7575B" w14:paraId="36C3BDD6" w14:textId="77777777" w:rsidTr="00AA4FEF">
        <w:tc>
          <w:tcPr>
            <w:tcW w:w="3305" w:type="dxa"/>
            <w:shd w:val="clear" w:color="auto" w:fill="C6D9F1"/>
          </w:tcPr>
          <w:p w14:paraId="108A9323" w14:textId="77777777" w:rsidR="00F7575B" w:rsidRDefault="00F7575B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2F3B5FB6" w14:textId="77777777" w:rsidR="00F7575B" w:rsidRDefault="00F7575B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13D39339" w14:textId="77777777" w:rsidR="00F7575B" w:rsidRDefault="00F7575B" w:rsidP="00AA4FEF">
            <w:r>
              <w:t>Description</w:t>
            </w:r>
          </w:p>
        </w:tc>
      </w:tr>
      <w:tr w:rsidR="00F7575B" w14:paraId="3798DB78" w14:textId="77777777" w:rsidTr="00AA4FEF">
        <w:tc>
          <w:tcPr>
            <w:tcW w:w="3305" w:type="dxa"/>
            <w:shd w:val="clear" w:color="auto" w:fill="FFFFFF"/>
          </w:tcPr>
          <w:p w14:paraId="0E568334" w14:textId="77777777" w:rsidR="00F7575B" w:rsidRDefault="00F7575B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27F407CE" w14:textId="77777777" w:rsidR="00F7575B" w:rsidRDefault="00F7575B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57DC403A" w14:textId="77777777" w:rsidR="00F7575B" w:rsidRDefault="00F7575B" w:rsidP="00AA4FEF">
            <w:r>
              <w:t>NA</w:t>
            </w:r>
          </w:p>
        </w:tc>
      </w:tr>
      <w:tr w:rsidR="00F7575B" w14:paraId="6E3A4CA6" w14:textId="77777777" w:rsidTr="00AA4FEF">
        <w:tc>
          <w:tcPr>
            <w:tcW w:w="9885" w:type="dxa"/>
            <w:gridSpan w:val="3"/>
            <w:shd w:val="clear" w:color="auto" w:fill="000080"/>
          </w:tcPr>
          <w:p w14:paraId="7E2861BB" w14:textId="77777777" w:rsidR="00F7575B" w:rsidRDefault="00F7575B" w:rsidP="00AA4FEF">
            <w:r>
              <w:rPr>
                <w:b/>
              </w:rPr>
              <w:t>Return value</w:t>
            </w:r>
          </w:p>
        </w:tc>
      </w:tr>
      <w:tr w:rsidR="00F7575B" w14:paraId="7B0860AF" w14:textId="77777777" w:rsidTr="00AA4FEF">
        <w:tc>
          <w:tcPr>
            <w:tcW w:w="3305" w:type="dxa"/>
            <w:shd w:val="clear" w:color="auto" w:fill="C6D9F1"/>
          </w:tcPr>
          <w:p w14:paraId="4D9B771D" w14:textId="77777777" w:rsidR="00F7575B" w:rsidRDefault="00F7575B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60356248" w14:textId="77777777" w:rsidR="00F7575B" w:rsidRDefault="00F7575B" w:rsidP="00AA4FEF">
            <w:r>
              <w:t>Description</w:t>
            </w:r>
          </w:p>
        </w:tc>
      </w:tr>
      <w:tr w:rsidR="00F7575B" w14:paraId="31FA9755" w14:textId="77777777" w:rsidTr="00AA4FEF">
        <w:tc>
          <w:tcPr>
            <w:tcW w:w="3305" w:type="dxa"/>
          </w:tcPr>
          <w:p w14:paraId="0B72156F" w14:textId="77777777" w:rsidR="00F7575B" w:rsidRDefault="00F7575B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32AD008B" w14:textId="77777777" w:rsidR="00F7575B" w:rsidRDefault="00F7575B" w:rsidP="00AA4FEF">
            <w:r>
              <w:t>void</w:t>
            </w:r>
          </w:p>
        </w:tc>
      </w:tr>
      <w:tr w:rsidR="00F7575B" w14:paraId="2815EFF7" w14:textId="77777777" w:rsidTr="00AA4FEF">
        <w:tc>
          <w:tcPr>
            <w:tcW w:w="9885" w:type="dxa"/>
            <w:gridSpan w:val="3"/>
            <w:shd w:val="clear" w:color="auto" w:fill="000080"/>
          </w:tcPr>
          <w:p w14:paraId="758C729D" w14:textId="77777777" w:rsidR="00F7575B" w:rsidRDefault="00F7575B" w:rsidP="00AA4FEF">
            <w:r>
              <w:rPr>
                <w:b/>
              </w:rPr>
              <w:t>Dynamic aspect</w:t>
            </w:r>
          </w:p>
        </w:tc>
      </w:tr>
      <w:tr w:rsidR="00F7575B" w14:paraId="18D51A47" w14:textId="77777777" w:rsidTr="00AA4FEF">
        <w:tc>
          <w:tcPr>
            <w:tcW w:w="3305" w:type="dxa"/>
            <w:shd w:val="clear" w:color="auto" w:fill="C6D9F1"/>
          </w:tcPr>
          <w:p w14:paraId="6CA3A52E" w14:textId="77777777" w:rsidR="00F7575B" w:rsidRDefault="00F7575B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5D04B65E" w14:textId="77777777" w:rsidR="00F7575B" w:rsidRDefault="00F7575B" w:rsidP="00AA4FEF">
            <w:r>
              <w:t>Description</w:t>
            </w:r>
          </w:p>
        </w:tc>
      </w:tr>
      <w:tr w:rsidR="00F7575B" w14:paraId="45AE8ACC" w14:textId="77777777" w:rsidTr="00AA4FEF">
        <w:tc>
          <w:tcPr>
            <w:tcW w:w="3305" w:type="dxa"/>
            <w:shd w:val="clear" w:color="auto" w:fill="FFFFFF"/>
          </w:tcPr>
          <w:p w14:paraId="425DDF5F" w14:textId="463A9D0A" w:rsidR="00F7575B" w:rsidRDefault="00F7575B" w:rsidP="00AA4FEF"/>
        </w:tc>
        <w:tc>
          <w:tcPr>
            <w:tcW w:w="6580" w:type="dxa"/>
            <w:gridSpan w:val="2"/>
            <w:shd w:val="clear" w:color="auto" w:fill="FFFFFF"/>
          </w:tcPr>
          <w:p w14:paraId="264F2797" w14:textId="77777777" w:rsidR="00F7575B" w:rsidRDefault="00F7575B" w:rsidP="00AA4FEF">
            <w:r>
              <w:t>*</w:t>
            </w:r>
          </w:p>
        </w:tc>
      </w:tr>
      <w:tr w:rsidR="00F7575B" w14:paraId="715890E2" w14:textId="77777777" w:rsidTr="00AA4FEF">
        <w:tc>
          <w:tcPr>
            <w:tcW w:w="9885" w:type="dxa"/>
            <w:gridSpan w:val="3"/>
            <w:shd w:val="clear" w:color="auto" w:fill="000080"/>
          </w:tcPr>
          <w:p w14:paraId="540F7DC3" w14:textId="77777777" w:rsidR="00F7575B" w:rsidRDefault="00F7575B" w:rsidP="00AA4FEF">
            <w:r>
              <w:rPr>
                <w:b/>
              </w:rPr>
              <w:t>Static aspect</w:t>
            </w:r>
          </w:p>
        </w:tc>
      </w:tr>
      <w:tr w:rsidR="00F7575B" w14:paraId="3C462DA0" w14:textId="77777777" w:rsidTr="00AA4FEF">
        <w:tc>
          <w:tcPr>
            <w:tcW w:w="9885" w:type="dxa"/>
            <w:gridSpan w:val="3"/>
          </w:tcPr>
          <w:p w14:paraId="6DBB0F48" w14:textId="77777777" w:rsidR="00F7575B" w:rsidRDefault="00F7575B" w:rsidP="00AA4FEF">
            <w:r>
              <w:t>NA</w:t>
            </w:r>
          </w:p>
        </w:tc>
      </w:tr>
      <w:tr w:rsidR="00F7575B" w14:paraId="222BA8F1" w14:textId="77777777" w:rsidTr="00AA4FEF">
        <w:tc>
          <w:tcPr>
            <w:tcW w:w="9885" w:type="dxa"/>
            <w:gridSpan w:val="3"/>
            <w:shd w:val="clear" w:color="auto" w:fill="000080"/>
          </w:tcPr>
          <w:p w14:paraId="6B511F53" w14:textId="77777777" w:rsidR="00F7575B" w:rsidRDefault="00F7575B" w:rsidP="00AA4FEF">
            <w:r>
              <w:rPr>
                <w:b/>
              </w:rPr>
              <w:t>Constrains</w:t>
            </w:r>
          </w:p>
        </w:tc>
      </w:tr>
      <w:tr w:rsidR="00F7575B" w14:paraId="25380F86" w14:textId="77777777" w:rsidTr="00AA4FEF">
        <w:tc>
          <w:tcPr>
            <w:tcW w:w="9885" w:type="dxa"/>
            <w:gridSpan w:val="3"/>
          </w:tcPr>
          <w:p w14:paraId="7FFCEDB4" w14:textId="77777777" w:rsidR="00F7575B" w:rsidRDefault="00F7575B" w:rsidP="00AA4FEF">
            <w:r>
              <w:t>NA</w:t>
            </w:r>
          </w:p>
        </w:tc>
      </w:tr>
    </w:tbl>
    <w:p w14:paraId="168A94C9" w14:textId="0EEC0636" w:rsidR="00F7575B" w:rsidRDefault="00F7575B" w:rsidP="00F7575B"/>
    <w:p w14:paraId="747781A1" w14:textId="5F154243" w:rsidR="00110644" w:rsidRDefault="00F56682" w:rsidP="00110644">
      <w:pPr>
        <w:keepNext/>
      </w:pPr>
      <w:r>
        <w:object w:dxaOrig="3361" w:dyaOrig="831" w14:anchorId="4D9BF9FA">
          <v:shape id="_x0000_i1041" type="#_x0000_t75" style="width:167.8pt;height:41.3pt" o:ole="">
            <v:imagedata r:id="rId57" o:title=""/>
          </v:shape>
          <o:OLEObject Type="Embed" ProgID="Package" ShapeID="_x0000_i1041" DrawAspect="Content" ObjectID="_1768042829" r:id="rId58"/>
        </w:object>
      </w:r>
    </w:p>
    <w:p w14:paraId="6F71D7F9" w14:textId="01F81B77" w:rsidR="000E797B" w:rsidRDefault="00110644" w:rsidP="00110644">
      <w:pPr>
        <w:pStyle w:val="Caption"/>
      </w:pPr>
      <w:bookmarkStart w:id="1710" w:name="_Toc157416803"/>
      <w:r>
        <w:t xml:space="preserve">Figure </w:t>
      </w:r>
      <w:fldSimple w:instr=" SEQ Figure \* ARABIC ">
        <w:r w:rsidR="00C712AF">
          <w:rPr>
            <w:noProof/>
          </w:rPr>
          <w:t>34</w:t>
        </w:r>
      </w:fldSimple>
      <w:r>
        <w:t xml:space="preserve">: </w:t>
      </w:r>
      <w:proofErr w:type="spellStart"/>
      <w:r w:rsidRPr="00687AC0">
        <w:t>mmg_PreSafe_CheckEOLLimit</w:t>
      </w:r>
      <w:bookmarkEnd w:id="1710"/>
      <w:proofErr w:type="spellEnd"/>
    </w:p>
    <w:p w14:paraId="3160F94B" w14:textId="77777777" w:rsidR="008A1661" w:rsidRPr="00CA4DBF" w:rsidRDefault="008A1661" w:rsidP="008A1661">
      <w:pPr>
        <w:pStyle w:val="Heading3"/>
      </w:pPr>
      <w:bookmarkStart w:id="1711" w:name="_Toc157416849"/>
      <w:proofErr w:type="spellStart"/>
      <w:r w:rsidRPr="00CA4DBF">
        <w:t>mmg_AvailabilityDataStatus</w:t>
      </w:r>
      <w:bookmarkEnd w:id="171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5"/>
        <w:gridCol w:w="3281"/>
        <w:gridCol w:w="3299"/>
      </w:tblGrid>
      <w:tr w:rsidR="008A1661" w14:paraId="2672E4D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5" w:type="dxa"/>
            <w:gridSpan w:val="3"/>
          </w:tcPr>
          <w:p w14:paraId="7048730E" w14:textId="77777777" w:rsidR="008A1661" w:rsidRDefault="008A1661" w:rsidP="00AA4FEF">
            <w:r>
              <w:t>Object</w:t>
            </w:r>
          </w:p>
        </w:tc>
      </w:tr>
      <w:tr w:rsidR="008A1661" w14:paraId="659A844E" w14:textId="77777777" w:rsidTr="00AA4FEF">
        <w:tc>
          <w:tcPr>
            <w:tcW w:w="9885" w:type="dxa"/>
            <w:gridSpan w:val="3"/>
          </w:tcPr>
          <w:p w14:paraId="20C2A0AB" w14:textId="77777777" w:rsidR="008A1661" w:rsidRPr="00E53098" w:rsidRDefault="008A1661" w:rsidP="00AA4FEF">
            <w:r w:rsidRPr="00827F0B">
              <w:rPr>
                <w:rFonts w:cs="Arial"/>
                <w:sz w:val="20"/>
                <w:szCs w:val="20"/>
              </w:rPr>
              <w:t xml:space="preserve">Function is </w:t>
            </w:r>
            <w:r>
              <w:rPr>
                <w:rFonts w:cs="Arial"/>
                <w:sz w:val="20"/>
                <w:szCs w:val="20"/>
              </w:rPr>
              <w:t xml:space="preserve">in charge to handle the </w:t>
            </w:r>
            <w:proofErr w:type="spellStart"/>
            <w:r>
              <w:rPr>
                <w:rFonts w:cs="Arial"/>
                <w:sz w:val="20"/>
                <w:szCs w:val="20"/>
              </w:rPr>
              <w:t>AvailabilityDataStatus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and route it to </w:t>
            </w:r>
            <w:proofErr w:type="spellStart"/>
            <w:r>
              <w:rPr>
                <w:rFonts w:cs="Arial"/>
                <w:sz w:val="20"/>
                <w:szCs w:val="20"/>
              </w:rPr>
              <w:t>DiagFunction</w:t>
            </w:r>
            <w:proofErr w:type="spellEnd"/>
          </w:p>
        </w:tc>
      </w:tr>
      <w:tr w:rsidR="008A1661" w14:paraId="6EEE829E" w14:textId="77777777" w:rsidTr="00AA4FEF">
        <w:tc>
          <w:tcPr>
            <w:tcW w:w="9885" w:type="dxa"/>
            <w:gridSpan w:val="3"/>
            <w:shd w:val="clear" w:color="auto" w:fill="000080"/>
          </w:tcPr>
          <w:p w14:paraId="73D28969" w14:textId="77777777" w:rsidR="008A1661" w:rsidRDefault="008A1661" w:rsidP="00AA4FEF">
            <w:r>
              <w:rPr>
                <w:b/>
              </w:rPr>
              <w:t>Prototype</w:t>
            </w:r>
          </w:p>
        </w:tc>
      </w:tr>
      <w:tr w:rsidR="008A1661" w14:paraId="15AAD8F9" w14:textId="77777777" w:rsidTr="00AA4FEF">
        <w:tc>
          <w:tcPr>
            <w:tcW w:w="9885" w:type="dxa"/>
            <w:gridSpan w:val="3"/>
          </w:tcPr>
          <w:p w14:paraId="4F15E2CE" w14:textId="77777777" w:rsidR="008A1661" w:rsidRPr="00E53098" w:rsidRDefault="008A1661" w:rsidP="00AA4FEF">
            <w:pPr>
              <w:rPr>
                <w:sz w:val="20"/>
                <w:szCs w:val="20"/>
              </w:rPr>
            </w:pPr>
            <w:r w:rsidRPr="00CA4DBF">
              <w:rPr>
                <w:rFonts w:ascii="Times New Roman" w:hAnsi="Times New Roman" w:cs="Arial"/>
                <w:sz w:val="20"/>
                <w:szCs w:val="20"/>
              </w:rPr>
              <w:t xml:space="preserve">void </w:t>
            </w:r>
            <w:proofErr w:type="spellStart"/>
            <w:r w:rsidRPr="00CA4DBF">
              <w:rPr>
                <w:rFonts w:ascii="Times New Roman" w:hAnsi="Times New Roman" w:cs="Arial"/>
                <w:sz w:val="20"/>
                <w:szCs w:val="20"/>
              </w:rPr>
              <w:t>mmg_AvailabilityDataStatus</w:t>
            </w:r>
            <w:proofErr w:type="spellEnd"/>
            <w:r w:rsidRPr="00CA4DBF">
              <w:rPr>
                <w:rFonts w:ascii="Times New Roman" w:hAnsi="Times New Roman" w:cs="Arial"/>
                <w:sz w:val="20"/>
                <w:szCs w:val="20"/>
              </w:rPr>
              <w:t>(void)</w:t>
            </w:r>
          </w:p>
        </w:tc>
      </w:tr>
      <w:tr w:rsidR="008A1661" w14:paraId="35AB6E86" w14:textId="77777777" w:rsidTr="00AA4FEF">
        <w:tc>
          <w:tcPr>
            <w:tcW w:w="9885" w:type="dxa"/>
            <w:gridSpan w:val="3"/>
            <w:shd w:val="clear" w:color="auto" w:fill="000080"/>
          </w:tcPr>
          <w:p w14:paraId="56527DA8" w14:textId="77777777" w:rsidR="008A1661" w:rsidRDefault="008A1661" w:rsidP="00AA4FEF">
            <w:r>
              <w:rPr>
                <w:b/>
              </w:rPr>
              <w:t>Input parameters</w:t>
            </w:r>
          </w:p>
        </w:tc>
      </w:tr>
      <w:tr w:rsidR="008A1661" w14:paraId="475E381D" w14:textId="77777777" w:rsidTr="00AA4FEF">
        <w:tc>
          <w:tcPr>
            <w:tcW w:w="3305" w:type="dxa"/>
            <w:shd w:val="clear" w:color="auto" w:fill="C6D9F1"/>
          </w:tcPr>
          <w:p w14:paraId="0CBBD204" w14:textId="77777777" w:rsidR="008A1661" w:rsidRDefault="008A1661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1C7493EF" w14:textId="77777777" w:rsidR="008A1661" w:rsidRDefault="008A1661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F5BFF4E" w14:textId="77777777" w:rsidR="008A1661" w:rsidRDefault="008A1661" w:rsidP="00AA4FEF">
            <w:r>
              <w:t>Description</w:t>
            </w:r>
          </w:p>
        </w:tc>
      </w:tr>
      <w:tr w:rsidR="008A1661" w14:paraId="043F1F50" w14:textId="77777777" w:rsidTr="00AA4FEF">
        <w:tc>
          <w:tcPr>
            <w:tcW w:w="3305" w:type="dxa"/>
            <w:shd w:val="clear" w:color="auto" w:fill="FFFFFF"/>
          </w:tcPr>
          <w:p w14:paraId="049B9624" w14:textId="77777777" w:rsidR="008A1661" w:rsidRDefault="008A1661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5FDBA23E" w14:textId="77777777" w:rsidR="008A1661" w:rsidRDefault="008A1661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07EC0316" w14:textId="77777777" w:rsidR="008A1661" w:rsidRDefault="008A1661" w:rsidP="00AA4FEF">
            <w:r>
              <w:t>NA</w:t>
            </w:r>
          </w:p>
        </w:tc>
      </w:tr>
      <w:tr w:rsidR="008A1661" w14:paraId="2EF09831" w14:textId="77777777" w:rsidTr="00AA4FEF">
        <w:tc>
          <w:tcPr>
            <w:tcW w:w="9885" w:type="dxa"/>
            <w:gridSpan w:val="3"/>
            <w:shd w:val="clear" w:color="auto" w:fill="000080"/>
          </w:tcPr>
          <w:p w14:paraId="04A0FC02" w14:textId="77777777" w:rsidR="008A1661" w:rsidRDefault="008A1661" w:rsidP="00AA4FEF">
            <w:r>
              <w:rPr>
                <w:b/>
              </w:rPr>
              <w:t>Output parameters</w:t>
            </w:r>
          </w:p>
        </w:tc>
      </w:tr>
      <w:tr w:rsidR="008A1661" w14:paraId="60264C30" w14:textId="77777777" w:rsidTr="00AA4FEF">
        <w:tc>
          <w:tcPr>
            <w:tcW w:w="3305" w:type="dxa"/>
            <w:shd w:val="clear" w:color="auto" w:fill="C6D9F1"/>
          </w:tcPr>
          <w:p w14:paraId="5F0B63DE" w14:textId="77777777" w:rsidR="008A1661" w:rsidRDefault="008A1661" w:rsidP="00AA4FEF">
            <w:r>
              <w:t>Name</w:t>
            </w:r>
          </w:p>
        </w:tc>
        <w:tc>
          <w:tcPr>
            <w:tcW w:w="3281" w:type="dxa"/>
            <w:shd w:val="clear" w:color="auto" w:fill="C6D9F1"/>
          </w:tcPr>
          <w:p w14:paraId="53033435" w14:textId="77777777" w:rsidR="008A1661" w:rsidRDefault="008A1661" w:rsidP="00AA4FEF">
            <w:r>
              <w:t>Type</w:t>
            </w:r>
          </w:p>
        </w:tc>
        <w:tc>
          <w:tcPr>
            <w:tcW w:w="3299" w:type="dxa"/>
            <w:shd w:val="clear" w:color="auto" w:fill="C6D9F1"/>
          </w:tcPr>
          <w:p w14:paraId="3CF6B90F" w14:textId="77777777" w:rsidR="008A1661" w:rsidRDefault="008A1661" w:rsidP="00AA4FEF">
            <w:r>
              <w:t>Description</w:t>
            </w:r>
          </w:p>
        </w:tc>
      </w:tr>
      <w:tr w:rsidR="008A1661" w14:paraId="2DC270C8" w14:textId="77777777" w:rsidTr="00AA4FEF">
        <w:tc>
          <w:tcPr>
            <w:tcW w:w="3305" w:type="dxa"/>
            <w:shd w:val="clear" w:color="auto" w:fill="FFFFFF"/>
          </w:tcPr>
          <w:p w14:paraId="3845C22D" w14:textId="77777777" w:rsidR="008A1661" w:rsidRDefault="008A1661" w:rsidP="00AA4FEF">
            <w:r>
              <w:t>NA</w:t>
            </w:r>
          </w:p>
        </w:tc>
        <w:tc>
          <w:tcPr>
            <w:tcW w:w="3281" w:type="dxa"/>
            <w:shd w:val="clear" w:color="auto" w:fill="FFFFFF"/>
          </w:tcPr>
          <w:p w14:paraId="67371209" w14:textId="77777777" w:rsidR="008A1661" w:rsidRDefault="008A1661" w:rsidP="00AA4FEF">
            <w:r>
              <w:t>NA</w:t>
            </w:r>
          </w:p>
        </w:tc>
        <w:tc>
          <w:tcPr>
            <w:tcW w:w="3299" w:type="dxa"/>
            <w:shd w:val="clear" w:color="auto" w:fill="FFFFFF"/>
          </w:tcPr>
          <w:p w14:paraId="46BBCD5E" w14:textId="77777777" w:rsidR="008A1661" w:rsidRDefault="008A1661" w:rsidP="00AA4FEF">
            <w:r>
              <w:t>NA</w:t>
            </w:r>
          </w:p>
        </w:tc>
      </w:tr>
      <w:tr w:rsidR="008A1661" w14:paraId="5D59C925" w14:textId="77777777" w:rsidTr="00AA4FEF">
        <w:tc>
          <w:tcPr>
            <w:tcW w:w="9885" w:type="dxa"/>
            <w:gridSpan w:val="3"/>
            <w:shd w:val="clear" w:color="auto" w:fill="000080"/>
          </w:tcPr>
          <w:p w14:paraId="176D7623" w14:textId="77777777" w:rsidR="008A1661" w:rsidRDefault="008A1661" w:rsidP="00AA4FEF">
            <w:r>
              <w:rPr>
                <w:b/>
              </w:rPr>
              <w:t>Return value</w:t>
            </w:r>
          </w:p>
        </w:tc>
      </w:tr>
      <w:tr w:rsidR="008A1661" w14:paraId="01F22180" w14:textId="77777777" w:rsidTr="00AA4FEF">
        <w:tc>
          <w:tcPr>
            <w:tcW w:w="3305" w:type="dxa"/>
            <w:shd w:val="clear" w:color="auto" w:fill="C6D9F1"/>
          </w:tcPr>
          <w:p w14:paraId="588685A1" w14:textId="77777777" w:rsidR="008A1661" w:rsidRDefault="008A1661" w:rsidP="00AA4FEF">
            <w:r>
              <w:t>Type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3BC14EA0" w14:textId="77777777" w:rsidR="008A1661" w:rsidRDefault="008A1661" w:rsidP="00AA4FEF">
            <w:r>
              <w:t>Description</w:t>
            </w:r>
          </w:p>
        </w:tc>
      </w:tr>
      <w:tr w:rsidR="008A1661" w14:paraId="4696B584" w14:textId="77777777" w:rsidTr="00AA4FEF">
        <w:tc>
          <w:tcPr>
            <w:tcW w:w="3305" w:type="dxa"/>
          </w:tcPr>
          <w:p w14:paraId="40FBE904" w14:textId="77777777" w:rsidR="008A1661" w:rsidRDefault="008A1661" w:rsidP="00AA4FEF">
            <w:r>
              <w:t>NA</w:t>
            </w:r>
          </w:p>
        </w:tc>
        <w:tc>
          <w:tcPr>
            <w:tcW w:w="6580" w:type="dxa"/>
            <w:gridSpan w:val="2"/>
          </w:tcPr>
          <w:p w14:paraId="1B271D2B" w14:textId="77777777" w:rsidR="008A1661" w:rsidRDefault="008A1661" w:rsidP="00AA4FEF">
            <w:r>
              <w:t>void</w:t>
            </w:r>
          </w:p>
        </w:tc>
      </w:tr>
      <w:tr w:rsidR="008A1661" w14:paraId="078DA6AF" w14:textId="77777777" w:rsidTr="00AA4FEF">
        <w:tc>
          <w:tcPr>
            <w:tcW w:w="9885" w:type="dxa"/>
            <w:gridSpan w:val="3"/>
            <w:shd w:val="clear" w:color="auto" w:fill="000080"/>
          </w:tcPr>
          <w:p w14:paraId="1EBE59F4" w14:textId="77777777" w:rsidR="008A1661" w:rsidRDefault="008A1661" w:rsidP="00AA4FEF">
            <w:r>
              <w:rPr>
                <w:b/>
              </w:rPr>
              <w:t>Dynamic aspect</w:t>
            </w:r>
          </w:p>
        </w:tc>
      </w:tr>
      <w:tr w:rsidR="008A1661" w14:paraId="0C3F5DE4" w14:textId="77777777" w:rsidTr="00AA4FEF">
        <w:tc>
          <w:tcPr>
            <w:tcW w:w="3305" w:type="dxa"/>
            <w:shd w:val="clear" w:color="auto" w:fill="C6D9F1"/>
          </w:tcPr>
          <w:p w14:paraId="60402E29" w14:textId="77777777" w:rsidR="008A1661" w:rsidRDefault="008A1661" w:rsidP="00AA4FEF">
            <w:r>
              <w:t>Who(callers)</w:t>
            </w:r>
          </w:p>
        </w:tc>
        <w:tc>
          <w:tcPr>
            <w:tcW w:w="6580" w:type="dxa"/>
            <w:gridSpan w:val="2"/>
            <w:shd w:val="clear" w:color="auto" w:fill="C6D9F1"/>
          </w:tcPr>
          <w:p w14:paraId="1937C9A4" w14:textId="77777777" w:rsidR="008A1661" w:rsidRDefault="008A1661" w:rsidP="00AA4FEF">
            <w:r>
              <w:t>Description</w:t>
            </w:r>
          </w:p>
        </w:tc>
      </w:tr>
      <w:tr w:rsidR="008A1661" w14:paraId="6F513834" w14:textId="77777777" w:rsidTr="00AA4FEF">
        <w:tc>
          <w:tcPr>
            <w:tcW w:w="3305" w:type="dxa"/>
            <w:shd w:val="clear" w:color="auto" w:fill="FFFFFF"/>
          </w:tcPr>
          <w:p w14:paraId="7601A7FA" w14:textId="77777777" w:rsidR="008A1661" w:rsidRDefault="008A1661" w:rsidP="00AA4FEF">
            <w:proofErr w:type="spellStart"/>
            <w:r w:rsidRPr="00CA4DBF">
              <w:rPr>
                <w:sz w:val="20"/>
                <w:szCs w:val="20"/>
              </w:rPr>
              <w:t>MMG_runUpdateModeStatus</w:t>
            </w:r>
            <w:proofErr w:type="spellEnd"/>
          </w:p>
        </w:tc>
        <w:tc>
          <w:tcPr>
            <w:tcW w:w="6580" w:type="dxa"/>
            <w:gridSpan w:val="2"/>
            <w:shd w:val="clear" w:color="auto" w:fill="FFFFFF"/>
          </w:tcPr>
          <w:p w14:paraId="38960BD8" w14:textId="77777777" w:rsidR="008A1661" w:rsidRDefault="008A1661" w:rsidP="00AA4FEF">
            <w:r>
              <w:t>*</w:t>
            </w:r>
          </w:p>
        </w:tc>
      </w:tr>
      <w:tr w:rsidR="008A1661" w14:paraId="2CAC43BE" w14:textId="77777777" w:rsidTr="00AA4FEF">
        <w:tc>
          <w:tcPr>
            <w:tcW w:w="9885" w:type="dxa"/>
            <w:gridSpan w:val="3"/>
            <w:shd w:val="clear" w:color="auto" w:fill="000080"/>
          </w:tcPr>
          <w:p w14:paraId="19E621D2" w14:textId="77777777" w:rsidR="008A1661" w:rsidRDefault="008A1661" w:rsidP="00AA4FEF">
            <w:r>
              <w:rPr>
                <w:b/>
              </w:rPr>
              <w:lastRenderedPageBreak/>
              <w:t>Static aspect</w:t>
            </w:r>
          </w:p>
        </w:tc>
      </w:tr>
      <w:tr w:rsidR="008A1661" w14:paraId="545A2B67" w14:textId="77777777" w:rsidTr="00AA4FEF">
        <w:tc>
          <w:tcPr>
            <w:tcW w:w="9885" w:type="dxa"/>
            <w:gridSpan w:val="3"/>
          </w:tcPr>
          <w:p w14:paraId="67AF8A51" w14:textId="77777777" w:rsidR="008A1661" w:rsidRDefault="008A1661" w:rsidP="00AA4FEF">
            <w:r>
              <w:t>NA</w:t>
            </w:r>
          </w:p>
        </w:tc>
      </w:tr>
      <w:tr w:rsidR="008A1661" w14:paraId="09F74F8E" w14:textId="77777777" w:rsidTr="00AA4FEF">
        <w:tc>
          <w:tcPr>
            <w:tcW w:w="9885" w:type="dxa"/>
            <w:gridSpan w:val="3"/>
            <w:shd w:val="clear" w:color="auto" w:fill="000080"/>
          </w:tcPr>
          <w:p w14:paraId="223FF06D" w14:textId="77777777" w:rsidR="008A1661" w:rsidRDefault="008A1661" w:rsidP="00AA4FEF">
            <w:r>
              <w:rPr>
                <w:b/>
              </w:rPr>
              <w:t>Constrains</w:t>
            </w:r>
          </w:p>
        </w:tc>
      </w:tr>
      <w:tr w:rsidR="008A1661" w14:paraId="5CC47AFD" w14:textId="77777777" w:rsidTr="00AA4FEF">
        <w:tc>
          <w:tcPr>
            <w:tcW w:w="9885" w:type="dxa"/>
            <w:gridSpan w:val="3"/>
          </w:tcPr>
          <w:p w14:paraId="6FB3B8C6" w14:textId="77777777" w:rsidR="008A1661" w:rsidRDefault="008A1661" w:rsidP="00AA4FEF">
            <w:r>
              <w:t>NA</w:t>
            </w:r>
          </w:p>
        </w:tc>
      </w:tr>
    </w:tbl>
    <w:p w14:paraId="0E7C144D" w14:textId="50902A26" w:rsidR="00110644" w:rsidRDefault="00C61FCC" w:rsidP="00110644">
      <w:pPr>
        <w:keepNext/>
        <w:jc w:val="center"/>
      </w:pPr>
      <w:r>
        <w:rPr>
          <w:noProof/>
        </w:rPr>
        <w:drawing>
          <wp:inline distT="0" distB="0" distL="0" distR="0" wp14:anchorId="45ADD536" wp14:editId="6F1450A4">
            <wp:extent cx="6391275" cy="2579370"/>
            <wp:effectExtent l="0" t="0" r="0" b="0"/>
            <wp:docPr id="195600205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02055" name="Picture 1" descr="A diagram of a diagram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B09A" w14:textId="60608CCA" w:rsidR="00110644" w:rsidRDefault="00110644" w:rsidP="00110644">
      <w:pPr>
        <w:pStyle w:val="Caption"/>
        <w:jc w:val="center"/>
      </w:pPr>
      <w:bookmarkStart w:id="1712" w:name="_Toc157416804"/>
      <w:r>
        <w:t xml:space="preserve">Figure </w:t>
      </w:r>
      <w:fldSimple w:instr=" SEQ Figure \* ARABIC ">
        <w:r w:rsidR="00C712AF">
          <w:rPr>
            <w:noProof/>
          </w:rPr>
          <w:t>35</w:t>
        </w:r>
      </w:fldSimple>
      <w:r>
        <w:t xml:space="preserve">: </w:t>
      </w:r>
      <w:proofErr w:type="spellStart"/>
      <w:r w:rsidRPr="00991C94">
        <w:t>mmg_AvailabilityDataStatus</w:t>
      </w:r>
      <w:bookmarkEnd w:id="1712"/>
      <w:proofErr w:type="spellEnd"/>
    </w:p>
    <w:p w14:paraId="349512C0" w14:textId="77777777" w:rsidR="00D20A6B" w:rsidRPr="00D20A6B" w:rsidRDefault="00D20A6B" w:rsidP="00110644"/>
    <w:p w14:paraId="57D34C05" w14:textId="77777777" w:rsidR="00991C94" w:rsidRPr="00991C94" w:rsidRDefault="00991C94" w:rsidP="00446F7F">
      <w:bookmarkStart w:id="1713" w:name="_Toc119661770"/>
      <w:bookmarkStart w:id="1714" w:name="_Toc119663368"/>
      <w:bookmarkStart w:id="1715" w:name="_Toc119664330"/>
      <w:bookmarkStart w:id="1716" w:name="_Toc120010193"/>
      <w:bookmarkStart w:id="1717" w:name="_Toc120012308"/>
      <w:bookmarkStart w:id="1718" w:name="_Toc120013398"/>
      <w:bookmarkStart w:id="1719" w:name="_Toc126839896"/>
      <w:bookmarkStart w:id="1720" w:name="_Toc126840937"/>
      <w:bookmarkStart w:id="1721" w:name="_Toc126847191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</w:p>
    <w:p w14:paraId="4EC1FA9B" w14:textId="35ADBA25" w:rsidR="00AA4FEF" w:rsidRDefault="00AA4FEF">
      <w:pPr>
        <w:pStyle w:val="Heading3"/>
      </w:pPr>
      <w:bookmarkStart w:id="1722" w:name="_Toc157416850"/>
      <w:proofErr w:type="spellStart"/>
      <w:r w:rsidRPr="00AA4FEF">
        <w:t>mmg_UpdateModeStatus_SignalReleaseInhibition</w:t>
      </w:r>
      <w:bookmarkEnd w:id="17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516"/>
        <w:gridCol w:w="2516"/>
        <w:gridCol w:w="2516"/>
      </w:tblGrid>
      <w:tr w:rsidR="00AA4FEF" w14:paraId="53962C9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5CD4322F" w14:textId="77777777" w:rsidR="00AA4FEF" w:rsidRDefault="00AA4FEF" w:rsidP="00AA4FEF">
            <w:bookmarkStart w:id="1723" w:name="_Hlk138160396"/>
            <w:r>
              <w:t>Object</w:t>
            </w:r>
          </w:p>
        </w:tc>
      </w:tr>
      <w:tr w:rsidR="00AA4FEF" w14:paraId="072AD14F" w14:textId="77777777" w:rsidTr="00AA4FEF">
        <w:tc>
          <w:tcPr>
            <w:tcW w:w="10064" w:type="dxa"/>
            <w:gridSpan w:val="4"/>
          </w:tcPr>
          <w:p w14:paraId="43394577" w14:textId="77777777" w:rsidR="00AA4FEF" w:rsidRDefault="00AA4FEF" w:rsidP="00AA4FEF">
            <w:r>
              <w:t xml:space="preserve">This is the executing mode function in charge of </w:t>
            </w:r>
            <w:proofErr w:type="spellStart"/>
            <w:r>
              <w:t>inhibitiing</w:t>
            </w:r>
            <w:proofErr w:type="spellEnd"/>
            <w:r>
              <w:t xml:space="preserve"> release profile by customer signals.</w:t>
            </w:r>
          </w:p>
        </w:tc>
      </w:tr>
      <w:tr w:rsidR="00AA4FEF" w14:paraId="40E3C7DC" w14:textId="77777777" w:rsidTr="00AA4FEF">
        <w:tc>
          <w:tcPr>
            <w:tcW w:w="10064" w:type="dxa"/>
            <w:gridSpan w:val="4"/>
            <w:shd w:val="clear" w:color="auto" w:fill="000080"/>
          </w:tcPr>
          <w:p w14:paraId="10AC6678" w14:textId="77777777" w:rsidR="00AA4FEF" w:rsidRDefault="00AA4FEF" w:rsidP="00AA4FEF">
            <w:r>
              <w:rPr>
                <w:b/>
              </w:rPr>
              <w:t>Prototype</w:t>
            </w:r>
          </w:p>
        </w:tc>
      </w:tr>
      <w:tr w:rsidR="00AA4FEF" w14:paraId="5D43DA43" w14:textId="77777777" w:rsidTr="00AA4FEF">
        <w:tc>
          <w:tcPr>
            <w:tcW w:w="10064" w:type="dxa"/>
            <w:gridSpan w:val="4"/>
          </w:tcPr>
          <w:p w14:paraId="7D771A96" w14:textId="77777777" w:rsidR="00AA4FEF" w:rsidRDefault="00AA4FEF" w:rsidP="00AA4FEF">
            <w:r>
              <w:t xml:space="preserve">void </w:t>
            </w:r>
            <w:proofErr w:type="spellStart"/>
            <w:r>
              <w:t>mmg_UpdateModeStatus_SignalReleaseInhibition</w:t>
            </w:r>
            <w:proofErr w:type="spellEnd"/>
            <w:r>
              <w:t xml:space="preserve"> (void)</w:t>
            </w:r>
          </w:p>
        </w:tc>
      </w:tr>
      <w:tr w:rsidR="00AA4FEF" w14:paraId="510FED66" w14:textId="77777777" w:rsidTr="00AA4FEF">
        <w:tc>
          <w:tcPr>
            <w:tcW w:w="10064" w:type="dxa"/>
            <w:gridSpan w:val="4"/>
            <w:shd w:val="clear" w:color="auto" w:fill="000080"/>
          </w:tcPr>
          <w:p w14:paraId="0F191A3A" w14:textId="77777777" w:rsidR="00AA4FEF" w:rsidRDefault="00AA4FEF" w:rsidP="00AA4FEF">
            <w:r>
              <w:rPr>
                <w:b/>
              </w:rPr>
              <w:t>Parameters</w:t>
            </w:r>
          </w:p>
        </w:tc>
      </w:tr>
      <w:tr w:rsidR="00AA4FEF" w14:paraId="5D018572" w14:textId="77777777" w:rsidTr="00AA4FEF">
        <w:tc>
          <w:tcPr>
            <w:tcW w:w="10064" w:type="dxa"/>
            <w:gridSpan w:val="4"/>
          </w:tcPr>
          <w:p w14:paraId="6B134316" w14:textId="77777777" w:rsidR="00AA4FEF" w:rsidRDefault="00AA4FEF" w:rsidP="00AA4FEF">
            <w:r>
              <w:t>void</w:t>
            </w:r>
          </w:p>
        </w:tc>
      </w:tr>
      <w:tr w:rsidR="00AA4FEF" w14:paraId="4ABB2248" w14:textId="77777777" w:rsidTr="00AA4FEF">
        <w:tc>
          <w:tcPr>
            <w:tcW w:w="10064" w:type="dxa"/>
            <w:gridSpan w:val="4"/>
            <w:shd w:val="clear" w:color="auto" w:fill="000080"/>
          </w:tcPr>
          <w:p w14:paraId="1E695A55" w14:textId="77777777" w:rsidR="00AA4FEF" w:rsidRDefault="00AA4FEF" w:rsidP="00AA4FEF">
            <w:r>
              <w:rPr>
                <w:b/>
              </w:rPr>
              <w:t>Exceptions</w:t>
            </w:r>
          </w:p>
        </w:tc>
      </w:tr>
      <w:tr w:rsidR="00AA4FEF" w14:paraId="25BE4B6F" w14:textId="77777777" w:rsidTr="00AA4FEF">
        <w:tc>
          <w:tcPr>
            <w:tcW w:w="10064" w:type="dxa"/>
            <w:gridSpan w:val="4"/>
          </w:tcPr>
          <w:p w14:paraId="081EEEDD" w14:textId="77777777" w:rsidR="00AA4FEF" w:rsidRDefault="00AA4FEF" w:rsidP="00AA4FEF">
            <w:r>
              <w:t>None</w:t>
            </w:r>
          </w:p>
        </w:tc>
      </w:tr>
      <w:tr w:rsidR="00AA4FEF" w14:paraId="682D209F" w14:textId="77777777" w:rsidTr="00AA4FEF">
        <w:tc>
          <w:tcPr>
            <w:tcW w:w="10064" w:type="dxa"/>
            <w:gridSpan w:val="4"/>
            <w:shd w:val="clear" w:color="auto" w:fill="000080"/>
          </w:tcPr>
          <w:p w14:paraId="1060AF2E" w14:textId="77777777" w:rsidR="00AA4FEF" w:rsidRDefault="00AA4FEF" w:rsidP="00AA4FEF">
            <w:r>
              <w:rPr>
                <w:b/>
              </w:rPr>
              <w:t>Precondition</w:t>
            </w:r>
          </w:p>
        </w:tc>
      </w:tr>
      <w:tr w:rsidR="00AA4FEF" w14:paraId="663592FA" w14:textId="77777777" w:rsidTr="00AA4FEF">
        <w:tc>
          <w:tcPr>
            <w:tcW w:w="10064" w:type="dxa"/>
            <w:gridSpan w:val="4"/>
          </w:tcPr>
          <w:p w14:paraId="26495459" w14:textId="77777777" w:rsidR="00AA4FEF" w:rsidRDefault="00AA4FEF" w:rsidP="00AA4FEF">
            <w:r>
              <w:t>None</w:t>
            </w:r>
          </w:p>
        </w:tc>
      </w:tr>
      <w:tr w:rsidR="00AA4FEF" w14:paraId="30FE41DC" w14:textId="77777777" w:rsidTr="00AA4FEF">
        <w:tc>
          <w:tcPr>
            <w:tcW w:w="10064" w:type="dxa"/>
            <w:gridSpan w:val="4"/>
            <w:shd w:val="clear" w:color="auto" w:fill="000080"/>
          </w:tcPr>
          <w:p w14:paraId="305466F3" w14:textId="77777777" w:rsidR="00AA4FEF" w:rsidRDefault="00AA4FEF" w:rsidP="00AA4FEF">
            <w:r>
              <w:rPr>
                <w:b/>
              </w:rPr>
              <w:t>Postcondition</w:t>
            </w:r>
          </w:p>
        </w:tc>
      </w:tr>
      <w:tr w:rsidR="00AA4FEF" w14:paraId="70D56A27" w14:textId="77777777" w:rsidTr="00AA4FEF">
        <w:tc>
          <w:tcPr>
            <w:tcW w:w="10064" w:type="dxa"/>
            <w:gridSpan w:val="4"/>
          </w:tcPr>
          <w:p w14:paraId="253156A3" w14:textId="77777777" w:rsidR="00AA4FEF" w:rsidRDefault="00AA4FEF" w:rsidP="00AA4FEF">
            <w:r>
              <w:t>None</w:t>
            </w:r>
          </w:p>
        </w:tc>
      </w:tr>
      <w:tr w:rsidR="00AA4FEF" w14:paraId="7768DC31" w14:textId="77777777" w:rsidTr="00AA4FEF">
        <w:tc>
          <w:tcPr>
            <w:tcW w:w="10064" w:type="dxa"/>
            <w:gridSpan w:val="4"/>
            <w:shd w:val="clear" w:color="auto" w:fill="000080"/>
          </w:tcPr>
          <w:p w14:paraId="46564A30" w14:textId="77777777" w:rsidR="00AA4FEF" w:rsidRDefault="00AA4FEF" w:rsidP="00AA4FEF">
            <w:r>
              <w:rPr>
                <w:b/>
              </w:rPr>
              <w:t>Input parameters</w:t>
            </w:r>
          </w:p>
        </w:tc>
      </w:tr>
      <w:tr w:rsidR="00AA4FEF" w14:paraId="5086CD79" w14:textId="77777777" w:rsidTr="00AA4FEF">
        <w:tc>
          <w:tcPr>
            <w:tcW w:w="2516" w:type="dxa"/>
            <w:shd w:val="clear" w:color="auto" w:fill="C6D9F1"/>
          </w:tcPr>
          <w:p w14:paraId="0CD42BF4" w14:textId="77777777" w:rsidR="00AA4FEF" w:rsidRDefault="00AA4FEF" w:rsidP="00AA4FE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42A6F5B3" w14:textId="77777777" w:rsidR="00AA4FEF" w:rsidRDefault="00AA4FEF" w:rsidP="00AA4FE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1A2CA780" w14:textId="77777777" w:rsidR="00AA4FEF" w:rsidRDefault="00AA4FEF" w:rsidP="00AA4FE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3E229A50" w14:textId="77777777" w:rsidR="00AA4FEF" w:rsidRDefault="00AA4FEF" w:rsidP="00AA4FEF">
            <w:r>
              <w:t>Range</w:t>
            </w:r>
          </w:p>
        </w:tc>
      </w:tr>
      <w:tr w:rsidR="00AA4FEF" w14:paraId="5A0D8827" w14:textId="77777777" w:rsidTr="00AA4FEF">
        <w:tc>
          <w:tcPr>
            <w:tcW w:w="2516" w:type="dxa"/>
          </w:tcPr>
          <w:p w14:paraId="5E856FB3" w14:textId="77777777" w:rsidR="00AA4FEF" w:rsidRDefault="00AA4FEF" w:rsidP="00AA4FEF">
            <w:r>
              <w:t>NA</w:t>
            </w:r>
          </w:p>
        </w:tc>
        <w:tc>
          <w:tcPr>
            <w:tcW w:w="2516" w:type="dxa"/>
          </w:tcPr>
          <w:p w14:paraId="401B1093" w14:textId="77777777" w:rsidR="00AA4FEF" w:rsidRDefault="00AA4FEF" w:rsidP="00AA4FEF">
            <w:r>
              <w:t>NA</w:t>
            </w:r>
          </w:p>
        </w:tc>
        <w:tc>
          <w:tcPr>
            <w:tcW w:w="2516" w:type="dxa"/>
          </w:tcPr>
          <w:p w14:paraId="6957BC7A" w14:textId="77777777" w:rsidR="00AA4FEF" w:rsidRDefault="00AA4FEF" w:rsidP="00AA4FEF">
            <w:r>
              <w:t>NA</w:t>
            </w:r>
          </w:p>
        </w:tc>
        <w:tc>
          <w:tcPr>
            <w:tcW w:w="2516" w:type="dxa"/>
          </w:tcPr>
          <w:p w14:paraId="65E695CB" w14:textId="77777777" w:rsidR="00AA4FEF" w:rsidRDefault="00AA4FEF" w:rsidP="00AA4FEF">
            <w:r>
              <w:t>NA</w:t>
            </w:r>
          </w:p>
        </w:tc>
      </w:tr>
      <w:tr w:rsidR="00AA4FEF" w14:paraId="623A25AA" w14:textId="77777777" w:rsidTr="00AA4FEF">
        <w:tc>
          <w:tcPr>
            <w:tcW w:w="10064" w:type="dxa"/>
            <w:gridSpan w:val="4"/>
            <w:shd w:val="clear" w:color="auto" w:fill="000080"/>
          </w:tcPr>
          <w:p w14:paraId="542D203A" w14:textId="77777777" w:rsidR="00AA4FEF" w:rsidRDefault="00AA4FEF" w:rsidP="00AA4FEF">
            <w:r>
              <w:rPr>
                <w:b/>
              </w:rPr>
              <w:t>Output parameters</w:t>
            </w:r>
          </w:p>
        </w:tc>
      </w:tr>
      <w:tr w:rsidR="00AA4FEF" w14:paraId="7A66E926" w14:textId="77777777" w:rsidTr="00AA4FEF">
        <w:tc>
          <w:tcPr>
            <w:tcW w:w="2516" w:type="dxa"/>
            <w:shd w:val="clear" w:color="auto" w:fill="C6D9F1"/>
          </w:tcPr>
          <w:p w14:paraId="6BC3C75E" w14:textId="77777777" w:rsidR="00AA4FEF" w:rsidRDefault="00AA4FEF" w:rsidP="00AA4FE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50C44E78" w14:textId="77777777" w:rsidR="00AA4FEF" w:rsidRDefault="00AA4FEF" w:rsidP="00AA4FE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16032C09" w14:textId="77777777" w:rsidR="00AA4FEF" w:rsidRDefault="00AA4FEF" w:rsidP="00AA4FE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12BD11F7" w14:textId="77777777" w:rsidR="00AA4FEF" w:rsidRDefault="00AA4FEF" w:rsidP="00AA4FEF">
            <w:r>
              <w:t>Range</w:t>
            </w:r>
          </w:p>
        </w:tc>
      </w:tr>
      <w:tr w:rsidR="00AA4FEF" w14:paraId="799765E5" w14:textId="77777777" w:rsidTr="00AA4FEF">
        <w:tc>
          <w:tcPr>
            <w:tcW w:w="2516" w:type="dxa"/>
          </w:tcPr>
          <w:p w14:paraId="590B4E64" w14:textId="77777777" w:rsidR="00AA4FEF" w:rsidRDefault="00AA4FEF" w:rsidP="00AA4FEF">
            <w:r>
              <w:t>NA</w:t>
            </w:r>
          </w:p>
        </w:tc>
        <w:tc>
          <w:tcPr>
            <w:tcW w:w="2516" w:type="dxa"/>
          </w:tcPr>
          <w:p w14:paraId="21CB2846" w14:textId="77777777" w:rsidR="00AA4FEF" w:rsidRDefault="00AA4FEF" w:rsidP="00AA4FEF">
            <w:r>
              <w:t>NA</w:t>
            </w:r>
          </w:p>
        </w:tc>
        <w:tc>
          <w:tcPr>
            <w:tcW w:w="2516" w:type="dxa"/>
          </w:tcPr>
          <w:p w14:paraId="09D4C606" w14:textId="77777777" w:rsidR="00AA4FEF" w:rsidRDefault="00AA4FEF" w:rsidP="00AA4FEF">
            <w:r>
              <w:t>NA</w:t>
            </w:r>
          </w:p>
        </w:tc>
        <w:tc>
          <w:tcPr>
            <w:tcW w:w="2516" w:type="dxa"/>
          </w:tcPr>
          <w:p w14:paraId="42BD7752" w14:textId="77777777" w:rsidR="00AA4FEF" w:rsidRDefault="00AA4FEF" w:rsidP="00AA4FEF">
            <w:r>
              <w:t>NA</w:t>
            </w:r>
          </w:p>
        </w:tc>
      </w:tr>
      <w:tr w:rsidR="00AA4FEF" w14:paraId="1657D5C2" w14:textId="77777777" w:rsidTr="00AA4FEF">
        <w:tc>
          <w:tcPr>
            <w:tcW w:w="10064" w:type="dxa"/>
            <w:gridSpan w:val="4"/>
            <w:shd w:val="clear" w:color="auto" w:fill="000080"/>
          </w:tcPr>
          <w:p w14:paraId="402CEB9E" w14:textId="77777777" w:rsidR="00AA4FEF" w:rsidRDefault="00AA4FEF" w:rsidP="00AA4FEF">
            <w:r>
              <w:rPr>
                <w:b/>
              </w:rPr>
              <w:t>Return value</w:t>
            </w:r>
          </w:p>
        </w:tc>
      </w:tr>
      <w:tr w:rsidR="00AA4FEF" w14:paraId="3C76762F" w14:textId="77777777" w:rsidTr="00AA4FEF">
        <w:tc>
          <w:tcPr>
            <w:tcW w:w="2516" w:type="dxa"/>
            <w:shd w:val="clear" w:color="auto" w:fill="C6D9F1"/>
          </w:tcPr>
          <w:p w14:paraId="42B02049" w14:textId="77777777" w:rsidR="00AA4FEF" w:rsidRDefault="00AA4FEF" w:rsidP="00AA4FE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9D35BD2" w14:textId="77777777" w:rsidR="00AA4FEF" w:rsidRDefault="00AA4FEF" w:rsidP="00AA4FEF">
            <w:r>
              <w:t>Description</w:t>
            </w:r>
          </w:p>
        </w:tc>
      </w:tr>
      <w:tr w:rsidR="00AA4FEF" w14:paraId="3955F239" w14:textId="77777777" w:rsidTr="00AA4FEF">
        <w:tc>
          <w:tcPr>
            <w:tcW w:w="2516" w:type="dxa"/>
          </w:tcPr>
          <w:p w14:paraId="27A0BC52" w14:textId="77777777" w:rsidR="00AA4FEF" w:rsidRDefault="00AA4FEF" w:rsidP="00AA4FEF">
            <w:r>
              <w:t>NA</w:t>
            </w:r>
          </w:p>
        </w:tc>
        <w:tc>
          <w:tcPr>
            <w:tcW w:w="7548" w:type="dxa"/>
            <w:gridSpan w:val="3"/>
          </w:tcPr>
          <w:p w14:paraId="5C65680F" w14:textId="77777777" w:rsidR="00AA4FEF" w:rsidRDefault="00AA4FEF" w:rsidP="00AA4FEF">
            <w:r>
              <w:t>void</w:t>
            </w:r>
          </w:p>
        </w:tc>
      </w:tr>
      <w:tr w:rsidR="00AA4FEF" w14:paraId="23F58D44" w14:textId="77777777" w:rsidTr="00AA4FEF">
        <w:tc>
          <w:tcPr>
            <w:tcW w:w="10064" w:type="dxa"/>
            <w:gridSpan w:val="4"/>
            <w:shd w:val="clear" w:color="auto" w:fill="000080"/>
          </w:tcPr>
          <w:p w14:paraId="313A4854" w14:textId="77777777" w:rsidR="00AA4FEF" w:rsidRDefault="00AA4FEF" w:rsidP="00AA4FEF">
            <w:r>
              <w:rPr>
                <w:b/>
              </w:rPr>
              <w:t>Dynamic aspect</w:t>
            </w:r>
          </w:p>
        </w:tc>
      </w:tr>
      <w:tr w:rsidR="00AA4FEF" w14:paraId="57E2EF5E" w14:textId="77777777" w:rsidTr="00AA4FEF">
        <w:tc>
          <w:tcPr>
            <w:tcW w:w="2516" w:type="dxa"/>
            <w:shd w:val="clear" w:color="auto" w:fill="C6D9F1"/>
          </w:tcPr>
          <w:p w14:paraId="1E393FE0" w14:textId="77777777" w:rsidR="00AA4FEF" w:rsidRDefault="00AA4FEF" w:rsidP="00AA4FE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15542382" w14:textId="77777777" w:rsidR="00AA4FEF" w:rsidRDefault="00AA4FEF" w:rsidP="00AA4FEF">
            <w:r>
              <w:t>Description</w:t>
            </w:r>
          </w:p>
        </w:tc>
      </w:tr>
      <w:tr w:rsidR="00AA4FEF" w14:paraId="3DE0C246" w14:textId="77777777" w:rsidTr="00AA4FEF">
        <w:tc>
          <w:tcPr>
            <w:tcW w:w="2516" w:type="dxa"/>
          </w:tcPr>
          <w:p w14:paraId="3805CB61" w14:textId="77777777" w:rsidR="00AA4FEF" w:rsidRDefault="00AA4FEF" w:rsidP="00AA4FEF">
            <w:r>
              <w:t>*</w:t>
            </w:r>
          </w:p>
        </w:tc>
        <w:tc>
          <w:tcPr>
            <w:tcW w:w="7548" w:type="dxa"/>
            <w:gridSpan w:val="3"/>
          </w:tcPr>
          <w:p w14:paraId="51582719" w14:textId="77777777" w:rsidR="00AA4FEF" w:rsidRDefault="00AA4FEF" w:rsidP="00AA4FEF">
            <w:r>
              <w:t>*</w:t>
            </w:r>
          </w:p>
        </w:tc>
      </w:tr>
      <w:tr w:rsidR="00AA4FEF" w14:paraId="2AFA8394" w14:textId="77777777" w:rsidTr="00AA4FEF">
        <w:tc>
          <w:tcPr>
            <w:tcW w:w="10064" w:type="dxa"/>
            <w:gridSpan w:val="4"/>
            <w:shd w:val="clear" w:color="auto" w:fill="000080"/>
          </w:tcPr>
          <w:p w14:paraId="7289C940" w14:textId="77777777" w:rsidR="00AA4FEF" w:rsidRDefault="00AA4FEF" w:rsidP="00AA4FEF">
            <w:r>
              <w:rPr>
                <w:b/>
              </w:rPr>
              <w:t>Static aspect</w:t>
            </w:r>
          </w:p>
        </w:tc>
      </w:tr>
      <w:tr w:rsidR="00AA4FEF" w14:paraId="15589420" w14:textId="77777777" w:rsidTr="00AA4FEF">
        <w:tc>
          <w:tcPr>
            <w:tcW w:w="10064" w:type="dxa"/>
            <w:gridSpan w:val="4"/>
          </w:tcPr>
          <w:p w14:paraId="67968AD2" w14:textId="77777777" w:rsidR="00AA4FEF" w:rsidRDefault="00AA4FEF" w:rsidP="00AA4FEF">
            <w:r>
              <w:t>*</w:t>
            </w:r>
          </w:p>
        </w:tc>
      </w:tr>
      <w:tr w:rsidR="00AA4FEF" w14:paraId="1F15B719" w14:textId="77777777" w:rsidTr="00AA4FEF">
        <w:tc>
          <w:tcPr>
            <w:tcW w:w="10064" w:type="dxa"/>
            <w:gridSpan w:val="4"/>
            <w:shd w:val="clear" w:color="auto" w:fill="000080"/>
          </w:tcPr>
          <w:p w14:paraId="02375071" w14:textId="77777777" w:rsidR="00AA4FEF" w:rsidRDefault="00AA4FEF" w:rsidP="00AA4FEF">
            <w:r>
              <w:rPr>
                <w:b/>
              </w:rPr>
              <w:lastRenderedPageBreak/>
              <w:t>Constrains</w:t>
            </w:r>
          </w:p>
        </w:tc>
      </w:tr>
      <w:tr w:rsidR="00AA4FEF" w14:paraId="5F2BB634" w14:textId="77777777" w:rsidTr="00AA4FEF">
        <w:tc>
          <w:tcPr>
            <w:tcW w:w="10064" w:type="dxa"/>
            <w:gridSpan w:val="4"/>
          </w:tcPr>
          <w:p w14:paraId="1F1E0ED5" w14:textId="77777777" w:rsidR="00AA4FEF" w:rsidRDefault="00AA4FEF" w:rsidP="00AA4FEF">
            <w:r>
              <w:t xml:space="preserve"> </w:t>
            </w:r>
          </w:p>
        </w:tc>
      </w:tr>
    </w:tbl>
    <w:bookmarkEnd w:id="1723"/>
    <w:p w14:paraId="0BC79750" w14:textId="274CB336" w:rsidR="00C6507D" w:rsidRDefault="009D612C" w:rsidP="00C6507D">
      <w:pPr>
        <w:keepNext/>
        <w:jc w:val="center"/>
      </w:pPr>
      <w:r>
        <w:object w:dxaOrig="1508" w:dyaOrig="984" w14:anchorId="3CA4A690">
          <v:shape id="_x0000_i1042" type="#_x0000_t75" style="width:75.75pt;height:49.45pt" o:ole="">
            <v:imagedata r:id="rId60" o:title=""/>
          </v:shape>
          <o:OLEObject Type="Embed" ProgID="Package" ShapeID="_x0000_i1042" DrawAspect="Icon" ObjectID="_1768042830" r:id="rId61"/>
        </w:object>
      </w:r>
    </w:p>
    <w:p w14:paraId="4483EA38" w14:textId="3E8D2668" w:rsidR="00057CD3" w:rsidRDefault="00057CD3" w:rsidP="00057CD3">
      <w:pPr>
        <w:pStyle w:val="Caption"/>
      </w:pPr>
      <w:bookmarkStart w:id="1724" w:name="_Toc157416805"/>
      <w:r>
        <w:t xml:space="preserve">Figure </w:t>
      </w:r>
      <w:fldSimple w:instr=" SEQ Figure \* ARABIC ">
        <w:r w:rsidR="00C712AF">
          <w:rPr>
            <w:noProof/>
          </w:rPr>
          <w:t>36</w:t>
        </w:r>
      </w:fldSimple>
      <w:r w:rsidRPr="008E4FB6">
        <w:t>mmg_UpdateModeStatus_SignalReleaseInhibition</w:t>
      </w:r>
      <w:bookmarkEnd w:id="1724"/>
    </w:p>
    <w:p w14:paraId="1BC69427" w14:textId="07B5480A" w:rsidR="00AA4FEF" w:rsidRDefault="00C3592A">
      <w:pPr>
        <w:pStyle w:val="Heading3"/>
      </w:pPr>
      <w:bookmarkStart w:id="1725" w:name="_Toc157416851"/>
      <w:proofErr w:type="spellStart"/>
      <w:r w:rsidRPr="00C3592A">
        <w:t>MMG_runUpdateNVMBlocks</w:t>
      </w:r>
      <w:bookmarkEnd w:id="17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516"/>
        <w:gridCol w:w="2516"/>
        <w:gridCol w:w="2516"/>
      </w:tblGrid>
      <w:tr w:rsidR="00C3592A" w14:paraId="7223094A" w14:textId="77777777" w:rsidTr="00451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7CFC324F" w14:textId="77777777" w:rsidR="00C3592A" w:rsidRDefault="00C3592A" w:rsidP="004518BF">
            <w:r>
              <w:t>Object</w:t>
            </w:r>
          </w:p>
        </w:tc>
      </w:tr>
      <w:tr w:rsidR="00C3592A" w14:paraId="392500F2" w14:textId="77777777" w:rsidTr="004518BF">
        <w:tc>
          <w:tcPr>
            <w:tcW w:w="10064" w:type="dxa"/>
            <w:gridSpan w:val="4"/>
          </w:tcPr>
          <w:p w14:paraId="4528612E" w14:textId="17AC9DAA" w:rsidR="00C3592A" w:rsidRDefault="00C3592A" w:rsidP="004518BF">
            <w:r w:rsidRPr="00C3592A">
              <w:t>The function checks if a specific NVM block needs written and send a request write for the specific block</w:t>
            </w:r>
          </w:p>
        </w:tc>
      </w:tr>
      <w:tr w:rsidR="00C3592A" w14:paraId="7495EFB5" w14:textId="77777777" w:rsidTr="004518BF">
        <w:tc>
          <w:tcPr>
            <w:tcW w:w="10064" w:type="dxa"/>
            <w:gridSpan w:val="4"/>
            <w:shd w:val="clear" w:color="auto" w:fill="000080"/>
          </w:tcPr>
          <w:p w14:paraId="5BA21895" w14:textId="77777777" w:rsidR="00C3592A" w:rsidRDefault="00C3592A" w:rsidP="004518BF">
            <w:r>
              <w:rPr>
                <w:b/>
              </w:rPr>
              <w:t>Prototype</w:t>
            </w:r>
          </w:p>
        </w:tc>
      </w:tr>
      <w:tr w:rsidR="00C3592A" w14:paraId="7617FA60" w14:textId="77777777" w:rsidTr="004518BF">
        <w:tc>
          <w:tcPr>
            <w:tcW w:w="10064" w:type="dxa"/>
            <w:gridSpan w:val="4"/>
          </w:tcPr>
          <w:p w14:paraId="3719DBF4" w14:textId="10C96870" w:rsidR="00C3592A" w:rsidRDefault="00C3592A" w:rsidP="004518BF">
            <w:proofErr w:type="gramStart"/>
            <w:r w:rsidRPr="00C3592A">
              <w:t>FUNC(</w:t>
            </w:r>
            <w:proofErr w:type="gramEnd"/>
            <w:r w:rsidRPr="00C3592A">
              <w:t xml:space="preserve">void, </w:t>
            </w:r>
            <w:proofErr w:type="spellStart"/>
            <w:r w:rsidRPr="00C3592A">
              <w:t>MMG_AC_ModeManagement_CODE</w:t>
            </w:r>
            <w:proofErr w:type="spellEnd"/>
            <w:r w:rsidRPr="00C3592A">
              <w:t xml:space="preserve">) </w:t>
            </w:r>
            <w:proofErr w:type="spellStart"/>
            <w:r w:rsidRPr="00C3592A">
              <w:t>MMG_runUpdateNVMBlocks</w:t>
            </w:r>
            <w:proofErr w:type="spellEnd"/>
            <w:r w:rsidRPr="00C3592A">
              <w:t>(void)</w:t>
            </w:r>
          </w:p>
        </w:tc>
      </w:tr>
      <w:tr w:rsidR="00C3592A" w14:paraId="76E93448" w14:textId="77777777" w:rsidTr="004518BF">
        <w:tc>
          <w:tcPr>
            <w:tcW w:w="10064" w:type="dxa"/>
            <w:gridSpan w:val="4"/>
            <w:shd w:val="clear" w:color="auto" w:fill="000080"/>
          </w:tcPr>
          <w:p w14:paraId="10ED33CF" w14:textId="77777777" w:rsidR="00C3592A" w:rsidRDefault="00C3592A" w:rsidP="004518BF">
            <w:r>
              <w:rPr>
                <w:b/>
              </w:rPr>
              <w:t>Parameters</w:t>
            </w:r>
          </w:p>
        </w:tc>
      </w:tr>
      <w:tr w:rsidR="00C3592A" w14:paraId="503E6579" w14:textId="77777777" w:rsidTr="004518BF">
        <w:tc>
          <w:tcPr>
            <w:tcW w:w="10064" w:type="dxa"/>
            <w:gridSpan w:val="4"/>
          </w:tcPr>
          <w:p w14:paraId="6B87B52D" w14:textId="77777777" w:rsidR="00C3592A" w:rsidRDefault="00C3592A" w:rsidP="004518BF">
            <w:r>
              <w:t>void</w:t>
            </w:r>
          </w:p>
        </w:tc>
      </w:tr>
      <w:tr w:rsidR="00C3592A" w14:paraId="7E8FB97F" w14:textId="77777777" w:rsidTr="004518BF">
        <w:tc>
          <w:tcPr>
            <w:tcW w:w="10064" w:type="dxa"/>
            <w:gridSpan w:val="4"/>
            <w:shd w:val="clear" w:color="auto" w:fill="000080"/>
          </w:tcPr>
          <w:p w14:paraId="04C7C2FB" w14:textId="77777777" w:rsidR="00C3592A" w:rsidRDefault="00C3592A" w:rsidP="004518BF">
            <w:r>
              <w:rPr>
                <w:b/>
              </w:rPr>
              <w:t>Exceptions</w:t>
            </w:r>
          </w:p>
        </w:tc>
      </w:tr>
      <w:tr w:rsidR="00C3592A" w14:paraId="3973B7AE" w14:textId="77777777" w:rsidTr="004518BF">
        <w:tc>
          <w:tcPr>
            <w:tcW w:w="10064" w:type="dxa"/>
            <w:gridSpan w:val="4"/>
          </w:tcPr>
          <w:p w14:paraId="6ACC44AE" w14:textId="77777777" w:rsidR="00C3592A" w:rsidRDefault="00C3592A" w:rsidP="004518BF">
            <w:r>
              <w:t>None</w:t>
            </w:r>
          </w:p>
        </w:tc>
      </w:tr>
      <w:tr w:rsidR="00C3592A" w14:paraId="504B63EE" w14:textId="77777777" w:rsidTr="004518BF">
        <w:tc>
          <w:tcPr>
            <w:tcW w:w="10064" w:type="dxa"/>
            <w:gridSpan w:val="4"/>
            <w:shd w:val="clear" w:color="auto" w:fill="000080"/>
          </w:tcPr>
          <w:p w14:paraId="275A5A6A" w14:textId="77777777" w:rsidR="00C3592A" w:rsidRDefault="00C3592A" w:rsidP="004518BF">
            <w:r>
              <w:rPr>
                <w:b/>
              </w:rPr>
              <w:t>Precondition</w:t>
            </w:r>
          </w:p>
        </w:tc>
      </w:tr>
      <w:tr w:rsidR="00C3592A" w14:paraId="42B166F3" w14:textId="77777777" w:rsidTr="004518BF">
        <w:tc>
          <w:tcPr>
            <w:tcW w:w="10064" w:type="dxa"/>
            <w:gridSpan w:val="4"/>
          </w:tcPr>
          <w:p w14:paraId="77458FFA" w14:textId="77777777" w:rsidR="00C3592A" w:rsidRDefault="00C3592A" w:rsidP="004518BF">
            <w:r>
              <w:t>None</w:t>
            </w:r>
          </w:p>
        </w:tc>
      </w:tr>
      <w:tr w:rsidR="00C3592A" w14:paraId="3DA003CF" w14:textId="77777777" w:rsidTr="004518BF">
        <w:tc>
          <w:tcPr>
            <w:tcW w:w="10064" w:type="dxa"/>
            <w:gridSpan w:val="4"/>
            <w:shd w:val="clear" w:color="auto" w:fill="000080"/>
          </w:tcPr>
          <w:p w14:paraId="2AC75F4E" w14:textId="77777777" w:rsidR="00C3592A" w:rsidRDefault="00C3592A" w:rsidP="004518BF">
            <w:r>
              <w:rPr>
                <w:b/>
              </w:rPr>
              <w:t>Postcondition</w:t>
            </w:r>
          </w:p>
        </w:tc>
      </w:tr>
      <w:tr w:rsidR="00C3592A" w14:paraId="3F6A69E0" w14:textId="77777777" w:rsidTr="004518BF">
        <w:tc>
          <w:tcPr>
            <w:tcW w:w="10064" w:type="dxa"/>
            <w:gridSpan w:val="4"/>
          </w:tcPr>
          <w:p w14:paraId="3EBEF930" w14:textId="77777777" w:rsidR="00C3592A" w:rsidRDefault="00C3592A" w:rsidP="004518BF">
            <w:r>
              <w:t>None</w:t>
            </w:r>
          </w:p>
        </w:tc>
      </w:tr>
      <w:tr w:rsidR="00C3592A" w14:paraId="0CE30251" w14:textId="77777777" w:rsidTr="004518BF">
        <w:tc>
          <w:tcPr>
            <w:tcW w:w="10064" w:type="dxa"/>
            <w:gridSpan w:val="4"/>
            <w:shd w:val="clear" w:color="auto" w:fill="000080"/>
          </w:tcPr>
          <w:p w14:paraId="706C7C21" w14:textId="77777777" w:rsidR="00C3592A" w:rsidRDefault="00C3592A" w:rsidP="004518BF">
            <w:r>
              <w:rPr>
                <w:b/>
              </w:rPr>
              <w:t>Input parameters</w:t>
            </w:r>
          </w:p>
        </w:tc>
      </w:tr>
      <w:tr w:rsidR="00C3592A" w14:paraId="2C4226BE" w14:textId="77777777" w:rsidTr="004518BF">
        <w:tc>
          <w:tcPr>
            <w:tcW w:w="2516" w:type="dxa"/>
            <w:shd w:val="clear" w:color="auto" w:fill="C6D9F1"/>
          </w:tcPr>
          <w:p w14:paraId="7BDC8882" w14:textId="77777777" w:rsidR="00C3592A" w:rsidRDefault="00C3592A" w:rsidP="004518B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566DCE13" w14:textId="77777777" w:rsidR="00C3592A" w:rsidRDefault="00C3592A" w:rsidP="004518B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4D8789A4" w14:textId="77777777" w:rsidR="00C3592A" w:rsidRDefault="00C3592A" w:rsidP="004518B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63B83124" w14:textId="77777777" w:rsidR="00C3592A" w:rsidRDefault="00C3592A" w:rsidP="004518BF">
            <w:r>
              <w:t>Range</w:t>
            </w:r>
          </w:p>
        </w:tc>
      </w:tr>
      <w:tr w:rsidR="00C3592A" w14:paraId="5CB65E41" w14:textId="77777777" w:rsidTr="004518BF">
        <w:tc>
          <w:tcPr>
            <w:tcW w:w="2516" w:type="dxa"/>
          </w:tcPr>
          <w:p w14:paraId="00D519C0" w14:textId="77777777" w:rsidR="00C3592A" w:rsidRDefault="00C3592A" w:rsidP="004518BF">
            <w:r>
              <w:t>NA</w:t>
            </w:r>
          </w:p>
        </w:tc>
        <w:tc>
          <w:tcPr>
            <w:tcW w:w="2516" w:type="dxa"/>
          </w:tcPr>
          <w:p w14:paraId="0A497C3F" w14:textId="77777777" w:rsidR="00C3592A" w:rsidRDefault="00C3592A" w:rsidP="004518BF">
            <w:r>
              <w:t>NA</w:t>
            </w:r>
          </w:p>
        </w:tc>
        <w:tc>
          <w:tcPr>
            <w:tcW w:w="2516" w:type="dxa"/>
          </w:tcPr>
          <w:p w14:paraId="403037C8" w14:textId="77777777" w:rsidR="00C3592A" w:rsidRDefault="00C3592A" w:rsidP="004518BF">
            <w:r>
              <w:t>NA</w:t>
            </w:r>
          </w:p>
        </w:tc>
        <w:tc>
          <w:tcPr>
            <w:tcW w:w="2516" w:type="dxa"/>
          </w:tcPr>
          <w:p w14:paraId="14D8D028" w14:textId="77777777" w:rsidR="00C3592A" w:rsidRDefault="00C3592A" w:rsidP="004518BF">
            <w:r>
              <w:t>NA</w:t>
            </w:r>
          </w:p>
        </w:tc>
      </w:tr>
      <w:tr w:rsidR="00C3592A" w14:paraId="5ED9CB39" w14:textId="77777777" w:rsidTr="004518BF">
        <w:tc>
          <w:tcPr>
            <w:tcW w:w="10064" w:type="dxa"/>
            <w:gridSpan w:val="4"/>
            <w:shd w:val="clear" w:color="auto" w:fill="000080"/>
          </w:tcPr>
          <w:p w14:paraId="5B4AC7A4" w14:textId="77777777" w:rsidR="00C3592A" w:rsidRDefault="00C3592A" w:rsidP="004518BF">
            <w:r>
              <w:rPr>
                <w:b/>
              </w:rPr>
              <w:t>Output parameters</w:t>
            </w:r>
          </w:p>
        </w:tc>
      </w:tr>
      <w:tr w:rsidR="00C3592A" w14:paraId="1057DD95" w14:textId="77777777" w:rsidTr="004518BF">
        <w:tc>
          <w:tcPr>
            <w:tcW w:w="2516" w:type="dxa"/>
            <w:shd w:val="clear" w:color="auto" w:fill="C6D9F1"/>
          </w:tcPr>
          <w:p w14:paraId="64563215" w14:textId="77777777" w:rsidR="00C3592A" w:rsidRDefault="00C3592A" w:rsidP="004518BF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59CC2A71" w14:textId="77777777" w:rsidR="00C3592A" w:rsidRDefault="00C3592A" w:rsidP="004518BF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08851097" w14:textId="77777777" w:rsidR="00C3592A" w:rsidRDefault="00C3592A" w:rsidP="004518BF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73DA14AB" w14:textId="77777777" w:rsidR="00C3592A" w:rsidRDefault="00C3592A" w:rsidP="004518BF">
            <w:r>
              <w:t>Range</w:t>
            </w:r>
          </w:p>
        </w:tc>
      </w:tr>
      <w:tr w:rsidR="00C3592A" w14:paraId="607E9BA2" w14:textId="77777777" w:rsidTr="004518BF">
        <w:tc>
          <w:tcPr>
            <w:tcW w:w="2516" w:type="dxa"/>
          </w:tcPr>
          <w:p w14:paraId="15DC618B" w14:textId="77777777" w:rsidR="00C3592A" w:rsidRDefault="00C3592A" w:rsidP="004518BF">
            <w:r>
              <w:t>NA</w:t>
            </w:r>
          </w:p>
        </w:tc>
        <w:tc>
          <w:tcPr>
            <w:tcW w:w="2516" w:type="dxa"/>
          </w:tcPr>
          <w:p w14:paraId="4296BEC1" w14:textId="77777777" w:rsidR="00C3592A" w:rsidRDefault="00C3592A" w:rsidP="004518BF">
            <w:r>
              <w:t>NA</w:t>
            </w:r>
          </w:p>
        </w:tc>
        <w:tc>
          <w:tcPr>
            <w:tcW w:w="2516" w:type="dxa"/>
          </w:tcPr>
          <w:p w14:paraId="2C20C0DD" w14:textId="77777777" w:rsidR="00C3592A" w:rsidRDefault="00C3592A" w:rsidP="004518BF">
            <w:r>
              <w:t>NA</w:t>
            </w:r>
          </w:p>
        </w:tc>
        <w:tc>
          <w:tcPr>
            <w:tcW w:w="2516" w:type="dxa"/>
          </w:tcPr>
          <w:p w14:paraId="7F93B473" w14:textId="77777777" w:rsidR="00C3592A" w:rsidRDefault="00C3592A" w:rsidP="004518BF">
            <w:r>
              <w:t>NA</w:t>
            </w:r>
          </w:p>
        </w:tc>
      </w:tr>
      <w:tr w:rsidR="00C3592A" w14:paraId="5CB05A29" w14:textId="77777777" w:rsidTr="004518BF">
        <w:tc>
          <w:tcPr>
            <w:tcW w:w="10064" w:type="dxa"/>
            <w:gridSpan w:val="4"/>
            <w:shd w:val="clear" w:color="auto" w:fill="000080"/>
          </w:tcPr>
          <w:p w14:paraId="7425796E" w14:textId="77777777" w:rsidR="00C3592A" w:rsidRDefault="00C3592A" w:rsidP="004518BF">
            <w:r>
              <w:rPr>
                <w:b/>
              </w:rPr>
              <w:t>Return value</w:t>
            </w:r>
          </w:p>
        </w:tc>
      </w:tr>
      <w:tr w:rsidR="00C3592A" w14:paraId="47221352" w14:textId="77777777" w:rsidTr="004518BF">
        <w:tc>
          <w:tcPr>
            <w:tcW w:w="2516" w:type="dxa"/>
            <w:shd w:val="clear" w:color="auto" w:fill="C6D9F1"/>
          </w:tcPr>
          <w:p w14:paraId="747FB1A1" w14:textId="77777777" w:rsidR="00C3592A" w:rsidRDefault="00C3592A" w:rsidP="004518BF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61CE6C6A" w14:textId="77777777" w:rsidR="00C3592A" w:rsidRDefault="00C3592A" w:rsidP="004518BF">
            <w:r>
              <w:t>Description</w:t>
            </w:r>
          </w:p>
        </w:tc>
      </w:tr>
      <w:tr w:rsidR="00C3592A" w14:paraId="44886656" w14:textId="77777777" w:rsidTr="004518BF">
        <w:tc>
          <w:tcPr>
            <w:tcW w:w="2516" w:type="dxa"/>
          </w:tcPr>
          <w:p w14:paraId="014C1173" w14:textId="77777777" w:rsidR="00C3592A" w:rsidRDefault="00C3592A" w:rsidP="004518BF">
            <w:r>
              <w:t>NA</w:t>
            </w:r>
          </w:p>
        </w:tc>
        <w:tc>
          <w:tcPr>
            <w:tcW w:w="7548" w:type="dxa"/>
            <w:gridSpan w:val="3"/>
          </w:tcPr>
          <w:p w14:paraId="5E462864" w14:textId="77777777" w:rsidR="00C3592A" w:rsidRDefault="00C3592A" w:rsidP="004518BF">
            <w:r>
              <w:t>void</w:t>
            </w:r>
          </w:p>
        </w:tc>
      </w:tr>
      <w:tr w:rsidR="00C3592A" w14:paraId="61341DEE" w14:textId="77777777" w:rsidTr="004518BF">
        <w:tc>
          <w:tcPr>
            <w:tcW w:w="10064" w:type="dxa"/>
            <w:gridSpan w:val="4"/>
            <w:shd w:val="clear" w:color="auto" w:fill="000080"/>
          </w:tcPr>
          <w:p w14:paraId="3FCAC6A9" w14:textId="77777777" w:rsidR="00C3592A" w:rsidRDefault="00C3592A" w:rsidP="004518BF">
            <w:r>
              <w:rPr>
                <w:b/>
              </w:rPr>
              <w:t>Dynamic aspect</w:t>
            </w:r>
          </w:p>
        </w:tc>
      </w:tr>
      <w:tr w:rsidR="00C3592A" w14:paraId="2AA7EB13" w14:textId="77777777" w:rsidTr="004518BF">
        <w:tc>
          <w:tcPr>
            <w:tcW w:w="2516" w:type="dxa"/>
            <w:shd w:val="clear" w:color="auto" w:fill="C6D9F1"/>
          </w:tcPr>
          <w:p w14:paraId="276D19D1" w14:textId="77777777" w:rsidR="00C3592A" w:rsidRDefault="00C3592A" w:rsidP="004518BF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1F841F0D" w14:textId="77777777" w:rsidR="00C3592A" w:rsidRDefault="00C3592A" w:rsidP="004518BF">
            <w:r>
              <w:t>Description</w:t>
            </w:r>
          </w:p>
        </w:tc>
      </w:tr>
      <w:tr w:rsidR="00C3592A" w14:paraId="452176AA" w14:textId="77777777" w:rsidTr="004518BF">
        <w:tc>
          <w:tcPr>
            <w:tcW w:w="2516" w:type="dxa"/>
          </w:tcPr>
          <w:p w14:paraId="06F1F7F8" w14:textId="77777777" w:rsidR="00C3592A" w:rsidRDefault="00C3592A" w:rsidP="004518BF">
            <w:r>
              <w:t>*</w:t>
            </w:r>
          </w:p>
        </w:tc>
        <w:tc>
          <w:tcPr>
            <w:tcW w:w="7548" w:type="dxa"/>
            <w:gridSpan w:val="3"/>
          </w:tcPr>
          <w:p w14:paraId="0BC2A430" w14:textId="77777777" w:rsidR="00C3592A" w:rsidRDefault="00C3592A" w:rsidP="004518BF">
            <w:r>
              <w:t>*</w:t>
            </w:r>
          </w:p>
        </w:tc>
      </w:tr>
      <w:tr w:rsidR="00C3592A" w14:paraId="2FB6D5E2" w14:textId="77777777" w:rsidTr="004518BF">
        <w:tc>
          <w:tcPr>
            <w:tcW w:w="10064" w:type="dxa"/>
            <w:gridSpan w:val="4"/>
            <w:shd w:val="clear" w:color="auto" w:fill="000080"/>
          </w:tcPr>
          <w:p w14:paraId="2FD23E90" w14:textId="77777777" w:rsidR="00C3592A" w:rsidRDefault="00C3592A" w:rsidP="004518BF">
            <w:r>
              <w:rPr>
                <w:b/>
              </w:rPr>
              <w:t>Static aspect</w:t>
            </w:r>
          </w:p>
        </w:tc>
      </w:tr>
      <w:tr w:rsidR="00C3592A" w14:paraId="43B4EEAB" w14:textId="77777777" w:rsidTr="004518BF">
        <w:tc>
          <w:tcPr>
            <w:tcW w:w="10064" w:type="dxa"/>
            <w:gridSpan w:val="4"/>
          </w:tcPr>
          <w:p w14:paraId="14380217" w14:textId="77777777" w:rsidR="00C3592A" w:rsidRDefault="00C3592A" w:rsidP="004518BF">
            <w:r>
              <w:t>*</w:t>
            </w:r>
          </w:p>
        </w:tc>
      </w:tr>
      <w:tr w:rsidR="00C3592A" w14:paraId="7B797276" w14:textId="77777777" w:rsidTr="004518BF">
        <w:tc>
          <w:tcPr>
            <w:tcW w:w="10064" w:type="dxa"/>
            <w:gridSpan w:val="4"/>
            <w:shd w:val="clear" w:color="auto" w:fill="000080"/>
          </w:tcPr>
          <w:p w14:paraId="0F34E673" w14:textId="77777777" w:rsidR="00C3592A" w:rsidRDefault="00C3592A" w:rsidP="004518BF">
            <w:r>
              <w:rPr>
                <w:b/>
              </w:rPr>
              <w:t>Constrains</w:t>
            </w:r>
          </w:p>
        </w:tc>
      </w:tr>
      <w:tr w:rsidR="00C3592A" w14:paraId="2A9451CE" w14:textId="77777777" w:rsidTr="004518BF">
        <w:tc>
          <w:tcPr>
            <w:tcW w:w="10064" w:type="dxa"/>
            <w:gridSpan w:val="4"/>
          </w:tcPr>
          <w:p w14:paraId="7D290AE8" w14:textId="77777777" w:rsidR="00C3592A" w:rsidRDefault="00C3592A" w:rsidP="004518BF">
            <w:r>
              <w:t xml:space="preserve"> </w:t>
            </w:r>
          </w:p>
        </w:tc>
      </w:tr>
    </w:tbl>
    <w:p w14:paraId="33B8D4CC" w14:textId="169591C2" w:rsidR="008A6E1B" w:rsidRDefault="008A6E1B" w:rsidP="008A6E1B">
      <w:pPr>
        <w:keepNext/>
        <w:jc w:val="center"/>
      </w:pPr>
      <w:r>
        <w:object w:dxaOrig="1508" w:dyaOrig="984" w14:anchorId="716B396A">
          <v:shape id="_x0000_i1043" type="#_x0000_t75" style="width:75.75pt;height:49.45pt" o:ole="">
            <v:imagedata r:id="rId62" o:title=""/>
          </v:shape>
          <o:OLEObject Type="Embed" ProgID="Package" ShapeID="_x0000_i1043" DrawAspect="Icon" ObjectID="_1768042831" r:id="rId63"/>
        </w:object>
      </w:r>
    </w:p>
    <w:p w14:paraId="03057E58" w14:textId="5972E39D" w:rsidR="00057CD3" w:rsidRDefault="00057CD3" w:rsidP="00057CD3">
      <w:pPr>
        <w:pStyle w:val="Caption"/>
      </w:pPr>
      <w:bookmarkStart w:id="1726" w:name="_Toc157416806"/>
      <w:r>
        <w:t xml:space="preserve">Figure </w:t>
      </w:r>
      <w:fldSimple w:instr=" SEQ Figure \* ARABIC ">
        <w:r w:rsidR="00C712AF">
          <w:rPr>
            <w:noProof/>
          </w:rPr>
          <w:t>37</w:t>
        </w:r>
      </w:fldSimple>
      <w:r w:rsidRPr="008B5D5D">
        <w:t>MMG_runUpdateNVMBlocks</w:t>
      </w:r>
      <w:bookmarkEnd w:id="1726"/>
    </w:p>
    <w:p w14:paraId="45EB7E30" w14:textId="77777777" w:rsidR="005C0836" w:rsidRDefault="005C0836" w:rsidP="005C0836">
      <w:pPr>
        <w:pStyle w:val="Heading3"/>
      </w:pPr>
      <w:bookmarkStart w:id="1727" w:name="_Toc157416852"/>
      <w:proofErr w:type="spellStart"/>
      <w:r>
        <w:t>mmg_CheckCodingOfAPI</w:t>
      </w:r>
      <w:bookmarkEnd w:id="17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516"/>
        <w:gridCol w:w="2516"/>
        <w:gridCol w:w="2516"/>
      </w:tblGrid>
      <w:tr w:rsidR="005C0836" w14:paraId="2C4CC0BB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7654BFBE" w14:textId="77777777" w:rsidR="005C0836" w:rsidRDefault="005C0836" w:rsidP="00544B1E">
            <w:r>
              <w:t>Object</w:t>
            </w:r>
          </w:p>
        </w:tc>
      </w:tr>
      <w:tr w:rsidR="005C0836" w14:paraId="37187A8A" w14:textId="77777777" w:rsidTr="00544B1E">
        <w:tc>
          <w:tcPr>
            <w:tcW w:w="10064" w:type="dxa"/>
            <w:gridSpan w:val="4"/>
          </w:tcPr>
          <w:p w14:paraId="178A7E35" w14:textId="6B7AA5D6" w:rsidR="005C0836" w:rsidRDefault="005C0836" w:rsidP="00544B1E">
            <w:r>
              <w:t xml:space="preserve">The function is called </w:t>
            </w:r>
            <w:r w:rsidR="00AC2DF6">
              <w:t xml:space="preserve">to </w:t>
            </w:r>
            <w:proofErr w:type="spellStart"/>
            <w:r w:rsidR="00AC2DF6">
              <w:t>mange</w:t>
            </w:r>
            <w:proofErr w:type="spellEnd"/>
            <w:r w:rsidR="00AC2DF6">
              <w:t xml:space="preserve"> </w:t>
            </w:r>
            <w:proofErr w:type="spellStart"/>
            <w:r w:rsidR="00AC2DF6" w:rsidRPr="00AC2DF6">
              <w:t>CodingOfAPI</w:t>
            </w:r>
            <w:proofErr w:type="spellEnd"/>
            <w:r w:rsidR="00AC2DF6">
              <w:t xml:space="preserve"> enable condition context.</w:t>
            </w:r>
          </w:p>
        </w:tc>
      </w:tr>
      <w:tr w:rsidR="005C0836" w14:paraId="4B5AAFA1" w14:textId="77777777" w:rsidTr="00544B1E">
        <w:tc>
          <w:tcPr>
            <w:tcW w:w="10064" w:type="dxa"/>
            <w:gridSpan w:val="4"/>
            <w:shd w:val="clear" w:color="auto" w:fill="000080"/>
          </w:tcPr>
          <w:p w14:paraId="4121DE51" w14:textId="77777777" w:rsidR="005C0836" w:rsidRDefault="005C0836" w:rsidP="00544B1E">
            <w:r>
              <w:rPr>
                <w:b/>
              </w:rPr>
              <w:t>Prototype</w:t>
            </w:r>
          </w:p>
        </w:tc>
      </w:tr>
      <w:tr w:rsidR="005C0836" w14:paraId="21A6313A" w14:textId="77777777" w:rsidTr="00544B1E">
        <w:tc>
          <w:tcPr>
            <w:tcW w:w="10064" w:type="dxa"/>
            <w:gridSpan w:val="4"/>
          </w:tcPr>
          <w:p w14:paraId="71108409" w14:textId="77777777" w:rsidR="005C0836" w:rsidRDefault="005C0836" w:rsidP="00544B1E">
            <w:r>
              <w:t xml:space="preserve">void </w:t>
            </w:r>
            <w:proofErr w:type="spellStart"/>
            <w:r>
              <w:t>mmg_CheckCodingOfAPI</w:t>
            </w:r>
            <w:proofErr w:type="spellEnd"/>
            <w:r>
              <w:t xml:space="preserve"> (void)</w:t>
            </w:r>
          </w:p>
        </w:tc>
      </w:tr>
      <w:tr w:rsidR="005C0836" w14:paraId="4D3484D7" w14:textId="77777777" w:rsidTr="00544B1E">
        <w:tc>
          <w:tcPr>
            <w:tcW w:w="10064" w:type="dxa"/>
            <w:gridSpan w:val="4"/>
            <w:shd w:val="clear" w:color="auto" w:fill="000080"/>
          </w:tcPr>
          <w:p w14:paraId="7FBB3D88" w14:textId="77777777" w:rsidR="005C0836" w:rsidRDefault="005C0836" w:rsidP="00544B1E">
            <w:r>
              <w:rPr>
                <w:b/>
              </w:rPr>
              <w:t>Parameters</w:t>
            </w:r>
          </w:p>
        </w:tc>
      </w:tr>
      <w:tr w:rsidR="005C0836" w14:paraId="09A67386" w14:textId="77777777" w:rsidTr="00544B1E">
        <w:tc>
          <w:tcPr>
            <w:tcW w:w="10064" w:type="dxa"/>
            <w:gridSpan w:val="4"/>
          </w:tcPr>
          <w:p w14:paraId="72D8FE73" w14:textId="77777777" w:rsidR="005C0836" w:rsidRDefault="005C0836" w:rsidP="00544B1E">
            <w:r>
              <w:t>void</w:t>
            </w:r>
          </w:p>
        </w:tc>
      </w:tr>
      <w:tr w:rsidR="005C0836" w14:paraId="15BBD4CB" w14:textId="77777777" w:rsidTr="00544B1E">
        <w:tc>
          <w:tcPr>
            <w:tcW w:w="10064" w:type="dxa"/>
            <w:gridSpan w:val="4"/>
            <w:shd w:val="clear" w:color="auto" w:fill="000080"/>
          </w:tcPr>
          <w:p w14:paraId="51AA84F7" w14:textId="77777777" w:rsidR="005C0836" w:rsidRDefault="005C0836" w:rsidP="00544B1E">
            <w:r>
              <w:rPr>
                <w:b/>
              </w:rPr>
              <w:t>Exceptions</w:t>
            </w:r>
          </w:p>
        </w:tc>
      </w:tr>
      <w:tr w:rsidR="005C0836" w14:paraId="4BC6ABCE" w14:textId="77777777" w:rsidTr="00544B1E">
        <w:tc>
          <w:tcPr>
            <w:tcW w:w="10064" w:type="dxa"/>
            <w:gridSpan w:val="4"/>
          </w:tcPr>
          <w:p w14:paraId="61DF3A26" w14:textId="77777777" w:rsidR="005C0836" w:rsidRDefault="005C0836" w:rsidP="00544B1E">
            <w:r>
              <w:lastRenderedPageBreak/>
              <w:t>None</w:t>
            </w:r>
          </w:p>
        </w:tc>
      </w:tr>
      <w:tr w:rsidR="005C0836" w14:paraId="384051C3" w14:textId="77777777" w:rsidTr="00544B1E">
        <w:tc>
          <w:tcPr>
            <w:tcW w:w="10064" w:type="dxa"/>
            <w:gridSpan w:val="4"/>
            <w:shd w:val="clear" w:color="auto" w:fill="000080"/>
          </w:tcPr>
          <w:p w14:paraId="1FB9DC2C" w14:textId="77777777" w:rsidR="005C0836" w:rsidRDefault="005C0836" w:rsidP="00544B1E">
            <w:r>
              <w:rPr>
                <w:b/>
              </w:rPr>
              <w:t>Precondition</w:t>
            </w:r>
          </w:p>
        </w:tc>
      </w:tr>
      <w:tr w:rsidR="005C0836" w14:paraId="4AC76625" w14:textId="77777777" w:rsidTr="00544B1E">
        <w:tc>
          <w:tcPr>
            <w:tcW w:w="10064" w:type="dxa"/>
            <w:gridSpan w:val="4"/>
          </w:tcPr>
          <w:p w14:paraId="168D6E26" w14:textId="77777777" w:rsidR="005C0836" w:rsidRDefault="005C0836" w:rsidP="00544B1E">
            <w:r>
              <w:t>None</w:t>
            </w:r>
          </w:p>
        </w:tc>
      </w:tr>
      <w:tr w:rsidR="005C0836" w14:paraId="33595A8D" w14:textId="77777777" w:rsidTr="00544B1E">
        <w:tc>
          <w:tcPr>
            <w:tcW w:w="10064" w:type="dxa"/>
            <w:gridSpan w:val="4"/>
            <w:shd w:val="clear" w:color="auto" w:fill="000080"/>
          </w:tcPr>
          <w:p w14:paraId="5EA67813" w14:textId="77777777" w:rsidR="005C0836" w:rsidRDefault="005C0836" w:rsidP="00544B1E">
            <w:r>
              <w:rPr>
                <w:b/>
              </w:rPr>
              <w:t>Postcondition</w:t>
            </w:r>
          </w:p>
        </w:tc>
      </w:tr>
      <w:tr w:rsidR="005C0836" w14:paraId="70E9C8FB" w14:textId="77777777" w:rsidTr="00544B1E">
        <w:tc>
          <w:tcPr>
            <w:tcW w:w="10064" w:type="dxa"/>
            <w:gridSpan w:val="4"/>
          </w:tcPr>
          <w:p w14:paraId="05F3B169" w14:textId="77777777" w:rsidR="005C0836" w:rsidRDefault="005C0836" w:rsidP="00544B1E">
            <w:r>
              <w:t>None</w:t>
            </w:r>
          </w:p>
        </w:tc>
      </w:tr>
      <w:tr w:rsidR="005C0836" w14:paraId="769E48BF" w14:textId="77777777" w:rsidTr="00544B1E">
        <w:tc>
          <w:tcPr>
            <w:tcW w:w="10064" w:type="dxa"/>
            <w:gridSpan w:val="4"/>
            <w:shd w:val="clear" w:color="auto" w:fill="000080"/>
          </w:tcPr>
          <w:p w14:paraId="53D03C18" w14:textId="77777777" w:rsidR="005C0836" w:rsidRDefault="005C0836" w:rsidP="00544B1E">
            <w:r>
              <w:rPr>
                <w:b/>
              </w:rPr>
              <w:t>Input parameters</w:t>
            </w:r>
          </w:p>
        </w:tc>
      </w:tr>
      <w:tr w:rsidR="005C0836" w14:paraId="34EB0F13" w14:textId="77777777" w:rsidTr="00544B1E">
        <w:tc>
          <w:tcPr>
            <w:tcW w:w="2516" w:type="dxa"/>
            <w:shd w:val="clear" w:color="auto" w:fill="C6D9F1"/>
          </w:tcPr>
          <w:p w14:paraId="3159B409" w14:textId="77777777" w:rsidR="005C0836" w:rsidRDefault="005C0836" w:rsidP="00544B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595C7F6E" w14:textId="77777777" w:rsidR="005C0836" w:rsidRDefault="005C0836" w:rsidP="00544B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4C9187B6" w14:textId="77777777" w:rsidR="005C0836" w:rsidRDefault="005C0836" w:rsidP="00544B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0610286A" w14:textId="77777777" w:rsidR="005C0836" w:rsidRDefault="005C0836" w:rsidP="00544B1E">
            <w:r>
              <w:t>Range</w:t>
            </w:r>
          </w:p>
        </w:tc>
      </w:tr>
      <w:tr w:rsidR="005C0836" w14:paraId="1AD5C4EC" w14:textId="77777777" w:rsidTr="00544B1E">
        <w:tc>
          <w:tcPr>
            <w:tcW w:w="2516" w:type="dxa"/>
          </w:tcPr>
          <w:p w14:paraId="38AE17F5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09D9D37F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0493592D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23D0C301" w14:textId="77777777" w:rsidR="005C0836" w:rsidRDefault="005C0836" w:rsidP="00544B1E">
            <w:r>
              <w:t>NA</w:t>
            </w:r>
          </w:p>
        </w:tc>
      </w:tr>
      <w:tr w:rsidR="005C0836" w14:paraId="404AFB61" w14:textId="77777777" w:rsidTr="00544B1E">
        <w:tc>
          <w:tcPr>
            <w:tcW w:w="10064" w:type="dxa"/>
            <w:gridSpan w:val="4"/>
            <w:shd w:val="clear" w:color="auto" w:fill="000080"/>
          </w:tcPr>
          <w:p w14:paraId="15F0571F" w14:textId="77777777" w:rsidR="005C0836" w:rsidRDefault="005C0836" w:rsidP="00544B1E">
            <w:r>
              <w:rPr>
                <w:b/>
              </w:rPr>
              <w:t>Output parameters</w:t>
            </w:r>
          </w:p>
        </w:tc>
      </w:tr>
      <w:tr w:rsidR="005C0836" w14:paraId="6DF30F6F" w14:textId="77777777" w:rsidTr="00544B1E">
        <w:tc>
          <w:tcPr>
            <w:tcW w:w="2516" w:type="dxa"/>
            <w:shd w:val="clear" w:color="auto" w:fill="C6D9F1"/>
          </w:tcPr>
          <w:p w14:paraId="179A9E25" w14:textId="77777777" w:rsidR="005C0836" w:rsidRDefault="005C0836" w:rsidP="00544B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21B1A61E" w14:textId="77777777" w:rsidR="005C0836" w:rsidRDefault="005C0836" w:rsidP="00544B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373E9AF9" w14:textId="77777777" w:rsidR="005C0836" w:rsidRDefault="005C0836" w:rsidP="00544B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77CC26A2" w14:textId="77777777" w:rsidR="005C0836" w:rsidRDefault="005C0836" w:rsidP="00544B1E">
            <w:r>
              <w:t>Range</w:t>
            </w:r>
          </w:p>
        </w:tc>
      </w:tr>
      <w:tr w:rsidR="005C0836" w14:paraId="55B77142" w14:textId="77777777" w:rsidTr="00544B1E">
        <w:tc>
          <w:tcPr>
            <w:tcW w:w="2516" w:type="dxa"/>
          </w:tcPr>
          <w:p w14:paraId="20A3F576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4D0C6524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6F90F589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27287258" w14:textId="77777777" w:rsidR="005C0836" w:rsidRDefault="005C0836" w:rsidP="00544B1E">
            <w:r>
              <w:t>NA</w:t>
            </w:r>
          </w:p>
        </w:tc>
      </w:tr>
      <w:tr w:rsidR="005C0836" w14:paraId="60753D1E" w14:textId="77777777" w:rsidTr="00544B1E">
        <w:tc>
          <w:tcPr>
            <w:tcW w:w="10064" w:type="dxa"/>
            <w:gridSpan w:val="4"/>
            <w:shd w:val="clear" w:color="auto" w:fill="000080"/>
          </w:tcPr>
          <w:p w14:paraId="7980E244" w14:textId="77777777" w:rsidR="005C0836" w:rsidRDefault="005C0836" w:rsidP="00544B1E">
            <w:r>
              <w:rPr>
                <w:b/>
              </w:rPr>
              <w:t>Return value</w:t>
            </w:r>
          </w:p>
        </w:tc>
      </w:tr>
      <w:tr w:rsidR="005C0836" w14:paraId="07A1B6B7" w14:textId="77777777" w:rsidTr="00544B1E">
        <w:tc>
          <w:tcPr>
            <w:tcW w:w="2516" w:type="dxa"/>
            <w:shd w:val="clear" w:color="auto" w:fill="C6D9F1"/>
          </w:tcPr>
          <w:p w14:paraId="0CB68FD4" w14:textId="77777777" w:rsidR="005C0836" w:rsidRDefault="005C0836" w:rsidP="00544B1E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52B86905" w14:textId="77777777" w:rsidR="005C0836" w:rsidRDefault="005C0836" w:rsidP="00544B1E">
            <w:r>
              <w:t>Description</w:t>
            </w:r>
          </w:p>
        </w:tc>
      </w:tr>
      <w:tr w:rsidR="005C0836" w14:paraId="0027FF64" w14:textId="77777777" w:rsidTr="00544B1E">
        <w:tc>
          <w:tcPr>
            <w:tcW w:w="2516" w:type="dxa"/>
          </w:tcPr>
          <w:p w14:paraId="61EB5269" w14:textId="77777777" w:rsidR="005C0836" w:rsidRDefault="005C0836" w:rsidP="00544B1E">
            <w:r>
              <w:t>NA</w:t>
            </w:r>
          </w:p>
        </w:tc>
        <w:tc>
          <w:tcPr>
            <w:tcW w:w="7548" w:type="dxa"/>
            <w:gridSpan w:val="3"/>
          </w:tcPr>
          <w:p w14:paraId="1BC56E5F" w14:textId="77777777" w:rsidR="005C0836" w:rsidRDefault="005C0836" w:rsidP="00544B1E">
            <w:r>
              <w:t>void</w:t>
            </w:r>
          </w:p>
        </w:tc>
      </w:tr>
      <w:tr w:rsidR="005C0836" w14:paraId="79F52274" w14:textId="77777777" w:rsidTr="00544B1E">
        <w:tc>
          <w:tcPr>
            <w:tcW w:w="10064" w:type="dxa"/>
            <w:gridSpan w:val="4"/>
            <w:shd w:val="clear" w:color="auto" w:fill="000080"/>
          </w:tcPr>
          <w:p w14:paraId="197D60BE" w14:textId="77777777" w:rsidR="005C0836" w:rsidRDefault="005C0836" w:rsidP="00544B1E">
            <w:r>
              <w:rPr>
                <w:b/>
              </w:rPr>
              <w:t>Dynamic aspect</w:t>
            </w:r>
          </w:p>
        </w:tc>
      </w:tr>
      <w:tr w:rsidR="005C0836" w14:paraId="56D0CE03" w14:textId="77777777" w:rsidTr="00544B1E">
        <w:tc>
          <w:tcPr>
            <w:tcW w:w="2516" w:type="dxa"/>
            <w:shd w:val="clear" w:color="auto" w:fill="C6D9F1"/>
          </w:tcPr>
          <w:p w14:paraId="4C37A4A5" w14:textId="77777777" w:rsidR="005C0836" w:rsidRDefault="005C0836" w:rsidP="00544B1E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0DB43E90" w14:textId="77777777" w:rsidR="005C0836" w:rsidRDefault="005C0836" w:rsidP="00544B1E">
            <w:r>
              <w:t>Description</w:t>
            </w:r>
          </w:p>
        </w:tc>
      </w:tr>
      <w:tr w:rsidR="005C0836" w14:paraId="486A0127" w14:textId="77777777" w:rsidTr="00544B1E">
        <w:tc>
          <w:tcPr>
            <w:tcW w:w="2516" w:type="dxa"/>
          </w:tcPr>
          <w:p w14:paraId="237C2FAB" w14:textId="77777777" w:rsidR="005C0836" w:rsidRDefault="005C0836" w:rsidP="00544B1E">
            <w:r>
              <w:t>*</w:t>
            </w:r>
          </w:p>
        </w:tc>
        <w:tc>
          <w:tcPr>
            <w:tcW w:w="7548" w:type="dxa"/>
            <w:gridSpan w:val="3"/>
          </w:tcPr>
          <w:p w14:paraId="6E3D8025" w14:textId="77777777" w:rsidR="005C0836" w:rsidRDefault="005C0836" w:rsidP="00544B1E">
            <w:r>
              <w:t>*</w:t>
            </w:r>
          </w:p>
        </w:tc>
      </w:tr>
      <w:tr w:rsidR="005C0836" w14:paraId="164C799B" w14:textId="77777777" w:rsidTr="00544B1E">
        <w:tc>
          <w:tcPr>
            <w:tcW w:w="10064" w:type="dxa"/>
            <w:gridSpan w:val="4"/>
            <w:shd w:val="clear" w:color="auto" w:fill="000080"/>
          </w:tcPr>
          <w:p w14:paraId="25BB1CCC" w14:textId="77777777" w:rsidR="005C0836" w:rsidRDefault="005C0836" w:rsidP="00544B1E">
            <w:r>
              <w:rPr>
                <w:b/>
              </w:rPr>
              <w:t>Static aspect</w:t>
            </w:r>
          </w:p>
        </w:tc>
      </w:tr>
      <w:tr w:rsidR="005C0836" w14:paraId="0C0DBBF4" w14:textId="77777777" w:rsidTr="00544B1E">
        <w:tc>
          <w:tcPr>
            <w:tcW w:w="10064" w:type="dxa"/>
            <w:gridSpan w:val="4"/>
          </w:tcPr>
          <w:p w14:paraId="0EE1EB54" w14:textId="77777777" w:rsidR="005C0836" w:rsidRDefault="005C0836" w:rsidP="00544B1E">
            <w:r>
              <w:t>*</w:t>
            </w:r>
          </w:p>
        </w:tc>
      </w:tr>
      <w:tr w:rsidR="005C0836" w14:paraId="696A68A4" w14:textId="77777777" w:rsidTr="00544B1E">
        <w:tc>
          <w:tcPr>
            <w:tcW w:w="10064" w:type="dxa"/>
            <w:gridSpan w:val="4"/>
            <w:shd w:val="clear" w:color="auto" w:fill="000080"/>
          </w:tcPr>
          <w:p w14:paraId="05F0293B" w14:textId="77777777" w:rsidR="005C0836" w:rsidRDefault="005C0836" w:rsidP="00544B1E">
            <w:r>
              <w:rPr>
                <w:b/>
              </w:rPr>
              <w:t>Constrains</w:t>
            </w:r>
          </w:p>
        </w:tc>
      </w:tr>
      <w:tr w:rsidR="005C0836" w14:paraId="722E506B" w14:textId="77777777" w:rsidTr="00544B1E">
        <w:tc>
          <w:tcPr>
            <w:tcW w:w="10064" w:type="dxa"/>
            <w:gridSpan w:val="4"/>
          </w:tcPr>
          <w:p w14:paraId="323D3BDD" w14:textId="77777777" w:rsidR="005C0836" w:rsidRDefault="005C0836" w:rsidP="00544B1E">
            <w:r>
              <w:t xml:space="preserve"> </w:t>
            </w:r>
          </w:p>
        </w:tc>
      </w:tr>
    </w:tbl>
    <w:p w14:paraId="75D00F7B" w14:textId="44651BBE" w:rsidR="005C0836" w:rsidRDefault="005C0836" w:rsidP="005C0836">
      <w:pPr>
        <w:jc w:val="center"/>
      </w:pPr>
      <w:r>
        <w:object w:dxaOrig="6375" w:dyaOrig="811" w14:anchorId="4ED4D2A7">
          <v:shape id="_x0000_i1044" type="#_x0000_t75" style="width:318.7pt;height:40.7pt" o:ole="">
            <v:imagedata r:id="rId64" o:title=""/>
          </v:shape>
          <o:OLEObject Type="Embed" ProgID="Package" ShapeID="_x0000_i1044" DrawAspect="Content" ObjectID="_1768042832" r:id="rId65"/>
        </w:object>
      </w:r>
    </w:p>
    <w:p w14:paraId="75E6144C" w14:textId="14261024" w:rsidR="00057CD3" w:rsidRDefault="00057CD3" w:rsidP="00057CD3">
      <w:pPr>
        <w:pStyle w:val="Caption"/>
      </w:pPr>
      <w:bookmarkStart w:id="1728" w:name="_Toc157416807"/>
      <w:r>
        <w:t xml:space="preserve">Figure </w:t>
      </w:r>
      <w:fldSimple w:instr=" SEQ Figure \* ARABIC ">
        <w:r w:rsidR="00C712AF">
          <w:rPr>
            <w:noProof/>
          </w:rPr>
          <w:t>38</w:t>
        </w:r>
      </w:fldSimple>
      <w:r>
        <w:t xml:space="preserve"> Check coding of </w:t>
      </w:r>
      <w:proofErr w:type="gramStart"/>
      <w:r>
        <w:t>API</w:t>
      </w:r>
      <w:bookmarkEnd w:id="1728"/>
      <w:proofErr w:type="gramEnd"/>
    </w:p>
    <w:p w14:paraId="49EED034" w14:textId="77777777" w:rsidR="005C0836" w:rsidRDefault="005C0836" w:rsidP="005C0836">
      <w:pPr>
        <w:pStyle w:val="Heading3"/>
      </w:pPr>
      <w:bookmarkStart w:id="1729" w:name="_Toc157416853"/>
      <w:proofErr w:type="spellStart"/>
      <w:r>
        <w:t>mmg_CheckCodingRBTMFL</w:t>
      </w:r>
      <w:bookmarkEnd w:id="172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516"/>
        <w:gridCol w:w="2516"/>
        <w:gridCol w:w="2516"/>
      </w:tblGrid>
      <w:tr w:rsidR="005C0836" w14:paraId="0D9EC0C8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69B631BB" w14:textId="77777777" w:rsidR="005C0836" w:rsidRDefault="005C0836" w:rsidP="00544B1E">
            <w:r>
              <w:t>Object</w:t>
            </w:r>
          </w:p>
        </w:tc>
      </w:tr>
      <w:tr w:rsidR="005C0836" w14:paraId="7622D324" w14:textId="77777777" w:rsidTr="00544B1E">
        <w:tc>
          <w:tcPr>
            <w:tcW w:w="10064" w:type="dxa"/>
            <w:gridSpan w:val="4"/>
          </w:tcPr>
          <w:p w14:paraId="1E567713" w14:textId="15994C46" w:rsidR="005C0836" w:rsidRDefault="006F51D9" w:rsidP="00544B1E">
            <w:r>
              <w:t xml:space="preserve">The function is called to </w:t>
            </w:r>
            <w:proofErr w:type="spellStart"/>
            <w:r>
              <w:t>mange</w:t>
            </w:r>
            <w:proofErr w:type="spellEnd"/>
            <w:r>
              <w:t xml:space="preserve"> </w:t>
            </w:r>
            <w:proofErr w:type="spellStart"/>
            <w:r w:rsidRPr="00AC2DF6">
              <w:t>Coding</w:t>
            </w:r>
            <w:r w:rsidR="00C04693">
              <w:t>RBTMFL</w:t>
            </w:r>
            <w:proofErr w:type="spellEnd"/>
            <w:r>
              <w:t xml:space="preserve"> enable condition context.</w:t>
            </w:r>
          </w:p>
        </w:tc>
      </w:tr>
      <w:tr w:rsidR="005C0836" w14:paraId="0BE3A5F2" w14:textId="77777777" w:rsidTr="00544B1E">
        <w:tc>
          <w:tcPr>
            <w:tcW w:w="10064" w:type="dxa"/>
            <w:gridSpan w:val="4"/>
            <w:shd w:val="clear" w:color="auto" w:fill="000080"/>
          </w:tcPr>
          <w:p w14:paraId="310AF19B" w14:textId="77777777" w:rsidR="005C0836" w:rsidRDefault="005C0836" w:rsidP="00544B1E">
            <w:r>
              <w:rPr>
                <w:b/>
              </w:rPr>
              <w:t>Prototype</w:t>
            </w:r>
          </w:p>
        </w:tc>
      </w:tr>
      <w:tr w:rsidR="005C0836" w14:paraId="447B9AB6" w14:textId="77777777" w:rsidTr="00544B1E">
        <w:tc>
          <w:tcPr>
            <w:tcW w:w="10064" w:type="dxa"/>
            <w:gridSpan w:val="4"/>
          </w:tcPr>
          <w:p w14:paraId="3761F833" w14:textId="77777777" w:rsidR="005C0836" w:rsidRDefault="005C0836" w:rsidP="00544B1E">
            <w:r>
              <w:t xml:space="preserve">void </w:t>
            </w:r>
            <w:proofErr w:type="spellStart"/>
            <w:r>
              <w:t>mmg_CheckCodingRBTMFL</w:t>
            </w:r>
            <w:proofErr w:type="spellEnd"/>
            <w:r>
              <w:t xml:space="preserve"> (void)</w:t>
            </w:r>
          </w:p>
        </w:tc>
      </w:tr>
      <w:tr w:rsidR="005C0836" w14:paraId="5AF70056" w14:textId="77777777" w:rsidTr="00544B1E">
        <w:tc>
          <w:tcPr>
            <w:tcW w:w="10064" w:type="dxa"/>
            <w:gridSpan w:val="4"/>
            <w:shd w:val="clear" w:color="auto" w:fill="000080"/>
          </w:tcPr>
          <w:p w14:paraId="54EB1E52" w14:textId="77777777" w:rsidR="005C0836" w:rsidRDefault="005C0836" w:rsidP="00544B1E">
            <w:r>
              <w:rPr>
                <w:b/>
              </w:rPr>
              <w:t>Parameters</w:t>
            </w:r>
          </w:p>
        </w:tc>
      </w:tr>
      <w:tr w:rsidR="005C0836" w14:paraId="0DEAAED8" w14:textId="77777777" w:rsidTr="00544B1E">
        <w:tc>
          <w:tcPr>
            <w:tcW w:w="10064" w:type="dxa"/>
            <w:gridSpan w:val="4"/>
          </w:tcPr>
          <w:p w14:paraId="50D4C732" w14:textId="77777777" w:rsidR="005C0836" w:rsidRDefault="005C0836" w:rsidP="00544B1E">
            <w:r>
              <w:t>void</w:t>
            </w:r>
          </w:p>
        </w:tc>
      </w:tr>
      <w:tr w:rsidR="005C0836" w14:paraId="2F9AA063" w14:textId="77777777" w:rsidTr="00544B1E">
        <w:tc>
          <w:tcPr>
            <w:tcW w:w="10064" w:type="dxa"/>
            <w:gridSpan w:val="4"/>
            <w:shd w:val="clear" w:color="auto" w:fill="000080"/>
          </w:tcPr>
          <w:p w14:paraId="7F425A99" w14:textId="77777777" w:rsidR="005C0836" w:rsidRDefault="005C0836" w:rsidP="00544B1E">
            <w:r>
              <w:rPr>
                <w:b/>
              </w:rPr>
              <w:t>Exceptions</w:t>
            </w:r>
          </w:p>
        </w:tc>
      </w:tr>
      <w:tr w:rsidR="005C0836" w14:paraId="746095AF" w14:textId="77777777" w:rsidTr="00544B1E">
        <w:tc>
          <w:tcPr>
            <w:tcW w:w="10064" w:type="dxa"/>
            <w:gridSpan w:val="4"/>
          </w:tcPr>
          <w:p w14:paraId="5A07B2BB" w14:textId="77777777" w:rsidR="005C0836" w:rsidRDefault="005C0836" w:rsidP="00544B1E">
            <w:r>
              <w:t>None</w:t>
            </w:r>
          </w:p>
        </w:tc>
      </w:tr>
      <w:tr w:rsidR="005C0836" w14:paraId="21CDAC07" w14:textId="77777777" w:rsidTr="00544B1E">
        <w:tc>
          <w:tcPr>
            <w:tcW w:w="10064" w:type="dxa"/>
            <w:gridSpan w:val="4"/>
            <w:shd w:val="clear" w:color="auto" w:fill="000080"/>
          </w:tcPr>
          <w:p w14:paraId="385B4E0A" w14:textId="77777777" w:rsidR="005C0836" w:rsidRDefault="005C0836" w:rsidP="00544B1E">
            <w:r>
              <w:rPr>
                <w:b/>
              </w:rPr>
              <w:t>Precondition</w:t>
            </w:r>
          </w:p>
        </w:tc>
      </w:tr>
      <w:tr w:rsidR="005C0836" w14:paraId="327FA0E9" w14:textId="77777777" w:rsidTr="00544B1E">
        <w:tc>
          <w:tcPr>
            <w:tcW w:w="10064" w:type="dxa"/>
            <w:gridSpan w:val="4"/>
          </w:tcPr>
          <w:p w14:paraId="6A4D4C93" w14:textId="77777777" w:rsidR="005C0836" w:rsidRDefault="005C0836" w:rsidP="00544B1E">
            <w:r>
              <w:t>None</w:t>
            </w:r>
          </w:p>
        </w:tc>
      </w:tr>
      <w:tr w:rsidR="005C0836" w14:paraId="4D938C82" w14:textId="77777777" w:rsidTr="00544B1E">
        <w:tc>
          <w:tcPr>
            <w:tcW w:w="10064" w:type="dxa"/>
            <w:gridSpan w:val="4"/>
            <w:shd w:val="clear" w:color="auto" w:fill="000080"/>
          </w:tcPr>
          <w:p w14:paraId="654CC7A2" w14:textId="77777777" w:rsidR="005C0836" w:rsidRDefault="005C0836" w:rsidP="00544B1E">
            <w:r>
              <w:rPr>
                <w:b/>
              </w:rPr>
              <w:t>Postcondition</w:t>
            </w:r>
          </w:p>
        </w:tc>
      </w:tr>
      <w:tr w:rsidR="005C0836" w14:paraId="0F9DF3F6" w14:textId="77777777" w:rsidTr="00544B1E">
        <w:tc>
          <w:tcPr>
            <w:tcW w:w="10064" w:type="dxa"/>
            <w:gridSpan w:val="4"/>
          </w:tcPr>
          <w:p w14:paraId="30823E54" w14:textId="77777777" w:rsidR="005C0836" w:rsidRDefault="005C0836" w:rsidP="00544B1E">
            <w:r>
              <w:t>None</w:t>
            </w:r>
          </w:p>
        </w:tc>
      </w:tr>
      <w:tr w:rsidR="005C0836" w14:paraId="03D3ECD3" w14:textId="77777777" w:rsidTr="00544B1E">
        <w:tc>
          <w:tcPr>
            <w:tcW w:w="10064" w:type="dxa"/>
            <w:gridSpan w:val="4"/>
            <w:shd w:val="clear" w:color="auto" w:fill="000080"/>
          </w:tcPr>
          <w:p w14:paraId="39A4D6DF" w14:textId="77777777" w:rsidR="005C0836" w:rsidRDefault="005C0836" w:rsidP="00544B1E">
            <w:r>
              <w:rPr>
                <w:b/>
              </w:rPr>
              <w:t>Input parameters</w:t>
            </w:r>
          </w:p>
        </w:tc>
      </w:tr>
      <w:tr w:rsidR="005C0836" w14:paraId="2DBC4439" w14:textId="77777777" w:rsidTr="00544B1E">
        <w:tc>
          <w:tcPr>
            <w:tcW w:w="2516" w:type="dxa"/>
            <w:shd w:val="clear" w:color="auto" w:fill="C6D9F1"/>
          </w:tcPr>
          <w:p w14:paraId="74311CE3" w14:textId="77777777" w:rsidR="005C0836" w:rsidRDefault="005C0836" w:rsidP="00544B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1B2E202F" w14:textId="77777777" w:rsidR="005C0836" w:rsidRDefault="005C0836" w:rsidP="00544B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53957E52" w14:textId="77777777" w:rsidR="005C0836" w:rsidRDefault="005C0836" w:rsidP="00544B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291BE210" w14:textId="77777777" w:rsidR="005C0836" w:rsidRDefault="005C0836" w:rsidP="00544B1E">
            <w:r>
              <w:t>Range</w:t>
            </w:r>
          </w:p>
        </w:tc>
      </w:tr>
      <w:tr w:rsidR="005C0836" w14:paraId="7AD4D95D" w14:textId="77777777" w:rsidTr="00544B1E">
        <w:tc>
          <w:tcPr>
            <w:tcW w:w="2516" w:type="dxa"/>
          </w:tcPr>
          <w:p w14:paraId="2A921254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40D5EF44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6A48D9DE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07DB1582" w14:textId="77777777" w:rsidR="005C0836" w:rsidRDefault="005C0836" w:rsidP="00544B1E">
            <w:r>
              <w:t>NA</w:t>
            </w:r>
          </w:p>
        </w:tc>
      </w:tr>
      <w:tr w:rsidR="005C0836" w14:paraId="710AE12B" w14:textId="77777777" w:rsidTr="00544B1E">
        <w:tc>
          <w:tcPr>
            <w:tcW w:w="10064" w:type="dxa"/>
            <w:gridSpan w:val="4"/>
            <w:shd w:val="clear" w:color="auto" w:fill="000080"/>
          </w:tcPr>
          <w:p w14:paraId="52A3CD61" w14:textId="77777777" w:rsidR="005C0836" w:rsidRDefault="005C0836" w:rsidP="00544B1E">
            <w:r>
              <w:rPr>
                <w:b/>
              </w:rPr>
              <w:t>Output parameters</w:t>
            </w:r>
          </w:p>
        </w:tc>
      </w:tr>
      <w:tr w:rsidR="005C0836" w14:paraId="6968894E" w14:textId="77777777" w:rsidTr="00544B1E">
        <w:tc>
          <w:tcPr>
            <w:tcW w:w="2516" w:type="dxa"/>
            <w:shd w:val="clear" w:color="auto" w:fill="C6D9F1"/>
          </w:tcPr>
          <w:p w14:paraId="496D3425" w14:textId="77777777" w:rsidR="005C0836" w:rsidRDefault="005C0836" w:rsidP="00544B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7D763D4A" w14:textId="77777777" w:rsidR="005C0836" w:rsidRDefault="005C0836" w:rsidP="00544B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3C1A3585" w14:textId="77777777" w:rsidR="005C0836" w:rsidRDefault="005C0836" w:rsidP="00544B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5484100C" w14:textId="77777777" w:rsidR="005C0836" w:rsidRDefault="005C0836" w:rsidP="00544B1E">
            <w:r>
              <w:t>Range</w:t>
            </w:r>
          </w:p>
        </w:tc>
      </w:tr>
      <w:tr w:rsidR="005C0836" w14:paraId="11657B5D" w14:textId="77777777" w:rsidTr="00544B1E">
        <w:tc>
          <w:tcPr>
            <w:tcW w:w="2516" w:type="dxa"/>
          </w:tcPr>
          <w:p w14:paraId="6A685338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3F4D7C09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1A9C464E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7841DA6D" w14:textId="77777777" w:rsidR="005C0836" w:rsidRDefault="005C0836" w:rsidP="00544B1E">
            <w:r>
              <w:t>NA</w:t>
            </w:r>
          </w:p>
        </w:tc>
      </w:tr>
      <w:tr w:rsidR="005C0836" w14:paraId="451BBBDA" w14:textId="77777777" w:rsidTr="00544B1E">
        <w:tc>
          <w:tcPr>
            <w:tcW w:w="10064" w:type="dxa"/>
            <w:gridSpan w:val="4"/>
            <w:shd w:val="clear" w:color="auto" w:fill="000080"/>
          </w:tcPr>
          <w:p w14:paraId="7D3A6AAF" w14:textId="77777777" w:rsidR="005C0836" w:rsidRDefault="005C0836" w:rsidP="00544B1E">
            <w:r>
              <w:rPr>
                <w:b/>
              </w:rPr>
              <w:t>Return value</w:t>
            </w:r>
          </w:p>
        </w:tc>
      </w:tr>
      <w:tr w:rsidR="005C0836" w14:paraId="76BCAEB0" w14:textId="77777777" w:rsidTr="00544B1E">
        <w:tc>
          <w:tcPr>
            <w:tcW w:w="2516" w:type="dxa"/>
            <w:shd w:val="clear" w:color="auto" w:fill="C6D9F1"/>
          </w:tcPr>
          <w:p w14:paraId="540272D6" w14:textId="77777777" w:rsidR="005C0836" w:rsidRDefault="005C0836" w:rsidP="00544B1E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7CFC5102" w14:textId="77777777" w:rsidR="005C0836" w:rsidRDefault="005C0836" w:rsidP="00544B1E">
            <w:r>
              <w:t>Description</w:t>
            </w:r>
          </w:p>
        </w:tc>
      </w:tr>
      <w:tr w:rsidR="005C0836" w14:paraId="7FDB1897" w14:textId="77777777" w:rsidTr="00544B1E">
        <w:tc>
          <w:tcPr>
            <w:tcW w:w="2516" w:type="dxa"/>
          </w:tcPr>
          <w:p w14:paraId="3F86849B" w14:textId="77777777" w:rsidR="005C0836" w:rsidRDefault="005C0836" w:rsidP="00544B1E">
            <w:r>
              <w:t>NA</w:t>
            </w:r>
          </w:p>
        </w:tc>
        <w:tc>
          <w:tcPr>
            <w:tcW w:w="7548" w:type="dxa"/>
            <w:gridSpan w:val="3"/>
          </w:tcPr>
          <w:p w14:paraId="269A1317" w14:textId="77777777" w:rsidR="005C0836" w:rsidRDefault="005C0836" w:rsidP="00544B1E">
            <w:r>
              <w:t>void</w:t>
            </w:r>
          </w:p>
        </w:tc>
      </w:tr>
      <w:tr w:rsidR="005C0836" w14:paraId="4E64D205" w14:textId="77777777" w:rsidTr="00544B1E">
        <w:tc>
          <w:tcPr>
            <w:tcW w:w="10064" w:type="dxa"/>
            <w:gridSpan w:val="4"/>
            <w:shd w:val="clear" w:color="auto" w:fill="000080"/>
          </w:tcPr>
          <w:p w14:paraId="134B64C0" w14:textId="77777777" w:rsidR="005C0836" w:rsidRDefault="005C0836" w:rsidP="00544B1E">
            <w:r>
              <w:rPr>
                <w:b/>
              </w:rPr>
              <w:t>Dynamic aspect</w:t>
            </w:r>
          </w:p>
        </w:tc>
      </w:tr>
      <w:tr w:rsidR="005C0836" w14:paraId="505C9AB6" w14:textId="77777777" w:rsidTr="00544B1E">
        <w:tc>
          <w:tcPr>
            <w:tcW w:w="2516" w:type="dxa"/>
            <w:shd w:val="clear" w:color="auto" w:fill="C6D9F1"/>
          </w:tcPr>
          <w:p w14:paraId="0CD9F378" w14:textId="77777777" w:rsidR="005C0836" w:rsidRDefault="005C0836" w:rsidP="00544B1E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205DFA6B" w14:textId="77777777" w:rsidR="005C0836" w:rsidRDefault="005C0836" w:rsidP="00544B1E">
            <w:r>
              <w:t>Description</w:t>
            </w:r>
          </w:p>
        </w:tc>
      </w:tr>
      <w:tr w:rsidR="005C0836" w14:paraId="56BC3CCB" w14:textId="77777777" w:rsidTr="00544B1E">
        <w:tc>
          <w:tcPr>
            <w:tcW w:w="2516" w:type="dxa"/>
          </w:tcPr>
          <w:p w14:paraId="0BA808AB" w14:textId="77777777" w:rsidR="005C0836" w:rsidRDefault="005C0836" w:rsidP="00544B1E">
            <w:r>
              <w:t>*</w:t>
            </w:r>
          </w:p>
        </w:tc>
        <w:tc>
          <w:tcPr>
            <w:tcW w:w="7548" w:type="dxa"/>
            <w:gridSpan w:val="3"/>
          </w:tcPr>
          <w:p w14:paraId="486145B6" w14:textId="77777777" w:rsidR="005C0836" w:rsidRDefault="005C0836" w:rsidP="00544B1E">
            <w:r>
              <w:t>*</w:t>
            </w:r>
          </w:p>
        </w:tc>
      </w:tr>
      <w:tr w:rsidR="005C0836" w14:paraId="3EFC38F6" w14:textId="77777777" w:rsidTr="00544B1E">
        <w:tc>
          <w:tcPr>
            <w:tcW w:w="10064" w:type="dxa"/>
            <w:gridSpan w:val="4"/>
            <w:shd w:val="clear" w:color="auto" w:fill="000080"/>
          </w:tcPr>
          <w:p w14:paraId="0E75243F" w14:textId="77777777" w:rsidR="005C0836" w:rsidRDefault="005C0836" w:rsidP="00544B1E">
            <w:r>
              <w:rPr>
                <w:b/>
              </w:rPr>
              <w:t>Static aspect</w:t>
            </w:r>
          </w:p>
        </w:tc>
      </w:tr>
      <w:tr w:rsidR="005C0836" w14:paraId="500FC605" w14:textId="77777777" w:rsidTr="00544B1E">
        <w:tc>
          <w:tcPr>
            <w:tcW w:w="10064" w:type="dxa"/>
            <w:gridSpan w:val="4"/>
          </w:tcPr>
          <w:p w14:paraId="6D22186C" w14:textId="77777777" w:rsidR="005C0836" w:rsidRDefault="005C0836" w:rsidP="00544B1E">
            <w:r>
              <w:lastRenderedPageBreak/>
              <w:t>*</w:t>
            </w:r>
          </w:p>
        </w:tc>
      </w:tr>
      <w:tr w:rsidR="005C0836" w14:paraId="2E155873" w14:textId="77777777" w:rsidTr="00544B1E">
        <w:tc>
          <w:tcPr>
            <w:tcW w:w="10064" w:type="dxa"/>
            <w:gridSpan w:val="4"/>
            <w:shd w:val="clear" w:color="auto" w:fill="000080"/>
          </w:tcPr>
          <w:p w14:paraId="082C7F1E" w14:textId="77777777" w:rsidR="005C0836" w:rsidRDefault="005C0836" w:rsidP="00544B1E">
            <w:r>
              <w:rPr>
                <w:b/>
              </w:rPr>
              <w:t>Constrains</w:t>
            </w:r>
          </w:p>
        </w:tc>
      </w:tr>
      <w:tr w:rsidR="005C0836" w14:paraId="00836AC5" w14:textId="77777777" w:rsidTr="00544B1E">
        <w:tc>
          <w:tcPr>
            <w:tcW w:w="10064" w:type="dxa"/>
            <w:gridSpan w:val="4"/>
          </w:tcPr>
          <w:p w14:paraId="03EEF040" w14:textId="77777777" w:rsidR="005C0836" w:rsidRDefault="005C0836" w:rsidP="00544B1E">
            <w:r>
              <w:t xml:space="preserve"> </w:t>
            </w:r>
          </w:p>
        </w:tc>
      </w:tr>
    </w:tbl>
    <w:p w14:paraId="4CA3BECA" w14:textId="25887257" w:rsidR="005C0836" w:rsidRDefault="005C0836" w:rsidP="005C0836">
      <w:pPr>
        <w:jc w:val="center"/>
      </w:pPr>
      <w:r>
        <w:object w:dxaOrig="6571" w:dyaOrig="811" w14:anchorId="55A2416F">
          <v:shape id="_x0000_i1045" type="#_x0000_t75" style="width:328.7pt;height:40.7pt" o:ole="">
            <v:imagedata r:id="rId66" o:title=""/>
          </v:shape>
          <o:OLEObject Type="Embed" ProgID="Package" ShapeID="_x0000_i1045" DrawAspect="Content" ObjectID="_1768042833" r:id="rId67"/>
        </w:object>
      </w:r>
    </w:p>
    <w:p w14:paraId="7E973C35" w14:textId="1EBE8DEF" w:rsidR="00057CD3" w:rsidRDefault="00057CD3" w:rsidP="00057CD3">
      <w:pPr>
        <w:pStyle w:val="Caption"/>
      </w:pPr>
      <w:bookmarkStart w:id="1730" w:name="_Toc157416808"/>
      <w:r>
        <w:t xml:space="preserve">Figure </w:t>
      </w:r>
      <w:fldSimple w:instr=" SEQ Figure \* ARABIC ">
        <w:r w:rsidR="00C712AF">
          <w:rPr>
            <w:noProof/>
          </w:rPr>
          <w:t>39</w:t>
        </w:r>
      </w:fldSimple>
      <w:r>
        <w:t xml:space="preserve"> Check coding of </w:t>
      </w:r>
      <w:proofErr w:type="gramStart"/>
      <w:r>
        <w:t>RBTMFL</w:t>
      </w:r>
      <w:bookmarkEnd w:id="1730"/>
      <w:proofErr w:type="gramEnd"/>
    </w:p>
    <w:p w14:paraId="40DB2034" w14:textId="77777777" w:rsidR="005C0836" w:rsidRDefault="005C0836" w:rsidP="005C0836">
      <w:pPr>
        <w:pStyle w:val="Heading3"/>
      </w:pPr>
      <w:bookmarkStart w:id="1731" w:name="_Toc157416854"/>
      <w:proofErr w:type="spellStart"/>
      <w:r>
        <w:t>mmg_CheckCodingRBTMFR</w:t>
      </w:r>
      <w:bookmarkEnd w:id="173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516"/>
        <w:gridCol w:w="2516"/>
        <w:gridCol w:w="2516"/>
      </w:tblGrid>
      <w:tr w:rsidR="005C0836" w14:paraId="1430F12B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316F4182" w14:textId="77777777" w:rsidR="005C0836" w:rsidRDefault="005C0836" w:rsidP="00544B1E">
            <w:r>
              <w:t>Object</w:t>
            </w:r>
          </w:p>
        </w:tc>
      </w:tr>
      <w:tr w:rsidR="005C0836" w14:paraId="175B3289" w14:textId="77777777" w:rsidTr="00544B1E">
        <w:tc>
          <w:tcPr>
            <w:tcW w:w="10064" w:type="dxa"/>
            <w:gridSpan w:val="4"/>
          </w:tcPr>
          <w:p w14:paraId="34A0C967" w14:textId="1F067C02" w:rsidR="005C0836" w:rsidRDefault="006F51D9" w:rsidP="00544B1E">
            <w:r>
              <w:t xml:space="preserve">The function is called to </w:t>
            </w:r>
            <w:proofErr w:type="spellStart"/>
            <w:r>
              <w:t>mange</w:t>
            </w:r>
            <w:proofErr w:type="spellEnd"/>
            <w:r>
              <w:t xml:space="preserve"> </w:t>
            </w:r>
            <w:proofErr w:type="spellStart"/>
            <w:r w:rsidRPr="00AC2DF6">
              <w:t>Coding</w:t>
            </w:r>
            <w:r w:rsidR="00C04693">
              <w:t>RBTMFR</w:t>
            </w:r>
            <w:proofErr w:type="spellEnd"/>
            <w:r>
              <w:t xml:space="preserve"> enable condition context.</w:t>
            </w:r>
          </w:p>
        </w:tc>
      </w:tr>
      <w:tr w:rsidR="005C0836" w14:paraId="60C4AD26" w14:textId="77777777" w:rsidTr="00544B1E">
        <w:tc>
          <w:tcPr>
            <w:tcW w:w="10064" w:type="dxa"/>
            <w:gridSpan w:val="4"/>
            <w:shd w:val="clear" w:color="auto" w:fill="000080"/>
          </w:tcPr>
          <w:p w14:paraId="20AE7B80" w14:textId="77777777" w:rsidR="005C0836" w:rsidRDefault="005C0836" w:rsidP="00544B1E">
            <w:r>
              <w:rPr>
                <w:b/>
              </w:rPr>
              <w:t>Prototype</w:t>
            </w:r>
          </w:p>
        </w:tc>
      </w:tr>
      <w:tr w:rsidR="005C0836" w14:paraId="73247A0D" w14:textId="77777777" w:rsidTr="00544B1E">
        <w:tc>
          <w:tcPr>
            <w:tcW w:w="10064" w:type="dxa"/>
            <w:gridSpan w:val="4"/>
          </w:tcPr>
          <w:p w14:paraId="743367DD" w14:textId="77777777" w:rsidR="005C0836" w:rsidRDefault="005C0836" w:rsidP="00544B1E">
            <w:r>
              <w:t xml:space="preserve">void </w:t>
            </w:r>
            <w:proofErr w:type="spellStart"/>
            <w:r>
              <w:t>mmg_CheckCodingRBTMFR</w:t>
            </w:r>
            <w:proofErr w:type="spellEnd"/>
            <w:r>
              <w:t xml:space="preserve"> (void)</w:t>
            </w:r>
          </w:p>
        </w:tc>
      </w:tr>
      <w:tr w:rsidR="005C0836" w14:paraId="7FA2737C" w14:textId="77777777" w:rsidTr="00544B1E">
        <w:tc>
          <w:tcPr>
            <w:tcW w:w="10064" w:type="dxa"/>
            <w:gridSpan w:val="4"/>
            <w:shd w:val="clear" w:color="auto" w:fill="000080"/>
          </w:tcPr>
          <w:p w14:paraId="596B2CCC" w14:textId="77777777" w:rsidR="005C0836" w:rsidRDefault="005C0836" w:rsidP="00544B1E">
            <w:r>
              <w:rPr>
                <w:b/>
              </w:rPr>
              <w:t>Parameters</w:t>
            </w:r>
          </w:p>
        </w:tc>
      </w:tr>
      <w:tr w:rsidR="005C0836" w14:paraId="16BF44D5" w14:textId="77777777" w:rsidTr="00544B1E">
        <w:tc>
          <w:tcPr>
            <w:tcW w:w="10064" w:type="dxa"/>
            <w:gridSpan w:val="4"/>
          </w:tcPr>
          <w:p w14:paraId="16355309" w14:textId="77777777" w:rsidR="005C0836" w:rsidRDefault="005C0836" w:rsidP="00544B1E">
            <w:r>
              <w:t>void</w:t>
            </w:r>
          </w:p>
        </w:tc>
      </w:tr>
      <w:tr w:rsidR="005C0836" w14:paraId="685F7FE8" w14:textId="77777777" w:rsidTr="00544B1E">
        <w:tc>
          <w:tcPr>
            <w:tcW w:w="10064" w:type="dxa"/>
            <w:gridSpan w:val="4"/>
            <w:shd w:val="clear" w:color="auto" w:fill="000080"/>
          </w:tcPr>
          <w:p w14:paraId="42C05A93" w14:textId="77777777" w:rsidR="005C0836" w:rsidRDefault="005C0836" w:rsidP="00544B1E">
            <w:r>
              <w:rPr>
                <w:b/>
              </w:rPr>
              <w:t>Exceptions</w:t>
            </w:r>
          </w:p>
        </w:tc>
      </w:tr>
      <w:tr w:rsidR="005C0836" w14:paraId="46DF36C3" w14:textId="77777777" w:rsidTr="00544B1E">
        <w:tc>
          <w:tcPr>
            <w:tcW w:w="10064" w:type="dxa"/>
            <w:gridSpan w:val="4"/>
          </w:tcPr>
          <w:p w14:paraId="32BAE490" w14:textId="77777777" w:rsidR="005C0836" w:rsidRDefault="005C0836" w:rsidP="00544B1E">
            <w:r>
              <w:t>None</w:t>
            </w:r>
          </w:p>
        </w:tc>
      </w:tr>
      <w:tr w:rsidR="005C0836" w14:paraId="7340691C" w14:textId="77777777" w:rsidTr="00544B1E">
        <w:tc>
          <w:tcPr>
            <w:tcW w:w="10064" w:type="dxa"/>
            <w:gridSpan w:val="4"/>
            <w:shd w:val="clear" w:color="auto" w:fill="000080"/>
          </w:tcPr>
          <w:p w14:paraId="7C44B77E" w14:textId="77777777" w:rsidR="005C0836" w:rsidRDefault="005C0836" w:rsidP="00544B1E">
            <w:r>
              <w:rPr>
                <w:b/>
              </w:rPr>
              <w:t>Precondition</w:t>
            </w:r>
          </w:p>
        </w:tc>
      </w:tr>
      <w:tr w:rsidR="005C0836" w14:paraId="611A0165" w14:textId="77777777" w:rsidTr="00544B1E">
        <w:tc>
          <w:tcPr>
            <w:tcW w:w="10064" w:type="dxa"/>
            <w:gridSpan w:val="4"/>
          </w:tcPr>
          <w:p w14:paraId="090D5F9F" w14:textId="77777777" w:rsidR="005C0836" w:rsidRDefault="005C0836" w:rsidP="00544B1E">
            <w:r>
              <w:t>None</w:t>
            </w:r>
          </w:p>
        </w:tc>
      </w:tr>
      <w:tr w:rsidR="005C0836" w14:paraId="4CE3D0AB" w14:textId="77777777" w:rsidTr="00544B1E">
        <w:tc>
          <w:tcPr>
            <w:tcW w:w="10064" w:type="dxa"/>
            <w:gridSpan w:val="4"/>
            <w:shd w:val="clear" w:color="auto" w:fill="000080"/>
          </w:tcPr>
          <w:p w14:paraId="3DB46718" w14:textId="77777777" w:rsidR="005C0836" w:rsidRDefault="005C0836" w:rsidP="00544B1E">
            <w:r>
              <w:rPr>
                <w:b/>
              </w:rPr>
              <w:t>Postcondition</w:t>
            </w:r>
          </w:p>
        </w:tc>
      </w:tr>
      <w:tr w:rsidR="005C0836" w14:paraId="70B1EFF4" w14:textId="77777777" w:rsidTr="00544B1E">
        <w:tc>
          <w:tcPr>
            <w:tcW w:w="10064" w:type="dxa"/>
            <w:gridSpan w:val="4"/>
          </w:tcPr>
          <w:p w14:paraId="5AC91EDD" w14:textId="77777777" w:rsidR="005C0836" w:rsidRDefault="005C0836" w:rsidP="00544B1E">
            <w:r>
              <w:t>None</w:t>
            </w:r>
          </w:p>
        </w:tc>
      </w:tr>
      <w:tr w:rsidR="005C0836" w14:paraId="01D005FB" w14:textId="77777777" w:rsidTr="00544B1E">
        <w:tc>
          <w:tcPr>
            <w:tcW w:w="10064" w:type="dxa"/>
            <w:gridSpan w:val="4"/>
            <w:shd w:val="clear" w:color="auto" w:fill="000080"/>
          </w:tcPr>
          <w:p w14:paraId="754F6484" w14:textId="77777777" w:rsidR="005C0836" w:rsidRDefault="005C0836" w:rsidP="00544B1E">
            <w:r>
              <w:rPr>
                <w:b/>
              </w:rPr>
              <w:t>Input parameters</w:t>
            </w:r>
          </w:p>
        </w:tc>
      </w:tr>
      <w:tr w:rsidR="005C0836" w14:paraId="39B7DD88" w14:textId="77777777" w:rsidTr="00544B1E">
        <w:tc>
          <w:tcPr>
            <w:tcW w:w="2516" w:type="dxa"/>
            <w:shd w:val="clear" w:color="auto" w:fill="C6D9F1"/>
          </w:tcPr>
          <w:p w14:paraId="2482228F" w14:textId="77777777" w:rsidR="005C0836" w:rsidRDefault="005C0836" w:rsidP="00544B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2F74A085" w14:textId="77777777" w:rsidR="005C0836" w:rsidRDefault="005C0836" w:rsidP="00544B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283ECD42" w14:textId="77777777" w:rsidR="005C0836" w:rsidRDefault="005C0836" w:rsidP="00544B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0C5526A2" w14:textId="77777777" w:rsidR="005C0836" w:rsidRDefault="005C0836" w:rsidP="00544B1E">
            <w:r>
              <w:t>Range</w:t>
            </w:r>
          </w:p>
        </w:tc>
      </w:tr>
      <w:tr w:rsidR="005C0836" w14:paraId="49C2114B" w14:textId="77777777" w:rsidTr="00544B1E">
        <w:tc>
          <w:tcPr>
            <w:tcW w:w="2516" w:type="dxa"/>
          </w:tcPr>
          <w:p w14:paraId="5DBA8B96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5889E9E2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3DDE6EA0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1946BCB4" w14:textId="77777777" w:rsidR="005C0836" w:rsidRDefault="005C0836" w:rsidP="00544B1E">
            <w:r>
              <w:t>NA</w:t>
            </w:r>
          </w:p>
        </w:tc>
      </w:tr>
      <w:tr w:rsidR="005C0836" w14:paraId="6529B188" w14:textId="77777777" w:rsidTr="00544B1E">
        <w:tc>
          <w:tcPr>
            <w:tcW w:w="10064" w:type="dxa"/>
            <w:gridSpan w:val="4"/>
            <w:shd w:val="clear" w:color="auto" w:fill="000080"/>
          </w:tcPr>
          <w:p w14:paraId="351E4429" w14:textId="77777777" w:rsidR="005C0836" w:rsidRDefault="005C0836" w:rsidP="00544B1E">
            <w:r>
              <w:rPr>
                <w:b/>
              </w:rPr>
              <w:t>Output parameters</w:t>
            </w:r>
          </w:p>
        </w:tc>
      </w:tr>
      <w:tr w:rsidR="005C0836" w14:paraId="559C4E8C" w14:textId="77777777" w:rsidTr="00544B1E">
        <w:tc>
          <w:tcPr>
            <w:tcW w:w="2516" w:type="dxa"/>
            <w:shd w:val="clear" w:color="auto" w:fill="C6D9F1"/>
          </w:tcPr>
          <w:p w14:paraId="0B8CAA0B" w14:textId="77777777" w:rsidR="005C0836" w:rsidRDefault="005C0836" w:rsidP="00544B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2E64103C" w14:textId="77777777" w:rsidR="005C0836" w:rsidRDefault="005C0836" w:rsidP="00544B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4FCF9607" w14:textId="77777777" w:rsidR="005C0836" w:rsidRDefault="005C0836" w:rsidP="00544B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69BB6847" w14:textId="77777777" w:rsidR="005C0836" w:rsidRDefault="005C0836" w:rsidP="00544B1E">
            <w:r>
              <w:t>Range</w:t>
            </w:r>
          </w:p>
        </w:tc>
      </w:tr>
      <w:tr w:rsidR="005C0836" w14:paraId="7FD07DD8" w14:textId="77777777" w:rsidTr="00544B1E">
        <w:tc>
          <w:tcPr>
            <w:tcW w:w="2516" w:type="dxa"/>
          </w:tcPr>
          <w:p w14:paraId="687E3A22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4D890C0F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1DA06FE5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2EF172DE" w14:textId="77777777" w:rsidR="005C0836" w:rsidRDefault="005C0836" w:rsidP="00544B1E">
            <w:r>
              <w:t>NA</w:t>
            </w:r>
          </w:p>
        </w:tc>
      </w:tr>
      <w:tr w:rsidR="005C0836" w14:paraId="4088438B" w14:textId="77777777" w:rsidTr="00544B1E">
        <w:tc>
          <w:tcPr>
            <w:tcW w:w="10064" w:type="dxa"/>
            <w:gridSpan w:val="4"/>
            <w:shd w:val="clear" w:color="auto" w:fill="000080"/>
          </w:tcPr>
          <w:p w14:paraId="7C78C771" w14:textId="77777777" w:rsidR="005C0836" w:rsidRDefault="005C0836" w:rsidP="00544B1E">
            <w:r>
              <w:rPr>
                <w:b/>
              </w:rPr>
              <w:t>Return value</w:t>
            </w:r>
          </w:p>
        </w:tc>
      </w:tr>
      <w:tr w:rsidR="005C0836" w14:paraId="1D2969E8" w14:textId="77777777" w:rsidTr="00544B1E">
        <w:tc>
          <w:tcPr>
            <w:tcW w:w="2516" w:type="dxa"/>
            <w:shd w:val="clear" w:color="auto" w:fill="C6D9F1"/>
          </w:tcPr>
          <w:p w14:paraId="46941153" w14:textId="77777777" w:rsidR="005C0836" w:rsidRDefault="005C0836" w:rsidP="00544B1E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39697139" w14:textId="77777777" w:rsidR="005C0836" w:rsidRDefault="005C0836" w:rsidP="00544B1E">
            <w:r>
              <w:t>Description</w:t>
            </w:r>
          </w:p>
        </w:tc>
      </w:tr>
      <w:tr w:rsidR="005C0836" w14:paraId="1EADDEA8" w14:textId="77777777" w:rsidTr="00544B1E">
        <w:tc>
          <w:tcPr>
            <w:tcW w:w="2516" w:type="dxa"/>
          </w:tcPr>
          <w:p w14:paraId="58D0A6B9" w14:textId="77777777" w:rsidR="005C0836" w:rsidRDefault="005C0836" w:rsidP="00544B1E">
            <w:r>
              <w:t>NA</w:t>
            </w:r>
          </w:p>
        </w:tc>
        <w:tc>
          <w:tcPr>
            <w:tcW w:w="7548" w:type="dxa"/>
            <w:gridSpan w:val="3"/>
          </w:tcPr>
          <w:p w14:paraId="5798DEF2" w14:textId="77777777" w:rsidR="005C0836" w:rsidRDefault="005C0836" w:rsidP="00544B1E">
            <w:r>
              <w:t>void</w:t>
            </w:r>
          </w:p>
        </w:tc>
      </w:tr>
      <w:tr w:rsidR="005C0836" w14:paraId="2C863B29" w14:textId="77777777" w:rsidTr="00544B1E">
        <w:tc>
          <w:tcPr>
            <w:tcW w:w="10064" w:type="dxa"/>
            <w:gridSpan w:val="4"/>
            <w:shd w:val="clear" w:color="auto" w:fill="000080"/>
          </w:tcPr>
          <w:p w14:paraId="0F43865C" w14:textId="77777777" w:rsidR="005C0836" w:rsidRDefault="005C0836" w:rsidP="00544B1E">
            <w:r>
              <w:rPr>
                <w:b/>
              </w:rPr>
              <w:t>Dynamic aspect</w:t>
            </w:r>
          </w:p>
        </w:tc>
      </w:tr>
      <w:tr w:rsidR="005C0836" w14:paraId="7591BE17" w14:textId="77777777" w:rsidTr="00544B1E">
        <w:tc>
          <w:tcPr>
            <w:tcW w:w="2516" w:type="dxa"/>
            <w:shd w:val="clear" w:color="auto" w:fill="C6D9F1"/>
          </w:tcPr>
          <w:p w14:paraId="34984F2A" w14:textId="77777777" w:rsidR="005C0836" w:rsidRDefault="005C0836" w:rsidP="00544B1E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5221CBBC" w14:textId="77777777" w:rsidR="005C0836" w:rsidRDefault="005C0836" w:rsidP="00544B1E">
            <w:r>
              <w:t>Description</w:t>
            </w:r>
          </w:p>
        </w:tc>
      </w:tr>
      <w:tr w:rsidR="005C0836" w14:paraId="6DDCFA4C" w14:textId="77777777" w:rsidTr="00544B1E">
        <w:tc>
          <w:tcPr>
            <w:tcW w:w="2516" w:type="dxa"/>
          </w:tcPr>
          <w:p w14:paraId="73366D8A" w14:textId="77777777" w:rsidR="005C0836" w:rsidRDefault="005C0836" w:rsidP="00544B1E">
            <w:r>
              <w:t>*</w:t>
            </w:r>
          </w:p>
        </w:tc>
        <w:tc>
          <w:tcPr>
            <w:tcW w:w="7548" w:type="dxa"/>
            <w:gridSpan w:val="3"/>
          </w:tcPr>
          <w:p w14:paraId="0A154AA3" w14:textId="77777777" w:rsidR="005C0836" w:rsidRDefault="005C0836" w:rsidP="00544B1E">
            <w:r>
              <w:t>*</w:t>
            </w:r>
          </w:p>
        </w:tc>
      </w:tr>
      <w:tr w:rsidR="005C0836" w14:paraId="7B99033D" w14:textId="77777777" w:rsidTr="00544B1E">
        <w:tc>
          <w:tcPr>
            <w:tcW w:w="10064" w:type="dxa"/>
            <w:gridSpan w:val="4"/>
            <w:shd w:val="clear" w:color="auto" w:fill="000080"/>
          </w:tcPr>
          <w:p w14:paraId="517B2075" w14:textId="77777777" w:rsidR="005C0836" w:rsidRDefault="005C0836" w:rsidP="00544B1E">
            <w:r>
              <w:rPr>
                <w:b/>
              </w:rPr>
              <w:t>Static aspect</w:t>
            </w:r>
          </w:p>
        </w:tc>
      </w:tr>
      <w:tr w:rsidR="005C0836" w14:paraId="7AA752CD" w14:textId="77777777" w:rsidTr="00544B1E">
        <w:tc>
          <w:tcPr>
            <w:tcW w:w="10064" w:type="dxa"/>
            <w:gridSpan w:val="4"/>
          </w:tcPr>
          <w:p w14:paraId="381E3A17" w14:textId="77777777" w:rsidR="005C0836" w:rsidRDefault="005C0836" w:rsidP="00544B1E">
            <w:r>
              <w:t>*</w:t>
            </w:r>
          </w:p>
        </w:tc>
      </w:tr>
      <w:tr w:rsidR="005C0836" w14:paraId="7B478CE6" w14:textId="77777777" w:rsidTr="00544B1E">
        <w:tc>
          <w:tcPr>
            <w:tcW w:w="10064" w:type="dxa"/>
            <w:gridSpan w:val="4"/>
            <w:shd w:val="clear" w:color="auto" w:fill="000080"/>
          </w:tcPr>
          <w:p w14:paraId="0020897F" w14:textId="77777777" w:rsidR="005C0836" w:rsidRDefault="005C0836" w:rsidP="00544B1E">
            <w:r>
              <w:rPr>
                <w:b/>
              </w:rPr>
              <w:t>Constrains</w:t>
            </w:r>
          </w:p>
        </w:tc>
      </w:tr>
      <w:tr w:rsidR="005C0836" w14:paraId="162B559A" w14:textId="77777777" w:rsidTr="00544B1E">
        <w:tc>
          <w:tcPr>
            <w:tcW w:w="10064" w:type="dxa"/>
            <w:gridSpan w:val="4"/>
          </w:tcPr>
          <w:p w14:paraId="02F54381" w14:textId="77777777" w:rsidR="005C0836" w:rsidRDefault="005C0836" w:rsidP="00544B1E">
            <w:r>
              <w:t xml:space="preserve"> </w:t>
            </w:r>
          </w:p>
        </w:tc>
      </w:tr>
    </w:tbl>
    <w:p w14:paraId="177FAF18" w14:textId="6712F29F" w:rsidR="005C0836" w:rsidRDefault="005C0836" w:rsidP="005C0836">
      <w:pPr>
        <w:jc w:val="center"/>
      </w:pPr>
      <w:r>
        <w:object w:dxaOrig="6601" w:dyaOrig="811" w14:anchorId="4CB52753">
          <v:shape id="_x0000_i1046" type="#_x0000_t75" style="width:329.95pt;height:40.7pt" o:ole="">
            <v:imagedata r:id="rId68" o:title=""/>
          </v:shape>
          <o:OLEObject Type="Embed" ProgID="Package" ShapeID="_x0000_i1046" DrawAspect="Content" ObjectID="_1768042834" r:id="rId69"/>
        </w:object>
      </w:r>
    </w:p>
    <w:p w14:paraId="5CF2A144" w14:textId="3C7E8BA7" w:rsidR="00057CD3" w:rsidRDefault="00057CD3" w:rsidP="00057CD3">
      <w:pPr>
        <w:pStyle w:val="Caption"/>
      </w:pPr>
      <w:bookmarkStart w:id="1732" w:name="_Toc157416809"/>
      <w:r>
        <w:t xml:space="preserve">Figure </w:t>
      </w:r>
      <w:fldSimple w:instr=" SEQ Figure \* ARABIC ">
        <w:r w:rsidR="00C712AF">
          <w:rPr>
            <w:noProof/>
          </w:rPr>
          <w:t>40</w:t>
        </w:r>
      </w:fldSimple>
      <w:r>
        <w:t xml:space="preserve"> Check coding of RBTMFR</w:t>
      </w:r>
      <w:bookmarkEnd w:id="1732"/>
    </w:p>
    <w:p w14:paraId="186CF467" w14:textId="77777777" w:rsidR="005C0836" w:rsidRDefault="005C0836" w:rsidP="005C0836">
      <w:pPr>
        <w:pStyle w:val="Heading3"/>
      </w:pPr>
      <w:bookmarkStart w:id="1733" w:name="_Toc157416855"/>
      <w:proofErr w:type="spellStart"/>
      <w:r>
        <w:t>mmg_CheckIgnitionON</w:t>
      </w:r>
      <w:bookmarkEnd w:id="173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516"/>
        <w:gridCol w:w="2516"/>
        <w:gridCol w:w="2516"/>
      </w:tblGrid>
      <w:tr w:rsidR="005C0836" w14:paraId="4C3CC430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64" w:type="dxa"/>
            <w:gridSpan w:val="4"/>
          </w:tcPr>
          <w:p w14:paraId="26E8CE3D" w14:textId="77777777" w:rsidR="005C0836" w:rsidRDefault="005C0836" w:rsidP="00544B1E">
            <w:r>
              <w:t>Object</w:t>
            </w:r>
          </w:p>
        </w:tc>
      </w:tr>
      <w:tr w:rsidR="005C0836" w14:paraId="6211B9F1" w14:textId="77777777" w:rsidTr="00544B1E">
        <w:tc>
          <w:tcPr>
            <w:tcW w:w="10064" w:type="dxa"/>
            <w:gridSpan w:val="4"/>
          </w:tcPr>
          <w:p w14:paraId="523F50F5" w14:textId="4E53F506" w:rsidR="005C0836" w:rsidRDefault="006F51D9" w:rsidP="00544B1E">
            <w:r>
              <w:t xml:space="preserve">The function is called to </w:t>
            </w:r>
            <w:proofErr w:type="spellStart"/>
            <w:r>
              <w:t>mange</w:t>
            </w:r>
            <w:proofErr w:type="spellEnd"/>
            <w:r>
              <w:t xml:space="preserve"> </w:t>
            </w:r>
            <w:proofErr w:type="spellStart"/>
            <w:r w:rsidR="00C04693">
              <w:t>IgnitionON</w:t>
            </w:r>
            <w:proofErr w:type="spellEnd"/>
            <w:r w:rsidR="00C04693">
              <w:t xml:space="preserve"> </w:t>
            </w:r>
            <w:r>
              <w:t>enable condition context.</w:t>
            </w:r>
          </w:p>
        </w:tc>
      </w:tr>
      <w:tr w:rsidR="005C0836" w14:paraId="60B7DFD7" w14:textId="77777777" w:rsidTr="00544B1E">
        <w:tc>
          <w:tcPr>
            <w:tcW w:w="10064" w:type="dxa"/>
            <w:gridSpan w:val="4"/>
            <w:shd w:val="clear" w:color="auto" w:fill="000080"/>
          </w:tcPr>
          <w:p w14:paraId="5D1744D1" w14:textId="77777777" w:rsidR="005C0836" w:rsidRDefault="005C0836" w:rsidP="00544B1E">
            <w:r>
              <w:rPr>
                <w:b/>
              </w:rPr>
              <w:t>Prototype</w:t>
            </w:r>
          </w:p>
        </w:tc>
      </w:tr>
      <w:tr w:rsidR="005C0836" w14:paraId="3BE95BA8" w14:textId="77777777" w:rsidTr="00544B1E">
        <w:tc>
          <w:tcPr>
            <w:tcW w:w="10064" w:type="dxa"/>
            <w:gridSpan w:val="4"/>
          </w:tcPr>
          <w:p w14:paraId="091313C0" w14:textId="77777777" w:rsidR="005C0836" w:rsidRDefault="005C0836" w:rsidP="00544B1E">
            <w:r>
              <w:t xml:space="preserve">void </w:t>
            </w:r>
            <w:proofErr w:type="spellStart"/>
            <w:r>
              <w:t>mmg_CheckIgnitionON</w:t>
            </w:r>
            <w:proofErr w:type="spellEnd"/>
            <w:r>
              <w:t xml:space="preserve"> (void)</w:t>
            </w:r>
          </w:p>
        </w:tc>
      </w:tr>
      <w:tr w:rsidR="005C0836" w14:paraId="529AB115" w14:textId="77777777" w:rsidTr="00544B1E">
        <w:tc>
          <w:tcPr>
            <w:tcW w:w="10064" w:type="dxa"/>
            <w:gridSpan w:val="4"/>
            <w:shd w:val="clear" w:color="auto" w:fill="000080"/>
          </w:tcPr>
          <w:p w14:paraId="026E0AA3" w14:textId="77777777" w:rsidR="005C0836" w:rsidRDefault="005C0836" w:rsidP="00544B1E">
            <w:r>
              <w:rPr>
                <w:b/>
              </w:rPr>
              <w:t>Parameters</w:t>
            </w:r>
          </w:p>
        </w:tc>
      </w:tr>
      <w:tr w:rsidR="005C0836" w14:paraId="6F7FF98B" w14:textId="77777777" w:rsidTr="00544B1E">
        <w:tc>
          <w:tcPr>
            <w:tcW w:w="10064" w:type="dxa"/>
            <w:gridSpan w:val="4"/>
          </w:tcPr>
          <w:p w14:paraId="1388505F" w14:textId="77777777" w:rsidR="005C0836" w:rsidRDefault="005C0836" w:rsidP="00544B1E">
            <w:r>
              <w:t>void</w:t>
            </w:r>
          </w:p>
        </w:tc>
      </w:tr>
      <w:tr w:rsidR="005C0836" w14:paraId="446DC0EC" w14:textId="77777777" w:rsidTr="00544B1E">
        <w:tc>
          <w:tcPr>
            <w:tcW w:w="10064" w:type="dxa"/>
            <w:gridSpan w:val="4"/>
            <w:shd w:val="clear" w:color="auto" w:fill="000080"/>
          </w:tcPr>
          <w:p w14:paraId="1B9529B5" w14:textId="77777777" w:rsidR="005C0836" w:rsidRDefault="005C0836" w:rsidP="00544B1E">
            <w:r>
              <w:rPr>
                <w:b/>
              </w:rPr>
              <w:t>Exceptions</w:t>
            </w:r>
          </w:p>
        </w:tc>
      </w:tr>
      <w:tr w:rsidR="005C0836" w14:paraId="23EABD84" w14:textId="77777777" w:rsidTr="00544B1E">
        <w:tc>
          <w:tcPr>
            <w:tcW w:w="10064" w:type="dxa"/>
            <w:gridSpan w:val="4"/>
          </w:tcPr>
          <w:p w14:paraId="418EF21B" w14:textId="77777777" w:rsidR="005C0836" w:rsidRDefault="005C0836" w:rsidP="00544B1E">
            <w:r>
              <w:t>None</w:t>
            </w:r>
          </w:p>
        </w:tc>
      </w:tr>
      <w:tr w:rsidR="005C0836" w14:paraId="50C90AAB" w14:textId="77777777" w:rsidTr="00544B1E">
        <w:tc>
          <w:tcPr>
            <w:tcW w:w="10064" w:type="dxa"/>
            <w:gridSpan w:val="4"/>
            <w:shd w:val="clear" w:color="auto" w:fill="000080"/>
          </w:tcPr>
          <w:p w14:paraId="7F754445" w14:textId="77777777" w:rsidR="005C0836" w:rsidRDefault="005C0836" w:rsidP="00544B1E">
            <w:r>
              <w:rPr>
                <w:b/>
              </w:rPr>
              <w:lastRenderedPageBreak/>
              <w:t>Precondition</w:t>
            </w:r>
          </w:p>
        </w:tc>
      </w:tr>
      <w:tr w:rsidR="005C0836" w14:paraId="004AE7CD" w14:textId="77777777" w:rsidTr="00544B1E">
        <w:tc>
          <w:tcPr>
            <w:tcW w:w="10064" w:type="dxa"/>
            <w:gridSpan w:val="4"/>
          </w:tcPr>
          <w:p w14:paraId="4BAB28D9" w14:textId="77777777" w:rsidR="005C0836" w:rsidRDefault="005C0836" w:rsidP="00544B1E">
            <w:r>
              <w:t>None</w:t>
            </w:r>
          </w:p>
        </w:tc>
      </w:tr>
      <w:tr w:rsidR="005C0836" w14:paraId="4964DA48" w14:textId="77777777" w:rsidTr="00544B1E">
        <w:tc>
          <w:tcPr>
            <w:tcW w:w="10064" w:type="dxa"/>
            <w:gridSpan w:val="4"/>
            <w:shd w:val="clear" w:color="auto" w:fill="000080"/>
          </w:tcPr>
          <w:p w14:paraId="54AB4437" w14:textId="77777777" w:rsidR="005C0836" w:rsidRDefault="005C0836" w:rsidP="00544B1E">
            <w:r>
              <w:rPr>
                <w:b/>
              </w:rPr>
              <w:t>Postcondition</w:t>
            </w:r>
          </w:p>
        </w:tc>
      </w:tr>
      <w:tr w:rsidR="005C0836" w14:paraId="315E5AD3" w14:textId="77777777" w:rsidTr="00544B1E">
        <w:tc>
          <w:tcPr>
            <w:tcW w:w="10064" w:type="dxa"/>
            <w:gridSpan w:val="4"/>
          </w:tcPr>
          <w:p w14:paraId="3D16DE63" w14:textId="77777777" w:rsidR="005C0836" w:rsidRDefault="005C0836" w:rsidP="00544B1E">
            <w:r>
              <w:t>None</w:t>
            </w:r>
          </w:p>
        </w:tc>
      </w:tr>
      <w:tr w:rsidR="005C0836" w14:paraId="255EB84B" w14:textId="77777777" w:rsidTr="00544B1E">
        <w:tc>
          <w:tcPr>
            <w:tcW w:w="10064" w:type="dxa"/>
            <w:gridSpan w:val="4"/>
            <w:shd w:val="clear" w:color="auto" w:fill="000080"/>
          </w:tcPr>
          <w:p w14:paraId="0BCF28D9" w14:textId="77777777" w:rsidR="005C0836" w:rsidRDefault="005C0836" w:rsidP="00544B1E">
            <w:r>
              <w:rPr>
                <w:b/>
              </w:rPr>
              <w:t>Input parameters</w:t>
            </w:r>
          </w:p>
        </w:tc>
      </w:tr>
      <w:tr w:rsidR="005C0836" w14:paraId="0D420B28" w14:textId="77777777" w:rsidTr="00544B1E">
        <w:tc>
          <w:tcPr>
            <w:tcW w:w="2516" w:type="dxa"/>
            <w:shd w:val="clear" w:color="auto" w:fill="C6D9F1"/>
          </w:tcPr>
          <w:p w14:paraId="3DD0D636" w14:textId="77777777" w:rsidR="005C0836" w:rsidRDefault="005C0836" w:rsidP="00544B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0FB69B9A" w14:textId="77777777" w:rsidR="005C0836" w:rsidRDefault="005C0836" w:rsidP="00544B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6B7C2F72" w14:textId="77777777" w:rsidR="005C0836" w:rsidRDefault="005C0836" w:rsidP="00544B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163513B7" w14:textId="77777777" w:rsidR="005C0836" w:rsidRDefault="005C0836" w:rsidP="00544B1E">
            <w:r>
              <w:t>Range</w:t>
            </w:r>
          </w:p>
        </w:tc>
      </w:tr>
      <w:tr w:rsidR="005C0836" w14:paraId="667CF494" w14:textId="77777777" w:rsidTr="00544B1E">
        <w:tc>
          <w:tcPr>
            <w:tcW w:w="2516" w:type="dxa"/>
          </w:tcPr>
          <w:p w14:paraId="39B2AF6F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17010E1E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1E8751BE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4857AC62" w14:textId="77777777" w:rsidR="005C0836" w:rsidRDefault="005C0836" w:rsidP="00544B1E">
            <w:r>
              <w:t>NA</w:t>
            </w:r>
          </w:p>
        </w:tc>
      </w:tr>
      <w:tr w:rsidR="005C0836" w14:paraId="736E2E32" w14:textId="77777777" w:rsidTr="00544B1E">
        <w:tc>
          <w:tcPr>
            <w:tcW w:w="10064" w:type="dxa"/>
            <w:gridSpan w:val="4"/>
            <w:shd w:val="clear" w:color="auto" w:fill="000080"/>
          </w:tcPr>
          <w:p w14:paraId="62BFCED2" w14:textId="77777777" w:rsidR="005C0836" w:rsidRDefault="005C0836" w:rsidP="00544B1E">
            <w:r>
              <w:rPr>
                <w:b/>
              </w:rPr>
              <w:t>Output parameters</w:t>
            </w:r>
          </w:p>
        </w:tc>
      </w:tr>
      <w:tr w:rsidR="005C0836" w14:paraId="32E4D32E" w14:textId="77777777" w:rsidTr="00544B1E">
        <w:tc>
          <w:tcPr>
            <w:tcW w:w="2516" w:type="dxa"/>
            <w:shd w:val="clear" w:color="auto" w:fill="C6D9F1"/>
          </w:tcPr>
          <w:p w14:paraId="64EF212F" w14:textId="77777777" w:rsidR="005C0836" w:rsidRDefault="005C0836" w:rsidP="00544B1E">
            <w:r>
              <w:t>Name</w:t>
            </w:r>
          </w:p>
        </w:tc>
        <w:tc>
          <w:tcPr>
            <w:tcW w:w="2516" w:type="dxa"/>
            <w:shd w:val="clear" w:color="auto" w:fill="C6D9F1"/>
          </w:tcPr>
          <w:p w14:paraId="44D8ED01" w14:textId="77777777" w:rsidR="005C0836" w:rsidRDefault="005C0836" w:rsidP="00544B1E">
            <w:r>
              <w:t>Type</w:t>
            </w:r>
          </w:p>
        </w:tc>
        <w:tc>
          <w:tcPr>
            <w:tcW w:w="2516" w:type="dxa"/>
            <w:shd w:val="clear" w:color="auto" w:fill="C6D9F1"/>
          </w:tcPr>
          <w:p w14:paraId="51090C8A" w14:textId="77777777" w:rsidR="005C0836" w:rsidRDefault="005C0836" w:rsidP="00544B1E">
            <w:r>
              <w:t>Description</w:t>
            </w:r>
          </w:p>
        </w:tc>
        <w:tc>
          <w:tcPr>
            <w:tcW w:w="2516" w:type="dxa"/>
            <w:shd w:val="clear" w:color="auto" w:fill="C6D9F1"/>
          </w:tcPr>
          <w:p w14:paraId="6332E76B" w14:textId="77777777" w:rsidR="005C0836" w:rsidRDefault="005C0836" w:rsidP="00544B1E">
            <w:r>
              <w:t>Range</w:t>
            </w:r>
          </w:p>
        </w:tc>
      </w:tr>
      <w:tr w:rsidR="005C0836" w14:paraId="2F1D22AB" w14:textId="77777777" w:rsidTr="00544B1E">
        <w:tc>
          <w:tcPr>
            <w:tcW w:w="2516" w:type="dxa"/>
          </w:tcPr>
          <w:p w14:paraId="0F86675A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3237A0CB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1B204EF6" w14:textId="77777777" w:rsidR="005C0836" w:rsidRDefault="005C0836" w:rsidP="00544B1E">
            <w:r>
              <w:t>NA</w:t>
            </w:r>
          </w:p>
        </w:tc>
        <w:tc>
          <w:tcPr>
            <w:tcW w:w="2516" w:type="dxa"/>
          </w:tcPr>
          <w:p w14:paraId="4181E438" w14:textId="77777777" w:rsidR="005C0836" w:rsidRDefault="005C0836" w:rsidP="00544B1E">
            <w:r>
              <w:t>NA</w:t>
            </w:r>
          </w:p>
        </w:tc>
      </w:tr>
      <w:tr w:rsidR="005C0836" w14:paraId="0AA886BA" w14:textId="77777777" w:rsidTr="00544B1E">
        <w:tc>
          <w:tcPr>
            <w:tcW w:w="10064" w:type="dxa"/>
            <w:gridSpan w:val="4"/>
            <w:shd w:val="clear" w:color="auto" w:fill="000080"/>
          </w:tcPr>
          <w:p w14:paraId="0BC7CA4C" w14:textId="77777777" w:rsidR="005C0836" w:rsidRDefault="005C0836" w:rsidP="00544B1E">
            <w:r>
              <w:rPr>
                <w:b/>
              </w:rPr>
              <w:t>Return value</w:t>
            </w:r>
          </w:p>
        </w:tc>
      </w:tr>
      <w:tr w:rsidR="005C0836" w14:paraId="5773CE02" w14:textId="77777777" w:rsidTr="00544B1E">
        <w:tc>
          <w:tcPr>
            <w:tcW w:w="2516" w:type="dxa"/>
            <w:shd w:val="clear" w:color="auto" w:fill="C6D9F1"/>
          </w:tcPr>
          <w:p w14:paraId="7E453B20" w14:textId="77777777" w:rsidR="005C0836" w:rsidRDefault="005C0836" w:rsidP="00544B1E">
            <w:r>
              <w:t>Type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40FA2540" w14:textId="77777777" w:rsidR="005C0836" w:rsidRDefault="005C0836" w:rsidP="00544B1E">
            <w:r>
              <w:t>Description</w:t>
            </w:r>
          </w:p>
        </w:tc>
      </w:tr>
      <w:tr w:rsidR="005C0836" w14:paraId="0D23A7B6" w14:textId="77777777" w:rsidTr="00544B1E">
        <w:tc>
          <w:tcPr>
            <w:tcW w:w="2516" w:type="dxa"/>
          </w:tcPr>
          <w:p w14:paraId="10B300B1" w14:textId="77777777" w:rsidR="005C0836" w:rsidRDefault="005C0836" w:rsidP="00544B1E">
            <w:r>
              <w:t>NA</w:t>
            </w:r>
          </w:p>
        </w:tc>
        <w:tc>
          <w:tcPr>
            <w:tcW w:w="7548" w:type="dxa"/>
            <w:gridSpan w:val="3"/>
          </w:tcPr>
          <w:p w14:paraId="3E2E313C" w14:textId="77777777" w:rsidR="005C0836" w:rsidRDefault="005C0836" w:rsidP="00544B1E">
            <w:r>
              <w:t>void</w:t>
            </w:r>
          </w:p>
        </w:tc>
      </w:tr>
      <w:tr w:rsidR="005C0836" w14:paraId="25411D60" w14:textId="77777777" w:rsidTr="00544B1E">
        <w:tc>
          <w:tcPr>
            <w:tcW w:w="10064" w:type="dxa"/>
            <w:gridSpan w:val="4"/>
            <w:shd w:val="clear" w:color="auto" w:fill="000080"/>
          </w:tcPr>
          <w:p w14:paraId="2BE5AD96" w14:textId="77777777" w:rsidR="005C0836" w:rsidRDefault="005C0836" w:rsidP="00544B1E">
            <w:r>
              <w:rPr>
                <w:b/>
              </w:rPr>
              <w:t>Dynamic aspect</w:t>
            </w:r>
          </w:p>
        </w:tc>
      </w:tr>
      <w:tr w:rsidR="005C0836" w14:paraId="166DCB13" w14:textId="77777777" w:rsidTr="00544B1E">
        <w:tc>
          <w:tcPr>
            <w:tcW w:w="2516" w:type="dxa"/>
            <w:shd w:val="clear" w:color="auto" w:fill="C6D9F1"/>
          </w:tcPr>
          <w:p w14:paraId="4E10A319" w14:textId="77777777" w:rsidR="005C0836" w:rsidRDefault="005C0836" w:rsidP="00544B1E">
            <w:r>
              <w:t>Who(callers)</w:t>
            </w:r>
          </w:p>
        </w:tc>
        <w:tc>
          <w:tcPr>
            <w:tcW w:w="7548" w:type="dxa"/>
            <w:gridSpan w:val="3"/>
            <w:shd w:val="clear" w:color="auto" w:fill="C6D9F1"/>
          </w:tcPr>
          <w:p w14:paraId="6F4DCAE6" w14:textId="77777777" w:rsidR="005C0836" w:rsidRDefault="005C0836" w:rsidP="00544B1E">
            <w:r>
              <w:t>Description</w:t>
            </w:r>
          </w:p>
        </w:tc>
      </w:tr>
      <w:tr w:rsidR="005C0836" w14:paraId="13310E8A" w14:textId="77777777" w:rsidTr="00544B1E">
        <w:tc>
          <w:tcPr>
            <w:tcW w:w="2516" w:type="dxa"/>
          </w:tcPr>
          <w:p w14:paraId="0D145293" w14:textId="77777777" w:rsidR="005C0836" w:rsidRDefault="005C0836" w:rsidP="00544B1E">
            <w:r>
              <w:t>*</w:t>
            </w:r>
          </w:p>
        </w:tc>
        <w:tc>
          <w:tcPr>
            <w:tcW w:w="7548" w:type="dxa"/>
            <w:gridSpan w:val="3"/>
          </w:tcPr>
          <w:p w14:paraId="5FB08D7E" w14:textId="77777777" w:rsidR="005C0836" w:rsidRDefault="005C0836" w:rsidP="00544B1E">
            <w:r>
              <w:t>*</w:t>
            </w:r>
          </w:p>
        </w:tc>
      </w:tr>
      <w:tr w:rsidR="005C0836" w14:paraId="292AA351" w14:textId="77777777" w:rsidTr="00544B1E">
        <w:tc>
          <w:tcPr>
            <w:tcW w:w="10064" w:type="dxa"/>
            <w:gridSpan w:val="4"/>
            <w:shd w:val="clear" w:color="auto" w:fill="000080"/>
          </w:tcPr>
          <w:p w14:paraId="5C078FF5" w14:textId="77777777" w:rsidR="005C0836" w:rsidRDefault="005C0836" w:rsidP="00544B1E">
            <w:r>
              <w:rPr>
                <w:b/>
              </w:rPr>
              <w:t>Static aspect</w:t>
            </w:r>
          </w:p>
        </w:tc>
      </w:tr>
      <w:tr w:rsidR="005C0836" w14:paraId="0D3A438D" w14:textId="77777777" w:rsidTr="00544B1E">
        <w:tc>
          <w:tcPr>
            <w:tcW w:w="10064" w:type="dxa"/>
            <w:gridSpan w:val="4"/>
          </w:tcPr>
          <w:p w14:paraId="63C810D2" w14:textId="77777777" w:rsidR="005C0836" w:rsidRDefault="005C0836" w:rsidP="00544B1E">
            <w:r>
              <w:t>*</w:t>
            </w:r>
          </w:p>
        </w:tc>
      </w:tr>
      <w:tr w:rsidR="005C0836" w14:paraId="5DF73105" w14:textId="77777777" w:rsidTr="00544B1E">
        <w:tc>
          <w:tcPr>
            <w:tcW w:w="10064" w:type="dxa"/>
            <w:gridSpan w:val="4"/>
            <w:shd w:val="clear" w:color="auto" w:fill="000080"/>
          </w:tcPr>
          <w:p w14:paraId="0F3E23FC" w14:textId="77777777" w:rsidR="005C0836" w:rsidRDefault="005C0836" w:rsidP="00544B1E">
            <w:r>
              <w:rPr>
                <w:b/>
              </w:rPr>
              <w:t>Constrains</w:t>
            </w:r>
          </w:p>
        </w:tc>
      </w:tr>
      <w:tr w:rsidR="005C0836" w14:paraId="495CA936" w14:textId="77777777" w:rsidTr="00544B1E">
        <w:tc>
          <w:tcPr>
            <w:tcW w:w="10064" w:type="dxa"/>
            <w:gridSpan w:val="4"/>
          </w:tcPr>
          <w:p w14:paraId="6F2068AD" w14:textId="77777777" w:rsidR="005C0836" w:rsidRDefault="005C0836" w:rsidP="00544B1E">
            <w:r>
              <w:t xml:space="preserve"> </w:t>
            </w:r>
          </w:p>
        </w:tc>
      </w:tr>
    </w:tbl>
    <w:p w14:paraId="02D459E8" w14:textId="464E7846" w:rsidR="005C0836" w:rsidRDefault="005C0836" w:rsidP="005C0836">
      <w:pPr>
        <w:jc w:val="center"/>
      </w:pPr>
      <w:r>
        <w:object w:dxaOrig="6165" w:dyaOrig="811" w14:anchorId="5CB2797C">
          <v:shape id="_x0000_i1047" type="#_x0000_t75" style="width:308.05pt;height:40.7pt" o:ole="">
            <v:imagedata r:id="rId70" o:title=""/>
          </v:shape>
          <o:OLEObject Type="Embed" ProgID="Package" ShapeID="_x0000_i1047" DrawAspect="Content" ObjectID="_1768042835" r:id="rId71"/>
        </w:object>
      </w:r>
    </w:p>
    <w:p w14:paraId="4B68EC92" w14:textId="3D0E2859" w:rsidR="00057CD3" w:rsidRDefault="00057CD3" w:rsidP="00057CD3">
      <w:pPr>
        <w:pStyle w:val="Caption"/>
      </w:pPr>
      <w:bookmarkStart w:id="1734" w:name="_Toc157416810"/>
      <w:r>
        <w:t xml:space="preserve">Figure </w:t>
      </w:r>
      <w:fldSimple w:instr=" SEQ Figure \* ARABIC ">
        <w:r w:rsidR="00C712AF">
          <w:rPr>
            <w:noProof/>
          </w:rPr>
          <w:t>41</w:t>
        </w:r>
      </w:fldSimple>
      <w:r>
        <w:t xml:space="preserve"> Check Ignition </w:t>
      </w:r>
      <w:proofErr w:type="gramStart"/>
      <w:r>
        <w:t>status</w:t>
      </w:r>
      <w:bookmarkEnd w:id="1734"/>
      <w:proofErr w:type="gramEnd"/>
    </w:p>
    <w:p w14:paraId="4FFA4278" w14:textId="77777777" w:rsidR="005C0836" w:rsidRPr="005C0836" w:rsidRDefault="005C0836" w:rsidP="005C0836"/>
    <w:p w14:paraId="2DB559C5" w14:textId="0A66957C" w:rsidR="00527967" w:rsidRDefault="00C106E9" w:rsidP="00830F42">
      <w:pPr>
        <w:pStyle w:val="Heading2"/>
      </w:pPr>
      <w:bookmarkStart w:id="1735" w:name="_Toc157416856"/>
      <w:r>
        <w:t>Types</w:t>
      </w:r>
      <w:bookmarkEnd w:id="1626"/>
      <w:bookmarkEnd w:id="1735"/>
    </w:p>
    <w:p w14:paraId="2141B78E" w14:textId="56CDE82D" w:rsidR="00C106E9" w:rsidRDefault="00334B4B" w:rsidP="00830F42">
      <w:pPr>
        <w:pStyle w:val="Heading3"/>
      </w:pPr>
      <w:bookmarkStart w:id="1736" w:name="_Toc94702560"/>
      <w:bookmarkStart w:id="1737" w:name="_Toc157416857"/>
      <w:proofErr w:type="spellStart"/>
      <w:r>
        <w:t>MMG_</w:t>
      </w:r>
      <w:r w:rsidR="003E237F" w:rsidRPr="003E2630">
        <w:t>stModeDelayType</w:t>
      </w:r>
      <w:bookmarkEnd w:id="1736"/>
      <w:bookmarkEnd w:id="1737"/>
      <w:proofErr w:type="spellEnd"/>
    </w:p>
    <w:p w14:paraId="712B8605" w14:textId="24BC0B40" w:rsidR="003D63FD" w:rsidRPr="000E1277" w:rsidRDefault="003D63FD" w:rsidP="003D63FD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2646"/>
        <w:gridCol w:w="4014"/>
      </w:tblGrid>
      <w:tr w:rsidR="007F7E48" w:rsidRPr="001079B6" w14:paraId="3D69BD66" w14:textId="77777777" w:rsidTr="00A7578A">
        <w:tc>
          <w:tcPr>
            <w:tcW w:w="3510" w:type="dxa"/>
            <w:tcBorders>
              <w:bottom w:val="single" w:sz="4" w:space="0" w:color="auto"/>
            </w:tcBorders>
            <w:shd w:val="clear" w:color="auto" w:fill="000080"/>
          </w:tcPr>
          <w:p w14:paraId="2DC159F0" w14:textId="77777777" w:rsidR="007F7E48" w:rsidRPr="001079B6" w:rsidRDefault="007F7E48" w:rsidP="007F7E48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646" w:type="dxa"/>
            <w:tcBorders>
              <w:bottom w:val="single" w:sz="4" w:space="0" w:color="auto"/>
            </w:tcBorders>
            <w:shd w:val="clear" w:color="auto" w:fill="000080"/>
          </w:tcPr>
          <w:p w14:paraId="6DA42A38" w14:textId="77777777" w:rsidR="007F7E48" w:rsidRPr="001079B6" w:rsidRDefault="007F7E48" w:rsidP="007F7E48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4014" w:type="dxa"/>
            <w:tcBorders>
              <w:bottom w:val="single" w:sz="4" w:space="0" w:color="auto"/>
            </w:tcBorders>
            <w:shd w:val="clear" w:color="auto" w:fill="000080"/>
          </w:tcPr>
          <w:p w14:paraId="4DF4A4F9" w14:textId="77777777" w:rsidR="007F7E48" w:rsidRPr="001079B6" w:rsidRDefault="007F7E48" w:rsidP="007F7E48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14671E" w:rsidRPr="007C51BA" w14:paraId="0F2F2652" w14:textId="77777777" w:rsidTr="004544EE">
        <w:trPr>
          <w:trHeight w:val="250"/>
        </w:trPr>
        <w:tc>
          <w:tcPr>
            <w:tcW w:w="3510" w:type="dxa"/>
            <w:shd w:val="clear" w:color="auto" w:fill="auto"/>
          </w:tcPr>
          <w:p w14:paraId="166B1D5A" w14:textId="77777777" w:rsidR="0014671E" w:rsidRPr="008B5246" w:rsidRDefault="0014671E" w:rsidP="0014671E">
            <w:pPr>
              <w:autoSpaceDE w:val="0"/>
              <w:autoSpaceDN w:val="0"/>
              <w:adjustRightInd w:val="0"/>
              <w:spacing w:after="0"/>
              <w:rPr>
                <w:sz w:val="20"/>
                <w:szCs w:val="20"/>
                <w:lang w:val="fr-FR"/>
              </w:rPr>
            </w:pPr>
            <w:proofErr w:type="gramStart"/>
            <w:r w:rsidRPr="008B5246">
              <w:rPr>
                <w:sz w:val="20"/>
                <w:szCs w:val="20"/>
                <w:lang w:val="fr-FR"/>
              </w:rPr>
              <w:t>u</w:t>
            </w:r>
            <w:proofErr w:type="gramEnd"/>
            <w:r w:rsidRPr="008B5246">
              <w:rPr>
                <w:sz w:val="20"/>
                <w:szCs w:val="20"/>
                <w:lang w:val="fr-FR"/>
              </w:rPr>
              <w:t>16DelayThrs</w:t>
            </w:r>
          </w:p>
          <w:p w14:paraId="1C93BCD6" w14:textId="2651CC5B" w:rsidR="0014671E" w:rsidRPr="007C51BA" w:rsidRDefault="0014671E" w:rsidP="0014671E">
            <w:pPr>
              <w:spacing w:after="0" w:afterAutospacing="1"/>
              <w:rPr>
                <w:rFonts w:ascii="Arial" w:hAnsi="Arial"/>
                <w:sz w:val="16"/>
                <w:szCs w:val="16"/>
              </w:rPr>
            </w:pPr>
            <w:r w:rsidRPr="008B5246">
              <w:rPr>
                <w:sz w:val="20"/>
                <w:szCs w:val="20"/>
                <w:lang w:val="fr-FR"/>
              </w:rPr>
              <w:t xml:space="preserve">   </w:t>
            </w:r>
          </w:p>
        </w:tc>
        <w:tc>
          <w:tcPr>
            <w:tcW w:w="2646" w:type="dxa"/>
            <w:shd w:val="clear" w:color="auto" w:fill="auto"/>
          </w:tcPr>
          <w:p w14:paraId="6AC01BDB" w14:textId="2B197D8D" w:rsidR="0014671E" w:rsidRPr="007C51BA" w:rsidRDefault="0014671E" w:rsidP="0014671E">
            <w:pPr>
              <w:spacing w:after="0" w:afterAutospacing="1"/>
              <w:rPr>
                <w:rFonts w:ascii="Arial" w:hAnsi="Arial"/>
                <w:sz w:val="16"/>
                <w:szCs w:val="16"/>
              </w:rPr>
            </w:pPr>
            <w:proofErr w:type="gramStart"/>
            <w:r w:rsidRPr="008B5246">
              <w:rPr>
                <w:sz w:val="20"/>
                <w:szCs w:val="20"/>
                <w:lang w:val="fr-FR"/>
              </w:rPr>
              <w:t>uint</w:t>
            </w:r>
            <w:proofErr w:type="gramEnd"/>
            <w:r w:rsidRPr="008B5246">
              <w:rPr>
                <w:sz w:val="20"/>
                <w:szCs w:val="20"/>
                <w:lang w:val="fr-FR"/>
              </w:rPr>
              <w:t>16</w:t>
            </w:r>
          </w:p>
        </w:tc>
        <w:tc>
          <w:tcPr>
            <w:tcW w:w="4014" w:type="dxa"/>
            <w:shd w:val="clear" w:color="auto" w:fill="auto"/>
          </w:tcPr>
          <w:p w14:paraId="66F990A6" w14:textId="0BF2506F" w:rsidR="0014671E" w:rsidRPr="007C51BA" w:rsidRDefault="0014671E" w:rsidP="0014671E">
            <w:pPr>
              <w:spacing w:after="0" w:afterAutospacing="1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Holds the value of delay to wait after cycle activation</w:t>
            </w:r>
          </w:p>
        </w:tc>
      </w:tr>
      <w:tr w:rsidR="0014671E" w:rsidRPr="007C51BA" w14:paraId="7E2CCCA5" w14:textId="77777777" w:rsidTr="00A7578A">
        <w:tc>
          <w:tcPr>
            <w:tcW w:w="3510" w:type="dxa"/>
            <w:shd w:val="clear" w:color="auto" w:fill="auto"/>
          </w:tcPr>
          <w:p w14:paraId="1EDDCE7D" w14:textId="6A046D5E" w:rsidR="0014671E" w:rsidRPr="007C51BA" w:rsidRDefault="0014671E" w:rsidP="0014671E">
            <w:pPr>
              <w:spacing w:after="0" w:afterAutospacing="1"/>
              <w:rPr>
                <w:rFonts w:ascii="Arial" w:hAnsi="Arial"/>
                <w:sz w:val="16"/>
                <w:szCs w:val="16"/>
              </w:rPr>
            </w:pPr>
            <w:proofErr w:type="gramStart"/>
            <w:r w:rsidRPr="008B5246">
              <w:rPr>
                <w:sz w:val="20"/>
                <w:szCs w:val="20"/>
                <w:lang w:val="fr-FR"/>
              </w:rPr>
              <w:t>u</w:t>
            </w:r>
            <w:proofErr w:type="gramEnd"/>
            <w:r w:rsidRPr="008B5246">
              <w:rPr>
                <w:sz w:val="20"/>
                <w:szCs w:val="20"/>
                <w:lang w:val="fr-FR"/>
              </w:rPr>
              <w:t>32AssociatedMode</w:t>
            </w:r>
          </w:p>
        </w:tc>
        <w:tc>
          <w:tcPr>
            <w:tcW w:w="2646" w:type="dxa"/>
            <w:shd w:val="clear" w:color="auto" w:fill="auto"/>
          </w:tcPr>
          <w:p w14:paraId="3E475BD0" w14:textId="46E48E15" w:rsidR="0014671E" w:rsidRPr="007C51BA" w:rsidRDefault="0014671E" w:rsidP="0014671E">
            <w:pPr>
              <w:spacing w:after="0" w:afterAutospacing="1"/>
              <w:rPr>
                <w:rFonts w:ascii="Arial" w:hAnsi="Arial"/>
                <w:sz w:val="16"/>
                <w:szCs w:val="16"/>
              </w:rPr>
            </w:pPr>
            <w:proofErr w:type="gramStart"/>
            <w:r w:rsidRPr="008B5246">
              <w:rPr>
                <w:sz w:val="20"/>
                <w:szCs w:val="20"/>
                <w:lang w:val="fr-FR"/>
              </w:rPr>
              <w:t>uint</w:t>
            </w:r>
            <w:proofErr w:type="gramEnd"/>
            <w:r w:rsidRPr="008B5246">
              <w:rPr>
                <w:sz w:val="20"/>
                <w:szCs w:val="20"/>
                <w:lang w:val="fr-FR"/>
              </w:rPr>
              <w:t>32</w:t>
            </w:r>
          </w:p>
        </w:tc>
        <w:tc>
          <w:tcPr>
            <w:tcW w:w="4014" w:type="dxa"/>
            <w:shd w:val="clear" w:color="auto" w:fill="auto"/>
          </w:tcPr>
          <w:p w14:paraId="529A2290" w14:textId="492B9ACA" w:rsidR="0014671E" w:rsidRPr="007C51BA" w:rsidRDefault="0014671E" w:rsidP="0014671E">
            <w:pPr>
              <w:spacing w:after="0" w:afterAutospacing="1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Holds the mask of the associated MMG mode</w:t>
            </w:r>
          </w:p>
        </w:tc>
      </w:tr>
    </w:tbl>
    <w:p w14:paraId="54D86599" w14:textId="5077AD93" w:rsidR="007F7E48" w:rsidRPr="000E1277" w:rsidRDefault="007F7E48" w:rsidP="007F7E48">
      <w:pPr>
        <w:rPr>
          <w:sz w:val="10"/>
          <w:szCs w:val="10"/>
        </w:rPr>
      </w:pPr>
    </w:p>
    <w:p w14:paraId="43CD0CCD" w14:textId="408B4A21" w:rsidR="00C427A9" w:rsidRDefault="002D0726" w:rsidP="00C427A9">
      <w:pPr>
        <w:pStyle w:val="Heading3"/>
      </w:pPr>
      <w:bookmarkStart w:id="1738" w:name="_Toc94702561"/>
      <w:bookmarkStart w:id="1739" w:name="_Toc157416858"/>
      <w:proofErr w:type="spellStart"/>
      <w:r>
        <w:t>MMG_</w:t>
      </w:r>
      <w:r w:rsidR="00C427A9" w:rsidRPr="003E2630">
        <w:t>stModeConfigurationType</w:t>
      </w:r>
      <w:bookmarkEnd w:id="1738"/>
      <w:bookmarkEnd w:id="1739"/>
      <w:proofErr w:type="spellEnd"/>
    </w:p>
    <w:p w14:paraId="2C70DE21" w14:textId="77777777" w:rsidR="00C427A9" w:rsidRPr="000E1277" w:rsidRDefault="00C427A9" w:rsidP="00C427A9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2646"/>
        <w:gridCol w:w="4014"/>
      </w:tblGrid>
      <w:tr w:rsidR="00C427A9" w:rsidRPr="001079B6" w14:paraId="32B361D9" w14:textId="77777777" w:rsidTr="00A7578A">
        <w:tc>
          <w:tcPr>
            <w:tcW w:w="3510" w:type="dxa"/>
            <w:tcBorders>
              <w:bottom w:val="single" w:sz="4" w:space="0" w:color="auto"/>
            </w:tcBorders>
            <w:shd w:val="clear" w:color="auto" w:fill="000080"/>
          </w:tcPr>
          <w:p w14:paraId="010660AC" w14:textId="77777777" w:rsidR="00C427A9" w:rsidRPr="001079B6" w:rsidRDefault="00C427A9" w:rsidP="00AA4FEF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646" w:type="dxa"/>
            <w:tcBorders>
              <w:bottom w:val="single" w:sz="4" w:space="0" w:color="auto"/>
            </w:tcBorders>
            <w:shd w:val="clear" w:color="auto" w:fill="000080"/>
          </w:tcPr>
          <w:p w14:paraId="6CB7614D" w14:textId="77777777" w:rsidR="00C427A9" w:rsidRPr="001079B6" w:rsidRDefault="00C427A9" w:rsidP="00AA4FEF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4014" w:type="dxa"/>
            <w:tcBorders>
              <w:bottom w:val="single" w:sz="4" w:space="0" w:color="auto"/>
            </w:tcBorders>
            <w:shd w:val="clear" w:color="auto" w:fill="000080"/>
          </w:tcPr>
          <w:p w14:paraId="521CB75E" w14:textId="77777777" w:rsidR="00C427A9" w:rsidRPr="001079B6" w:rsidRDefault="00C427A9" w:rsidP="00AA4FEF">
            <w:pPr>
              <w:spacing w:after="0" w:afterAutospacing="1"/>
              <w:rPr>
                <w:rFonts w:ascii="Arial" w:hAnsi="Arial"/>
                <w:b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C427A9" w:rsidRPr="007C51BA" w14:paraId="0441EAB8" w14:textId="77777777" w:rsidTr="00A7578A">
        <w:tc>
          <w:tcPr>
            <w:tcW w:w="3510" w:type="dxa"/>
            <w:shd w:val="clear" w:color="auto" w:fill="auto"/>
          </w:tcPr>
          <w:p w14:paraId="50E4DFDB" w14:textId="07748161" w:rsidR="00C427A9" w:rsidRPr="005C2964" w:rsidRDefault="00C862EB" w:rsidP="00AA4FEF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proofErr w:type="spellStart"/>
            <w:r w:rsidRPr="005C2964">
              <w:rPr>
                <w:sz w:val="20"/>
                <w:szCs w:val="20"/>
              </w:rPr>
              <w:t>pfModeCallback</w:t>
            </w:r>
            <w:proofErr w:type="spellEnd"/>
          </w:p>
        </w:tc>
        <w:tc>
          <w:tcPr>
            <w:tcW w:w="2646" w:type="dxa"/>
            <w:shd w:val="clear" w:color="auto" w:fill="auto"/>
          </w:tcPr>
          <w:p w14:paraId="776CC1CD" w14:textId="40CD8244" w:rsidR="00C427A9" w:rsidRPr="005C2964" w:rsidRDefault="00C862EB" w:rsidP="00AA4FEF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proofErr w:type="spellStart"/>
            <w:r w:rsidRPr="005C2964">
              <w:rPr>
                <w:sz w:val="20"/>
                <w:szCs w:val="20"/>
              </w:rPr>
              <w:t>tSystemContextCallbackFct</w:t>
            </w:r>
            <w:proofErr w:type="spellEnd"/>
          </w:p>
        </w:tc>
        <w:tc>
          <w:tcPr>
            <w:tcW w:w="4014" w:type="dxa"/>
            <w:shd w:val="clear" w:color="auto" w:fill="auto"/>
          </w:tcPr>
          <w:p w14:paraId="2253CF3C" w14:textId="599DA3B3" w:rsidR="00C427A9" w:rsidRPr="005C2964" w:rsidRDefault="00C862EB" w:rsidP="00AA4FEF">
            <w:pPr>
              <w:spacing w:after="0" w:afterAutospacing="1"/>
              <w:rPr>
                <w:rFonts w:ascii="Arial" w:hAnsi="Arial"/>
                <w:sz w:val="20"/>
                <w:szCs w:val="20"/>
              </w:rPr>
            </w:pPr>
            <w:r w:rsidRPr="005C2964">
              <w:rPr>
                <w:sz w:val="20"/>
                <w:szCs w:val="20"/>
              </w:rPr>
              <w:t>Pointer to function callback</w:t>
            </w:r>
          </w:p>
        </w:tc>
      </w:tr>
    </w:tbl>
    <w:p w14:paraId="0CBE8AEF" w14:textId="46F15633" w:rsidR="00C95592" w:rsidRPr="000E1277" w:rsidRDefault="00C95592" w:rsidP="007F7E48">
      <w:pPr>
        <w:rPr>
          <w:sz w:val="10"/>
          <w:szCs w:val="10"/>
        </w:rPr>
      </w:pPr>
    </w:p>
    <w:p w14:paraId="06B3EE64" w14:textId="0208CA88" w:rsidR="00243942" w:rsidRDefault="00243942" w:rsidP="00243942">
      <w:pPr>
        <w:pStyle w:val="Heading3"/>
      </w:pPr>
      <w:bookmarkStart w:id="1740" w:name="_Toc157416859"/>
      <w:r w:rsidRPr="001D6961">
        <w:t>MMG_KU8_IDX</w:t>
      </w:r>
      <w:bookmarkEnd w:id="1740"/>
    </w:p>
    <w:p w14:paraId="3FCD3816" w14:textId="77777777" w:rsidR="00243942" w:rsidRPr="000E1277" w:rsidRDefault="00243942" w:rsidP="00243942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9"/>
        <w:gridCol w:w="2637"/>
        <w:gridCol w:w="4014"/>
      </w:tblGrid>
      <w:tr w:rsidR="00243942" w:rsidRPr="001079B6" w14:paraId="031353EB" w14:textId="77777777" w:rsidTr="00A7578A">
        <w:tc>
          <w:tcPr>
            <w:tcW w:w="3519" w:type="dxa"/>
            <w:tcBorders>
              <w:bottom w:val="single" w:sz="4" w:space="0" w:color="auto"/>
            </w:tcBorders>
            <w:shd w:val="clear" w:color="auto" w:fill="000080"/>
          </w:tcPr>
          <w:p w14:paraId="3EED81F4" w14:textId="77777777" w:rsidR="00243942" w:rsidRPr="00A7578A" w:rsidRDefault="00243942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637" w:type="dxa"/>
            <w:tcBorders>
              <w:bottom w:val="single" w:sz="4" w:space="0" w:color="auto"/>
            </w:tcBorders>
            <w:shd w:val="clear" w:color="auto" w:fill="000080"/>
          </w:tcPr>
          <w:p w14:paraId="389F3EF0" w14:textId="77777777" w:rsidR="00243942" w:rsidRPr="00A7578A" w:rsidRDefault="00243942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4014" w:type="dxa"/>
            <w:tcBorders>
              <w:bottom w:val="single" w:sz="4" w:space="0" w:color="auto"/>
            </w:tcBorders>
            <w:shd w:val="clear" w:color="auto" w:fill="000080"/>
          </w:tcPr>
          <w:p w14:paraId="503E5A19" w14:textId="77777777" w:rsidR="00243942" w:rsidRPr="00A7578A" w:rsidRDefault="00243942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243942" w:rsidRPr="007C51BA" w14:paraId="7890D9F1" w14:textId="77777777" w:rsidTr="00A7578A">
        <w:tc>
          <w:tcPr>
            <w:tcW w:w="3519" w:type="dxa"/>
            <w:shd w:val="clear" w:color="auto" w:fill="auto"/>
          </w:tcPr>
          <w:p w14:paraId="178701E4" w14:textId="53B69B2C" w:rsidR="00243942" w:rsidRPr="00A7578A" w:rsidRDefault="00A7578A" w:rsidP="00243942">
            <w:pPr>
              <w:spacing w:after="100" w:afterAutospacing="1"/>
              <w:rPr>
                <w:sz w:val="20"/>
                <w:szCs w:val="20"/>
              </w:rPr>
            </w:pPr>
            <w:r w:rsidRPr="00A7578A">
              <w:rPr>
                <w:sz w:val="20"/>
                <w:szCs w:val="20"/>
              </w:rPr>
              <w:t>MMG_KU8_IDX_HWSELFPROT</w:t>
            </w:r>
          </w:p>
        </w:tc>
        <w:tc>
          <w:tcPr>
            <w:tcW w:w="2637" w:type="dxa"/>
            <w:shd w:val="clear" w:color="auto" w:fill="auto"/>
          </w:tcPr>
          <w:p w14:paraId="31603F0E" w14:textId="0D692328" w:rsidR="00243942" w:rsidRPr="00A7578A" w:rsidRDefault="00A7578A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enumeration type (0)</w:t>
            </w:r>
          </w:p>
        </w:tc>
        <w:tc>
          <w:tcPr>
            <w:tcW w:w="4014" w:type="dxa"/>
            <w:shd w:val="clear" w:color="auto" w:fill="auto"/>
          </w:tcPr>
          <w:p w14:paraId="545FC18B" w14:textId="26FADDC8" w:rsidR="00243942" w:rsidRPr="00A7578A" w:rsidRDefault="00255801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Index for HW Self Protection </w:t>
            </w:r>
            <w:proofErr w:type="spellStart"/>
            <w:r>
              <w:rPr>
                <w:sz w:val="20"/>
                <w:szCs w:val="20"/>
              </w:rPr>
              <w:t>Autotest</w:t>
            </w:r>
            <w:proofErr w:type="spellEnd"/>
          </w:p>
        </w:tc>
      </w:tr>
      <w:tr w:rsidR="00A7578A" w:rsidRPr="007C51BA" w14:paraId="67F9C1D4" w14:textId="77777777" w:rsidTr="00A7578A">
        <w:tc>
          <w:tcPr>
            <w:tcW w:w="3519" w:type="dxa"/>
            <w:shd w:val="clear" w:color="auto" w:fill="auto"/>
          </w:tcPr>
          <w:p w14:paraId="787E1FAB" w14:textId="51BD1162" w:rsidR="00A7578A" w:rsidRPr="00CD6DB0" w:rsidRDefault="00CD6DB0" w:rsidP="00243942">
            <w:pPr>
              <w:spacing w:after="100" w:afterAutospacing="1"/>
              <w:rPr>
                <w:sz w:val="20"/>
                <w:szCs w:val="20"/>
              </w:rPr>
            </w:pPr>
            <w:r w:rsidRPr="00CD6DB0">
              <w:rPr>
                <w:sz w:val="20"/>
                <w:szCs w:val="20"/>
              </w:rPr>
              <w:t>MMG_KU8_IDX_MOTORCURRENT</w:t>
            </w:r>
          </w:p>
        </w:tc>
        <w:tc>
          <w:tcPr>
            <w:tcW w:w="2637" w:type="dxa"/>
            <w:shd w:val="clear" w:color="auto" w:fill="auto"/>
          </w:tcPr>
          <w:p w14:paraId="1991E08E" w14:textId="2A6B03E0" w:rsidR="00A7578A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enumeration type (1)</w:t>
            </w:r>
          </w:p>
        </w:tc>
        <w:tc>
          <w:tcPr>
            <w:tcW w:w="4014" w:type="dxa"/>
            <w:shd w:val="clear" w:color="auto" w:fill="auto"/>
          </w:tcPr>
          <w:p w14:paraId="0C605DC3" w14:textId="5C490B68" w:rsidR="00A7578A" w:rsidRPr="00A7578A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Index for Motor Current </w:t>
            </w:r>
            <w:proofErr w:type="spellStart"/>
            <w:r>
              <w:rPr>
                <w:sz w:val="20"/>
                <w:szCs w:val="20"/>
              </w:rPr>
              <w:t>Autotest</w:t>
            </w:r>
            <w:proofErr w:type="spellEnd"/>
          </w:p>
        </w:tc>
      </w:tr>
      <w:tr w:rsidR="00A7578A" w:rsidRPr="007C51BA" w14:paraId="01F31957" w14:textId="77777777" w:rsidTr="00A7578A">
        <w:tc>
          <w:tcPr>
            <w:tcW w:w="3519" w:type="dxa"/>
            <w:shd w:val="clear" w:color="auto" w:fill="auto"/>
          </w:tcPr>
          <w:p w14:paraId="7A64B695" w14:textId="2455CDCD" w:rsidR="00A7578A" w:rsidRPr="00CD6DB0" w:rsidRDefault="00CD6DB0" w:rsidP="00243942">
            <w:pPr>
              <w:spacing w:after="100" w:afterAutospacing="1"/>
              <w:rPr>
                <w:sz w:val="20"/>
                <w:szCs w:val="20"/>
              </w:rPr>
            </w:pPr>
            <w:r w:rsidRPr="00CD6DB0">
              <w:rPr>
                <w:sz w:val="20"/>
                <w:szCs w:val="20"/>
              </w:rPr>
              <w:t>MMG_KU8_IDX_MOTORTEMP</w:t>
            </w:r>
          </w:p>
        </w:tc>
        <w:tc>
          <w:tcPr>
            <w:tcW w:w="2637" w:type="dxa"/>
            <w:shd w:val="clear" w:color="auto" w:fill="auto"/>
          </w:tcPr>
          <w:p w14:paraId="04BD71A9" w14:textId="2052F7C5" w:rsidR="00A7578A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enumeration type (2)</w:t>
            </w:r>
          </w:p>
        </w:tc>
        <w:tc>
          <w:tcPr>
            <w:tcW w:w="4014" w:type="dxa"/>
            <w:shd w:val="clear" w:color="auto" w:fill="auto"/>
          </w:tcPr>
          <w:p w14:paraId="72BE19DD" w14:textId="79E2E7A8" w:rsidR="00A7578A" w:rsidRPr="00A7578A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Index for Motor Thermal Protection </w:t>
            </w:r>
            <w:proofErr w:type="spellStart"/>
            <w:r>
              <w:rPr>
                <w:sz w:val="20"/>
                <w:szCs w:val="20"/>
              </w:rPr>
              <w:t>Autotest</w:t>
            </w:r>
            <w:proofErr w:type="spellEnd"/>
          </w:p>
        </w:tc>
      </w:tr>
      <w:tr w:rsidR="00A7578A" w:rsidRPr="007C51BA" w14:paraId="2104D95C" w14:textId="77777777" w:rsidTr="00A7578A">
        <w:tc>
          <w:tcPr>
            <w:tcW w:w="3519" w:type="dxa"/>
            <w:shd w:val="clear" w:color="auto" w:fill="auto"/>
          </w:tcPr>
          <w:p w14:paraId="4BC5BB77" w14:textId="54FCA8E7" w:rsidR="00A7578A" w:rsidRPr="00CD6DB0" w:rsidRDefault="00CD6DB0" w:rsidP="00243942">
            <w:pPr>
              <w:spacing w:after="100" w:afterAutospacing="1"/>
              <w:rPr>
                <w:sz w:val="20"/>
                <w:szCs w:val="20"/>
              </w:rPr>
            </w:pPr>
            <w:r w:rsidRPr="00CD6DB0">
              <w:rPr>
                <w:sz w:val="20"/>
                <w:szCs w:val="20"/>
              </w:rPr>
              <w:t>MMG_KU8_IDX_UNDERVOLTAGE</w:t>
            </w:r>
          </w:p>
        </w:tc>
        <w:tc>
          <w:tcPr>
            <w:tcW w:w="2637" w:type="dxa"/>
            <w:shd w:val="clear" w:color="auto" w:fill="auto"/>
          </w:tcPr>
          <w:p w14:paraId="7BB5ACE7" w14:textId="23470956" w:rsidR="00A7578A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enumeration type (3)</w:t>
            </w:r>
          </w:p>
        </w:tc>
        <w:tc>
          <w:tcPr>
            <w:tcW w:w="4014" w:type="dxa"/>
            <w:shd w:val="clear" w:color="auto" w:fill="auto"/>
          </w:tcPr>
          <w:p w14:paraId="03B7109C" w14:textId="4B64EE65" w:rsidR="00A7578A" w:rsidRPr="00A7578A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Index for Undervoltage </w:t>
            </w:r>
            <w:proofErr w:type="spellStart"/>
            <w:r>
              <w:rPr>
                <w:sz w:val="20"/>
                <w:szCs w:val="20"/>
              </w:rPr>
              <w:t>Autotest</w:t>
            </w:r>
            <w:proofErr w:type="spellEnd"/>
          </w:p>
        </w:tc>
      </w:tr>
      <w:tr w:rsidR="00A7578A" w:rsidRPr="007C51BA" w14:paraId="262D4F18" w14:textId="77777777" w:rsidTr="00A7578A">
        <w:tc>
          <w:tcPr>
            <w:tcW w:w="3519" w:type="dxa"/>
            <w:shd w:val="clear" w:color="auto" w:fill="auto"/>
          </w:tcPr>
          <w:p w14:paraId="0A3D31E6" w14:textId="2B64EC4E" w:rsidR="00A7578A" w:rsidRPr="00CD6DB0" w:rsidRDefault="00CD6DB0" w:rsidP="00243942">
            <w:pPr>
              <w:spacing w:after="100" w:afterAutospacing="1"/>
              <w:rPr>
                <w:sz w:val="20"/>
                <w:szCs w:val="20"/>
              </w:rPr>
            </w:pPr>
            <w:r w:rsidRPr="00CD6DB0">
              <w:rPr>
                <w:sz w:val="20"/>
                <w:szCs w:val="20"/>
              </w:rPr>
              <w:t>MMG_KU8_IDX_OVERVOLTAGE</w:t>
            </w:r>
          </w:p>
        </w:tc>
        <w:tc>
          <w:tcPr>
            <w:tcW w:w="2637" w:type="dxa"/>
            <w:shd w:val="clear" w:color="auto" w:fill="auto"/>
          </w:tcPr>
          <w:p w14:paraId="68AFF555" w14:textId="04AAA146" w:rsidR="00A7578A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enumeration type (4)</w:t>
            </w:r>
          </w:p>
        </w:tc>
        <w:tc>
          <w:tcPr>
            <w:tcW w:w="4014" w:type="dxa"/>
            <w:shd w:val="clear" w:color="auto" w:fill="auto"/>
          </w:tcPr>
          <w:p w14:paraId="4163A13C" w14:textId="64DE6C77" w:rsidR="00A7578A" w:rsidRPr="00A7578A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Index for Overvoltage </w:t>
            </w:r>
            <w:proofErr w:type="spellStart"/>
            <w:r>
              <w:rPr>
                <w:sz w:val="20"/>
                <w:szCs w:val="20"/>
              </w:rPr>
              <w:t>Autotest</w:t>
            </w:r>
            <w:proofErr w:type="spellEnd"/>
          </w:p>
        </w:tc>
      </w:tr>
      <w:tr w:rsidR="00BD4DE5" w:rsidRPr="007C51BA" w14:paraId="27632D53" w14:textId="77777777" w:rsidTr="00A7578A">
        <w:tc>
          <w:tcPr>
            <w:tcW w:w="3519" w:type="dxa"/>
            <w:shd w:val="clear" w:color="auto" w:fill="auto"/>
          </w:tcPr>
          <w:p w14:paraId="0AE5C175" w14:textId="4F00EBF0" w:rsidR="00BD4DE5" w:rsidRPr="00CD6DB0" w:rsidRDefault="00BD4DE5" w:rsidP="00243942">
            <w:pPr>
              <w:spacing w:after="100" w:afterAutospacing="1"/>
              <w:rPr>
                <w:sz w:val="20"/>
                <w:szCs w:val="20"/>
              </w:rPr>
            </w:pPr>
            <w:r w:rsidRPr="00BD4DE5">
              <w:rPr>
                <w:sz w:val="20"/>
                <w:szCs w:val="20"/>
              </w:rPr>
              <w:t>MMG_KU8_IDX_UNDERVOLTAGE_TENS</w:t>
            </w:r>
          </w:p>
        </w:tc>
        <w:tc>
          <w:tcPr>
            <w:tcW w:w="2637" w:type="dxa"/>
            <w:shd w:val="clear" w:color="auto" w:fill="auto"/>
          </w:tcPr>
          <w:p w14:paraId="2B3B55FC" w14:textId="349CD895" w:rsidR="00BD4DE5" w:rsidRDefault="00BD4DE5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enumeration type (5)</w:t>
            </w:r>
          </w:p>
        </w:tc>
        <w:tc>
          <w:tcPr>
            <w:tcW w:w="4014" w:type="dxa"/>
            <w:shd w:val="clear" w:color="auto" w:fill="auto"/>
          </w:tcPr>
          <w:p w14:paraId="1E5E6C08" w14:textId="394E443E" w:rsidR="00BD4DE5" w:rsidRDefault="00BD4DE5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Index for Undervoltage During Activation </w:t>
            </w:r>
            <w:proofErr w:type="spellStart"/>
            <w:r>
              <w:rPr>
                <w:sz w:val="20"/>
                <w:szCs w:val="20"/>
              </w:rPr>
              <w:t>Autotest</w:t>
            </w:r>
            <w:proofErr w:type="spellEnd"/>
          </w:p>
        </w:tc>
      </w:tr>
      <w:tr w:rsidR="00BD4DE5" w:rsidRPr="007C51BA" w14:paraId="5E9EDC37" w14:textId="77777777" w:rsidTr="00A7578A">
        <w:tc>
          <w:tcPr>
            <w:tcW w:w="3519" w:type="dxa"/>
            <w:shd w:val="clear" w:color="auto" w:fill="auto"/>
          </w:tcPr>
          <w:p w14:paraId="2013A295" w14:textId="32601390" w:rsidR="00BD4DE5" w:rsidRPr="00CD6DB0" w:rsidRDefault="00BD4DE5" w:rsidP="00243942">
            <w:pPr>
              <w:spacing w:after="100" w:afterAutospacing="1"/>
              <w:rPr>
                <w:sz w:val="20"/>
                <w:szCs w:val="20"/>
              </w:rPr>
            </w:pPr>
            <w:r w:rsidRPr="00BD4DE5">
              <w:rPr>
                <w:sz w:val="20"/>
                <w:szCs w:val="20"/>
              </w:rPr>
              <w:t>MMG_KU8_IDX_OVERVOLTAGE_T</w:t>
            </w:r>
            <w:r w:rsidRPr="00BD4DE5">
              <w:rPr>
                <w:sz w:val="20"/>
                <w:szCs w:val="20"/>
              </w:rPr>
              <w:lastRenderedPageBreak/>
              <w:t>ENS</w:t>
            </w:r>
          </w:p>
        </w:tc>
        <w:tc>
          <w:tcPr>
            <w:tcW w:w="2637" w:type="dxa"/>
            <w:shd w:val="clear" w:color="auto" w:fill="auto"/>
          </w:tcPr>
          <w:p w14:paraId="2C50EA13" w14:textId="6540DE83" w:rsidR="00BD4DE5" w:rsidRDefault="00BD4DE5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enumeration type (6)</w:t>
            </w:r>
          </w:p>
        </w:tc>
        <w:tc>
          <w:tcPr>
            <w:tcW w:w="4014" w:type="dxa"/>
            <w:shd w:val="clear" w:color="auto" w:fill="auto"/>
          </w:tcPr>
          <w:p w14:paraId="37309A5E" w14:textId="63DC5F0E" w:rsidR="00BD4DE5" w:rsidRDefault="00BD4DE5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Index for Overvoltage During </w:t>
            </w:r>
            <w:proofErr w:type="gramStart"/>
            <w:r>
              <w:rPr>
                <w:sz w:val="20"/>
                <w:szCs w:val="20"/>
              </w:rPr>
              <w:t xml:space="preserve">Activation  </w:t>
            </w:r>
            <w:proofErr w:type="spellStart"/>
            <w:r>
              <w:rPr>
                <w:sz w:val="20"/>
                <w:szCs w:val="20"/>
              </w:rPr>
              <w:lastRenderedPageBreak/>
              <w:t>Autotest</w:t>
            </w:r>
            <w:proofErr w:type="spellEnd"/>
            <w:proofErr w:type="gramEnd"/>
          </w:p>
        </w:tc>
      </w:tr>
      <w:tr w:rsidR="00CD6DB0" w:rsidRPr="007C51BA" w14:paraId="7BBE61DB" w14:textId="77777777" w:rsidTr="00A7578A">
        <w:tc>
          <w:tcPr>
            <w:tcW w:w="3519" w:type="dxa"/>
            <w:shd w:val="clear" w:color="auto" w:fill="auto"/>
          </w:tcPr>
          <w:p w14:paraId="57B6D011" w14:textId="6952BB09" w:rsidR="00CD6DB0" w:rsidRPr="00CD6DB0" w:rsidRDefault="00CD6DB0" w:rsidP="00243942">
            <w:pPr>
              <w:spacing w:after="100" w:afterAutospacing="1"/>
              <w:rPr>
                <w:sz w:val="20"/>
                <w:szCs w:val="20"/>
              </w:rPr>
            </w:pPr>
            <w:r w:rsidRPr="00CD6DB0">
              <w:rPr>
                <w:sz w:val="20"/>
                <w:szCs w:val="20"/>
              </w:rPr>
              <w:lastRenderedPageBreak/>
              <w:t>MMG_KU8_NR_OF_AUTOTESTS</w:t>
            </w:r>
          </w:p>
        </w:tc>
        <w:tc>
          <w:tcPr>
            <w:tcW w:w="2637" w:type="dxa"/>
            <w:shd w:val="clear" w:color="auto" w:fill="auto"/>
          </w:tcPr>
          <w:p w14:paraId="1B58F8DD" w14:textId="2B957A1B" w:rsidR="00CD6DB0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enumeration type (</w:t>
            </w:r>
            <w:r w:rsidR="00BD4DE5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4014" w:type="dxa"/>
            <w:shd w:val="clear" w:color="auto" w:fill="auto"/>
          </w:tcPr>
          <w:p w14:paraId="3F500436" w14:textId="3CE8CB2F" w:rsidR="00CD6DB0" w:rsidRDefault="00CD6DB0" w:rsidP="00AA4FEF">
            <w:pPr>
              <w:spacing w:after="0" w:afterAutospacing="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Total number of </w:t>
            </w:r>
            <w:proofErr w:type="spellStart"/>
            <w:r>
              <w:rPr>
                <w:sz w:val="20"/>
                <w:szCs w:val="20"/>
              </w:rPr>
              <w:t>autotests</w:t>
            </w:r>
            <w:proofErr w:type="spellEnd"/>
            <w:r>
              <w:rPr>
                <w:sz w:val="20"/>
                <w:szCs w:val="20"/>
              </w:rPr>
              <w:t xml:space="preserve"> used</w:t>
            </w:r>
          </w:p>
        </w:tc>
      </w:tr>
    </w:tbl>
    <w:p w14:paraId="2BBCBB52" w14:textId="6DA4E464" w:rsidR="005F4C99" w:rsidRDefault="005F4C99" w:rsidP="005F4C99">
      <w:pPr>
        <w:pStyle w:val="Heading3"/>
      </w:pPr>
      <w:bookmarkStart w:id="1741" w:name="_Toc94702562"/>
      <w:bookmarkStart w:id="1742" w:name="_Toc157416860"/>
      <w:proofErr w:type="spellStart"/>
      <w:r w:rsidRPr="005F4C99">
        <w:t>mmg_stPreSafeRecorderStartData</w:t>
      </w:r>
      <w:bookmarkEnd w:id="1742"/>
      <w:proofErr w:type="spellEnd"/>
    </w:p>
    <w:p w14:paraId="026AF975" w14:textId="77777777" w:rsidR="005F4C99" w:rsidRPr="000E1277" w:rsidRDefault="005F4C99" w:rsidP="005F4C99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9"/>
        <w:gridCol w:w="2637"/>
        <w:gridCol w:w="4014"/>
      </w:tblGrid>
      <w:tr w:rsidR="005F4C99" w:rsidRPr="001079B6" w14:paraId="3B351774" w14:textId="77777777" w:rsidTr="00AA4FEF">
        <w:tc>
          <w:tcPr>
            <w:tcW w:w="3519" w:type="dxa"/>
            <w:tcBorders>
              <w:bottom w:val="single" w:sz="4" w:space="0" w:color="auto"/>
            </w:tcBorders>
            <w:shd w:val="clear" w:color="auto" w:fill="000080"/>
          </w:tcPr>
          <w:p w14:paraId="5CF0A79D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637" w:type="dxa"/>
            <w:tcBorders>
              <w:bottom w:val="single" w:sz="4" w:space="0" w:color="auto"/>
            </w:tcBorders>
            <w:shd w:val="clear" w:color="auto" w:fill="000080"/>
          </w:tcPr>
          <w:p w14:paraId="175B0F07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4014" w:type="dxa"/>
            <w:tcBorders>
              <w:bottom w:val="single" w:sz="4" w:space="0" w:color="auto"/>
            </w:tcBorders>
            <w:shd w:val="clear" w:color="auto" w:fill="000080"/>
          </w:tcPr>
          <w:p w14:paraId="1B5C339F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5F4C99" w:rsidRPr="007C51BA" w14:paraId="1CC6F3E3" w14:textId="77777777" w:rsidTr="00AA4FEF">
        <w:tc>
          <w:tcPr>
            <w:tcW w:w="3519" w:type="dxa"/>
            <w:shd w:val="clear" w:color="auto" w:fill="auto"/>
          </w:tcPr>
          <w:p w14:paraId="7ED19BEC" w14:textId="05E5A877" w:rsidR="005F4C99" w:rsidRPr="00A7578A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Start1BuckleSwitch</w:t>
            </w:r>
          </w:p>
        </w:tc>
        <w:tc>
          <w:tcPr>
            <w:tcW w:w="2637" w:type="dxa"/>
            <w:shd w:val="clear" w:color="auto" w:fill="auto"/>
          </w:tcPr>
          <w:p w14:paraId="4A57A452" w14:textId="401E1F98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uint</w:t>
            </w:r>
            <w:proofErr w:type="gramStart"/>
            <w:r w:rsidRPr="005F4C99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2</w:t>
            </w:r>
          </w:p>
        </w:tc>
        <w:tc>
          <w:tcPr>
            <w:tcW w:w="4014" w:type="dxa"/>
            <w:shd w:val="clear" w:color="auto" w:fill="auto"/>
          </w:tcPr>
          <w:p w14:paraId="1F47B3BC" w14:textId="0FFACFC5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Start1 Buckle Switch</w:t>
            </w:r>
          </w:p>
        </w:tc>
      </w:tr>
      <w:tr w:rsidR="005F4C99" w:rsidRPr="007C51BA" w14:paraId="794399EB" w14:textId="77777777" w:rsidTr="00AA4FEF">
        <w:tc>
          <w:tcPr>
            <w:tcW w:w="3519" w:type="dxa"/>
            <w:shd w:val="clear" w:color="auto" w:fill="auto"/>
          </w:tcPr>
          <w:p w14:paraId="178714F9" w14:textId="337ECEB3" w:rsidR="005F4C99" w:rsidRPr="00CD6DB0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Start1BeltHandOver</w:t>
            </w:r>
          </w:p>
        </w:tc>
        <w:tc>
          <w:tcPr>
            <w:tcW w:w="2637" w:type="dxa"/>
            <w:shd w:val="clear" w:color="auto" w:fill="auto"/>
          </w:tcPr>
          <w:p w14:paraId="343C4F34" w14:textId="169A9D92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2</w:t>
            </w:r>
          </w:p>
        </w:tc>
        <w:tc>
          <w:tcPr>
            <w:tcW w:w="4014" w:type="dxa"/>
            <w:shd w:val="clear" w:color="auto" w:fill="auto"/>
          </w:tcPr>
          <w:p w14:paraId="08B740F5" w14:textId="4DBBC45D" w:rsidR="005F4C99" w:rsidRPr="00A7578A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Start1 Belt Hand Over</w:t>
            </w:r>
          </w:p>
        </w:tc>
      </w:tr>
      <w:tr w:rsidR="005F4C99" w:rsidRPr="007C51BA" w14:paraId="24767776" w14:textId="77777777" w:rsidTr="00AA4FEF">
        <w:tc>
          <w:tcPr>
            <w:tcW w:w="3519" w:type="dxa"/>
            <w:shd w:val="clear" w:color="auto" w:fill="auto"/>
          </w:tcPr>
          <w:p w14:paraId="3174BEF0" w14:textId="6574D0B6" w:rsidR="005F4C99" w:rsidRPr="00CD6DB0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Start2PreSafeLvl</w:t>
            </w:r>
          </w:p>
        </w:tc>
        <w:tc>
          <w:tcPr>
            <w:tcW w:w="2637" w:type="dxa"/>
            <w:shd w:val="clear" w:color="auto" w:fill="auto"/>
          </w:tcPr>
          <w:p w14:paraId="66CDCCAF" w14:textId="3305C447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4014" w:type="dxa"/>
            <w:shd w:val="clear" w:color="auto" w:fill="auto"/>
          </w:tcPr>
          <w:p w14:paraId="00324B11" w14:textId="2F37A137" w:rsidR="005F4C99" w:rsidRPr="00A7578A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Start2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</w:t>
            </w:r>
            <w:proofErr w:type="spellStart"/>
            <w:r w:rsidRPr="005F4C99">
              <w:rPr>
                <w:sz w:val="20"/>
                <w:szCs w:val="20"/>
              </w:rPr>
              <w:t>Lvl</w:t>
            </w:r>
            <w:proofErr w:type="spellEnd"/>
          </w:p>
        </w:tc>
      </w:tr>
      <w:tr w:rsidR="005F4C99" w:rsidRPr="007C51BA" w14:paraId="1AE86D7F" w14:textId="77777777" w:rsidTr="00AA4FEF">
        <w:tc>
          <w:tcPr>
            <w:tcW w:w="3519" w:type="dxa"/>
            <w:shd w:val="clear" w:color="auto" w:fill="auto"/>
          </w:tcPr>
          <w:p w14:paraId="6FD1AAC1" w14:textId="05F1FDD1" w:rsidR="005F4C99" w:rsidRPr="00CD6DB0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Start2ImpactX</w:t>
            </w:r>
          </w:p>
        </w:tc>
        <w:tc>
          <w:tcPr>
            <w:tcW w:w="2637" w:type="dxa"/>
            <w:shd w:val="clear" w:color="auto" w:fill="auto"/>
          </w:tcPr>
          <w:p w14:paraId="5990A1E0" w14:textId="7C1A69A9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1C9F00A5" w14:textId="53BA7733" w:rsidR="005F4C99" w:rsidRPr="00A7578A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Start2 </w:t>
            </w:r>
            <w:proofErr w:type="spellStart"/>
            <w:r w:rsidRPr="005F4C99">
              <w:rPr>
                <w:sz w:val="20"/>
                <w:szCs w:val="20"/>
              </w:rPr>
              <w:t>ImpactX</w:t>
            </w:r>
            <w:proofErr w:type="spellEnd"/>
          </w:p>
        </w:tc>
      </w:tr>
      <w:tr w:rsidR="005F4C99" w:rsidRPr="007C51BA" w14:paraId="0D9C876D" w14:textId="77777777" w:rsidTr="00AA4FEF">
        <w:tc>
          <w:tcPr>
            <w:tcW w:w="3519" w:type="dxa"/>
            <w:shd w:val="clear" w:color="auto" w:fill="auto"/>
          </w:tcPr>
          <w:p w14:paraId="61BD5369" w14:textId="721B54EE" w:rsidR="005F4C99" w:rsidRPr="00CD6DB0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Start2RollOverType1</w:t>
            </w:r>
          </w:p>
        </w:tc>
        <w:tc>
          <w:tcPr>
            <w:tcW w:w="2637" w:type="dxa"/>
            <w:shd w:val="clear" w:color="auto" w:fill="auto"/>
          </w:tcPr>
          <w:p w14:paraId="3735DEC7" w14:textId="6C5BFD17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28B046E5" w14:textId="65832E4C" w:rsidR="005F4C99" w:rsidRPr="00A7578A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446F7F">
              <w:rPr>
                <w:sz w:val="20"/>
                <w:szCs w:val="20"/>
              </w:rPr>
              <w:t>To store the Start2 RollOverType1</w:t>
            </w:r>
          </w:p>
        </w:tc>
      </w:tr>
      <w:tr w:rsidR="005F4C99" w:rsidRPr="007C51BA" w14:paraId="0E19C285" w14:textId="77777777" w:rsidTr="00AA4FEF">
        <w:tc>
          <w:tcPr>
            <w:tcW w:w="3519" w:type="dxa"/>
            <w:shd w:val="clear" w:color="auto" w:fill="auto"/>
          </w:tcPr>
          <w:p w14:paraId="490417F8" w14:textId="4B153FC1" w:rsidR="005F4C99" w:rsidRPr="00CD6DB0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Start2RollOverType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637" w:type="dxa"/>
            <w:shd w:val="clear" w:color="auto" w:fill="auto"/>
          </w:tcPr>
          <w:p w14:paraId="3D1867DA" w14:textId="1F610D6C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6C54D91B" w14:textId="52A56B46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446F7F">
              <w:rPr>
                <w:sz w:val="20"/>
                <w:szCs w:val="20"/>
              </w:rPr>
              <w:t>To store the Start2 RollOverType2</w:t>
            </w:r>
          </w:p>
        </w:tc>
      </w:tr>
      <w:tr w:rsidR="005F4C99" w:rsidRPr="007C51BA" w14:paraId="6D26CFF7" w14:textId="77777777" w:rsidTr="00AA4FEF">
        <w:tc>
          <w:tcPr>
            <w:tcW w:w="3519" w:type="dxa"/>
            <w:shd w:val="clear" w:color="auto" w:fill="auto"/>
          </w:tcPr>
          <w:p w14:paraId="0D481667" w14:textId="37E9DB38" w:rsidR="005F4C99" w:rsidRPr="00CD6DB0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5F4C99">
              <w:rPr>
                <w:sz w:val="20"/>
                <w:szCs w:val="20"/>
              </w:rPr>
              <w:t>StartVoltage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219015BB" w14:textId="3FA7511E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2F9E7622" w14:textId="70DBF914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Start Voltage</w:t>
            </w:r>
          </w:p>
        </w:tc>
      </w:tr>
      <w:tr w:rsidR="005F4C99" w:rsidRPr="007C51BA" w14:paraId="6BCBE17C" w14:textId="77777777" w:rsidTr="00AA4FEF">
        <w:tc>
          <w:tcPr>
            <w:tcW w:w="3519" w:type="dxa"/>
            <w:shd w:val="clear" w:color="auto" w:fill="auto"/>
          </w:tcPr>
          <w:p w14:paraId="050519DD" w14:textId="13A6B406" w:rsidR="005F4C99" w:rsidRPr="00CD6DB0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StartTemperature1</w:t>
            </w:r>
          </w:p>
        </w:tc>
        <w:tc>
          <w:tcPr>
            <w:tcW w:w="2637" w:type="dxa"/>
            <w:shd w:val="clear" w:color="auto" w:fill="auto"/>
          </w:tcPr>
          <w:p w14:paraId="2FBDF2C0" w14:textId="760A7A4D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251683D2" w14:textId="7F728DF6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Start Temperature</w:t>
            </w:r>
            <w:r>
              <w:rPr>
                <w:sz w:val="20"/>
                <w:szCs w:val="20"/>
              </w:rPr>
              <w:t>1</w:t>
            </w:r>
          </w:p>
        </w:tc>
      </w:tr>
      <w:tr w:rsidR="005F4C99" w:rsidRPr="007C51BA" w14:paraId="4E6A0F82" w14:textId="77777777" w:rsidTr="00AA4FEF">
        <w:tc>
          <w:tcPr>
            <w:tcW w:w="3519" w:type="dxa"/>
            <w:shd w:val="clear" w:color="auto" w:fill="auto"/>
          </w:tcPr>
          <w:p w14:paraId="063B076F" w14:textId="375FF87D" w:rsidR="005F4C99" w:rsidRPr="005F4C99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StartTemperature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637" w:type="dxa"/>
            <w:shd w:val="clear" w:color="auto" w:fill="auto"/>
          </w:tcPr>
          <w:p w14:paraId="2198EF6A" w14:textId="051C3AD3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032570EE" w14:textId="362692AC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Start Temperature2</w:t>
            </w:r>
          </w:p>
        </w:tc>
      </w:tr>
      <w:tr w:rsidR="005F4C99" w:rsidRPr="007C51BA" w14:paraId="53DD0BBF" w14:textId="77777777" w:rsidTr="00AA4FEF">
        <w:tc>
          <w:tcPr>
            <w:tcW w:w="3519" w:type="dxa"/>
            <w:shd w:val="clear" w:color="auto" w:fill="auto"/>
          </w:tcPr>
          <w:p w14:paraId="61171EB8" w14:textId="5B23C061" w:rsidR="005F4C99" w:rsidRPr="005F4C99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StartSystemTime1</w:t>
            </w:r>
          </w:p>
        </w:tc>
        <w:tc>
          <w:tcPr>
            <w:tcW w:w="2637" w:type="dxa"/>
            <w:shd w:val="clear" w:color="auto" w:fill="auto"/>
          </w:tcPr>
          <w:p w14:paraId="4F0274A0" w14:textId="2D3C4435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2C40FAAA" w14:textId="30B21F40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D15946">
              <w:rPr>
                <w:sz w:val="20"/>
                <w:szCs w:val="20"/>
              </w:rPr>
              <w:t>To store the Start SystemTime</w:t>
            </w:r>
            <w:r>
              <w:rPr>
                <w:sz w:val="20"/>
                <w:szCs w:val="20"/>
              </w:rPr>
              <w:t>1</w:t>
            </w:r>
          </w:p>
        </w:tc>
      </w:tr>
      <w:tr w:rsidR="005F4C99" w:rsidRPr="007C51BA" w14:paraId="221D3B9A" w14:textId="77777777" w:rsidTr="00AA4FEF">
        <w:tc>
          <w:tcPr>
            <w:tcW w:w="3519" w:type="dxa"/>
            <w:shd w:val="clear" w:color="auto" w:fill="auto"/>
          </w:tcPr>
          <w:p w14:paraId="7B9E2322" w14:textId="1FE8D223" w:rsidR="005F4C99" w:rsidRPr="005F4C99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StartSystemTime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637" w:type="dxa"/>
            <w:shd w:val="clear" w:color="auto" w:fill="auto"/>
          </w:tcPr>
          <w:p w14:paraId="7CB6DBB0" w14:textId="42DE9494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0E16F763" w14:textId="249B0974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D15946">
              <w:rPr>
                <w:sz w:val="20"/>
                <w:szCs w:val="20"/>
              </w:rPr>
              <w:t>To store the Start SystemTime</w:t>
            </w:r>
            <w:r>
              <w:rPr>
                <w:sz w:val="20"/>
                <w:szCs w:val="20"/>
              </w:rPr>
              <w:t>2</w:t>
            </w:r>
          </w:p>
        </w:tc>
      </w:tr>
      <w:tr w:rsidR="005F4C99" w:rsidRPr="007C51BA" w14:paraId="7B089975" w14:textId="77777777" w:rsidTr="00AA4FEF">
        <w:tc>
          <w:tcPr>
            <w:tcW w:w="3519" w:type="dxa"/>
            <w:shd w:val="clear" w:color="auto" w:fill="auto"/>
          </w:tcPr>
          <w:p w14:paraId="66BBF4BF" w14:textId="3AAF2636" w:rsidR="005F4C99" w:rsidRPr="005F4C99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StartSystemTime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2637" w:type="dxa"/>
            <w:shd w:val="clear" w:color="auto" w:fill="auto"/>
          </w:tcPr>
          <w:p w14:paraId="53A93B59" w14:textId="67476980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1E5697C1" w14:textId="578945D1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D15946">
              <w:rPr>
                <w:sz w:val="20"/>
                <w:szCs w:val="20"/>
              </w:rPr>
              <w:t>To store the Start SystemTime</w:t>
            </w:r>
            <w:r>
              <w:rPr>
                <w:sz w:val="20"/>
                <w:szCs w:val="20"/>
              </w:rPr>
              <w:t>3</w:t>
            </w:r>
          </w:p>
        </w:tc>
      </w:tr>
      <w:tr w:rsidR="005F4C99" w:rsidRPr="007C51BA" w14:paraId="617FF1E5" w14:textId="77777777" w:rsidTr="00AA4FEF">
        <w:tc>
          <w:tcPr>
            <w:tcW w:w="3519" w:type="dxa"/>
            <w:shd w:val="clear" w:color="auto" w:fill="auto"/>
          </w:tcPr>
          <w:p w14:paraId="67FDA6EC" w14:textId="5A28921F" w:rsidR="005F4C99" w:rsidRPr="005F4C99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StartSystemTime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637" w:type="dxa"/>
            <w:shd w:val="clear" w:color="auto" w:fill="auto"/>
          </w:tcPr>
          <w:p w14:paraId="08F99A68" w14:textId="5F7D1D84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6AA5461F" w14:textId="1A049233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D15946">
              <w:rPr>
                <w:sz w:val="20"/>
                <w:szCs w:val="20"/>
              </w:rPr>
              <w:t>To store the Start SystemTime</w:t>
            </w:r>
            <w:r>
              <w:rPr>
                <w:sz w:val="20"/>
                <w:szCs w:val="20"/>
              </w:rPr>
              <w:t>4</w:t>
            </w:r>
          </w:p>
        </w:tc>
      </w:tr>
      <w:tr w:rsidR="005F4C99" w:rsidRPr="007C51BA" w14:paraId="6C977BF9" w14:textId="77777777" w:rsidTr="00AA4FEF">
        <w:tc>
          <w:tcPr>
            <w:tcW w:w="3519" w:type="dxa"/>
            <w:shd w:val="clear" w:color="auto" w:fill="auto"/>
          </w:tcPr>
          <w:p w14:paraId="61870DAB" w14:textId="453E49FA" w:rsidR="005F4C99" w:rsidRPr="005F4C99" w:rsidRDefault="005F4C99" w:rsidP="005F4C99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StartSystemTime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2637" w:type="dxa"/>
            <w:shd w:val="clear" w:color="auto" w:fill="auto"/>
          </w:tcPr>
          <w:p w14:paraId="152435BC" w14:textId="490939FC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292E3441" w14:textId="235D4AC8" w:rsidR="005F4C99" w:rsidRDefault="005F4C99" w:rsidP="005F4C99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Start SystemTime5</w:t>
            </w:r>
          </w:p>
        </w:tc>
      </w:tr>
    </w:tbl>
    <w:p w14:paraId="228DDB23" w14:textId="203B1BD0" w:rsidR="005F4C99" w:rsidRDefault="005F4C99" w:rsidP="005F4C99">
      <w:pPr>
        <w:pStyle w:val="Heading3"/>
      </w:pPr>
      <w:bookmarkStart w:id="1743" w:name="_Toc157416861"/>
      <w:proofErr w:type="spellStart"/>
      <w:r w:rsidRPr="005F4C99">
        <w:t>mmg_stPreSafeRecorderSt</w:t>
      </w:r>
      <w:r>
        <w:t>op</w:t>
      </w:r>
      <w:r w:rsidRPr="005F4C99">
        <w:t>Data</w:t>
      </w:r>
      <w:bookmarkEnd w:id="1743"/>
      <w:proofErr w:type="spellEnd"/>
    </w:p>
    <w:p w14:paraId="371C9C04" w14:textId="77777777" w:rsidR="005F4C99" w:rsidRPr="000E1277" w:rsidRDefault="005F4C99" w:rsidP="005F4C99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9"/>
        <w:gridCol w:w="2637"/>
        <w:gridCol w:w="4014"/>
      </w:tblGrid>
      <w:tr w:rsidR="005F4C99" w:rsidRPr="001079B6" w14:paraId="3221ACCE" w14:textId="77777777" w:rsidTr="00AA4FEF">
        <w:tc>
          <w:tcPr>
            <w:tcW w:w="3519" w:type="dxa"/>
            <w:tcBorders>
              <w:bottom w:val="single" w:sz="4" w:space="0" w:color="auto"/>
            </w:tcBorders>
            <w:shd w:val="clear" w:color="auto" w:fill="000080"/>
          </w:tcPr>
          <w:p w14:paraId="5F9A182C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637" w:type="dxa"/>
            <w:tcBorders>
              <w:bottom w:val="single" w:sz="4" w:space="0" w:color="auto"/>
            </w:tcBorders>
            <w:shd w:val="clear" w:color="auto" w:fill="000080"/>
          </w:tcPr>
          <w:p w14:paraId="359E3E34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4014" w:type="dxa"/>
            <w:tcBorders>
              <w:bottom w:val="single" w:sz="4" w:space="0" w:color="auto"/>
            </w:tcBorders>
            <w:shd w:val="clear" w:color="auto" w:fill="000080"/>
          </w:tcPr>
          <w:p w14:paraId="12C53227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5F4C99" w:rsidRPr="007C51BA" w14:paraId="0EEBB7DE" w14:textId="77777777" w:rsidTr="00AA4FEF">
        <w:tc>
          <w:tcPr>
            <w:tcW w:w="3519" w:type="dxa"/>
            <w:shd w:val="clear" w:color="auto" w:fill="auto"/>
          </w:tcPr>
          <w:p w14:paraId="50EF1BDF" w14:textId="74538F04" w:rsidR="005F4C99" w:rsidRPr="00A7578A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1BuckleSwitch</w:t>
            </w:r>
          </w:p>
        </w:tc>
        <w:tc>
          <w:tcPr>
            <w:tcW w:w="2637" w:type="dxa"/>
            <w:shd w:val="clear" w:color="auto" w:fill="auto"/>
          </w:tcPr>
          <w:p w14:paraId="000D2D55" w14:textId="77777777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uint</w:t>
            </w:r>
            <w:proofErr w:type="gramStart"/>
            <w:r w:rsidRPr="005F4C99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2</w:t>
            </w:r>
          </w:p>
        </w:tc>
        <w:tc>
          <w:tcPr>
            <w:tcW w:w="4014" w:type="dxa"/>
            <w:shd w:val="clear" w:color="auto" w:fill="auto"/>
          </w:tcPr>
          <w:p w14:paraId="1490B7E6" w14:textId="4941732C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1 Buckle Switch</w:t>
            </w:r>
          </w:p>
        </w:tc>
      </w:tr>
      <w:tr w:rsidR="005F4C99" w:rsidRPr="007C51BA" w14:paraId="46206601" w14:textId="77777777" w:rsidTr="00AA4FEF">
        <w:tc>
          <w:tcPr>
            <w:tcW w:w="3519" w:type="dxa"/>
            <w:shd w:val="clear" w:color="auto" w:fill="auto"/>
          </w:tcPr>
          <w:p w14:paraId="03F98175" w14:textId="57E6868C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1BeltHandOver</w:t>
            </w:r>
          </w:p>
        </w:tc>
        <w:tc>
          <w:tcPr>
            <w:tcW w:w="2637" w:type="dxa"/>
            <w:shd w:val="clear" w:color="auto" w:fill="auto"/>
          </w:tcPr>
          <w:p w14:paraId="15E82391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2</w:t>
            </w:r>
          </w:p>
        </w:tc>
        <w:tc>
          <w:tcPr>
            <w:tcW w:w="4014" w:type="dxa"/>
            <w:shd w:val="clear" w:color="auto" w:fill="auto"/>
          </w:tcPr>
          <w:p w14:paraId="05A92C98" w14:textId="02201049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1 Belt Hand Over</w:t>
            </w:r>
          </w:p>
        </w:tc>
      </w:tr>
      <w:tr w:rsidR="005F4C99" w:rsidRPr="007C51BA" w14:paraId="2FD1D42E" w14:textId="77777777" w:rsidTr="00AA4FEF">
        <w:tc>
          <w:tcPr>
            <w:tcW w:w="3519" w:type="dxa"/>
            <w:shd w:val="clear" w:color="auto" w:fill="auto"/>
          </w:tcPr>
          <w:p w14:paraId="63F61124" w14:textId="7D2F3C5D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2PreSafeLvl</w:t>
            </w:r>
          </w:p>
        </w:tc>
        <w:tc>
          <w:tcPr>
            <w:tcW w:w="2637" w:type="dxa"/>
            <w:shd w:val="clear" w:color="auto" w:fill="auto"/>
          </w:tcPr>
          <w:p w14:paraId="71FC8577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4014" w:type="dxa"/>
            <w:shd w:val="clear" w:color="auto" w:fill="auto"/>
          </w:tcPr>
          <w:p w14:paraId="7F991BF0" w14:textId="56E03358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 xml:space="preserve">2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</w:t>
            </w:r>
            <w:proofErr w:type="spellStart"/>
            <w:r w:rsidRPr="005F4C99">
              <w:rPr>
                <w:sz w:val="20"/>
                <w:szCs w:val="20"/>
              </w:rPr>
              <w:t>Lvl</w:t>
            </w:r>
            <w:proofErr w:type="spellEnd"/>
          </w:p>
        </w:tc>
      </w:tr>
      <w:tr w:rsidR="005F4C99" w:rsidRPr="007C51BA" w14:paraId="36D09E83" w14:textId="77777777" w:rsidTr="00AA4FEF">
        <w:tc>
          <w:tcPr>
            <w:tcW w:w="3519" w:type="dxa"/>
            <w:shd w:val="clear" w:color="auto" w:fill="auto"/>
          </w:tcPr>
          <w:p w14:paraId="1FC5A448" w14:textId="4F6CB0BD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2ImpactX</w:t>
            </w:r>
          </w:p>
        </w:tc>
        <w:tc>
          <w:tcPr>
            <w:tcW w:w="2637" w:type="dxa"/>
            <w:shd w:val="clear" w:color="auto" w:fill="auto"/>
          </w:tcPr>
          <w:p w14:paraId="7C3C2124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29D04AC1" w14:textId="1523A948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 xml:space="preserve">2 </w:t>
            </w:r>
            <w:proofErr w:type="spellStart"/>
            <w:r w:rsidRPr="005F4C99">
              <w:rPr>
                <w:sz w:val="20"/>
                <w:szCs w:val="20"/>
              </w:rPr>
              <w:t>ImpactX</w:t>
            </w:r>
            <w:proofErr w:type="spellEnd"/>
          </w:p>
        </w:tc>
      </w:tr>
      <w:tr w:rsidR="005F4C99" w:rsidRPr="007C51BA" w14:paraId="69997847" w14:textId="77777777" w:rsidTr="00AA4FEF">
        <w:tc>
          <w:tcPr>
            <w:tcW w:w="3519" w:type="dxa"/>
            <w:shd w:val="clear" w:color="auto" w:fill="auto"/>
          </w:tcPr>
          <w:p w14:paraId="7C5DDD9B" w14:textId="64796EFD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2RollOverType1</w:t>
            </w:r>
          </w:p>
        </w:tc>
        <w:tc>
          <w:tcPr>
            <w:tcW w:w="2637" w:type="dxa"/>
            <w:shd w:val="clear" w:color="auto" w:fill="auto"/>
          </w:tcPr>
          <w:p w14:paraId="380B713B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2A03A9E5" w14:textId="4D5D1D10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4B2FE3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4B2FE3">
              <w:rPr>
                <w:sz w:val="20"/>
                <w:szCs w:val="20"/>
              </w:rPr>
              <w:t>2 RollOverType1</w:t>
            </w:r>
          </w:p>
        </w:tc>
      </w:tr>
      <w:tr w:rsidR="005F4C99" w:rsidRPr="007C51BA" w14:paraId="2F7B6D42" w14:textId="77777777" w:rsidTr="00AA4FEF">
        <w:tc>
          <w:tcPr>
            <w:tcW w:w="3519" w:type="dxa"/>
            <w:shd w:val="clear" w:color="auto" w:fill="auto"/>
          </w:tcPr>
          <w:p w14:paraId="3FA81D93" w14:textId="18C69710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2RollOverType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637" w:type="dxa"/>
            <w:shd w:val="clear" w:color="auto" w:fill="auto"/>
          </w:tcPr>
          <w:p w14:paraId="2F836BD1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5FCBFB7A" w14:textId="69AD67B3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4B2FE3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4B2FE3">
              <w:rPr>
                <w:sz w:val="20"/>
                <w:szCs w:val="20"/>
              </w:rPr>
              <w:t>2 RollOverType2</w:t>
            </w:r>
          </w:p>
        </w:tc>
      </w:tr>
      <w:tr w:rsidR="005F4C99" w:rsidRPr="007C51BA" w14:paraId="48E48B8B" w14:textId="77777777" w:rsidTr="00AA4FEF">
        <w:tc>
          <w:tcPr>
            <w:tcW w:w="3519" w:type="dxa"/>
            <w:shd w:val="clear" w:color="auto" w:fill="auto"/>
          </w:tcPr>
          <w:p w14:paraId="2D1B5312" w14:textId="4704C0A1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Voltage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0C4EA811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40925570" w14:textId="6A2225EA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 xml:space="preserve"> Voltage</w:t>
            </w:r>
          </w:p>
        </w:tc>
      </w:tr>
      <w:tr w:rsidR="005F4C99" w:rsidRPr="007C51BA" w14:paraId="35691C66" w14:textId="77777777" w:rsidTr="00AA4FEF">
        <w:tc>
          <w:tcPr>
            <w:tcW w:w="3519" w:type="dxa"/>
            <w:shd w:val="clear" w:color="auto" w:fill="auto"/>
          </w:tcPr>
          <w:p w14:paraId="02CA35E2" w14:textId="5D30887F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Temperature1</w:t>
            </w:r>
          </w:p>
        </w:tc>
        <w:tc>
          <w:tcPr>
            <w:tcW w:w="2637" w:type="dxa"/>
            <w:shd w:val="clear" w:color="auto" w:fill="auto"/>
          </w:tcPr>
          <w:p w14:paraId="2281BF2C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668FCAEF" w14:textId="754ED4C6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 xml:space="preserve"> Temperature</w:t>
            </w:r>
            <w:r>
              <w:rPr>
                <w:sz w:val="20"/>
                <w:szCs w:val="20"/>
              </w:rPr>
              <w:t>1</w:t>
            </w:r>
          </w:p>
        </w:tc>
      </w:tr>
      <w:tr w:rsidR="005F4C99" w:rsidRPr="007C51BA" w14:paraId="4960B6FA" w14:textId="77777777" w:rsidTr="00AA4FEF">
        <w:tc>
          <w:tcPr>
            <w:tcW w:w="3519" w:type="dxa"/>
            <w:shd w:val="clear" w:color="auto" w:fill="auto"/>
          </w:tcPr>
          <w:p w14:paraId="1C734C46" w14:textId="697AF75D" w:rsidR="005F4C99" w:rsidRPr="005F4C99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Temperature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637" w:type="dxa"/>
            <w:shd w:val="clear" w:color="auto" w:fill="auto"/>
          </w:tcPr>
          <w:p w14:paraId="0E41DD65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0FD71581" w14:textId="3A8FFE6B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 xml:space="preserve"> Temperature2</w:t>
            </w:r>
          </w:p>
        </w:tc>
      </w:tr>
      <w:tr w:rsidR="005F4C99" w:rsidRPr="007C51BA" w14:paraId="2119ACE2" w14:textId="77777777" w:rsidTr="00AA4FEF">
        <w:tc>
          <w:tcPr>
            <w:tcW w:w="3519" w:type="dxa"/>
            <w:shd w:val="clear" w:color="auto" w:fill="auto"/>
          </w:tcPr>
          <w:p w14:paraId="1E5868BE" w14:textId="03B00AB6" w:rsidR="005F4C99" w:rsidRPr="005F4C99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SystemTime1</w:t>
            </w:r>
          </w:p>
        </w:tc>
        <w:tc>
          <w:tcPr>
            <w:tcW w:w="2637" w:type="dxa"/>
            <w:shd w:val="clear" w:color="auto" w:fill="auto"/>
          </w:tcPr>
          <w:p w14:paraId="40B70549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48528734" w14:textId="06AB50CA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D15946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D15946">
              <w:rPr>
                <w:sz w:val="20"/>
                <w:szCs w:val="20"/>
              </w:rPr>
              <w:t xml:space="preserve"> SystemTime</w:t>
            </w:r>
            <w:r>
              <w:rPr>
                <w:sz w:val="20"/>
                <w:szCs w:val="20"/>
              </w:rPr>
              <w:t>1</w:t>
            </w:r>
          </w:p>
        </w:tc>
      </w:tr>
      <w:tr w:rsidR="005F4C99" w:rsidRPr="007C51BA" w14:paraId="5D03EB37" w14:textId="77777777" w:rsidTr="00AA4FEF">
        <w:tc>
          <w:tcPr>
            <w:tcW w:w="3519" w:type="dxa"/>
            <w:shd w:val="clear" w:color="auto" w:fill="auto"/>
          </w:tcPr>
          <w:p w14:paraId="710A2F84" w14:textId="317AA393" w:rsidR="005F4C99" w:rsidRPr="005F4C99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SystemTime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637" w:type="dxa"/>
            <w:shd w:val="clear" w:color="auto" w:fill="auto"/>
          </w:tcPr>
          <w:p w14:paraId="2ECDDDDB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2AC4DAA0" w14:textId="7BB8A278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D15946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D15946">
              <w:rPr>
                <w:sz w:val="20"/>
                <w:szCs w:val="20"/>
              </w:rPr>
              <w:t xml:space="preserve"> SystemTime</w:t>
            </w:r>
            <w:r>
              <w:rPr>
                <w:sz w:val="20"/>
                <w:szCs w:val="20"/>
              </w:rPr>
              <w:t>2</w:t>
            </w:r>
          </w:p>
        </w:tc>
      </w:tr>
      <w:tr w:rsidR="005F4C99" w:rsidRPr="007C51BA" w14:paraId="5317379E" w14:textId="77777777" w:rsidTr="00AA4FEF">
        <w:tc>
          <w:tcPr>
            <w:tcW w:w="3519" w:type="dxa"/>
            <w:shd w:val="clear" w:color="auto" w:fill="auto"/>
          </w:tcPr>
          <w:p w14:paraId="7A637492" w14:textId="32CF269E" w:rsidR="005F4C99" w:rsidRPr="005F4C99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SystemTime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2637" w:type="dxa"/>
            <w:shd w:val="clear" w:color="auto" w:fill="auto"/>
          </w:tcPr>
          <w:p w14:paraId="547BEBD7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3113790A" w14:textId="558DB56D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D15946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D15946">
              <w:rPr>
                <w:sz w:val="20"/>
                <w:szCs w:val="20"/>
              </w:rPr>
              <w:t xml:space="preserve"> SystemTime</w:t>
            </w:r>
            <w:r>
              <w:rPr>
                <w:sz w:val="20"/>
                <w:szCs w:val="20"/>
              </w:rPr>
              <w:t>3</w:t>
            </w:r>
          </w:p>
        </w:tc>
      </w:tr>
      <w:tr w:rsidR="005F4C99" w:rsidRPr="007C51BA" w14:paraId="54ED76F0" w14:textId="77777777" w:rsidTr="00AA4FEF">
        <w:tc>
          <w:tcPr>
            <w:tcW w:w="3519" w:type="dxa"/>
            <w:shd w:val="clear" w:color="auto" w:fill="auto"/>
          </w:tcPr>
          <w:p w14:paraId="3CBD9113" w14:textId="764C8AAE" w:rsidR="005F4C99" w:rsidRPr="005F4C99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SystemTime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2637" w:type="dxa"/>
            <w:shd w:val="clear" w:color="auto" w:fill="auto"/>
          </w:tcPr>
          <w:p w14:paraId="4F73563A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16BFBE1F" w14:textId="74B34B68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D15946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D15946">
              <w:rPr>
                <w:sz w:val="20"/>
                <w:szCs w:val="20"/>
              </w:rPr>
              <w:t xml:space="preserve"> SystemTime</w:t>
            </w:r>
            <w:r>
              <w:rPr>
                <w:sz w:val="20"/>
                <w:szCs w:val="20"/>
              </w:rPr>
              <w:t>4</w:t>
            </w:r>
          </w:p>
        </w:tc>
      </w:tr>
      <w:tr w:rsidR="005F4C99" w:rsidRPr="007C51BA" w14:paraId="424C6E2F" w14:textId="77777777" w:rsidTr="00AA4FEF">
        <w:tc>
          <w:tcPr>
            <w:tcW w:w="3519" w:type="dxa"/>
            <w:shd w:val="clear" w:color="auto" w:fill="auto"/>
          </w:tcPr>
          <w:p w14:paraId="34F8C090" w14:textId="53E576F0" w:rsidR="005F4C99" w:rsidRPr="005F4C99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>SystemTime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2637" w:type="dxa"/>
            <w:shd w:val="clear" w:color="auto" w:fill="auto"/>
          </w:tcPr>
          <w:p w14:paraId="460012F4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4014" w:type="dxa"/>
            <w:shd w:val="clear" w:color="auto" w:fill="auto"/>
          </w:tcPr>
          <w:p w14:paraId="0BE3EECA" w14:textId="685A650F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</w:t>
            </w:r>
            <w:r>
              <w:rPr>
                <w:sz w:val="20"/>
                <w:szCs w:val="20"/>
              </w:rPr>
              <w:t>op</w:t>
            </w:r>
            <w:r w:rsidRPr="005F4C99">
              <w:rPr>
                <w:sz w:val="20"/>
                <w:szCs w:val="20"/>
              </w:rPr>
              <w:t xml:space="preserve"> SystemTime5</w:t>
            </w:r>
          </w:p>
        </w:tc>
      </w:tr>
    </w:tbl>
    <w:p w14:paraId="670E5C2C" w14:textId="69BB0462" w:rsidR="005F4C99" w:rsidRDefault="005F4C99" w:rsidP="005F4C99">
      <w:pPr>
        <w:pStyle w:val="Heading3"/>
      </w:pPr>
      <w:bookmarkStart w:id="1744" w:name="_Toc157416862"/>
      <w:proofErr w:type="spellStart"/>
      <w:r w:rsidRPr="005F4C99">
        <w:t>mmg_stPreSafeRecorderSt</w:t>
      </w:r>
      <w:r>
        <w:t>ate</w:t>
      </w:r>
      <w:r w:rsidRPr="005F4C99">
        <w:t>Data</w:t>
      </w:r>
      <w:bookmarkEnd w:id="1744"/>
      <w:proofErr w:type="spellEnd"/>
    </w:p>
    <w:p w14:paraId="2CF30337" w14:textId="77777777" w:rsidR="005F4C99" w:rsidRPr="000E1277" w:rsidRDefault="005F4C99" w:rsidP="005F4C99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9"/>
        <w:gridCol w:w="2637"/>
        <w:gridCol w:w="4014"/>
      </w:tblGrid>
      <w:tr w:rsidR="005F4C99" w:rsidRPr="001079B6" w14:paraId="613F3115" w14:textId="77777777" w:rsidTr="00AA4FEF">
        <w:tc>
          <w:tcPr>
            <w:tcW w:w="3519" w:type="dxa"/>
            <w:tcBorders>
              <w:bottom w:val="single" w:sz="4" w:space="0" w:color="auto"/>
            </w:tcBorders>
            <w:shd w:val="clear" w:color="auto" w:fill="000080"/>
          </w:tcPr>
          <w:p w14:paraId="01CF18CB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2637" w:type="dxa"/>
            <w:tcBorders>
              <w:bottom w:val="single" w:sz="4" w:space="0" w:color="auto"/>
            </w:tcBorders>
            <w:shd w:val="clear" w:color="auto" w:fill="000080"/>
          </w:tcPr>
          <w:p w14:paraId="00F6E5FD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4014" w:type="dxa"/>
            <w:tcBorders>
              <w:bottom w:val="single" w:sz="4" w:space="0" w:color="auto"/>
            </w:tcBorders>
            <w:shd w:val="clear" w:color="auto" w:fill="000080"/>
          </w:tcPr>
          <w:p w14:paraId="1AE1BDE8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5F4C99" w:rsidRPr="007C51BA" w14:paraId="4D1C42D8" w14:textId="77777777" w:rsidTr="00AA4FEF">
        <w:tc>
          <w:tcPr>
            <w:tcW w:w="3519" w:type="dxa"/>
            <w:shd w:val="clear" w:color="auto" w:fill="auto"/>
          </w:tcPr>
          <w:p w14:paraId="504AEE72" w14:textId="3E69A563" w:rsidR="005F4C99" w:rsidRPr="00A7578A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State1TensioningState</w:t>
            </w:r>
          </w:p>
        </w:tc>
        <w:tc>
          <w:tcPr>
            <w:tcW w:w="2637" w:type="dxa"/>
            <w:shd w:val="clear" w:color="auto" w:fill="auto"/>
          </w:tcPr>
          <w:p w14:paraId="65AA7EA7" w14:textId="77777777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uint</w:t>
            </w:r>
            <w:proofErr w:type="gramStart"/>
            <w:r w:rsidRPr="005F4C99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2</w:t>
            </w:r>
          </w:p>
        </w:tc>
        <w:tc>
          <w:tcPr>
            <w:tcW w:w="4014" w:type="dxa"/>
            <w:shd w:val="clear" w:color="auto" w:fill="auto"/>
          </w:tcPr>
          <w:p w14:paraId="58C9B471" w14:textId="1A07EBC8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State1 Tensioning State</w:t>
            </w:r>
          </w:p>
        </w:tc>
      </w:tr>
      <w:tr w:rsidR="005F4C99" w:rsidRPr="007C51BA" w14:paraId="6EFB2FF4" w14:textId="77777777" w:rsidTr="00AA4FEF">
        <w:tc>
          <w:tcPr>
            <w:tcW w:w="3519" w:type="dxa"/>
            <w:shd w:val="clear" w:color="auto" w:fill="auto"/>
          </w:tcPr>
          <w:p w14:paraId="503D329B" w14:textId="090F4DA6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State1PreSafeDisabled</w:t>
            </w:r>
          </w:p>
        </w:tc>
        <w:tc>
          <w:tcPr>
            <w:tcW w:w="2637" w:type="dxa"/>
            <w:shd w:val="clear" w:color="auto" w:fill="auto"/>
          </w:tcPr>
          <w:p w14:paraId="56CB51DA" w14:textId="60DEC854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51100777" w14:textId="111B20E2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State1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disabled</w:t>
            </w:r>
          </w:p>
        </w:tc>
      </w:tr>
      <w:tr w:rsidR="005F4C99" w:rsidRPr="007C51BA" w14:paraId="3A80CC9F" w14:textId="77777777" w:rsidTr="00AA4FEF">
        <w:tc>
          <w:tcPr>
            <w:tcW w:w="3519" w:type="dxa"/>
            <w:shd w:val="clear" w:color="auto" w:fill="auto"/>
          </w:tcPr>
          <w:p w14:paraId="356B87AC" w14:textId="22AAD149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State1PreSafeSupp</w:t>
            </w:r>
          </w:p>
        </w:tc>
        <w:tc>
          <w:tcPr>
            <w:tcW w:w="2637" w:type="dxa"/>
            <w:shd w:val="clear" w:color="auto" w:fill="auto"/>
          </w:tcPr>
          <w:p w14:paraId="794097D7" w14:textId="7B1AE643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3E0E0273" w14:textId="31C0398B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State1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</w:t>
            </w:r>
            <w:proofErr w:type="spellStart"/>
            <w:r w:rsidRPr="005F4C99">
              <w:rPr>
                <w:sz w:val="20"/>
                <w:szCs w:val="20"/>
              </w:rPr>
              <w:t>suppresion</w:t>
            </w:r>
            <w:proofErr w:type="spellEnd"/>
          </w:p>
        </w:tc>
      </w:tr>
      <w:tr w:rsidR="005F4C99" w:rsidRPr="007C51BA" w14:paraId="40A799CD" w14:textId="77777777" w:rsidTr="00AA4FEF">
        <w:tc>
          <w:tcPr>
            <w:tcW w:w="3519" w:type="dxa"/>
            <w:shd w:val="clear" w:color="auto" w:fill="auto"/>
          </w:tcPr>
          <w:p w14:paraId="7A36B73D" w14:textId="5F5679ED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State1PreSafeAbort</w:t>
            </w:r>
          </w:p>
        </w:tc>
        <w:tc>
          <w:tcPr>
            <w:tcW w:w="2637" w:type="dxa"/>
            <w:shd w:val="clear" w:color="auto" w:fill="auto"/>
          </w:tcPr>
          <w:p w14:paraId="2020AA4E" w14:textId="79B57796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203231A7" w14:textId="60830B3D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State1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abortion</w:t>
            </w:r>
          </w:p>
        </w:tc>
      </w:tr>
      <w:tr w:rsidR="005F4C99" w:rsidRPr="007C51BA" w14:paraId="3210C187" w14:textId="77777777" w:rsidTr="00AA4FEF">
        <w:tc>
          <w:tcPr>
            <w:tcW w:w="3519" w:type="dxa"/>
            <w:shd w:val="clear" w:color="auto" w:fill="auto"/>
          </w:tcPr>
          <w:p w14:paraId="78C427E8" w14:textId="7FA8D9A4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State1KL15</w:t>
            </w:r>
          </w:p>
        </w:tc>
        <w:tc>
          <w:tcPr>
            <w:tcW w:w="2637" w:type="dxa"/>
            <w:shd w:val="clear" w:color="auto" w:fill="auto"/>
          </w:tcPr>
          <w:p w14:paraId="183BF8B4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4FC0C9F6" w14:textId="657B2048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4B2FE3">
              <w:rPr>
                <w:sz w:val="20"/>
                <w:szCs w:val="20"/>
              </w:rPr>
              <w:t xml:space="preserve">To store the </w:t>
            </w:r>
            <w:r w:rsidRPr="005F4C99">
              <w:rPr>
                <w:sz w:val="20"/>
                <w:szCs w:val="20"/>
              </w:rPr>
              <w:t>State1 KL15</w:t>
            </w:r>
          </w:p>
        </w:tc>
      </w:tr>
      <w:tr w:rsidR="005F4C99" w:rsidRPr="007C51BA" w14:paraId="2B73042B" w14:textId="77777777" w:rsidTr="00AA4FEF">
        <w:tc>
          <w:tcPr>
            <w:tcW w:w="3519" w:type="dxa"/>
            <w:shd w:val="clear" w:color="auto" w:fill="auto"/>
          </w:tcPr>
          <w:p w14:paraId="47DD25BE" w14:textId="4C5D4786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State1UvOROV</w:t>
            </w:r>
          </w:p>
        </w:tc>
        <w:tc>
          <w:tcPr>
            <w:tcW w:w="2637" w:type="dxa"/>
            <w:shd w:val="clear" w:color="auto" w:fill="auto"/>
          </w:tcPr>
          <w:p w14:paraId="09FDD1BA" w14:textId="7777777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69638F08" w14:textId="19ED0004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4B2FE3">
              <w:rPr>
                <w:sz w:val="20"/>
                <w:szCs w:val="20"/>
              </w:rPr>
              <w:t xml:space="preserve">To store the </w:t>
            </w:r>
            <w:r w:rsidRPr="005F4C99">
              <w:rPr>
                <w:sz w:val="20"/>
                <w:szCs w:val="20"/>
              </w:rPr>
              <w:t xml:space="preserve">State1 Overvoltage or </w:t>
            </w:r>
            <w:proofErr w:type="spellStart"/>
            <w:r w:rsidRPr="005F4C99">
              <w:rPr>
                <w:sz w:val="20"/>
                <w:szCs w:val="20"/>
              </w:rPr>
              <w:t>Undervolta</w:t>
            </w:r>
            <w:r>
              <w:rPr>
                <w:sz w:val="20"/>
                <w:szCs w:val="20"/>
              </w:rPr>
              <w:t>h</w:t>
            </w:r>
            <w:r w:rsidRPr="005F4C99">
              <w:rPr>
                <w:sz w:val="20"/>
                <w:szCs w:val="20"/>
              </w:rPr>
              <w:t>e</w:t>
            </w:r>
            <w:proofErr w:type="spellEnd"/>
          </w:p>
        </w:tc>
      </w:tr>
      <w:tr w:rsidR="005F4C99" w:rsidRPr="007C51BA" w14:paraId="248E9567" w14:textId="77777777" w:rsidTr="00AA4FEF">
        <w:tc>
          <w:tcPr>
            <w:tcW w:w="3519" w:type="dxa"/>
            <w:shd w:val="clear" w:color="auto" w:fill="auto"/>
          </w:tcPr>
          <w:p w14:paraId="7673AC6D" w14:textId="2E589303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State2OverTemp</w:t>
            </w:r>
          </w:p>
        </w:tc>
        <w:tc>
          <w:tcPr>
            <w:tcW w:w="2637" w:type="dxa"/>
            <w:shd w:val="clear" w:color="auto" w:fill="auto"/>
          </w:tcPr>
          <w:p w14:paraId="4EAAC463" w14:textId="0DC6D09E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083CEE4C" w14:textId="3C6E4603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State2 Overtemperature</w:t>
            </w:r>
          </w:p>
        </w:tc>
      </w:tr>
      <w:tr w:rsidR="005F4C99" w:rsidRPr="007C51BA" w14:paraId="70F6B99D" w14:textId="77777777" w:rsidTr="00AA4FEF">
        <w:tc>
          <w:tcPr>
            <w:tcW w:w="3519" w:type="dxa"/>
            <w:shd w:val="clear" w:color="auto" w:fill="auto"/>
          </w:tcPr>
          <w:p w14:paraId="0D066850" w14:textId="5C7562A0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State2PreSafeCounter</w:t>
            </w:r>
          </w:p>
        </w:tc>
        <w:tc>
          <w:tcPr>
            <w:tcW w:w="2637" w:type="dxa"/>
            <w:shd w:val="clear" w:color="auto" w:fill="auto"/>
          </w:tcPr>
          <w:p w14:paraId="49DC7B03" w14:textId="264BB32E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2A67F38A" w14:textId="54184C4B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State2 EOL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Counter</w:t>
            </w:r>
          </w:p>
        </w:tc>
      </w:tr>
      <w:tr w:rsidR="005F4C99" w:rsidRPr="007C51BA" w14:paraId="67F01CB5" w14:textId="77777777" w:rsidTr="00AA4FEF">
        <w:tc>
          <w:tcPr>
            <w:tcW w:w="3519" w:type="dxa"/>
            <w:shd w:val="clear" w:color="auto" w:fill="auto"/>
          </w:tcPr>
          <w:p w14:paraId="443BBCFD" w14:textId="709328A1" w:rsidR="005F4C99" w:rsidRPr="005F4C99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State2SystemFailure</w:t>
            </w:r>
          </w:p>
        </w:tc>
        <w:tc>
          <w:tcPr>
            <w:tcW w:w="2637" w:type="dxa"/>
            <w:shd w:val="clear" w:color="auto" w:fill="auto"/>
          </w:tcPr>
          <w:p w14:paraId="42CE009D" w14:textId="5BE59FC5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>uint</w:t>
            </w:r>
            <w:proofErr w:type="gramStart"/>
            <w:r w:rsidRPr="005F5E93">
              <w:rPr>
                <w:sz w:val="20"/>
                <w:szCs w:val="20"/>
              </w:rPr>
              <w:t>8 :</w:t>
            </w:r>
            <w:proofErr w:type="gramEnd"/>
            <w:r w:rsidRPr="005F5E9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4014" w:type="dxa"/>
            <w:shd w:val="clear" w:color="auto" w:fill="auto"/>
          </w:tcPr>
          <w:p w14:paraId="73FA648B" w14:textId="7CF7E24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To store the State2 System/Component failure</w:t>
            </w:r>
          </w:p>
        </w:tc>
      </w:tr>
    </w:tbl>
    <w:p w14:paraId="4127B2C0" w14:textId="1AA521BF" w:rsidR="005F4C99" w:rsidRDefault="005F4C99" w:rsidP="005F4C99">
      <w:pPr>
        <w:pStyle w:val="Heading3"/>
      </w:pPr>
      <w:bookmarkStart w:id="1745" w:name="_Toc157416863"/>
      <w:proofErr w:type="spellStart"/>
      <w:r w:rsidRPr="005F4C99">
        <w:t>mmg</w:t>
      </w:r>
      <w:proofErr w:type="spellEnd"/>
      <w:r w:rsidRPr="005F4C99">
        <w:t xml:space="preserve">_ </w:t>
      </w:r>
      <w:proofErr w:type="spellStart"/>
      <w:r w:rsidRPr="005F4C99">
        <w:t>stPreSafeRecorderManagement</w:t>
      </w:r>
      <w:bookmarkEnd w:id="1745"/>
      <w:proofErr w:type="spellEnd"/>
    </w:p>
    <w:p w14:paraId="2B014A31" w14:textId="77777777" w:rsidR="005F4C99" w:rsidRPr="000E1277" w:rsidRDefault="005F4C99" w:rsidP="005F4C99">
      <w:pPr>
        <w:rPr>
          <w:sz w:val="10"/>
          <w:szCs w:val="10"/>
        </w:rPr>
      </w:pPr>
    </w:p>
    <w:tbl>
      <w:tblPr>
        <w:tblW w:w="10170" w:type="dxa"/>
        <w:tblInd w:w="-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9"/>
        <w:gridCol w:w="2637"/>
        <w:gridCol w:w="4014"/>
      </w:tblGrid>
      <w:tr w:rsidR="005F4C99" w:rsidRPr="001079B6" w14:paraId="1C66BECD" w14:textId="77777777" w:rsidTr="00AA4FEF">
        <w:tc>
          <w:tcPr>
            <w:tcW w:w="3519" w:type="dxa"/>
            <w:tcBorders>
              <w:bottom w:val="single" w:sz="4" w:space="0" w:color="auto"/>
            </w:tcBorders>
            <w:shd w:val="clear" w:color="auto" w:fill="000080"/>
          </w:tcPr>
          <w:p w14:paraId="6B87F67E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lastRenderedPageBreak/>
              <w:t>Field Name</w:t>
            </w:r>
          </w:p>
        </w:tc>
        <w:tc>
          <w:tcPr>
            <w:tcW w:w="2637" w:type="dxa"/>
            <w:tcBorders>
              <w:bottom w:val="single" w:sz="4" w:space="0" w:color="auto"/>
            </w:tcBorders>
            <w:shd w:val="clear" w:color="auto" w:fill="000080"/>
          </w:tcPr>
          <w:p w14:paraId="5A081E8E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Type</w:t>
            </w:r>
          </w:p>
        </w:tc>
        <w:tc>
          <w:tcPr>
            <w:tcW w:w="4014" w:type="dxa"/>
            <w:tcBorders>
              <w:bottom w:val="single" w:sz="4" w:space="0" w:color="auto"/>
            </w:tcBorders>
            <w:shd w:val="clear" w:color="auto" w:fill="000080"/>
          </w:tcPr>
          <w:p w14:paraId="04892540" w14:textId="77777777" w:rsidR="005F4C99" w:rsidRPr="00A7578A" w:rsidRDefault="005F4C99" w:rsidP="00AA4FEF">
            <w:pPr>
              <w:spacing w:after="0" w:afterAutospacing="1"/>
              <w:rPr>
                <w:b/>
                <w:color w:val="FFFFFF"/>
                <w:sz w:val="20"/>
                <w:szCs w:val="20"/>
              </w:rPr>
            </w:pPr>
            <w:r w:rsidRPr="00A7578A">
              <w:rPr>
                <w:b/>
                <w:color w:val="FFFFFF"/>
                <w:sz w:val="20"/>
                <w:szCs w:val="20"/>
              </w:rPr>
              <w:t>Field description</w:t>
            </w:r>
          </w:p>
        </w:tc>
      </w:tr>
      <w:tr w:rsidR="005F4C99" w:rsidRPr="007C51BA" w14:paraId="79BDE5AD" w14:textId="77777777" w:rsidTr="00AA4FEF">
        <w:tc>
          <w:tcPr>
            <w:tcW w:w="3519" w:type="dxa"/>
            <w:shd w:val="clear" w:color="auto" w:fill="auto"/>
          </w:tcPr>
          <w:p w14:paraId="2CB27AF1" w14:textId="6DBAC262" w:rsidR="005F4C99" w:rsidRPr="00A7578A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5F4C99">
              <w:rPr>
                <w:sz w:val="20"/>
                <w:szCs w:val="20"/>
              </w:rPr>
              <w:t>PreSafeState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5623396E" w14:textId="18EC2E86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uint8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4014" w:type="dxa"/>
            <w:shd w:val="clear" w:color="auto" w:fill="auto"/>
          </w:tcPr>
          <w:p w14:paraId="205F0E8C" w14:textId="611A00BE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state</w:t>
            </w:r>
          </w:p>
        </w:tc>
      </w:tr>
      <w:tr w:rsidR="005F4C99" w:rsidRPr="007C51BA" w14:paraId="17DCFC01" w14:textId="77777777" w:rsidTr="00AA4FEF">
        <w:tc>
          <w:tcPr>
            <w:tcW w:w="3519" w:type="dxa"/>
            <w:shd w:val="clear" w:color="auto" w:fill="auto"/>
          </w:tcPr>
          <w:p w14:paraId="05210F5E" w14:textId="133E20E4" w:rsidR="005F4C99" w:rsidRPr="00CD6DB0" w:rsidRDefault="005F4C99" w:rsidP="00AA4FEF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5F4C99">
              <w:rPr>
                <w:sz w:val="20"/>
                <w:szCs w:val="20"/>
              </w:rPr>
              <w:t>PreSafePreviousState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605743D1" w14:textId="4C47DD87" w:rsidR="005F4C99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 xml:space="preserve">uint8 </w:t>
            </w:r>
          </w:p>
        </w:tc>
        <w:tc>
          <w:tcPr>
            <w:tcW w:w="4014" w:type="dxa"/>
            <w:shd w:val="clear" w:color="auto" w:fill="auto"/>
          </w:tcPr>
          <w:p w14:paraId="0ED18B63" w14:textId="2086C1C5" w:rsidR="005F4C99" w:rsidRPr="00A7578A" w:rsidRDefault="005F4C99" w:rsidP="00AA4FEF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previous state</w:t>
            </w:r>
          </w:p>
        </w:tc>
      </w:tr>
      <w:tr w:rsidR="00333FF5" w:rsidRPr="007C51BA" w14:paraId="1C8202B3" w14:textId="77777777" w:rsidTr="00AA4FEF">
        <w:tc>
          <w:tcPr>
            <w:tcW w:w="3519" w:type="dxa"/>
            <w:shd w:val="clear" w:color="auto" w:fill="auto"/>
          </w:tcPr>
          <w:p w14:paraId="13BC7E32" w14:textId="2533EF8B" w:rsidR="00333FF5" w:rsidRPr="00CD6DB0" w:rsidRDefault="00333FF5" w:rsidP="00333FF5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5F4C99">
              <w:rPr>
                <w:sz w:val="20"/>
                <w:szCs w:val="20"/>
              </w:rPr>
              <w:t>PreSafeWriteTrigger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4141F0BF" w14:textId="5C242FE7" w:rsidR="00333FF5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 xml:space="preserve">uint8 </w:t>
            </w:r>
          </w:p>
        </w:tc>
        <w:tc>
          <w:tcPr>
            <w:tcW w:w="4014" w:type="dxa"/>
            <w:shd w:val="clear" w:color="auto" w:fill="auto"/>
          </w:tcPr>
          <w:p w14:paraId="19BDAC27" w14:textId="2705C7F6" w:rsidR="00333FF5" w:rsidRPr="00A7578A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 xml:space="preserve">To store the </w:t>
            </w:r>
            <w:proofErr w:type="spellStart"/>
            <w:r w:rsidRPr="005F4C99">
              <w:rPr>
                <w:sz w:val="20"/>
                <w:szCs w:val="20"/>
              </w:rPr>
              <w:t>PreSafe</w:t>
            </w:r>
            <w:proofErr w:type="spellEnd"/>
            <w:r w:rsidRPr="005F4C99">
              <w:rPr>
                <w:sz w:val="20"/>
                <w:szCs w:val="20"/>
              </w:rPr>
              <w:t xml:space="preserve"> write trigger</w:t>
            </w:r>
          </w:p>
        </w:tc>
      </w:tr>
      <w:tr w:rsidR="00333FF5" w:rsidRPr="007C51BA" w14:paraId="79B57BB0" w14:textId="77777777" w:rsidTr="00AA4FEF">
        <w:tc>
          <w:tcPr>
            <w:tcW w:w="3519" w:type="dxa"/>
            <w:shd w:val="clear" w:color="auto" w:fill="auto"/>
          </w:tcPr>
          <w:p w14:paraId="15D141A0" w14:textId="704954BF" w:rsidR="00333FF5" w:rsidRPr="005F4C99" w:rsidRDefault="00333FF5" w:rsidP="00333FF5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333FF5">
              <w:rPr>
                <w:sz w:val="20"/>
                <w:szCs w:val="20"/>
              </w:rPr>
              <w:t>PreSafeBufferID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17CF468F" w14:textId="21E6BEA7" w:rsidR="00333FF5" w:rsidRPr="005F4C99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 xml:space="preserve">uint8 </w:t>
            </w:r>
          </w:p>
        </w:tc>
        <w:tc>
          <w:tcPr>
            <w:tcW w:w="4014" w:type="dxa"/>
            <w:shd w:val="clear" w:color="auto" w:fill="auto"/>
          </w:tcPr>
          <w:p w14:paraId="05D28E9B" w14:textId="448B9900" w:rsidR="00333FF5" w:rsidRPr="005F4C99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333FF5">
              <w:rPr>
                <w:sz w:val="20"/>
                <w:szCs w:val="20"/>
              </w:rPr>
              <w:t xml:space="preserve">To store the </w:t>
            </w:r>
            <w:proofErr w:type="spellStart"/>
            <w:r w:rsidRPr="00333FF5">
              <w:rPr>
                <w:sz w:val="20"/>
                <w:szCs w:val="20"/>
              </w:rPr>
              <w:t>PreSafe</w:t>
            </w:r>
            <w:proofErr w:type="spellEnd"/>
            <w:r w:rsidRPr="00333FF5">
              <w:rPr>
                <w:sz w:val="20"/>
                <w:szCs w:val="20"/>
              </w:rPr>
              <w:t xml:space="preserve"> ID to be written</w:t>
            </w:r>
          </w:p>
        </w:tc>
      </w:tr>
      <w:tr w:rsidR="00333FF5" w:rsidRPr="007C51BA" w14:paraId="2CE2B27D" w14:textId="77777777" w:rsidTr="00AA4FEF">
        <w:tc>
          <w:tcPr>
            <w:tcW w:w="3519" w:type="dxa"/>
            <w:shd w:val="clear" w:color="auto" w:fill="auto"/>
          </w:tcPr>
          <w:p w14:paraId="552E9616" w14:textId="6999CAAE" w:rsidR="00333FF5" w:rsidRPr="005F4C99" w:rsidRDefault="00333FF5" w:rsidP="00333FF5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333FF5">
              <w:rPr>
                <w:sz w:val="20"/>
                <w:szCs w:val="20"/>
              </w:rPr>
              <w:t>StartedProfile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7740ABD8" w14:textId="02A09473" w:rsidR="00333FF5" w:rsidRPr="005F5E93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5F4C99">
              <w:rPr>
                <w:sz w:val="20"/>
                <w:szCs w:val="20"/>
              </w:rPr>
              <w:t>uint8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4014" w:type="dxa"/>
            <w:shd w:val="clear" w:color="auto" w:fill="auto"/>
          </w:tcPr>
          <w:p w14:paraId="070D8637" w14:textId="1ABD7997" w:rsidR="00333FF5" w:rsidRPr="005F4C99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333FF5">
              <w:rPr>
                <w:sz w:val="20"/>
                <w:szCs w:val="20"/>
              </w:rPr>
              <w:t>To store the started profile</w:t>
            </w:r>
          </w:p>
        </w:tc>
      </w:tr>
      <w:tr w:rsidR="00333FF5" w:rsidRPr="007C51BA" w14:paraId="108A24E9" w14:textId="77777777" w:rsidTr="00AA4FEF">
        <w:tc>
          <w:tcPr>
            <w:tcW w:w="3519" w:type="dxa"/>
            <w:shd w:val="clear" w:color="auto" w:fill="auto"/>
          </w:tcPr>
          <w:p w14:paraId="4B46F96A" w14:textId="19BD7F00" w:rsidR="00333FF5" w:rsidRPr="005F4C99" w:rsidRDefault="00333FF5" w:rsidP="00333FF5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333FF5">
              <w:rPr>
                <w:sz w:val="20"/>
                <w:szCs w:val="20"/>
              </w:rPr>
              <w:t>ProfileInterrupedStatus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7CDB2FEB" w14:textId="601BB51B" w:rsidR="00333FF5" w:rsidRPr="005F4C99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 xml:space="preserve">uint8 </w:t>
            </w:r>
          </w:p>
        </w:tc>
        <w:tc>
          <w:tcPr>
            <w:tcW w:w="4014" w:type="dxa"/>
            <w:shd w:val="clear" w:color="auto" w:fill="auto"/>
          </w:tcPr>
          <w:p w14:paraId="7FCA5775" w14:textId="3228A92F" w:rsidR="00333FF5" w:rsidRPr="005F4C99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333FF5">
              <w:rPr>
                <w:sz w:val="20"/>
                <w:szCs w:val="20"/>
              </w:rPr>
              <w:t>To store the status of a new profile interrupted</w:t>
            </w:r>
          </w:p>
        </w:tc>
      </w:tr>
      <w:tr w:rsidR="00333FF5" w:rsidRPr="007C51BA" w14:paraId="795AF304" w14:textId="77777777" w:rsidTr="00AA4FEF">
        <w:tc>
          <w:tcPr>
            <w:tcW w:w="3519" w:type="dxa"/>
            <w:shd w:val="clear" w:color="auto" w:fill="auto"/>
          </w:tcPr>
          <w:p w14:paraId="59DC650C" w14:textId="2BD746E3" w:rsidR="00333FF5" w:rsidRPr="005F4C99" w:rsidRDefault="00333FF5" w:rsidP="00333FF5">
            <w:pPr>
              <w:spacing w:after="100" w:afterAutospacing="1"/>
              <w:rPr>
                <w:sz w:val="20"/>
                <w:szCs w:val="20"/>
              </w:rPr>
            </w:pPr>
            <w:proofErr w:type="spellStart"/>
            <w:r w:rsidRPr="00333FF5">
              <w:rPr>
                <w:sz w:val="20"/>
                <w:szCs w:val="20"/>
              </w:rPr>
              <w:t>NewProfileExecuted</w:t>
            </w:r>
            <w:proofErr w:type="spellEnd"/>
          </w:p>
        </w:tc>
        <w:tc>
          <w:tcPr>
            <w:tcW w:w="2637" w:type="dxa"/>
            <w:shd w:val="clear" w:color="auto" w:fill="auto"/>
          </w:tcPr>
          <w:p w14:paraId="771D64D5" w14:textId="2B9721A5" w:rsidR="00333FF5" w:rsidRPr="005F5E93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5F5E93">
              <w:rPr>
                <w:sz w:val="20"/>
                <w:szCs w:val="20"/>
              </w:rPr>
              <w:t xml:space="preserve">uint8 </w:t>
            </w:r>
          </w:p>
        </w:tc>
        <w:tc>
          <w:tcPr>
            <w:tcW w:w="4014" w:type="dxa"/>
            <w:shd w:val="clear" w:color="auto" w:fill="auto"/>
          </w:tcPr>
          <w:p w14:paraId="3DB239AA" w14:textId="1F4DC75E" w:rsidR="00333FF5" w:rsidRPr="005F4C99" w:rsidRDefault="00333FF5" w:rsidP="00333FF5">
            <w:pPr>
              <w:spacing w:after="0" w:afterAutospacing="1"/>
              <w:rPr>
                <w:sz w:val="20"/>
                <w:szCs w:val="20"/>
              </w:rPr>
            </w:pPr>
            <w:r w:rsidRPr="00333FF5">
              <w:rPr>
                <w:sz w:val="20"/>
                <w:szCs w:val="20"/>
              </w:rPr>
              <w:t>To store the new profile interrupted</w:t>
            </w:r>
          </w:p>
        </w:tc>
      </w:tr>
    </w:tbl>
    <w:p w14:paraId="04E498F7" w14:textId="6E3911C5" w:rsidR="00C106E9" w:rsidRDefault="00C106E9">
      <w:pPr>
        <w:pStyle w:val="Heading2"/>
      </w:pPr>
      <w:bookmarkStart w:id="1746" w:name="_Toc157416864"/>
      <w:r>
        <w:t>Variables</w:t>
      </w:r>
      <w:bookmarkEnd w:id="1741"/>
      <w:bookmarkEnd w:id="1746"/>
    </w:p>
    <w:p w14:paraId="36F3BAD9" w14:textId="77777777" w:rsidR="005F4C99" w:rsidRPr="007D46D2" w:rsidRDefault="005F4C99" w:rsidP="00446F7F"/>
    <w:p w14:paraId="4A766AC2" w14:textId="316BB626" w:rsidR="004E12F6" w:rsidRDefault="000148F6" w:rsidP="00795E60">
      <w:pPr>
        <w:pStyle w:val="Heading3"/>
      </w:pPr>
      <w:bookmarkStart w:id="1747" w:name="_Toc94702563"/>
      <w:bookmarkStart w:id="1748" w:name="_Toc157416865"/>
      <w:r>
        <w:t>mmg</w:t>
      </w:r>
      <w:r w:rsidR="00506C0F">
        <w:t>_</w:t>
      </w:r>
      <w:r w:rsidR="004E12F6" w:rsidRPr="008F0809">
        <w:t>b8MMGHAsBeenInitialized</w:t>
      </w:r>
      <w:bookmarkEnd w:id="1747"/>
      <w:bookmarkEnd w:id="1748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4E12F6" w14:paraId="34F1BFFF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695FDEE7" w14:textId="77777777" w:rsidR="004E12F6" w:rsidRDefault="004E12F6" w:rsidP="00AA4FEF">
            <w:r>
              <w:t>Type</w:t>
            </w:r>
          </w:p>
        </w:tc>
        <w:tc>
          <w:tcPr>
            <w:tcW w:w="2191" w:type="dxa"/>
          </w:tcPr>
          <w:p w14:paraId="1DF74446" w14:textId="5A0035A5" w:rsidR="004E12F6" w:rsidRDefault="004E12F6" w:rsidP="00AA4FEF">
            <w:r>
              <w:t>Value</w:t>
            </w:r>
          </w:p>
        </w:tc>
        <w:tc>
          <w:tcPr>
            <w:tcW w:w="1926" w:type="dxa"/>
          </w:tcPr>
          <w:p w14:paraId="3202EAAD" w14:textId="77777777" w:rsidR="004E12F6" w:rsidRDefault="004E12F6" w:rsidP="00AA4FEF"/>
        </w:tc>
      </w:tr>
      <w:tr w:rsidR="004E12F6" w14:paraId="6E2B4F84" w14:textId="77777777" w:rsidTr="00AA4FEF">
        <w:tc>
          <w:tcPr>
            <w:tcW w:w="6033" w:type="dxa"/>
          </w:tcPr>
          <w:p w14:paraId="395F689D" w14:textId="59C96BD1" w:rsidR="004E12F6" w:rsidRDefault="00331EB9" w:rsidP="00AA4FEF">
            <w:r w:rsidRPr="008F0809">
              <w:t>B</w:t>
            </w:r>
            <w:r w:rsidR="00FA1A34" w:rsidRPr="008F0809">
              <w:t>oolean</w:t>
            </w:r>
          </w:p>
        </w:tc>
        <w:tc>
          <w:tcPr>
            <w:tcW w:w="4117" w:type="dxa"/>
            <w:gridSpan w:val="2"/>
          </w:tcPr>
          <w:p w14:paraId="1C3D13BF" w14:textId="0931CF9C" w:rsidR="004E12F6" w:rsidRDefault="002714C8" w:rsidP="00AA4FEF">
            <w:r>
              <w:t>0x55</w:t>
            </w:r>
          </w:p>
        </w:tc>
      </w:tr>
      <w:tr w:rsidR="004E12F6" w14:paraId="39DDAEDF" w14:textId="77777777" w:rsidTr="00AA4FEF">
        <w:tc>
          <w:tcPr>
            <w:tcW w:w="10150" w:type="dxa"/>
            <w:gridSpan w:val="3"/>
            <w:shd w:val="clear" w:color="auto" w:fill="000080"/>
          </w:tcPr>
          <w:p w14:paraId="0E965F96" w14:textId="77777777" w:rsidR="004E12F6" w:rsidRDefault="004E12F6" w:rsidP="00AA4FEF">
            <w:r>
              <w:rPr>
                <w:b/>
              </w:rPr>
              <w:t>Description</w:t>
            </w:r>
          </w:p>
        </w:tc>
      </w:tr>
      <w:tr w:rsidR="004E12F6" w14:paraId="41E002A7" w14:textId="77777777" w:rsidTr="00AA4FEF">
        <w:tc>
          <w:tcPr>
            <w:tcW w:w="10150" w:type="dxa"/>
            <w:gridSpan w:val="3"/>
          </w:tcPr>
          <w:p w14:paraId="088A6F64" w14:textId="717717CD" w:rsidR="004E12F6" w:rsidRDefault="00FA1A34" w:rsidP="00AA4FEF">
            <w:r>
              <w:t>Variables is used t</w:t>
            </w:r>
            <w:r w:rsidRPr="008F0809">
              <w:t>o detect if MMG component has been initialized</w:t>
            </w:r>
          </w:p>
        </w:tc>
      </w:tr>
      <w:tr w:rsidR="004E12F6" w14:paraId="31EE02D6" w14:textId="77777777" w:rsidTr="00AA4FEF">
        <w:tc>
          <w:tcPr>
            <w:tcW w:w="10150" w:type="dxa"/>
            <w:gridSpan w:val="3"/>
            <w:shd w:val="clear" w:color="auto" w:fill="000080"/>
          </w:tcPr>
          <w:p w14:paraId="49D2AAC4" w14:textId="77777777" w:rsidR="004E12F6" w:rsidRDefault="004E12F6" w:rsidP="00AA4FEF">
            <w:r>
              <w:rPr>
                <w:b/>
              </w:rPr>
              <w:t>Definition</w:t>
            </w:r>
          </w:p>
        </w:tc>
      </w:tr>
      <w:tr w:rsidR="004E12F6" w14:paraId="0CD5CC25" w14:textId="77777777" w:rsidTr="00AA4FEF">
        <w:tc>
          <w:tcPr>
            <w:tcW w:w="10150" w:type="dxa"/>
            <w:gridSpan w:val="3"/>
          </w:tcPr>
          <w:p w14:paraId="12EF9939" w14:textId="7CDB4946" w:rsidR="004E12F6" w:rsidRDefault="00A658BB" w:rsidP="00AA4FEF">
            <w:r w:rsidRPr="008F0809">
              <w:t xml:space="preserve">static </w:t>
            </w:r>
            <w:proofErr w:type="spellStart"/>
            <w:r w:rsidRPr="008F0809">
              <w:t>boolean</w:t>
            </w:r>
            <w:proofErr w:type="spellEnd"/>
            <w:r w:rsidRPr="008F0809">
              <w:t xml:space="preserve"> </w:t>
            </w:r>
            <w:r w:rsidR="000F55E6">
              <w:t>MMG_</w:t>
            </w:r>
            <w:r w:rsidRPr="008F0809">
              <w:t>b8MMGHAsBeenInitialized</w:t>
            </w:r>
          </w:p>
        </w:tc>
      </w:tr>
    </w:tbl>
    <w:p w14:paraId="4F479C6A" w14:textId="77777777" w:rsidR="004E12F6" w:rsidRPr="000E1277" w:rsidRDefault="004E12F6" w:rsidP="0008282B">
      <w:pPr>
        <w:rPr>
          <w:sz w:val="10"/>
          <w:szCs w:val="10"/>
        </w:rPr>
      </w:pPr>
    </w:p>
    <w:p w14:paraId="6E19FFCE" w14:textId="19033FA1" w:rsidR="00CB44E1" w:rsidRDefault="00C55F75" w:rsidP="00CB44E1">
      <w:pPr>
        <w:pStyle w:val="Heading3"/>
      </w:pPr>
      <w:bookmarkStart w:id="1749" w:name="_Toc119613303"/>
      <w:bookmarkStart w:id="1750" w:name="_Toc119614229"/>
      <w:bookmarkStart w:id="1751" w:name="_Toc119661781"/>
      <w:bookmarkStart w:id="1752" w:name="_Toc119663379"/>
      <w:bookmarkStart w:id="1753" w:name="_Toc119664341"/>
      <w:bookmarkStart w:id="1754" w:name="_Toc120010204"/>
      <w:bookmarkStart w:id="1755" w:name="_Toc120012319"/>
      <w:bookmarkStart w:id="1756" w:name="_Toc120013409"/>
      <w:bookmarkStart w:id="1757" w:name="_Toc126839907"/>
      <w:bookmarkStart w:id="1758" w:name="_Toc126840948"/>
      <w:bookmarkStart w:id="1759" w:name="_Toc126847202"/>
      <w:bookmarkStart w:id="1760" w:name="_Toc127171510"/>
      <w:bookmarkStart w:id="1761" w:name="_Toc127372598"/>
      <w:bookmarkStart w:id="1762" w:name="_Toc127436516"/>
      <w:bookmarkStart w:id="1763" w:name="_Toc127437595"/>
      <w:bookmarkStart w:id="1764" w:name="_Toc127783595"/>
      <w:bookmarkStart w:id="1765" w:name="_Toc127784674"/>
      <w:bookmarkStart w:id="1766" w:name="_Toc127865220"/>
      <w:bookmarkStart w:id="1767" w:name="_Toc128653954"/>
      <w:bookmarkStart w:id="1768" w:name="_Toc128996666"/>
      <w:bookmarkStart w:id="1769" w:name="_Toc129088841"/>
      <w:bookmarkStart w:id="1770" w:name="_Toc129089969"/>
      <w:bookmarkStart w:id="1771" w:name="_Toc129167307"/>
      <w:bookmarkStart w:id="1772" w:name="_Toc134189410"/>
      <w:bookmarkStart w:id="1773" w:name="_Toc134190497"/>
      <w:bookmarkStart w:id="1774" w:name="_Toc138233735"/>
      <w:bookmarkStart w:id="1775" w:name="_Toc119613319"/>
      <w:bookmarkStart w:id="1776" w:name="_Toc119614245"/>
      <w:bookmarkStart w:id="1777" w:name="_Toc119661797"/>
      <w:bookmarkStart w:id="1778" w:name="_Toc119663395"/>
      <w:bookmarkStart w:id="1779" w:name="_Toc119664357"/>
      <w:bookmarkStart w:id="1780" w:name="_Toc120010220"/>
      <w:bookmarkStart w:id="1781" w:name="_Toc120012335"/>
      <w:bookmarkStart w:id="1782" w:name="_Toc120013425"/>
      <w:bookmarkStart w:id="1783" w:name="_Toc126839923"/>
      <w:bookmarkStart w:id="1784" w:name="_Toc126840964"/>
      <w:bookmarkStart w:id="1785" w:name="_Toc126847218"/>
      <w:bookmarkStart w:id="1786" w:name="_Toc127171526"/>
      <w:bookmarkStart w:id="1787" w:name="_Toc127372614"/>
      <w:bookmarkStart w:id="1788" w:name="_Toc127436532"/>
      <w:bookmarkStart w:id="1789" w:name="_Toc127437611"/>
      <w:bookmarkStart w:id="1790" w:name="_Toc127783611"/>
      <w:bookmarkStart w:id="1791" w:name="_Toc127784690"/>
      <w:bookmarkStart w:id="1792" w:name="_Toc127865236"/>
      <w:bookmarkStart w:id="1793" w:name="_Toc128653970"/>
      <w:bookmarkStart w:id="1794" w:name="_Toc128996682"/>
      <w:bookmarkStart w:id="1795" w:name="_Toc129088857"/>
      <w:bookmarkStart w:id="1796" w:name="_Toc129089985"/>
      <w:bookmarkStart w:id="1797" w:name="_Toc129167323"/>
      <w:bookmarkStart w:id="1798" w:name="_Toc134189426"/>
      <w:bookmarkStart w:id="1799" w:name="_Toc134190513"/>
      <w:bookmarkStart w:id="1800" w:name="_Toc138233751"/>
      <w:bookmarkStart w:id="1801" w:name="_Toc119613320"/>
      <w:bookmarkStart w:id="1802" w:name="_Toc119614246"/>
      <w:bookmarkStart w:id="1803" w:name="_Toc119661798"/>
      <w:bookmarkStart w:id="1804" w:name="_Toc119663396"/>
      <w:bookmarkStart w:id="1805" w:name="_Toc119664358"/>
      <w:bookmarkStart w:id="1806" w:name="_Toc120010221"/>
      <w:bookmarkStart w:id="1807" w:name="_Toc120012336"/>
      <w:bookmarkStart w:id="1808" w:name="_Toc120013426"/>
      <w:bookmarkStart w:id="1809" w:name="_Toc126839924"/>
      <w:bookmarkStart w:id="1810" w:name="_Toc126840965"/>
      <w:bookmarkStart w:id="1811" w:name="_Toc126847219"/>
      <w:bookmarkStart w:id="1812" w:name="_Toc127171527"/>
      <w:bookmarkStart w:id="1813" w:name="_Toc127372615"/>
      <w:bookmarkStart w:id="1814" w:name="_Toc127436533"/>
      <w:bookmarkStart w:id="1815" w:name="_Toc127437612"/>
      <w:bookmarkStart w:id="1816" w:name="_Toc127783612"/>
      <w:bookmarkStart w:id="1817" w:name="_Toc127784691"/>
      <w:bookmarkStart w:id="1818" w:name="_Toc127865237"/>
      <w:bookmarkStart w:id="1819" w:name="_Toc128653971"/>
      <w:bookmarkStart w:id="1820" w:name="_Toc128996683"/>
      <w:bookmarkStart w:id="1821" w:name="_Toc129088858"/>
      <w:bookmarkStart w:id="1822" w:name="_Toc129089986"/>
      <w:bookmarkStart w:id="1823" w:name="_Toc129167324"/>
      <w:bookmarkStart w:id="1824" w:name="_Toc134189427"/>
      <w:bookmarkStart w:id="1825" w:name="_Toc134190514"/>
      <w:bookmarkStart w:id="1826" w:name="_Toc138233752"/>
      <w:bookmarkStart w:id="1827" w:name="_Toc119613336"/>
      <w:bookmarkStart w:id="1828" w:name="_Toc119614262"/>
      <w:bookmarkStart w:id="1829" w:name="_Toc119661814"/>
      <w:bookmarkStart w:id="1830" w:name="_Toc119663412"/>
      <w:bookmarkStart w:id="1831" w:name="_Toc119664374"/>
      <w:bookmarkStart w:id="1832" w:name="_Toc120010237"/>
      <w:bookmarkStart w:id="1833" w:name="_Toc120012352"/>
      <w:bookmarkStart w:id="1834" w:name="_Toc120013442"/>
      <w:bookmarkStart w:id="1835" w:name="_Toc126839940"/>
      <w:bookmarkStart w:id="1836" w:name="_Toc126840981"/>
      <w:bookmarkStart w:id="1837" w:name="_Toc126847235"/>
      <w:bookmarkStart w:id="1838" w:name="_Toc127171543"/>
      <w:bookmarkStart w:id="1839" w:name="_Toc127372631"/>
      <w:bookmarkStart w:id="1840" w:name="_Toc127436549"/>
      <w:bookmarkStart w:id="1841" w:name="_Toc127437628"/>
      <w:bookmarkStart w:id="1842" w:name="_Toc127783628"/>
      <w:bookmarkStart w:id="1843" w:name="_Toc127784707"/>
      <w:bookmarkStart w:id="1844" w:name="_Toc127865253"/>
      <w:bookmarkStart w:id="1845" w:name="_Toc128653987"/>
      <w:bookmarkStart w:id="1846" w:name="_Toc128996699"/>
      <w:bookmarkStart w:id="1847" w:name="_Toc129088874"/>
      <w:bookmarkStart w:id="1848" w:name="_Toc129090002"/>
      <w:bookmarkStart w:id="1849" w:name="_Toc129167340"/>
      <w:bookmarkStart w:id="1850" w:name="_Toc134189443"/>
      <w:bookmarkStart w:id="1851" w:name="_Toc134190530"/>
      <w:bookmarkStart w:id="1852" w:name="_Toc138233768"/>
      <w:bookmarkStart w:id="1853" w:name="_Toc119613337"/>
      <w:bookmarkStart w:id="1854" w:name="_Toc119614263"/>
      <w:bookmarkStart w:id="1855" w:name="_Toc119661815"/>
      <w:bookmarkStart w:id="1856" w:name="_Toc119663413"/>
      <w:bookmarkStart w:id="1857" w:name="_Toc119664375"/>
      <w:bookmarkStart w:id="1858" w:name="_Toc120010238"/>
      <w:bookmarkStart w:id="1859" w:name="_Toc120012353"/>
      <w:bookmarkStart w:id="1860" w:name="_Toc120013443"/>
      <w:bookmarkStart w:id="1861" w:name="_Toc126839941"/>
      <w:bookmarkStart w:id="1862" w:name="_Toc126840982"/>
      <w:bookmarkStart w:id="1863" w:name="_Toc126847236"/>
      <w:bookmarkStart w:id="1864" w:name="_Toc127171544"/>
      <w:bookmarkStart w:id="1865" w:name="_Toc127372632"/>
      <w:bookmarkStart w:id="1866" w:name="_Toc127436550"/>
      <w:bookmarkStart w:id="1867" w:name="_Toc127437629"/>
      <w:bookmarkStart w:id="1868" w:name="_Toc127783629"/>
      <w:bookmarkStart w:id="1869" w:name="_Toc127784708"/>
      <w:bookmarkStart w:id="1870" w:name="_Toc127865254"/>
      <w:bookmarkStart w:id="1871" w:name="_Toc128653988"/>
      <w:bookmarkStart w:id="1872" w:name="_Toc128996700"/>
      <w:bookmarkStart w:id="1873" w:name="_Toc129088875"/>
      <w:bookmarkStart w:id="1874" w:name="_Toc129090003"/>
      <w:bookmarkStart w:id="1875" w:name="_Toc129167341"/>
      <w:bookmarkStart w:id="1876" w:name="_Toc134189444"/>
      <w:bookmarkStart w:id="1877" w:name="_Toc134190531"/>
      <w:bookmarkStart w:id="1878" w:name="_Toc138233769"/>
      <w:bookmarkStart w:id="1879" w:name="_Toc119613353"/>
      <w:bookmarkStart w:id="1880" w:name="_Toc119614279"/>
      <w:bookmarkStart w:id="1881" w:name="_Toc119661831"/>
      <w:bookmarkStart w:id="1882" w:name="_Toc119663429"/>
      <w:bookmarkStart w:id="1883" w:name="_Toc119664391"/>
      <w:bookmarkStart w:id="1884" w:name="_Toc120010254"/>
      <w:bookmarkStart w:id="1885" w:name="_Toc120012369"/>
      <w:bookmarkStart w:id="1886" w:name="_Toc120013459"/>
      <w:bookmarkStart w:id="1887" w:name="_Toc126839957"/>
      <w:bookmarkStart w:id="1888" w:name="_Toc126840998"/>
      <w:bookmarkStart w:id="1889" w:name="_Toc126847252"/>
      <w:bookmarkStart w:id="1890" w:name="_Toc127171560"/>
      <w:bookmarkStart w:id="1891" w:name="_Toc127372648"/>
      <w:bookmarkStart w:id="1892" w:name="_Toc127436566"/>
      <w:bookmarkStart w:id="1893" w:name="_Toc127437645"/>
      <w:bookmarkStart w:id="1894" w:name="_Toc127783645"/>
      <w:bookmarkStart w:id="1895" w:name="_Toc127784724"/>
      <w:bookmarkStart w:id="1896" w:name="_Toc127865270"/>
      <w:bookmarkStart w:id="1897" w:name="_Toc128654004"/>
      <w:bookmarkStart w:id="1898" w:name="_Toc128996716"/>
      <w:bookmarkStart w:id="1899" w:name="_Toc129088891"/>
      <w:bookmarkStart w:id="1900" w:name="_Toc129090019"/>
      <w:bookmarkStart w:id="1901" w:name="_Toc129167357"/>
      <w:bookmarkStart w:id="1902" w:name="_Toc134189460"/>
      <w:bookmarkStart w:id="1903" w:name="_Toc134190547"/>
      <w:bookmarkStart w:id="1904" w:name="_Toc138233785"/>
      <w:bookmarkStart w:id="1905" w:name="_Toc119613354"/>
      <w:bookmarkStart w:id="1906" w:name="_Toc119614280"/>
      <w:bookmarkStart w:id="1907" w:name="_Toc119661832"/>
      <w:bookmarkStart w:id="1908" w:name="_Toc119663430"/>
      <w:bookmarkStart w:id="1909" w:name="_Toc119664392"/>
      <w:bookmarkStart w:id="1910" w:name="_Toc120010255"/>
      <w:bookmarkStart w:id="1911" w:name="_Toc120012370"/>
      <w:bookmarkStart w:id="1912" w:name="_Toc120013460"/>
      <w:bookmarkStart w:id="1913" w:name="_Toc126839958"/>
      <w:bookmarkStart w:id="1914" w:name="_Toc126840999"/>
      <w:bookmarkStart w:id="1915" w:name="_Toc126847253"/>
      <w:bookmarkStart w:id="1916" w:name="_Toc127171561"/>
      <w:bookmarkStart w:id="1917" w:name="_Toc127372649"/>
      <w:bookmarkStart w:id="1918" w:name="_Toc127436567"/>
      <w:bookmarkStart w:id="1919" w:name="_Toc127437646"/>
      <w:bookmarkStart w:id="1920" w:name="_Toc127783646"/>
      <w:bookmarkStart w:id="1921" w:name="_Toc127784725"/>
      <w:bookmarkStart w:id="1922" w:name="_Toc127865271"/>
      <w:bookmarkStart w:id="1923" w:name="_Toc128654005"/>
      <w:bookmarkStart w:id="1924" w:name="_Toc128996717"/>
      <w:bookmarkStart w:id="1925" w:name="_Toc129088892"/>
      <w:bookmarkStart w:id="1926" w:name="_Toc129090020"/>
      <w:bookmarkStart w:id="1927" w:name="_Toc129167358"/>
      <w:bookmarkStart w:id="1928" w:name="_Toc134189461"/>
      <w:bookmarkStart w:id="1929" w:name="_Toc134190548"/>
      <w:bookmarkStart w:id="1930" w:name="_Toc138233786"/>
      <w:bookmarkStart w:id="1931" w:name="_Toc119613355"/>
      <w:bookmarkStart w:id="1932" w:name="_Toc119614281"/>
      <w:bookmarkStart w:id="1933" w:name="_Toc119661833"/>
      <w:bookmarkStart w:id="1934" w:name="_Toc119663431"/>
      <w:bookmarkStart w:id="1935" w:name="_Toc119664393"/>
      <w:bookmarkStart w:id="1936" w:name="_Toc120010256"/>
      <w:bookmarkStart w:id="1937" w:name="_Toc120012371"/>
      <w:bookmarkStart w:id="1938" w:name="_Toc120013461"/>
      <w:bookmarkStart w:id="1939" w:name="_Toc126839959"/>
      <w:bookmarkStart w:id="1940" w:name="_Toc126841000"/>
      <w:bookmarkStart w:id="1941" w:name="_Toc126847254"/>
      <w:bookmarkStart w:id="1942" w:name="_Toc127171562"/>
      <w:bookmarkStart w:id="1943" w:name="_Toc127372650"/>
      <w:bookmarkStart w:id="1944" w:name="_Toc127436568"/>
      <w:bookmarkStart w:id="1945" w:name="_Toc127437647"/>
      <w:bookmarkStart w:id="1946" w:name="_Toc127783647"/>
      <w:bookmarkStart w:id="1947" w:name="_Toc127784726"/>
      <w:bookmarkStart w:id="1948" w:name="_Toc127865272"/>
      <w:bookmarkStart w:id="1949" w:name="_Toc128654006"/>
      <w:bookmarkStart w:id="1950" w:name="_Toc128996718"/>
      <w:bookmarkStart w:id="1951" w:name="_Toc129088893"/>
      <w:bookmarkStart w:id="1952" w:name="_Toc129090021"/>
      <w:bookmarkStart w:id="1953" w:name="_Toc129167359"/>
      <w:bookmarkStart w:id="1954" w:name="_Toc134189462"/>
      <w:bookmarkStart w:id="1955" w:name="_Toc134190549"/>
      <w:bookmarkStart w:id="1956" w:name="_Toc138233787"/>
      <w:bookmarkStart w:id="1957" w:name="_Toc119613371"/>
      <w:bookmarkStart w:id="1958" w:name="_Toc119614297"/>
      <w:bookmarkStart w:id="1959" w:name="_Toc119661849"/>
      <w:bookmarkStart w:id="1960" w:name="_Toc119663447"/>
      <w:bookmarkStart w:id="1961" w:name="_Toc119664409"/>
      <w:bookmarkStart w:id="1962" w:name="_Toc120010272"/>
      <w:bookmarkStart w:id="1963" w:name="_Toc120012387"/>
      <w:bookmarkStart w:id="1964" w:name="_Toc120013477"/>
      <w:bookmarkStart w:id="1965" w:name="_Toc126839975"/>
      <w:bookmarkStart w:id="1966" w:name="_Toc126841016"/>
      <w:bookmarkStart w:id="1967" w:name="_Toc126847270"/>
      <w:bookmarkStart w:id="1968" w:name="_Toc127171578"/>
      <w:bookmarkStart w:id="1969" w:name="_Toc127372666"/>
      <w:bookmarkStart w:id="1970" w:name="_Toc127436584"/>
      <w:bookmarkStart w:id="1971" w:name="_Toc127437663"/>
      <w:bookmarkStart w:id="1972" w:name="_Toc127783663"/>
      <w:bookmarkStart w:id="1973" w:name="_Toc127784742"/>
      <w:bookmarkStart w:id="1974" w:name="_Toc127865288"/>
      <w:bookmarkStart w:id="1975" w:name="_Toc128654022"/>
      <w:bookmarkStart w:id="1976" w:name="_Toc128996734"/>
      <w:bookmarkStart w:id="1977" w:name="_Toc129088909"/>
      <w:bookmarkStart w:id="1978" w:name="_Toc129090037"/>
      <w:bookmarkStart w:id="1979" w:name="_Toc129167375"/>
      <w:bookmarkStart w:id="1980" w:name="_Toc134189478"/>
      <w:bookmarkStart w:id="1981" w:name="_Toc134190565"/>
      <w:bookmarkStart w:id="1982" w:name="_Toc138233803"/>
      <w:bookmarkStart w:id="1983" w:name="_Toc94702568"/>
      <w:bookmarkStart w:id="1984" w:name="_Toc157416866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r w:rsidRPr="00B335AC">
        <w:t>MMG_u32ModesStatus</w:t>
      </w:r>
      <w:bookmarkEnd w:id="1983"/>
      <w:bookmarkEnd w:id="1984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CB44E1" w14:paraId="10EA30F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6231C677" w14:textId="77777777" w:rsidR="00CB44E1" w:rsidRDefault="00CB44E1" w:rsidP="00AA4FEF">
            <w:r>
              <w:t>Type</w:t>
            </w:r>
          </w:p>
        </w:tc>
        <w:tc>
          <w:tcPr>
            <w:tcW w:w="2191" w:type="dxa"/>
          </w:tcPr>
          <w:p w14:paraId="2A97A085" w14:textId="77777777" w:rsidR="00CB44E1" w:rsidRDefault="00CB44E1" w:rsidP="00AA4FEF">
            <w:r>
              <w:t>Value</w:t>
            </w:r>
          </w:p>
        </w:tc>
        <w:tc>
          <w:tcPr>
            <w:tcW w:w="1926" w:type="dxa"/>
          </w:tcPr>
          <w:p w14:paraId="15F5C744" w14:textId="77777777" w:rsidR="00CB44E1" w:rsidRDefault="00CB44E1" w:rsidP="00AA4FEF"/>
        </w:tc>
      </w:tr>
      <w:tr w:rsidR="00CB44E1" w14:paraId="79AD9C5D" w14:textId="77777777" w:rsidTr="00AA4FEF">
        <w:tc>
          <w:tcPr>
            <w:tcW w:w="6033" w:type="dxa"/>
          </w:tcPr>
          <w:p w14:paraId="0365C648" w14:textId="00B925F5" w:rsidR="00CB44E1" w:rsidRDefault="004B2F8F" w:rsidP="00AA4FEF">
            <w:r w:rsidRPr="00FF790F">
              <w:t>uint32</w:t>
            </w:r>
          </w:p>
        </w:tc>
        <w:tc>
          <w:tcPr>
            <w:tcW w:w="4117" w:type="dxa"/>
            <w:gridSpan w:val="2"/>
          </w:tcPr>
          <w:p w14:paraId="72747B5D" w14:textId="2D9D23D9" w:rsidR="00CB44E1" w:rsidRDefault="004B2F8F" w:rsidP="00AA4FEF">
            <w:r>
              <w:t>N.A.</w:t>
            </w:r>
          </w:p>
        </w:tc>
      </w:tr>
      <w:tr w:rsidR="00CB44E1" w14:paraId="09A9B06C" w14:textId="77777777" w:rsidTr="00AA4FEF">
        <w:tc>
          <w:tcPr>
            <w:tcW w:w="10150" w:type="dxa"/>
            <w:gridSpan w:val="3"/>
            <w:shd w:val="clear" w:color="auto" w:fill="000080"/>
          </w:tcPr>
          <w:p w14:paraId="1454861D" w14:textId="77777777" w:rsidR="00CB44E1" w:rsidRDefault="00CB44E1" w:rsidP="00AA4FEF">
            <w:r>
              <w:rPr>
                <w:b/>
              </w:rPr>
              <w:t>Description</w:t>
            </w:r>
          </w:p>
        </w:tc>
      </w:tr>
      <w:tr w:rsidR="00CB44E1" w14:paraId="6E73DE39" w14:textId="77777777" w:rsidTr="00AA4FEF">
        <w:tc>
          <w:tcPr>
            <w:tcW w:w="10150" w:type="dxa"/>
            <w:gridSpan w:val="3"/>
          </w:tcPr>
          <w:p w14:paraId="4DE1E751" w14:textId="0E8B3BA5" w:rsidR="00CB44E1" w:rsidRDefault="004B2F8F" w:rsidP="00AA4FEF">
            <w:r>
              <w:t xml:space="preserve">Variable is used to </w:t>
            </w:r>
            <w:r w:rsidRPr="00C37060">
              <w:t>set a running context</w:t>
            </w:r>
          </w:p>
        </w:tc>
      </w:tr>
      <w:tr w:rsidR="00CB44E1" w14:paraId="0730B0EB" w14:textId="77777777" w:rsidTr="00AA4FEF">
        <w:tc>
          <w:tcPr>
            <w:tcW w:w="10150" w:type="dxa"/>
            <w:gridSpan w:val="3"/>
            <w:shd w:val="clear" w:color="auto" w:fill="000080"/>
          </w:tcPr>
          <w:p w14:paraId="6E211BB4" w14:textId="77777777" w:rsidR="00CB44E1" w:rsidRDefault="00CB44E1" w:rsidP="00AA4FEF">
            <w:r>
              <w:rPr>
                <w:b/>
              </w:rPr>
              <w:t>Definition</w:t>
            </w:r>
          </w:p>
        </w:tc>
      </w:tr>
      <w:tr w:rsidR="00CB44E1" w14:paraId="01BA6EA5" w14:textId="77777777" w:rsidTr="00AA4FEF">
        <w:tc>
          <w:tcPr>
            <w:tcW w:w="10150" w:type="dxa"/>
            <w:gridSpan w:val="3"/>
          </w:tcPr>
          <w:p w14:paraId="71FFE9D4" w14:textId="36573C38" w:rsidR="00CB44E1" w:rsidRDefault="004B2F8F" w:rsidP="00AA4FEF">
            <w:r w:rsidRPr="00FF790F">
              <w:t xml:space="preserve">uint32 </w:t>
            </w:r>
            <w:r w:rsidR="00C55F75" w:rsidRPr="00B335AC">
              <w:t>MMG_u32ModesStatus</w:t>
            </w:r>
          </w:p>
        </w:tc>
      </w:tr>
    </w:tbl>
    <w:p w14:paraId="68335088" w14:textId="3121CDFE" w:rsidR="00CB44E1" w:rsidRPr="008568AC" w:rsidRDefault="00CB44E1" w:rsidP="00CB44E1">
      <w:pPr>
        <w:rPr>
          <w:sz w:val="10"/>
          <w:szCs w:val="10"/>
        </w:rPr>
      </w:pPr>
    </w:p>
    <w:p w14:paraId="0637C0D3" w14:textId="00A485EA" w:rsidR="004B2F8F" w:rsidRDefault="009A2E74" w:rsidP="004B2F8F">
      <w:pPr>
        <w:pStyle w:val="Heading3"/>
      </w:pPr>
      <w:bookmarkStart w:id="1985" w:name="_Toc94702569"/>
      <w:bookmarkStart w:id="1986" w:name="_Toc157416867"/>
      <w:r w:rsidRPr="00B335AC">
        <w:t>MMG_u32ModesStatusComplement</w:t>
      </w:r>
      <w:bookmarkEnd w:id="1985"/>
      <w:bookmarkEnd w:id="1986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4B2F8F" w14:paraId="5CFC5DE9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56F4A3A5" w14:textId="77777777" w:rsidR="004B2F8F" w:rsidRDefault="004B2F8F" w:rsidP="00AA4FEF">
            <w:r>
              <w:t>Type</w:t>
            </w:r>
          </w:p>
        </w:tc>
        <w:tc>
          <w:tcPr>
            <w:tcW w:w="2191" w:type="dxa"/>
          </w:tcPr>
          <w:p w14:paraId="0236D460" w14:textId="77777777" w:rsidR="004B2F8F" w:rsidRDefault="004B2F8F" w:rsidP="00AA4FEF">
            <w:r>
              <w:t>Value</w:t>
            </w:r>
          </w:p>
        </w:tc>
        <w:tc>
          <w:tcPr>
            <w:tcW w:w="1926" w:type="dxa"/>
          </w:tcPr>
          <w:p w14:paraId="0C7E1BC7" w14:textId="77777777" w:rsidR="004B2F8F" w:rsidRDefault="004B2F8F" w:rsidP="00AA4FEF"/>
        </w:tc>
      </w:tr>
      <w:tr w:rsidR="004B2F8F" w14:paraId="26B91F6F" w14:textId="77777777" w:rsidTr="00AA4FEF">
        <w:tc>
          <w:tcPr>
            <w:tcW w:w="6033" w:type="dxa"/>
          </w:tcPr>
          <w:p w14:paraId="58ABA274" w14:textId="77777777" w:rsidR="004B2F8F" w:rsidRDefault="004B2F8F" w:rsidP="00AA4FEF">
            <w:r w:rsidRPr="00FF790F">
              <w:t>uint32</w:t>
            </w:r>
          </w:p>
        </w:tc>
        <w:tc>
          <w:tcPr>
            <w:tcW w:w="4117" w:type="dxa"/>
            <w:gridSpan w:val="2"/>
          </w:tcPr>
          <w:p w14:paraId="4B841F7F" w14:textId="77777777" w:rsidR="004B2F8F" w:rsidRDefault="004B2F8F" w:rsidP="00AA4FEF">
            <w:r>
              <w:t>N.A.</w:t>
            </w:r>
          </w:p>
        </w:tc>
      </w:tr>
      <w:tr w:rsidR="004B2F8F" w14:paraId="05AA8B42" w14:textId="77777777" w:rsidTr="00AA4FEF">
        <w:tc>
          <w:tcPr>
            <w:tcW w:w="10150" w:type="dxa"/>
            <w:gridSpan w:val="3"/>
            <w:shd w:val="clear" w:color="auto" w:fill="000080"/>
          </w:tcPr>
          <w:p w14:paraId="26F7A610" w14:textId="77777777" w:rsidR="004B2F8F" w:rsidRDefault="004B2F8F" w:rsidP="00AA4FEF">
            <w:r>
              <w:rPr>
                <w:b/>
              </w:rPr>
              <w:t>Description</w:t>
            </w:r>
          </w:p>
        </w:tc>
      </w:tr>
      <w:tr w:rsidR="004B2F8F" w14:paraId="5D1DD37E" w14:textId="77777777" w:rsidTr="00AA4FEF">
        <w:tc>
          <w:tcPr>
            <w:tcW w:w="10150" w:type="dxa"/>
            <w:gridSpan w:val="3"/>
          </w:tcPr>
          <w:p w14:paraId="7AAD157A" w14:textId="7FAC673E" w:rsidR="004B2F8F" w:rsidRDefault="004B2F8F" w:rsidP="00AA4FEF">
            <w:r>
              <w:t xml:space="preserve">Variable is used for processing information when </w:t>
            </w:r>
            <w:r w:rsidRPr="00C37060">
              <w:t>set a running context</w:t>
            </w:r>
          </w:p>
        </w:tc>
      </w:tr>
      <w:tr w:rsidR="004B2F8F" w14:paraId="3BD8191A" w14:textId="77777777" w:rsidTr="00AA4FEF">
        <w:tc>
          <w:tcPr>
            <w:tcW w:w="10150" w:type="dxa"/>
            <w:gridSpan w:val="3"/>
            <w:shd w:val="clear" w:color="auto" w:fill="000080"/>
          </w:tcPr>
          <w:p w14:paraId="5C477172" w14:textId="77777777" w:rsidR="004B2F8F" w:rsidRDefault="004B2F8F" w:rsidP="00AA4FEF">
            <w:r>
              <w:rPr>
                <w:b/>
              </w:rPr>
              <w:t>Definition</w:t>
            </w:r>
          </w:p>
        </w:tc>
      </w:tr>
      <w:tr w:rsidR="004B2F8F" w14:paraId="1909D8D1" w14:textId="77777777" w:rsidTr="00AA4FEF">
        <w:tc>
          <w:tcPr>
            <w:tcW w:w="10150" w:type="dxa"/>
            <w:gridSpan w:val="3"/>
          </w:tcPr>
          <w:p w14:paraId="6C47C97E" w14:textId="710C02B5" w:rsidR="004B2F8F" w:rsidRDefault="004B2F8F" w:rsidP="00AA4FEF">
            <w:r w:rsidRPr="00FF790F">
              <w:t xml:space="preserve">uint32 </w:t>
            </w:r>
            <w:r w:rsidR="009A2E74" w:rsidRPr="00B335AC">
              <w:t>MMG_u32ModesStatusComplement</w:t>
            </w:r>
          </w:p>
        </w:tc>
      </w:tr>
    </w:tbl>
    <w:p w14:paraId="78E86356" w14:textId="77777777" w:rsidR="004B2F8F" w:rsidRPr="008568AC" w:rsidRDefault="004B2F8F" w:rsidP="00CB44E1">
      <w:pPr>
        <w:rPr>
          <w:sz w:val="10"/>
          <w:szCs w:val="10"/>
        </w:rPr>
      </w:pPr>
    </w:p>
    <w:p w14:paraId="275A193C" w14:textId="007C260C" w:rsidR="00992B08" w:rsidRDefault="00952E64" w:rsidP="00992B08">
      <w:pPr>
        <w:pStyle w:val="Heading3"/>
      </w:pPr>
      <w:bookmarkStart w:id="1987" w:name="_Toc94702574"/>
      <w:bookmarkStart w:id="1988" w:name="_Toc157416868"/>
      <w:r>
        <w:t>mmg</w:t>
      </w:r>
      <w:r w:rsidR="00B23178">
        <w:t>_</w:t>
      </w:r>
      <w:r w:rsidR="004A70A8" w:rsidRPr="001E394A">
        <w:t>u16DelayToClearModeAfterCycle</w:t>
      </w:r>
      <w:bookmarkEnd w:id="1987"/>
      <w:bookmarkEnd w:id="1988"/>
      <w:r w:rsidR="004A70A8" w:rsidDel="004A70A8">
        <w:t xml:space="preserve"> 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992B08" w14:paraId="6B58AF12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40DD9EA3" w14:textId="77777777" w:rsidR="00992B08" w:rsidRDefault="00992B08" w:rsidP="00AA4FEF">
            <w:r>
              <w:t>Type</w:t>
            </w:r>
          </w:p>
        </w:tc>
        <w:tc>
          <w:tcPr>
            <w:tcW w:w="2191" w:type="dxa"/>
          </w:tcPr>
          <w:p w14:paraId="111BB107" w14:textId="77777777" w:rsidR="00992B08" w:rsidRDefault="00992B08" w:rsidP="00AA4FEF">
            <w:r>
              <w:t>Value</w:t>
            </w:r>
          </w:p>
        </w:tc>
        <w:tc>
          <w:tcPr>
            <w:tcW w:w="1926" w:type="dxa"/>
          </w:tcPr>
          <w:p w14:paraId="6E631CE7" w14:textId="77777777" w:rsidR="00992B08" w:rsidRDefault="00992B08" w:rsidP="00AA4FEF"/>
        </w:tc>
      </w:tr>
      <w:tr w:rsidR="00992B08" w14:paraId="0E5100AA" w14:textId="77777777" w:rsidTr="00AA4FEF">
        <w:tc>
          <w:tcPr>
            <w:tcW w:w="6033" w:type="dxa"/>
          </w:tcPr>
          <w:p w14:paraId="444127C5" w14:textId="50FFBB05" w:rsidR="00992B08" w:rsidRDefault="004A70A8" w:rsidP="004A70A8">
            <w:r w:rsidRPr="001E394A">
              <w:t>uint16</w:t>
            </w:r>
          </w:p>
        </w:tc>
        <w:tc>
          <w:tcPr>
            <w:tcW w:w="4117" w:type="dxa"/>
            <w:gridSpan w:val="2"/>
          </w:tcPr>
          <w:p w14:paraId="129F8F81" w14:textId="37DA99AC" w:rsidR="00992B08" w:rsidRDefault="001B64ED" w:rsidP="00AA4FEF">
            <w:r>
              <w:t>0xFFFF</w:t>
            </w:r>
          </w:p>
        </w:tc>
      </w:tr>
      <w:tr w:rsidR="00992B08" w14:paraId="2B697D6C" w14:textId="77777777" w:rsidTr="00AA4FEF">
        <w:tc>
          <w:tcPr>
            <w:tcW w:w="10150" w:type="dxa"/>
            <w:gridSpan w:val="3"/>
            <w:shd w:val="clear" w:color="auto" w:fill="000080"/>
          </w:tcPr>
          <w:p w14:paraId="54932118" w14:textId="77777777" w:rsidR="00992B08" w:rsidRDefault="00992B08" w:rsidP="00AA4FEF">
            <w:r>
              <w:rPr>
                <w:b/>
              </w:rPr>
              <w:t>Description</w:t>
            </w:r>
          </w:p>
        </w:tc>
      </w:tr>
      <w:tr w:rsidR="00992B08" w14:paraId="7A8D3CEC" w14:textId="77777777" w:rsidTr="00AA4FEF">
        <w:tc>
          <w:tcPr>
            <w:tcW w:w="10150" w:type="dxa"/>
            <w:gridSpan w:val="3"/>
          </w:tcPr>
          <w:p w14:paraId="08FD5AB3" w14:textId="6479B1A8" w:rsidR="00992B08" w:rsidRDefault="008D542A" w:rsidP="00AA4FEF">
            <w:r>
              <w:t>Variable represents the c</w:t>
            </w:r>
            <w:r w:rsidRPr="001E394A">
              <w:t xml:space="preserve">ounter </w:t>
            </w:r>
            <w:r>
              <w:t xml:space="preserve">used </w:t>
            </w:r>
            <w:r w:rsidRPr="001E394A">
              <w:t>to manage timeout for "Executed cycle" mode</w:t>
            </w:r>
          </w:p>
        </w:tc>
      </w:tr>
      <w:tr w:rsidR="00992B08" w14:paraId="68E68EC8" w14:textId="77777777" w:rsidTr="00AA4FEF">
        <w:tc>
          <w:tcPr>
            <w:tcW w:w="10150" w:type="dxa"/>
            <w:gridSpan w:val="3"/>
            <w:shd w:val="clear" w:color="auto" w:fill="000080"/>
          </w:tcPr>
          <w:p w14:paraId="176716E8" w14:textId="77777777" w:rsidR="00992B08" w:rsidRDefault="00992B08" w:rsidP="00AA4FEF">
            <w:r>
              <w:rPr>
                <w:b/>
              </w:rPr>
              <w:t>Definition</w:t>
            </w:r>
          </w:p>
        </w:tc>
      </w:tr>
      <w:tr w:rsidR="00992B08" w14:paraId="5D5363AD" w14:textId="77777777" w:rsidTr="00AA4FEF">
        <w:tc>
          <w:tcPr>
            <w:tcW w:w="10150" w:type="dxa"/>
            <w:gridSpan w:val="3"/>
          </w:tcPr>
          <w:p w14:paraId="700079F3" w14:textId="11842092" w:rsidR="00992B08" w:rsidRDefault="00725D98" w:rsidP="00237BF3">
            <w:pPr>
              <w:spacing w:after="100"/>
            </w:pPr>
            <w:r w:rsidRPr="001E394A">
              <w:t xml:space="preserve">static uint16 </w:t>
            </w:r>
            <w:r w:rsidR="00B23178">
              <w:t>MMG_</w:t>
            </w:r>
            <w:r w:rsidRPr="001E394A">
              <w:t>u16DelayToClearModeAfterCycle</w:t>
            </w:r>
          </w:p>
        </w:tc>
      </w:tr>
    </w:tbl>
    <w:p w14:paraId="6B938B33" w14:textId="77777777" w:rsidR="00237BF3" w:rsidRPr="008568AC" w:rsidRDefault="00237BF3" w:rsidP="00237BF3">
      <w:pPr>
        <w:rPr>
          <w:sz w:val="10"/>
          <w:szCs w:val="10"/>
        </w:rPr>
      </w:pPr>
    </w:p>
    <w:p w14:paraId="16501053" w14:textId="6534E8A5" w:rsidR="00237BF3" w:rsidRDefault="00B869C7" w:rsidP="00237BF3">
      <w:pPr>
        <w:pStyle w:val="Heading3"/>
      </w:pPr>
      <w:bookmarkStart w:id="1989" w:name="_Toc94702575"/>
      <w:bookmarkStart w:id="1990" w:name="_Toc157416869"/>
      <w:r>
        <w:t>MMG_</w:t>
      </w:r>
      <w:r w:rsidR="00B34939" w:rsidRPr="0030220A">
        <w:t>u16MaxDelayAfterCycleActivation</w:t>
      </w:r>
      <w:bookmarkEnd w:id="1989"/>
      <w:bookmarkEnd w:id="1990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237BF3" w14:paraId="646EAC5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43698804" w14:textId="77777777" w:rsidR="00237BF3" w:rsidRDefault="00237BF3" w:rsidP="00AA4FEF">
            <w:r>
              <w:t>Type</w:t>
            </w:r>
          </w:p>
        </w:tc>
        <w:tc>
          <w:tcPr>
            <w:tcW w:w="2191" w:type="dxa"/>
          </w:tcPr>
          <w:p w14:paraId="4293E1BC" w14:textId="77777777" w:rsidR="00237BF3" w:rsidRDefault="00237BF3" w:rsidP="00AA4FEF">
            <w:r>
              <w:t>Value</w:t>
            </w:r>
          </w:p>
        </w:tc>
        <w:tc>
          <w:tcPr>
            <w:tcW w:w="1926" w:type="dxa"/>
          </w:tcPr>
          <w:p w14:paraId="3E47D2CC" w14:textId="77777777" w:rsidR="00237BF3" w:rsidRDefault="00237BF3" w:rsidP="00AA4FEF"/>
        </w:tc>
      </w:tr>
      <w:tr w:rsidR="00237BF3" w14:paraId="7F9D8763" w14:textId="77777777" w:rsidTr="00AA4FEF">
        <w:tc>
          <w:tcPr>
            <w:tcW w:w="6033" w:type="dxa"/>
          </w:tcPr>
          <w:p w14:paraId="04D70D82" w14:textId="437BDDED" w:rsidR="00237BF3" w:rsidRDefault="00B34939" w:rsidP="00B34939">
            <w:r w:rsidRPr="0030220A">
              <w:t>uint16</w:t>
            </w:r>
          </w:p>
        </w:tc>
        <w:tc>
          <w:tcPr>
            <w:tcW w:w="4117" w:type="dxa"/>
            <w:gridSpan w:val="2"/>
          </w:tcPr>
          <w:p w14:paraId="492DDDA9" w14:textId="584639E5" w:rsidR="00237BF3" w:rsidRDefault="001B64ED" w:rsidP="00446F7F">
            <w:pPr>
              <w:tabs>
                <w:tab w:val="left" w:pos="1493"/>
              </w:tabs>
            </w:pPr>
            <w:r>
              <w:t>0x00</w:t>
            </w:r>
          </w:p>
        </w:tc>
      </w:tr>
      <w:tr w:rsidR="00237BF3" w14:paraId="50816705" w14:textId="77777777" w:rsidTr="00AA4FEF">
        <w:tc>
          <w:tcPr>
            <w:tcW w:w="10150" w:type="dxa"/>
            <w:gridSpan w:val="3"/>
            <w:shd w:val="clear" w:color="auto" w:fill="000080"/>
          </w:tcPr>
          <w:p w14:paraId="595FEFDA" w14:textId="77777777" w:rsidR="00237BF3" w:rsidRDefault="00237BF3" w:rsidP="00AA4FEF">
            <w:r>
              <w:rPr>
                <w:b/>
              </w:rPr>
              <w:t>Description</w:t>
            </w:r>
          </w:p>
        </w:tc>
      </w:tr>
      <w:tr w:rsidR="00237BF3" w14:paraId="0C1B0B14" w14:textId="77777777" w:rsidTr="00AA4FEF">
        <w:tc>
          <w:tcPr>
            <w:tcW w:w="10150" w:type="dxa"/>
            <w:gridSpan w:val="3"/>
          </w:tcPr>
          <w:p w14:paraId="0F5A0914" w14:textId="626DD9A1" w:rsidR="00237BF3" w:rsidRDefault="00FA2972" w:rsidP="008366E5">
            <w:pPr>
              <w:spacing w:after="100"/>
            </w:pPr>
            <w:r w:rsidRPr="0030220A">
              <w:t xml:space="preserve">Variable which will be loaded, during </w:t>
            </w:r>
            <w:proofErr w:type="spellStart"/>
            <w:r w:rsidRPr="0030220A">
              <w:t>MMG_Init</w:t>
            </w:r>
            <w:proofErr w:type="spellEnd"/>
            <w:r w:rsidRPr="0030220A">
              <w:t>, with the maximal value of delays configured in NVP</w:t>
            </w:r>
          </w:p>
        </w:tc>
      </w:tr>
      <w:tr w:rsidR="00237BF3" w14:paraId="6FA10ED8" w14:textId="77777777" w:rsidTr="00AA4FEF">
        <w:tc>
          <w:tcPr>
            <w:tcW w:w="10150" w:type="dxa"/>
            <w:gridSpan w:val="3"/>
            <w:shd w:val="clear" w:color="auto" w:fill="000080"/>
          </w:tcPr>
          <w:p w14:paraId="0484A455" w14:textId="77777777" w:rsidR="00237BF3" w:rsidRDefault="00237BF3" w:rsidP="00AA4FEF">
            <w:r>
              <w:rPr>
                <w:b/>
              </w:rPr>
              <w:lastRenderedPageBreak/>
              <w:t>Definition</w:t>
            </w:r>
          </w:p>
        </w:tc>
      </w:tr>
      <w:tr w:rsidR="00237BF3" w14:paraId="30DF102B" w14:textId="77777777" w:rsidTr="00AA4FEF">
        <w:tc>
          <w:tcPr>
            <w:tcW w:w="10150" w:type="dxa"/>
            <w:gridSpan w:val="3"/>
          </w:tcPr>
          <w:p w14:paraId="10C356A1" w14:textId="44A2BCD9" w:rsidR="00237BF3" w:rsidRDefault="00FA2972" w:rsidP="00AA4FEF">
            <w:r w:rsidRPr="0030220A">
              <w:t xml:space="preserve">uint16 </w:t>
            </w:r>
            <w:r w:rsidR="00B869C7">
              <w:t>MMG_</w:t>
            </w:r>
            <w:r w:rsidRPr="0030220A">
              <w:t>u16MaxDelayAfterCycleActivation</w:t>
            </w:r>
          </w:p>
        </w:tc>
      </w:tr>
    </w:tbl>
    <w:p w14:paraId="787C0581" w14:textId="77777777" w:rsidR="00237BF3" w:rsidRPr="008568AC" w:rsidRDefault="00237BF3" w:rsidP="00237BF3">
      <w:pPr>
        <w:rPr>
          <w:sz w:val="10"/>
          <w:szCs w:val="10"/>
        </w:rPr>
      </w:pPr>
    </w:p>
    <w:p w14:paraId="39BD73C0" w14:textId="073F9DD1" w:rsidR="00B34939" w:rsidRDefault="000F65B1" w:rsidP="00B34939">
      <w:pPr>
        <w:pStyle w:val="Heading3"/>
      </w:pPr>
      <w:bookmarkStart w:id="1991" w:name="_Toc94702576"/>
      <w:bookmarkStart w:id="1992" w:name="_Toc157416870"/>
      <w:proofErr w:type="spellStart"/>
      <w:r>
        <w:t>MMG_</w:t>
      </w:r>
      <w:r w:rsidR="00877A5E" w:rsidRPr="0030220A">
        <w:t>astDelayAfterCycleThrsandModes</w:t>
      </w:r>
      <w:bookmarkEnd w:id="1991"/>
      <w:bookmarkEnd w:id="1992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B34939" w14:paraId="67F1F91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261570F4" w14:textId="77777777" w:rsidR="00B34939" w:rsidRDefault="00B34939" w:rsidP="00AA4FEF">
            <w:r>
              <w:t>Type</w:t>
            </w:r>
          </w:p>
        </w:tc>
        <w:tc>
          <w:tcPr>
            <w:tcW w:w="2191" w:type="dxa"/>
          </w:tcPr>
          <w:p w14:paraId="1F9B0C52" w14:textId="77777777" w:rsidR="00B34939" w:rsidRDefault="00B34939" w:rsidP="00AA4FEF">
            <w:r>
              <w:t>Value</w:t>
            </w:r>
          </w:p>
        </w:tc>
        <w:tc>
          <w:tcPr>
            <w:tcW w:w="1926" w:type="dxa"/>
          </w:tcPr>
          <w:p w14:paraId="1A346ACD" w14:textId="77777777" w:rsidR="00B34939" w:rsidRDefault="00B34939" w:rsidP="00AA4FEF"/>
        </w:tc>
      </w:tr>
      <w:tr w:rsidR="00B34939" w14:paraId="4E80678F" w14:textId="77777777" w:rsidTr="00AA4FEF">
        <w:tc>
          <w:tcPr>
            <w:tcW w:w="6033" w:type="dxa"/>
          </w:tcPr>
          <w:p w14:paraId="48EEA1AE" w14:textId="7178ABBE" w:rsidR="00B34939" w:rsidRDefault="00877A5E" w:rsidP="00877A5E">
            <w:r>
              <w:t xml:space="preserve">* </w:t>
            </w:r>
            <w:proofErr w:type="spellStart"/>
            <w:r w:rsidRPr="0030220A">
              <w:t>stModeDelayType</w:t>
            </w:r>
            <w:proofErr w:type="spellEnd"/>
          </w:p>
        </w:tc>
        <w:tc>
          <w:tcPr>
            <w:tcW w:w="4117" w:type="dxa"/>
            <w:gridSpan w:val="2"/>
          </w:tcPr>
          <w:p w14:paraId="05BD6961" w14:textId="4E4A6BFE" w:rsidR="00B34939" w:rsidRDefault="00877A5E" w:rsidP="00AA4FEF">
            <w:r>
              <w:t>N.A.</w:t>
            </w:r>
          </w:p>
        </w:tc>
      </w:tr>
      <w:tr w:rsidR="00B34939" w14:paraId="54C2A407" w14:textId="77777777" w:rsidTr="00AA4FEF">
        <w:tc>
          <w:tcPr>
            <w:tcW w:w="10150" w:type="dxa"/>
            <w:gridSpan w:val="3"/>
            <w:shd w:val="clear" w:color="auto" w:fill="000080"/>
          </w:tcPr>
          <w:p w14:paraId="2F11B111" w14:textId="77777777" w:rsidR="00B34939" w:rsidRDefault="00B34939" w:rsidP="00AA4FEF">
            <w:r>
              <w:rPr>
                <w:b/>
              </w:rPr>
              <w:t>Description</w:t>
            </w:r>
          </w:p>
        </w:tc>
      </w:tr>
      <w:tr w:rsidR="00B34939" w14:paraId="1DD654E2" w14:textId="77777777" w:rsidTr="00AA4FEF">
        <w:tc>
          <w:tcPr>
            <w:tcW w:w="10150" w:type="dxa"/>
            <w:gridSpan w:val="3"/>
          </w:tcPr>
          <w:p w14:paraId="4A1B8BFD" w14:textId="007B4D94" w:rsidR="00B34939" w:rsidRDefault="004621D0" w:rsidP="00AA4FEF">
            <w:r>
              <w:t>Vector variable that represents the t</w:t>
            </w:r>
            <w:r w:rsidRPr="0030220A">
              <w:t>able defining delays associated to cycle execution MMG modes</w:t>
            </w:r>
          </w:p>
        </w:tc>
      </w:tr>
      <w:tr w:rsidR="00B34939" w14:paraId="3E26CF2A" w14:textId="77777777" w:rsidTr="00AA4FEF">
        <w:tc>
          <w:tcPr>
            <w:tcW w:w="10150" w:type="dxa"/>
            <w:gridSpan w:val="3"/>
            <w:shd w:val="clear" w:color="auto" w:fill="000080"/>
          </w:tcPr>
          <w:p w14:paraId="42833220" w14:textId="77777777" w:rsidR="00B34939" w:rsidRDefault="00B34939" w:rsidP="00AA4FEF">
            <w:r>
              <w:rPr>
                <w:b/>
              </w:rPr>
              <w:t>Definition</w:t>
            </w:r>
          </w:p>
        </w:tc>
      </w:tr>
      <w:tr w:rsidR="00B34939" w14:paraId="2D27A4BF" w14:textId="77777777" w:rsidTr="00AA4FEF">
        <w:tc>
          <w:tcPr>
            <w:tcW w:w="10150" w:type="dxa"/>
            <w:gridSpan w:val="3"/>
          </w:tcPr>
          <w:p w14:paraId="71E65A6B" w14:textId="43E22DC9" w:rsidR="00B34939" w:rsidRDefault="004621D0" w:rsidP="00AA4FEF">
            <w:proofErr w:type="spellStart"/>
            <w:r w:rsidRPr="0030220A">
              <w:t>stModeDelayType</w:t>
            </w:r>
            <w:proofErr w:type="spellEnd"/>
            <w:r w:rsidRPr="0030220A">
              <w:t xml:space="preserve"> </w:t>
            </w:r>
            <w:r w:rsidR="000F65B1">
              <w:t>MMG_</w:t>
            </w:r>
            <w:proofErr w:type="gramStart"/>
            <w:r w:rsidRPr="0030220A">
              <w:t>astDelayAfterCycleThrsandModes[</w:t>
            </w:r>
            <w:proofErr w:type="gramEnd"/>
            <w:r w:rsidRPr="0030220A">
              <w:t>KU8_NUMBER_OF_MMG_CYCLES_MODES_DELAYS]</w:t>
            </w:r>
          </w:p>
        </w:tc>
      </w:tr>
    </w:tbl>
    <w:p w14:paraId="64E80030" w14:textId="77777777" w:rsidR="00B34939" w:rsidRPr="008568AC" w:rsidRDefault="00B34939" w:rsidP="00B34939">
      <w:pPr>
        <w:rPr>
          <w:sz w:val="2"/>
          <w:szCs w:val="2"/>
        </w:rPr>
      </w:pPr>
    </w:p>
    <w:p w14:paraId="56F14C84" w14:textId="1927DAF0" w:rsidR="008D480E" w:rsidRDefault="00EC564E" w:rsidP="008D480E">
      <w:pPr>
        <w:pStyle w:val="Heading3"/>
      </w:pPr>
      <w:bookmarkStart w:id="1993" w:name="_Toc94702577"/>
      <w:bookmarkStart w:id="1994" w:name="_Toc157416871"/>
      <w:r>
        <w:t>mmg</w:t>
      </w:r>
      <w:r w:rsidR="008D480E">
        <w:t>_</w:t>
      </w:r>
      <w:r w:rsidR="008D480E" w:rsidRPr="002955C1">
        <w:t>u8PrevHESModeStatus</w:t>
      </w:r>
      <w:bookmarkEnd w:id="1994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8D480E" w14:paraId="1C984B6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021159D2" w14:textId="77777777" w:rsidR="008D480E" w:rsidRDefault="008D480E" w:rsidP="00AA4FEF">
            <w:r>
              <w:t>Type</w:t>
            </w:r>
          </w:p>
        </w:tc>
        <w:tc>
          <w:tcPr>
            <w:tcW w:w="2191" w:type="dxa"/>
          </w:tcPr>
          <w:p w14:paraId="6EAF760C" w14:textId="77777777" w:rsidR="008D480E" w:rsidRDefault="008D480E" w:rsidP="00AA4FEF">
            <w:r>
              <w:t>Value</w:t>
            </w:r>
          </w:p>
        </w:tc>
        <w:tc>
          <w:tcPr>
            <w:tcW w:w="1926" w:type="dxa"/>
          </w:tcPr>
          <w:p w14:paraId="5C50A35F" w14:textId="77777777" w:rsidR="008D480E" w:rsidRDefault="008D480E" w:rsidP="00AA4FEF"/>
        </w:tc>
      </w:tr>
      <w:tr w:rsidR="008D480E" w14:paraId="0502E917" w14:textId="77777777" w:rsidTr="00AA4FEF">
        <w:tc>
          <w:tcPr>
            <w:tcW w:w="6033" w:type="dxa"/>
          </w:tcPr>
          <w:p w14:paraId="19918ABB" w14:textId="7D566980" w:rsidR="008D480E" w:rsidRDefault="008D480E" w:rsidP="00AA4FEF">
            <w:r>
              <w:t>uint8</w:t>
            </w:r>
          </w:p>
        </w:tc>
        <w:tc>
          <w:tcPr>
            <w:tcW w:w="4117" w:type="dxa"/>
            <w:gridSpan w:val="2"/>
          </w:tcPr>
          <w:p w14:paraId="7F83F961" w14:textId="2906ED60" w:rsidR="008D480E" w:rsidRDefault="001B64ED" w:rsidP="00AA4FEF">
            <w:r>
              <w:t>0x85</w:t>
            </w:r>
          </w:p>
        </w:tc>
      </w:tr>
      <w:tr w:rsidR="008D480E" w14:paraId="41F89D80" w14:textId="77777777" w:rsidTr="00AA4FEF">
        <w:tc>
          <w:tcPr>
            <w:tcW w:w="10150" w:type="dxa"/>
            <w:gridSpan w:val="3"/>
            <w:shd w:val="clear" w:color="auto" w:fill="000080"/>
          </w:tcPr>
          <w:p w14:paraId="5BB4CBBB" w14:textId="77777777" w:rsidR="008D480E" w:rsidRDefault="008D480E" w:rsidP="00AA4FEF">
            <w:r>
              <w:rPr>
                <w:b/>
              </w:rPr>
              <w:t>Description</w:t>
            </w:r>
          </w:p>
        </w:tc>
      </w:tr>
      <w:tr w:rsidR="008D480E" w14:paraId="304E5C32" w14:textId="77777777" w:rsidTr="00AA4FEF">
        <w:tc>
          <w:tcPr>
            <w:tcW w:w="10150" w:type="dxa"/>
            <w:gridSpan w:val="3"/>
          </w:tcPr>
          <w:p w14:paraId="79BF05CC" w14:textId="29F9F0A6" w:rsidR="008D480E" w:rsidRDefault="008D480E" w:rsidP="00AA4FEF">
            <w:r>
              <w:t>Variable that stores the p</w:t>
            </w:r>
            <w:r w:rsidRPr="002955C1">
              <w:t>revious status of Hall Effect Sensor mode</w:t>
            </w:r>
          </w:p>
        </w:tc>
      </w:tr>
      <w:tr w:rsidR="008D480E" w14:paraId="5F414B12" w14:textId="77777777" w:rsidTr="00AA4FEF">
        <w:tc>
          <w:tcPr>
            <w:tcW w:w="10150" w:type="dxa"/>
            <w:gridSpan w:val="3"/>
            <w:shd w:val="clear" w:color="auto" w:fill="000080"/>
          </w:tcPr>
          <w:p w14:paraId="4933B205" w14:textId="77777777" w:rsidR="008D480E" w:rsidRDefault="008D480E" w:rsidP="00AA4FEF">
            <w:r>
              <w:rPr>
                <w:b/>
              </w:rPr>
              <w:t>Definition</w:t>
            </w:r>
          </w:p>
        </w:tc>
      </w:tr>
      <w:tr w:rsidR="008D480E" w14:paraId="3698A6F5" w14:textId="77777777" w:rsidTr="00AA4FEF">
        <w:tc>
          <w:tcPr>
            <w:tcW w:w="10150" w:type="dxa"/>
            <w:gridSpan w:val="3"/>
          </w:tcPr>
          <w:p w14:paraId="66E9E8E6" w14:textId="26B506EE" w:rsidR="008D480E" w:rsidRDefault="008D480E" w:rsidP="00AA4FEF">
            <w:r>
              <w:t>static uint8 MMG_</w:t>
            </w:r>
            <w:r w:rsidRPr="002955C1">
              <w:t>u8PrevHESModeStatus</w:t>
            </w:r>
          </w:p>
        </w:tc>
      </w:tr>
    </w:tbl>
    <w:p w14:paraId="1949D1F5" w14:textId="35FEA665" w:rsidR="008D480E" w:rsidRDefault="008D480E" w:rsidP="008D480E">
      <w:pPr>
        <w:rPr>
          <w:sz w:val="2"/>
          <w:szCs w:val="2"/>
        </w:rPr>
      </w:pPr>
    </w:p>
    <w:p w14:paraId="02FCF01B" w14:textId="6FC080A5" w:rsidR="00BA25D7" w:rsidRDefault="00BA25D7" w:rsidP="00BA25D7">
      <w:pPr>
        <w:pStyle w:val="Heading3"/>
      </w:pPr>
      <w:bookmarkStart w:id="1995" w:name="_Toc157416872"/>
      <w:proofErr w:type="spellStart"/>
      <w:r w:rsidRPr="00BA25D7">
        <w:t>mmg</w:t>
      </w:r>
      <w:r>
        <w:t>_</w:t>
      </w:r>
      <w:r w:rsidRPr="00BA25D7">
        <w:t>stPreSafeManagement</w:t>
      </w:r>
      <w:bookmarkEnd w:id="1995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3124"/>
        <w:gridCol w:w="4215"/>
        <w:gridCol w:w="3037"/>
      </w:tblGrid>
      <w:tr w:rsidR="00BA25D7" w14:paraId="49B8E85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3C93FB20" w14:textId="77777777" w:rsidR="00BA25D7" w:rsidRDefault="00BA25D7" w:rsidP="00AA4FEF">
            <w:r>
              <w:t>Type</w:t>
            </w:r>
          </w:p>
        </w:tc>
        <w:tc>
          <w:tcPr>
            <w:tcW w:w="2191" w:type="dxa"/>
          </w:tcPr>
          <w:p w14:paraId="1415C0C3" w14:textId="77777777" w:rsidR="00BA25D7" w:rsidRDefault="00BA25D7" w:rsidP="00AA4FEF">
            <w:r>
              <w:t>Value</w:t>
            </w:r>
          </w:p>
        </w:tc>
        <w:tc>
          <w:tcPr>
            <w:tcW w:w="1926" w:type="dxa"/>
          </w:tcPr>
          <w:p w14:paraId="2190C3EC" w14:textId="77777777" w:rsidR="00BA25D7" w:rsidRDefault="00BA25D7" w:rsidP="00AA4FEF"/>
        </w:tc>
      </w:tr>
      <w:tr w:rsidR="00BA25D7" w14:paraId="2F4E9510" w14:textId="77777777" w:rsidTr="00AA4FEF">
        <w:tc>
          <w:tcPr>
            <w:tcW w:w="6033" w:type="dxa"/>
          </w:tcPr>
          <w:p w14:paraId="55B6F108" w14:textId="4788087C" w:rsidR="00BA25D7" w:rsidRDefault="00BA25D7" w:rsidP="00AA4FEF">
            <w:proofErr w:type="spellStart"/>
            <w:r w:rsidRPr="00BA25D7">
              <w:t>mmg_stPreSafeRecorderManagement</w:t>
            </w:r>
            <w:proofErr w:type="spellEnd"/>
          </w:p>
        </w:tc>
        <w:tc>
          <w:tcPr>
            <w:tcW w:w="4117" w:type="dxa"/>
            <w:gridSpan w:val="2"/>
          </w:tcPr>
          <w:p w14:paraId="6649910D" w14:textId="642590AA" w:rsidR="00BA25D7" w:rsidRDefault="00BA25D7" w:rsidP="00AA4FEF">
            <w:proofErr w:type="gramStart"/>
            <w:r>
              <w:t>{</w:t>
            </w:r>
            <w:r w:rsidR="00A360DA">
              <w:t xml:space="preserve"> </w:t>
            </w:r>
            <w:r w:rsidR="00A360DA" w:rsidRPr="00A360DA">
              <w:t>KU</w:t>
            </w:r>
            <w:proofErr w:type="gramEnd"/>
            <w:r w:rsidR="00A360DA" w:rsidRPr="00A360DA">
              <w:t>8_FALSE</w:t>
            </w:r>
            <w:r w:rsidR="00A360DA">
              <w:t xml:space="preserve">, </w:t>
            </w:r>
            <w:r w:rsidR="00A360DA" w:rsidRPr="00A360DA">
              <w:t>KU8_NO_CYCLE</w:t>
            </w:r>
            <w:r w:rsidR="00A360DA">
              <w:t xml:space="preserve">, </w:t>
            </w:r>
            <w:r w:rsidR="00A360DA" w:rsidRPr="00A360DA">
              <w:t>KU8_NO_CYCLE</w:t>
            </w:r>
            <w:r w:rsidR="00A360DA">
              <w:t xml:space="preserve">, </w:t>
            </w:r>
            <w:r>
              <w:t xml:space="preserve"> </w:t>
            </w:r>
            <w:r w:rsidRPr="00BA25D7">
              <w:t>KU8_TENSIONING_NONE, KU8_TENSIONING_NONE, MMG_KU8_PRESF_TRIGGER_OFF</w:t>
            </w:r>
            <w:r w:rsidR="00A360DA">
              <w:t xml:space="preserve">, </w:t>
            </w:r>
            <w:r w:rsidR="00A360DA" w:rsidRPr="00A360DA">
              <w:t>NVP_BLOCK_ID_PRE_SAFE_RECORDER_ID_RamBlockData.NVP_u8PreSafeRecorderID</w:t>
            </w:r>
            <w:r>
              <w:t xml:space="preserve"> }</w:t>
            </w:r>
          </w:p>
        </w:tc>
      </w:tr>
      <w:tr w:rsidR="00BA25D7" w14:paraId="03931CD0" w14:textId="77777777" w:rsidTr="00AA4FEF">
        <w:tc>
          <w:tcPr>
            <w:tcW w:w="10150" w:type="dxa"/>
            <w:gridSpan w:val="3"/>
            <w:shd w:val="clear" w:color="auto" w:fill="000080"/>
          </w:tcPr>
          <w:p w14:paraId="74B94B85" w14:textId="77777777" w:rsidR="00BA25D7" w:rsidRDefault="00BA25D7" w:rsidP="00AA4FEF">
            <w:r>
              <w:rPr>
                <w:b/>
              </w:rPr>
              <w:t>Description</w:t>
            </w:r>
          </w:p>
        </w:tc>
      </w:tr>
      <w:tr w:rsidR="00BA25D7" w14:paraId="4CE33DAE" w14:textId="77777777" w:rsidTr="00AA4FEF">
        <w:tc>
          <w:tcPr>
            <w:tcW w:w="10150" w:type="dxa"/>
            <w:gridSpan w:val="3"/>
          </w:tcPr>
          <w:p w14:paraId="3DC515D4" w14:textId="1A9F2F0F" w:rsidR="00BA25D7" w:rsidRDefault="00BA25D7" w:rsidP="00AA4FEF">
            <w:r>
              <w:t xml:space="preserve">Variable that stores the </w:t>
            </w:r>
            <w:proofErr w:type="spellStart"/>
            <w:r>
              <w:t>PreSafe</w:t>
            </w:r>
            <w:proofErr w:type="spellEnd"/>
            <w:r>
              <w:t xml:space="preserve"> Recorder management data</w:t>
            </w:r>
          </w:p>
        </w:tc>
      </w:tr>
      <w:tr w:rsidR="00BA25D7" w14:paraId="67D15FFE" w14:textId="77777777" w:rsidTr="00AA4FEF">
        <w:tc>
          <w:tcPr>
            <w:tcW w:w="10150" w:type="dxa"/>
            <w:gridSpan w:val="3"/>
            <w:shd w:val="clear" w:color="auto" w:fill="000080"/>
          </w:tcPr>
          <w:p w14:paraId="44C229FB" w14:textId="77777777" w:rsidR="00BA25D7" w:rsidRDefault="00BA25D7" w:rsidP="00AA4FEF">
            <w:r>
              <w:rPr>
                <w:b/>
              </w:rPr>
              <w:t>Definition</w:t>
            </w:r>
          </w:p>
        </w:tc>
      </w:tr>
      <w:tr w:rsidR="00BA25D7" w14:paraId="053427CB" w14:textId="77777777" w:rsidTr="00AA4FEF">
        <w:tc>
          <w:tcPr>
            <w:tcW w:w="10150" w:type="dxa"/>
            <w:gridSpan w:val="3"/>
          </w:tcPr>
          <w:p w14:paraId="665C7CFF" w14:textId="69376241" w:rsidR="00BA25D7" w:rsidRDefault="00BA25D7" w:rsidP="00AA4FEF">
            <w:r w:rsidRPr="00BA25D7">
              <w:t xml:space="preserve">static </w:t>
            </w:r>
            <w:proofErr w:type="spellStart"/>
            <w:r w:rsidRPr="00BA25D7">
              <w:t>mmg_stPreSafeRecorderManagement</w:t>
            </w:r>
            <w:proofErr w:type="spellEnd"/>
            <w:r w:rsidRPr="00BA25D7">
              <w:t xml:space="preserve"> </w:t>
            </w:r>
            <w:proofErr w:type="spellStart"/>
            <w:r w:rsidRPr="00BA25D7">
              <w:t>mmg_stPreSafeManagement</w:t>
            </w:r>
            <w:proofErr w:type="spellEnd"/>
          </w:p>
        </w:tc>
      </w:tr>
    </w:tbl>
    <w:p w14:paraId="054237E1" w14:textId="77777777" w:rsidR="00BA25D7" w:rsidRPr="008568AC" w:rsidRDefault="00BA25D7" w:rsidP="008D480E">
      <w:pPr>
        <w:rPr>
          <w:sz w:val="2"/>
          <w:szCs w:val="2"/>
        </w:rPr>
      </w:pPr>
    </w:p>
    <w:p w14:paraId="38FA5404" w14:textId="45CEDCDB" w:rsidR="00BA25D7" w:rsidRDefault="00BA25D7" w:rsidP="00BA25D7">
      <w:pPr>
        <w:pStyle w:val="Heading3"/>
      </w:pPr>
      <w:bookmarkStart w:id="1996" w:name="_Toc119613379"/>
      <w:bookmarkStart w:id="1997" w:name="_Toc119614305"/>
      <w:bookmarkStart w:id="1998" w:name="_Toc119661857"/>
      <w:bookmarkStart w:id="1999" w:name="_Toc119663455"/>
      <w:bookmarkStart w:id="2000" w:name="_Toc119664417"/>
      <w:bookmarkStart w:id="2001" w:name="_Toc120010280"/>
      <w:bookmarkStart w:id="2002" w:name="_Toc120012395"/>
      <w:bookmarkStart w:id="2003" w:name="_Toc120013485"/>
      <w:bookmarkStart w:id="2004" w:name="_Toc126839983"/>
      <w:bookmarkStart w:id="2005" w:name="_Toc126841024"/>
      <w:bookmarkStart w:id="2006" w:name="_Toc126847278"/>
      <w:bookmarkStart w:id="2007" w:name="_Toc127171586"/>
      <w:bookmarkStart w:id="2008" w:name="_Toc127372674"/>
      <w:bookmarkStart w:id="2009" w:name="_Toc127436592"/>
      <w:bookmarkStart w:id="2010" w:name="_Toc127437671"/>
      <w:bookmarkStart w:id="2011" w:name="_Toc127783671"/>
      <w:bookmarkStart w:id="2012" w:name="_Toc127784750"/>
      <w:bookmarkStart w:id="2013" w:name="_Toc127865296"/>
      <w:bookmarkStart w:id="2014" w:name="_Toc128654030"/>
      <w:bookmarkStart w:id="2015" w:name="_Toc128996742"/>
      <w:bookmarkStart w:id="2016" w:name="_Toc129088917"/>
      <w:bookmarkStart w:id="2017" w:name="_Toc129090045"/>
      <w:bookmarkStart w:id="2018" w:name="_Toc129167383"/>
      <w:bookmarkStart w:id="2019" w:name="_Toc134189486"/>
      <w:bookmarkStart w:id="2020" w:name="_Toc134190573"/>
      <w:bookmarkStart w:id="2021" w:name="_Toc138233811"/>
      <w:bookmarkStart w:id="2022" w:name="_Toc157416873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proofErr w:type="spellStart"/>
      <w:r w:rsidRPr="00BA25D7">
        <w:t>mmg_stPreSafeStartData</w:t>
      </w:r>
      <w:bookmarkEnd w:id="2022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BA25D7" w14:paraId="445B926D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7675E96D" w14:textId="77777777" w:rsidR="00BA25D7" w:rsidRDefault="00BA25D7" w:rsidP="00AA4FEF">
            <w:r>
              <w:t>Type</w:t>
            </w:r>
          </w:p>
        </w:tc>
        <w:tc>
          <w:tcPr>
            <w:tcW w:w="2191" w:type="dxa"/>
          </w:tcPr>
          <w:p w14:paraId="248901D8" w14:textId="77777777" w:rsidR="00BA25D7" w:rsidRDefault="00BA25D7" w:rsidP="00AA4FEF">
            <w:r>
              <w:t>Value</w:t>
            </w:r>
          </w:p>
        </w:tc>
        <w:tc>
          <w:tcPr>
            <w:tcW w:w="1926" w:type="dxa"/>
          </w:tcPr>
          <w:p w14:paraId="37189010" w14:textId="77777777" w:rsidR="00BA25D7" w:rsidRDefault="00BA25D7" w:rsidP="00AA4FEF"/>
        </w:tc>
      </w:tr>
      <w:tr w:rsidR="00BA25D7" w14:paraId="68DE195D" w14:textId="77777777" w:rsidTr="00AA4FEF">
        <w:tc>
          <w:tcPr>
            <w:tcW w:w="6033" w:type="dxa"/>
          </w:tcPr>
          <w:p w14:paraId="080D268F" w14:textId="65942B2E" w:rsidR="00BA25D7" w:rsidRDefault="00BA25D7" w:rsidP="00AA4FEF">
            <w:proofErr w:type="spellStart"/>
            <w:r w:rsidRPr="00BA25D7">
              <w:t>mmg_stPreSafeRecorderStartData</w:t>
            </w:r>
            <w:proofErr w:type="spellEnd"/>
          </w:p>
        </w:tc>
        <w:tc>
          <w:tcPr>
            <w:tcW w:w="4117" w:type="dxa"/>
            <w:gridSpan w:val="2"/>
          </w:tcPr>
          <w:p w14:paraId="7B8CEFF2" w14:textId="497A0B0C" w:rsidR="00BA25D7" w:rsidRDefault="00BA25D7" w:rsidP="00AA4FEF">
            <w:r>
              <w:t>{0x00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0x00}</w:t>
            </w:r>
          </w:p>
        </w:tc>
      </w:tr>
      <w:tr w:rsidR="00BA25D7" w14:paraId="64EB2204" w14:textId="77777777" w:rsidTr="00AA4FEF">
        <w:tc>
          <w:tcPr>
            <w:tcW w:w="10150" w:type="dxa"/>
            <w:gridSpan w:val="3"/>
            <w:shd w:val="clear" w:color="auto" w:fill="000080"/>
          </w:tcPr>
          <w:p w14:paraId="2B7FE7C4" w14:textId="77777777" w:rsidR="00BA25D7" w:rsidRDefault="00BA25D7" w:rsidP="00AA4FEF">
            <w:r>
              <w:rPr>
                <w:b/>
              </w:rPr>
              <w:t>Description</w:t>
            </w:r>
          </w:p>
        </w:tc>
      </w:tr>
      <w:tr w:rsidR="00BA25D7" w14:paraId="25D7CD77" w14:textId="77777777" w:rsidTr="00AA4FEF">
        <w:tc>
          <w:tcPr>
            <w:tcW w:w="10150" w:type="dxa"/>
            <w:gridSpan w:val="3"/>
          </w:tcPr>
          <w:p w14:paraId="2B84EF29" w14:textId="56ECC7B4" w:rsidR="00BA25D7" w:rsidRDefault="00BA25D7" w:rsidP="00AA4FEF">
            <w:r>
              <w:t xml:space="preserve">Variable that stores the </w:t>
            </w:r>
            <w:proofErr w:type="spellStart"/>
            <w:r>
              <w:t>PreSafe</w:t>
            </w:r>
            <w:proofErr w:type="spellEnd"/>
            <w:r>
              <w:t xml:space="preserve"> Recorder start block data</w:t>
            </w:r>
          </w:p>
        </w:tc>
      </w:tr>
      <w:tr w:rsidR="00BA25D7" w14:paraId="7BB671B6" w14:textId="77777777" w:rsidTr="00AA4FEF">
        <w:tc>
          <w:tcPr>
            <w:tcW w:w="10150" w:type="dxa"/>
            <w:gridSpan w:val="3"/>
            <w:shd w:val="clear" w:color="auto" w:fill="000080"/>
          </w:tcPr>
          <w:p w14:paraId="62F21257" w14:textId="77777777" w:rsidR="00BA25D7" w:rsidRDefault="00BA25D7" w:rsidP="00AA4FEF">
            <w:r>
              <w:rPr>
                <w:b/>
              </w:rPr>
              <w:t>Definition</w:t>
            </w:r>
          </w:p>
        </w:tc>
      </w:tr>
      <w:tr w:rsidR="00BA25D7" w14:paraId="1699393A" w14:textId="77777777" w:rsidTr="00AA4FEF">
        <w:tc>
          <w:tcPr>
            <w:tcW w:w="10150" w:type="dxa"/>
            <w:gridSpan w:val="3"/>
          </w:tcPr>
          <w:p w14:paraId="213558B7" w14:textId="4F176BEB" w:rsidR="00BA25D7" w:rsidRDefault="00BA25D7" w:rsidP="00AA4FEF">
            <w:r w:rsidRPr="00BA25D7">
              <w:t xml:space="preserve">static </w:t>
            </w:r>
            <w:proofErr w:type="spellStart"/>
            <w:r w:rsidRPr="00BA25D7">
              <w:t>mmg_stPreSafeRecorderStartData</w:t>
            </w:r>
            <w:proofErr w:type="spellEnd"/>
            <w:r w:rsidRPr="00BA25D7">
              <w:t xml:space="preserve"> </w:t>
            </w:r>
            <w:proofErr w:type="spellStart"/>
            <w:r w:rsidRPr="00BA25D7">
              <w:t>mmg_stPreSafeStartData</w:t>
            </w:r>
            <w:proofErr w:type="spellEnd"/>
          </w:p>
        </w:tc>
      </w:tr>
    </w:tbl>
    <w:p w14:paraId="0F352A42" w14:textId="77777777" w:rsidR="00BA25D7" w:rsidRPr="008568AC" w:rsidRDefault="00BA25D7" w:rsidP="00BA25D7">
      <w:pPr>
        <w:rPr>
          <w:sz w:val="2"/>
          <w:szCs w:val="2"/>
        </w:rPr>
      </w:pPr>
    </w:p>
    <w:p w14:paraId="570B8F63" w14:textId="375B54BE" w:rsidR="00BA25D7" w:rsidRDefault="00BA25D7" w:rsidP="00BA25D7">
      <w:pPr>
        <w:pStyle w:val="Heading3"/>
      </w:pPr>
      <w:bookmarkStart w:id="2023" w:name="_Toc157416874"/>
      <w:proofErr w:type="spellStart"/>
      <w:r w:rsidRPr="00BA25D7">
        <w:t>mmg_stPreSafeSt</w:t>
      </w:r>
      <w:r>
        <w:t>op</w:t>
      </w:r>
      <w:r w:rsidRPr="00BA25D7">
        <w:t>Data</w:t>
      </w:r>
      <w:bookmarkEnd w:id="2023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BA25D7" w14:paraId="23DF904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7188BCF3" w14:textId="77777777" w:rsidR="00BA25D7" w:rsidRDefault="00BA25D7" w:rsidP="00AA4FEF">
            <w:r>
              <w:t>Type</w:t>
            </w:r>
          </w:p>
        </w:tc>
        <w:tc>
          <w:tcPr>
            <w:tcW w:w="2191" w:type="dxa"/>
          </w:tcPr>
          <w:p w14:paraId="25C5BD60" w14:textId="77777777" w:rsidR="00BA25D7" w:rsidRDefault="00BA25D7" w:rsidP="00AA4FEF">
            <w:r>
              <w:t>Value</w:t>
            </w:r>
          </w:p>
        </w:tc>
        <w:tc>
          <w:tcPr>
            <w:tcW w:w="1926" w:type="dxa"/>
          </w:tcPr>
          <w:p w14:paraId="2DFED289" w14:textId="77777777" w:rsidR="00BA25D7" w:rsidRDefault="00BA25D7" w:rsidP="00AA4FEF"/>
        </w:tc>
      </w:tr>
      <w:tr w:rsidR="00BA25D7" w14:paraId="55631BA3" w14:textId="77777777" w:rsidTr="00AA4FEF">
        <w:tc>
          <w:tcPr>
            <w:tcW w:w="6033" w:type="dxa"/>
          </w:tcPr>
          <w:p w14:paraId="52AE208C" w14:textId="27E9577E" w:rsidR="00BA25D7" w:rsidRDefault="00BA25D7" w:rsidP="00AA4FEF">
            <w:proofErr w:type="spellStart"/>
            <w:r w:rsidRPr="00BA25D7">
              <w:t>mmg_stPreSafeRecorderSt</w:t>
            </w:r>
            <w:r>
              <w:t>op</w:t>
            </w:r>
            <w:r w:rsidRPr="00BA25D7">
              <w:t>Data</w:t>
            </w:r>
            <w:proofErr w:type="spellEnd"/>
          </w:p>
        </w:tc>
        <w:tc>
          <w:tcPr>
            <w:tcW w:w="4117" w:type="dxa"/>
            <w:gridSpan w:val="2"/>
          </w:tcPr>
          <w:p w14:paraId="7D237C43" w14:textId="7D4E8CBC" w:rsidR="00BA25D7" w:rsidRDefault="00BA25D7" w:rsidP="00AA4FEF">
            <w:r>
              <w:t>{0x00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0x00}</w:t>
            </w:r>
          </w:p>
        </w:tc>
      </w:tr>
      <w:tr w:rsidR="00BA25D7" w14:paraId="5BB1DF72" w14:textId="77777777" w:rsidTr="00AA4FEF">
        <w:tc>
          <w:tcPr>
            <w:tcW w:w="10150" w:type="dxa"/>
            <w:gridSpan w:val="3"/>
            <w:shd w:val="clear" w:color="auto" w:fill="000080"/>
          </w:tcPr>
          <w:p w14:paraId="56281B73" w14:textId="77777777" w:rsidR="00BA25D7" w:rsidRDefault="00BA25D7" w:rsidP="00AA4FEF">
            <w:r>
              <w:rPr>
                <w:b/>
              </w:rPr>
              <w:t>Description</w:t>
            </w:r>
          </w:p>
        </w:tc>
      </w:tr>
      <w:tr w:rsidR="00BA25D7" w14:paraId="1931287A" w14:textId="77777777" w:rsidTr="00AA4FEF">
        <w:tc>
          <w:tcPr>
            <w:tcW w:w="10150" w:type="dxa"/>
            <w:gridSpan w:val="3"/>
          </w:tcPr>
          <w:p w14:paraId="51D5FBFE" w14:textId="20F41A86" w:rsidR="00BA25D7" w:rsidRDefault="00BA25D7" w:rsidP="00AA4FEF">
            <w:r>
              <w:t xml:space="preserve">Variable that stores the </w:t>
            </w:r>
            <w:proofErr w:type="spellStart"/>
            <w:r>
              <w:t>PreSafe</w:t>
            </w:r>
            <w:proofErr w:type="spellEnd"/>
            <w:r>
              <w:t xml:space="preserve"> Recorder stop block data</w:t>
            </w:r>
          </w:p>
        </w:tc>
      </w:tr>
      <w:tr w:rsidR="00BA25D7" w14:paraId="78F1793A" w14:textId="77777777" w:rsidTr="00AA4FEF">
        <w:tc>
          <w:tcPr>
            <w:tcW w:w="10150" w:type="dxa"/>
            <w:gridSpan w:val="3"/>
            <w:shd w:val="clear" w:color="auto" w:fill="000080"/>
          </w:tcPr>
          <w:p w14:paraId="0DEA84B3" w14:textId="77777777" w:rsidR="00BA25D7" w:rsidRDefault="00BA25D7" w:rsidP="00AA4FEF">
            <w:r>
              <w:rPr>
                <w:b/>
              </w:rPr>
              <w:t>Definition</w:t>
            </w:r>
          </w:p>
        </w:tc>
      </w:tr>
      <w:tr w:rsidR="00BA25D7" w14:paraId="2B70F118" w14:textId="77777777" w:rsidTr="00AA4FEF">
        <w:tc>
          <w:tcPr>
            <w:tcW w:w="10150" w:type="dxa"/>
            <w:gridSpan w:val="3"/>
          </w:tcPr>
          <w:p w14:paraId="62C49ABB" w14:textId="19F3ADB4" w:rsidR="00BA25D7" w:rsidRDefault="00BA25D7" w:rsidP="00AA4FEF">
            <w:r w:rsidRPr="00BA25D7">
              <w:lastRenderedPageBreak/>
              <w:t xml:space="preserve">static </w:t>
            </w:r>
            <w:proofErr w:type="spellStart"/>
            <w:r w:rsidRPr="00BA25D7">
              <w:t>mmg_stPreSafeRecorderSt</w:t>
            </w:r>
            <w:r>
              <w:t>op</w:t>
            </w:r>
            <w:r w:rsidRPr="00BA25D7">
              <w:t>Data</w:t>
            </w:r>
            <w:proofErr w:type="spellEnd"/>
            <w:r w:rsidRPr="00BA25D7">
              <w:t xml:space="preserve"> </w:t>
            </w:r>
            <w:proofErr w:type="spellStart"/>
            <w:r w:rsidRPr="00BA25D7">
              <w:t>mmg_stPreSafeS</w:t>
            </w:r>
            <w:r>
              <w:t>top</w:t>
            </w:r>
            <w:r w:rsidRPr="00BA25D7">
              <w:t>Data</w:t>
            </w:r>
            <w:proofErr w:type="spellEnd"/>
          </w:p>
        </w:tc>
      </w:tr>
    </w:tbl>
    <w:p w14:paraId="26DDF48C" w14:textId="77777777" w:rsidR="00BA25D7" w:rsidRPr="008568AC" w:rsidRDefault="00BA25D7" w:rsidP="00BA25D7">
      <w:pPr>
        <w:rPr>
          <w:sz w:val="2"/>
          <w:szCs w:val="2"/>
        </w:rPr>
      </w:pPr>
    </w:p>
    <w:p w14:paraId="61A64414" w14:textId="13F0D64D" w:rsidR="00BA25D7" w:rsidRDefault="00BA25D7" w:rsidP="00BA25D7">
      <w:pPr>
        <w:pStyle w:val="Heading3"/>
      </w:pPr>
      <w:bookmarkStart w:id="2024" w:name="_Toc157416875"/>
      <w:proofErr w:type="spellStart"/>
      <w:r w:rsidRPr="00BA25D7">
        <w:t>mmg_stPreSafeStateData</w:t>
      </w:r>
      <w:bookmarkEnd w:id="2024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BA25D7" w14:paraId="27532D9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428EA1EF" w14:textId="77777777" w:rsidR="00BA25D7" w:rsidRDefault="00BA25D7" w:rsidP="00AA4FEF">
            <w:r>
              <w:t>Type</w:t>
            </w:r>
          </w:p>
        </w:tc>
        <w:tc>
          <w:tcPr>
            <w:tcW w:w="2191" w:type="dxa"/>
          </w:tcPr>
          <w:p w14:paraId="74E73286" w14:textId="77777777" w:rsidR="00BA25D7" w:rsidRDefault="00BA25D7" w:rsidP="00AA4FEF">
            <w:r>
              <w:t>Value</w:t>
            </w:r>
          </w:p>
        </w:tc>
        <w:tc>
          <w:tcPr>
            <w:tcW w:w="1926" w:type="dxa"/>
          </w:tcPr>
          <w:p w14:paraId="648A43AD" w14:textId="77777777" w:rsidR="00BA25D7" w:rsidRDefault="00BA25D7" w:rsidP="00AA4FEF"/>
        </w:tc>
      </w:tr>
      <w:tr w:rsidR="00BA25D7" w14:paraId="7D40BB05" w14:textId="77777777" w:rsidTr="00AA4FEF">
        <w:tc>
          <w:tcPr>
            <w:tcW w:w="6033" w:type="dxa"/>
          </w:tcPr>
          <w:p w14:paraId="3D081F31" w14:textId="30A1CA20" w:rsidR="00BA25D7" w:rsidRDefault="00BA25D7" w:rsidP="00AA4FEF">
            <w:proofErr w:type="spellStart"/>
            <w:r w:rsidRPr="00BA25D7">
              <w:t>mmg_stPreSafeRecorderSt</w:t>
            </w:r>
            <w:r>
              <w:t>ate</w:t>
            </w:r>
            <w:r w:rsidRPr="00BA25D7">
              <w:t>Data</w:t>
            </w:r>
            <w:proofErr w:type="spellEnd"/>
          </w:p>
        </w:tc>
        <w:tc>
          <w:tcPr>
            <w:tcW w:w="4117" w:type="dxa"/>
            <w:gridSpan w:val="2"/>
          </w:tcPr>
          <w:p w14:paraId="7BA17CE1" w14:textId="6A06A3D9" w:rsidR="00BA25D7" w:rsidRDefault="00BA25D7" w:rsidP="00AA4FEF">
            <w:r>
              <w:t>{0x00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</w:t>
            </w:r>
            <w:r w:rsidRPr="00BA25D7">
              <w:t xml:space="preserve">, </w:t>
            </w:r>
            <w:r>
              <w:t>0x00}</w:t>
            </w:r>
          </w:p>
        </w:tc>
      </w:tr>
      <w:tr w:rsidR="00BA25D7" w14:paraId="216B192F" w14:textId="77777777" w:rsidTr="00AA4FEF">
        <w:tc>
          <w:tcPr>
            <w:tcW w:w="10150" w:type="dxa"/>
            <w:gridSpan w:val="3"/>
            <w:shd w:val="clear" w:color="auto" w:fill="000080"/>
          </w:tcPr>
          <w:p w14:paraId="3753B59D" w14:textId="77777777" w:rsidR="00BA25D7" w:rsidRDefault="00BA25D7" w:rsidP="00AA4FEF">
            <w:r>
              <w:rPr>
                <w:b/>
              </w:rPr>
              <w:t>Description</w:t>
            </w:r>
          </w:p>
        </w:tc>
      </w:tr>
      <w:tr w:rsidR="00BA25D7" w14:paraId="592C8A6E" w14:textId="77777777" w:rsidTr="00AA4FEF">
        <w:tc>
          <w:tcPr>
            <w:tcW w:w="10150" w:type="dxa"/>
            <w:gridSpan w:val="3"/>
          </w:tcPr>
          <w:p w14:paraId="24B1EF0D" w14:textId="69DE6BC7" w:rsidR="00BA25D7" w:rsidRDefault="00BA25D7" w:rsidP="00AA4FEF">
            <w:r>
              <w:t xml:space="preserve">Variable that stores the </w:t>
            </w:r>
            <w:proofErr w:type="spellStart"/>
            <w:r>
              <w:t>PreSafe</w:t>
            </w:r>
            <w:proofErr w:type="spellEnd"/>
            <w:r>
              <w:t xml:space="preserve"> Recorder state block data</w:t>
            </w:r>
          </w:p>
        </w:tc>
      </w:tr>
      <w:tr w:rsidR="00BA25D7" w14:paraId="2E8A7FC5" w14:textId="77777777" w:rsidTr="00AA4FEF">
        <w:tc>
          <w:tcPr>
            <w:tcW w:w="10150" w:type="dxa"/>
            <w:gridSpan w:val="3"/>
            <w:shd w:val="clear" w:color="auto" w:fill="000080"/>
          </w:tcPr>
          <w:p w14:paraId="1CC78D75" w14:textId="77777777" w:rsidR="00BA25D7" w:rsidRDefault="00BA25D7" w:rsidP="00AA4FEF">
            <w:r>
              <w:rPr>
                <w:b/>
              </w:rPr>
              <w:t>Definition</w:t>
            </w:r>
          </w:p>
        </w:tc>
      </w:tr>
      <w:tr w:rsidR="00BA25D7" w14:paraId="4EC84534" w14:textId="77777777" w:rsidTr="00AA4FEF">
        <w:tc>
          <w:tcPr>
            <w:tcW w:w="10150" w:type="dxa"/>
            <w:gridSpan w:val="3"/>
          </w:tcPr>
          <w:p w14:paraId="1254803C" w14:textId="2AF5CBFA" w:rsidR="00BA25D7" w:rsidRDefault="00BA25D7" w:rsidP="00AA4FEF">
            <w:r w:rsidRPr="00BA25D7">
              <w:t xml:space="preserve">static </w:t>
            </w:r>
            <w:proofErr w:type="spellStart"/>
            <w:r w:rsidRPr="00BA25D7">
              <w:t>mmg_stPreSafeRecorderSt</w:t>
            </w:r>
            <w:r>
              <w:t>ate</w:t>
            </w:r>
            <w:r w:rsidRPr="00BA25D7">
              <w:t>Data</w:t>
            </w:r>
            <w:proofErr w:type="spellEnd"/>
            <w:r w:rsidRPr="00BA25D7">
              <w:t xml:space="preserve"> </w:t>
            </w:r>
            <w:proofErr w:type="spellStart"/>
            <w:r w:rsidRPr="00BA25D7">
              <w:t>mmg_stPreSafeS</w:t>
            </w:r>
            <w:r>
              <w:t>tate</w:t>
            </w:r>
            <w:r w:rsidRPr="00BA25D7">
              <w:t>Data</w:t>
            </w:r>
            <w:proofErr w:type="spellEnd"/>
          </w:p>
        </w:tc>
      </w:tr>
    </w:tbl>
    <w:p w14:paraId="2D751446" w14:textId="448E3E5D" w:rsidR="00970789" w:rsidRDefault="00970789" w:rsidP="00970789">
      <w:pPr>
        <w:pStyle w:val="Heading3"/>
      </w:pPr>
      <w:bookmarkStart w:id="2025" w:name="_Toc157416876"/>
      <w:proofErr w:type="spellStart"/>
      <w:r w:rsidRPr="00BA25D7">
        <w:t>mmg_</w:t>
      </w:r>
      <w:r w:rsidRPr="00970789">
        <w:t>stPreSafeInputData</w:t>
      </w:r>
      <w:bookmarkEnd w:id="2025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1459"/>
        <w:gridCol w:w="5172"/>
        <w:gridCol w:w="3745"/>
      </w:tblGrid>
      <w:tr w:rsidR="00970789" w14:paraId="3598988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7F97883C" w14:textId="77777777" w:rsidR="00970789" w:rsidRDefault="00970789" w:rsidP="00AA4FEF">
            <w:r>
              <w:t>Type</w:t>
            </w:r>
          </w:p>
        </w:tc>
        <w:tc>
          <w:tcPr>
            <w:tcW w:w="2191" w:type="dxa"/>
          </w:tcPr>
          <w:p w14:paraId="73525896" w14:textId="77777777" w:rsidR="00970789" w:rsidRDefault="00970789" w:rsidP="00AA4FEF">
            <w:r>
              <w:t>Value</w:t>
            </w:r>
          </w:p>
        </w:tc>
        <w:tc>
          <w:tcPr>
            <w:tcW w:w="1926" w:type="dxa"/>
          </w:tcPr>
          <w:p w14:paraId="391D56D2" w14:textId="77777777" w:rsidR="00970789" w:rsidRDefault="00970789" w:rsidP="00AA4FEF"/>
        </w:tc>
      </w:tr>
      <w:tr w:rsidR="00970789" w14:paraId="5B57EAF4" w14:textId="77777777" w:rsidTr="00AA4FEF">
        <w:tc>
          <w:tcPr>
            <w:tcW w:w="6033" w:type="dxa"/>
          </w:tcPr>
          <w:p w14:paraId="3A20052D" w14:textId="46047EA3" w:rsidR="00970789" w:rsidRDefault="00970789" w:rsidP="00AA4FEF">
            <w:proofErr w:type="spellStart"/>
            <w:r w:rsidRPr="00970789">
              <w:t>REC_PreSafeRecInputType</w:t>
            </w:r>
            <w:proofErr w:type="spellEnd"/>
          </w:p>
        </w:tc>
        <w:tc>
          <w:tcPr>
            <w:tcW w:w="4117" w:type="dxa"/>
            <w:gridSpan w:val="2"/>
          </w:tcPr>
          <w:p w14:paraId="79736789" w14:textId="0994ABF5" w:rsidR="00970789" w:rsidRDefault="00970789" w:rsidP="00AA4FEF">
            <w:r>
              <w:t>{</w:t>
            </w:r>
            <w:r w:rsidR="00C41C2F" w:rsidRPr="00C41C2F">
              <w:t>KU8_TENSIONING_</w:t>
            </w:r>
            <w:proofErr w:type="gramStart"/>
            <w:r w:rsidR="00C41C2F" w:rsidRPr="00C41C2F">
              <w:t>NONE,I</w:t>
            </w:r>
            <w:proofErr w:type="gramEnd"/>
            <w:r w:rsidR="00C41C2F" w:rsidRPr="00C41C2F">
              <w:t>_C02_BCKL_SW_STAT_SNA,I_C04_PRESF_LVL_V2_NOLVL,KU8_ZERO,I_C03_NO_LT_RT_BOTH_NO,KU8_ZERO,KU8_ZERO,I_C03_ISW_STAT_IGN_LOCK, I_C02_BELTHDOVR_STAT_SNA</w:t>
            </w:r>
            <w:r>
              <w:t>}</w:t>
            </w:r>
          </w:p>
        </w:tc>
      </w:tr>
      <w:tr w:rsidR="00970789" w14:paraId="099CE515" w14:textId="77777777" w:rsidTr="00AA4FEF">
        <w:tc>
          <w:tcPr>
            <w:tcW w:w="10150" w:type="dxa"/>
            <w:gridSpan w:val="3"/>
            <w:shd w:val="clear" w:color="auto" w:fill="000080"/>
          </w:tcPr>
          <w:p w14:paraId="56DD79F7" w14:textId="77777777" w:rsidR="00970789" w:rsidRDefault="00970789" w:rsidP="00AA4FEF">
            <w:r>
              <w:rPr>
                <w:b/>
              </w:rPr>
              <w:t>Description</w:t>
            </w:r>
          </w:p>
        </w:tc>
      </w:tr>
      <w:tr w:rsidR="00970789" w14:paraId="0449D681" w14:textId="77777777" w:rsidTr="00AA4FEF">
        <w:tc>
          <w:tcPr>
            <w:tcW w:w="10150" w:type="dxa"/>
            <w:gridSpan w:val="3"/>
          </w:tcPr>
          <w:p w14:paraId="630CFCC4" w14:textId="731353D3" w:rsidR="00970789" w:rsidRDefault="00970789" w:rsidP="00AA4FEF">
            <w:r>
              <w:t xml:space="preserve">Variable that stores </w:t>
            </w:r>
            <w:r w:rsidR="0022775C">
              <w:t xml:space="preserve">the </w:t>
            </w:r>
            <w:proofErr w:type="gramStart"/>
            <w:r w:rsidR="0022775C">
              <w:t>Pre Safe</w:t>
            </w:r>
            <w:proofErr w:type="gramEnd"/>
            <w:r w:rsidR="0022775C">
              <w:t xml:space="preserve"> input data received from CIL module</w:t>
            </w:r>
          </w:p>
        </w:tc>
      </w:tr>
      <w:tr w:rsidR="00970789" w14:paraId="4284C209" w14:textId="77777777" w:rsidTr="00AA4FEF">
        <w:tc>
          <w:tcPr>
            <w:tcW w:w="10150" w:type="dxa"/>
            <w:gridSpan w:val="3"/>
            <w:shd w:val="clear" w:color="auto" w:fill="000080"/>
          </w:tcPr>
          <w:p w14:paraId="1FB6CA8A" w14:textId="77777777" w:rsidR="00970789" w:rsidRDefault="00970789" w:rsidP="00AA4FEF">
            <w:r>
              <w:rPr>
                <w:b/>
              </w:rPr>
              <w:t>Definition</w:t>
            </w:r>
          </w:p>
        </w:tc>
      </w:tr>
      <w:tr w:rsidR="00970789" w14:paraId="06199EA8" w14:textId="77777777" w:rsidTr="00AA4FEF">
        <w:tc>
          <w:tcPr>
            <w:tcW w:w="10150" w:type="dxa"/>
            <w:gridSpan w:val="3"/>
          </w:tcPr>
          <w:p w14:paraId="7A14AC0E" w14:textId="0D6E13BC" w:rsidR="00970789" w:rsidRDefault="00970789" w:rsidP="00AA4FEF">
            <w:r w:rsidRPr="00970789">
              <w:t xml:space="preserve">static </w:t>
            </w:r>
            <w:proofErr w:type="spellStart"/>
            <w:r w:rsidRPr="00970789">
              <w:t>REC_PreSafeRecInputType</w:t>
            </w:r>
            <w:proofErr w:type="spellEnd"/>
            <w:r w:rsidRPr="00970789">
              <w:t xml:space="preserve"> </w:t>
            </w:r>
            <w:proofErr w:type="spellStart"/>
            <w:r w:rsidRPr="00970789">
              <w:t>mm</w:t>
            </w:r>
            <w:r w:rsidR="004F6B4E">
              <w:t>g</w:t>
            </w:r>
            <w:r w:rsidRPr="00970789">
              <w:t>_stPreSafeInputData</w:t>
            </w:r>
            <w:proofErr w:type="spellEnd"/>
          </w:p>
        </w:tc>
      </w:tr>
    </w:tbl>
    <w:p w14:paraId="368CE42C" w14:textId="1FE38DDC" w:rsidR="0022775C" w:rsidRDefault="00D82947" w:rsidP="0022775C">
      <w:pPr>
        <w:pStyle w:val="Heading3"/>
      </w:pPr>
      <w:r w:rsidRPr="00D82947">
        <w:t xml:space="preserve"> </w:t>
      </w:r>
      <w:bookmarkStart w:id="2026" w:name="_Toc157416877"/>
      <w:r w:rsidRPr="00D82947">
        <w:t>mmg_u32DeficiencyLevel</w:t>
      </w:r>
      <w:bookmarkEnd w:id="2026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22775C" w14:paraId="7CF1E14A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561A3A35" w14:textId="77777777" w:rsidR="0022775C" w:rsidRDefault="0022775C" w:rsidP="00AA4FEF">
            <w:r>
              <w:t>Type</w:t>
            </w:r>
          </w:p>
        </w:tc>
        <w:tc>
          <w:tcPr>
            <w:tcW w:w="2191" w:type="dxa"/>
          </w:tcPr>
          <w:p w14:paraId="4737F55F" w14:textId="77777777" w:rsidR="0022775C" w:rsidRDefault="0022775C" w:rsidP="00AA4FEF">
            <w:r>
              <w:t>Value</w:t>
            </w:r>
          </w:p>
        </w:tc>
        <w:tc>
          <w:tcPr>
            <w:tcW w:w="1926" w:type="dxa"/>
          </w:tcPr>
          <w:p w14:paraId="48CD097D" w14:textId="77777777" w:rsidR="0022775C" w:rsidRDefault="0022775C" w:rsidP="00AA4FEF"/>
        </w:tc>
      </w:tr>
      <w:tr w:rsidR="0022775C" w14:paraId="522DF1E9" w14:textId="77777777" w:rsidTr="00AA4FEF">
        <w:tc>
          <w:tcPr>
            <w:tcW w:w="6033" w:type="dxa"/>
          </w:tcPr>
          <w:p w14:paraId="665CCEC3" w14:textId="1B5EC330" w:rsidR="0022775C" w:rsidRDefault="00D82947" w:rsidP="00AA4FEF">
            <w:r w:rsidRPr="00D82947">
              <w:t>u32DeficiencyLevelType</w:t>
            </w:r>
          </w:p>
        </w:tc>
        <w:tc>
          <w:tcPr>
            <w:tcW w:w="4117" w:type="dxa"/>
            <w:gridSpan w:val="2"/>
          </w:tcPr>
          <w:p w14:paraId="11750AD9" w14:textId="6E3AF838" w:rsidR="0022775C" w:rsidRDefault="0022775C" w:rsidP="00AA4FEF">
            <w:r>
              <w:t>0x00</w:t>
            </w:r>
          </w:p>
        </w:tc>
      </w:tr>
      <w:tr w:rsidR="0022775C" w14:paraId="52969376" w14:textId="77777777" w:rsidTr="00AA4FEF">
        <w:tc>
          <w:tcPr>
            <w:tcW w:w="10150" w:type="dxa"/>
            <w:gridSpan w:val="3"/>
            <w:shd w:val="clear" w:color="auto" w:fill="000080"/>
          </w:tcPr>
          <w:p w14:paraId="47A651A2" w14:textId="77777777" w:rsidR="0022775C" w:rsidRDefault="0022775C" w:rsidP="00AA4FEF">
            <w:r>
              <w:rPr>
                <w:b/>
              </w:rPr>
              <w:t>Description</w:t>
            </w:r>
          </w:p>
        </w:tc>
      </w:tr>
      <w:tr w:rsidR="0022775C" w14:paraId="2BE2536E" w14:textId="77777777" w:rsidTr="00AA4FEF">
        <w:tc>
          <w:tcPr>
            <w:tcW w:w="10150" w:type="dxa"/>
            <w:gridSpan w:val="3"/>
          </w:tcPr>
          <w:p w14:paraId="75A3E703" w14:textId="4DD0BB64" w:rsidR="0022775C" w:rsidRDefault="0022775C" w:rsidP="00AA4FEF">
            <w:r>
              <w:t xml:space="preserve">Variable that stores the </w:t>
            </w:r>
            <w:r w:rsidR="00D82947">
              <w:t>deficiency level</w:t>
            </w:r>
          </w:p>
        </w:tc>
      </w:tr>
      <w:tr w:rsidR="0022775C" w14:paraId="4546BA5B" w14:textId="77777777" w:rsidTr="00AA4FEF">
        <w:tc>
          <w:tcPr>
            <w:tcW w:w="10150" w:type="dxa"/>
            <w:gridSpan w:val="3"/>
            <w:shd w:val="clear" w:color="auto" w:fill="000080"/>
          </w:tcPr>
          <w:p w14:paraId="24A767D2" w14:textId="77777777" w:rsidR="0022775C" w:rsidRDefault="0022775C" w:rsidP="00AA4FEF">
            <w:r>
              <w:rPr>
                <w:b/>
              </w:rPr>
              <w:t>Definition</w:t>
            </w:r>
          </w:p>
        </w:tc>
      </w:tr>
      <w:tr w:rsidR="0022775C" w14:paraId="44721AD4" w14:textId="77777777" w:rsidTr="0022775C">
        <w:trPr>
          <w:trHeight w:val="322"/>
        </w:trPr>
        <w:tc>
          <w:tcPr>
            <w:tcW w:w="10150" w:type="dxa"/>
            <w:gridSpan w:val="3"/>
          </w:tcPr>
          <w:p w14:paraId="45681172" w14:textId="1AD1DE9E" w:rsidR="0022775C" w:rsidRDefault="00D82947">
            <w:r w:rsidRPr="00D82947">
              <w:rPr>
                <w:rFonts w:ascii="Times New Roman" w:hAnsi="Times New Roman"/>
              </w:rPr>
              <w:t>static u32DeficiencyLevelType mmg_u32DeficiencyLevel</w:t>
            </w:r>
          </w:p>
        </w:tc>
      </w:tr>
    </w:tbl>
    <w:p w14:paraId="08677A13" w14:textId="6B79EA46" w:rsidR="0022775C" w:rsidRDefault="0022775C" w:rsidP="0022775C">
      <w:pPr>
        <w:pStyle w:val="Heading3"/>
      </w:pPr>
      <w:bookmarkStart w:id="2027" w:name="_Toc157416878"/>
      <w:r w:rsidRPr="00BA25D7">
        <w:t>mmg_</w:t>
      </w:r>
      <w:r w:rsidRPr="0022775C">
        <w:t>u16LocalVoltage</w:t>
      </w:r>
      <w:bookmarkEnd w:id="2027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22775C" w14:paraId="35A3EE2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04C2EB32" w14:textId="77777777" w:rsidR="0022775C" w:rsidRDefault="0022775C" w:rsidP="00AA4FEF">
            <w:r>
              <w:t>Type</w:t>
            </w:r>
          </w:p>
        </w:tc>
        <w:tc>
          <w:tcPr>
            <w:tcW w:w="2191" w:type="dxa"/>
          </w:tcPr>
          <w:p w14:paraId="44C58ACC" w14:textId="77777777" w:rsidR="0022775C" w:rsidRDefault="0022775C" w:rsidP="00AA4FEF">
            <w:r>
              <w:t>Value</w:t>
            </w:r>
          </w:p>
        </w:tc>
        <w:tc>
          <w:tcPr>
            <w:tcW w:w="1926" w:type="dxa"/>
          </w:tcPr>
          <w:p w14:paraId="696A7F56" w14:textId="77777777" w:rsidR="0022775C" w:rsidRDefault="0022775C" w:rsidP="00AA4FEF"/>
        </w:tc>
      </w:tr>
      <w:tr w:rsidR="0022775C" w14:paraId="02CAEA36" w14:textId="77777777" w:rsidTr="00AA4FEF">
        <w:tc>
          <w:tcPr>
            <w:tcW w:w="6033" w:type="dxa"/>
          </w:tcPr>
          <w:p w14:paraId="6CF4BEFC" w14:textId="2F1D6677" w:rsidR="0022775C" w:rsidRDefault="0022775C" w:rsidP="00AA4FEF">
            <w:r w:rsidRPr="0022775C">
              <w:t>u16VoltageType</w:t>
            </w:r>
          </w:p>
        </w:tc>
        <w:tc>
          <w:tcPr>
            <w:tcW w:w="4117" w:type="dxa"/>
            <w:gridSpan w:val="2"/>
          </w:tcPr>
          <w:p w14:paraId="044FC1D0" w14:textId="77777777" w:rsidR="0022775C" w:rsidRDefault="0022775C" w:rsidP="00AA4FEF">
            <w:r>
              <w:t>0x00</w:t>
            </w:r>
          </w:p>
        </w:tc>
      </w:tr>
      <w:tr w:rsidR="0022775C" w14:paraId="1B4760C1" w14:textId="77777777" w:rsidTr="00AA4FEF">
        <w:tc>
          <w:tcPr>
            <w:tcW w:w="10150" w:type="dxa"/>
            <w:gridSpan w:val="3"/>
            <w:shd w:val="clear" w:color="auto" w:fill="000080"/>
          </w:tcPr>
          <w:p w14:paraId="3D87BC16" w14:textId="77777777" w:rsidR="0022775C" w:rsidRDefault="0022775C" w:rsidP="00AA4FEF">
            <w:r>
              <w:rPr>
                <w:b/>
              </w:rPr>
              <w:t>Description</w:t>
            </w:r>
          </w:p>
        </w:tc>
      </w:tr>
      <w:tr w:rsidR="0022775C" w14:paraId="639E5756" w14:textId="77777777" w:rsidTr="00AA4FEF">
        <w:tc>
          <w:tcPr>
            <w:tcW w:w="10150" w:type="dxa"/>
            <w:gridSpan w:val="3"/>
          </w:tcPr>
          <w:p w14:paraId="1C577E8B" w14:textId="6FD5055C" w:rsidR="0022775C" w:rsidRDefault="0022775C" w:rsidP="00AA4FEF">
            <w:r>
              <w:t>Variable that stores the Local voltage received from PMP module</w:t>
            </w:r>
          </w:p>
        </w:tc>
      </w:tr>
      <w:tr w:rsidR="0022775C" w14:paraId="4ED94EB6" w14:textId="77777777" w:rsidTr="00AA4FEF">
        <w:tc>
          <w:tcPr>
            <w:tcW w:w="10150" w:type="dxa"/>
            <w:gridSpan w:val="3"/>
            <w:shd w:val="clear" w:color="auto" w:fill="000080"/>
          </w:tcPr>
          <w:p w14:paraId="4C896AF6" w14:textId="77777777" w:rsidR="0022775C" w:rsidRDefault="0022775C" w:rsidP="00AA4FEF">
            <w:r>
              <w:rPr>
                <w:b/>
              </w:rPr>
              <w:t>Definition</w:t>
            </w:r>
          </w:p>
        </w:tc>
      </w:tr>
      <w:tr w:rsidR="0022775C" w14:paraId="761A4F1B" w14:textId="77777777" w:rsidTr="00AA4FEF">
        <w:trPr>
          <w:trHeight w:val="322"/>
        </w:trPr>
        <w:tc>
          <w:tcPr>
            <w:tcW w:w="10150" w:type="dxa"/>
            <w:gridSpan w:val="3"/>
          </w:tcPr>
          <w:p w14:paraId="01AD72D0" w14:textId="4B3D3DEF" w:rsidR="0022775C" w:rsidRDefault="0022775C" w:rsidP="00AA4FEF">
            <w:r w:rsidRPr="0022775C">
              <w:t>static u16VoltageType mmg_u16LocalVoltage</w:t>
            </w:r>
          </w:p>
        </w:tc>
      </w:tr>
    </w:tbl>
    <w:p w14:paraId="0F37B673" w14:textId="358733F5" w:rsidR="0022775C" w:rsidRDefault="0022775C" w:rsidP="0022775C">
      <w:pPr>
        <w:pStyle w:val="Heading3"/>
      </w:pPr>
      <w:bookmarkStart w:id="2028" w:name="_Toc157416879"/>
      <w:proofErr w:type="spellStart"/>
      <w:r w:rsidRPr="00BA25D7">
        <w:t>mmg</w:t>
      </w:r>
      <w:r w:rsidRPr="0022775C">
        <w:t>_TimeStamp</w:t>
      </w:r>
      <w:bookmarkEnd w:id="2028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22775C" w14:paraId="574C5204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675F0BD4" w14:textId="77777777" w:rsidR="0022775C" w:rsidRDefault="0022775C" w:rsidP="00AA4FEF">
            <w:r>
              <w:t>Type</w:t>
            </w:r>
          </w:p>
        </w:tc>
        <w:tc>
          <w:tcPr>
            <w:tcW w:w="2191" w:type="dxa"/>
          </w:tcPr>
          <w:p w14:paraId="4455AABE" w14:textId="77777777" w:rsidR="0022775C" w:rsidRDefault="0022775C" w:rsidP="00AA4FEF">
            <w:r>
              <w:t>Value</w:t>
            </w:r>
          </w:p>
        </w:tc>
        <w:tc>
          <w:tcPr>
            <w:tcW w:w="1926" w:type="dxa"/>
          </w:tcPr>
          <w:p w14:paraId="258415FD" w14:textId="77777777" w:rsidR="0022775C" w:rsidRDefault="0022775C" w:rsidP="00AA4FEF"/>
        </w:tc>
      </w:tr>
      <w:tr w:rsidR="0022775C" w14:paraId="0B1AE0A9" w14:textId="77777777" w:rsidTr="00AA4FEF">
        <w:tc>
          <w:tcPr>
            <w:tcW w:w="6033" w:type="dxa"/>
          </w:tcPr>
          <w:p w14:paraId="25F34BC1" w14:textId="65F06515" w:rsidR="0022775C" w:rsidRDefault="0022775C" w:rsidP="00AA4FEF">
            <w:proofErr w:type="spellStart"/>
            <w:r w:rsidRPr="0022775C">
              <w:t>StbM_TimeStampType</w:t>
            </w:r>
            <w:proofErr w:type="spellEnd"/>
          </w:p>
        </w:tc>
        <w:tc>
          <w:tcPr>
            <w:tcW w:w="4117" w:type="dxa"/>
            <w:gridSpan w:val="2"/>
          </w:tcPr>
          <w:p w14:paraId="01ADFEF6" w14:textId="3715B90B" w:rsidR="0022775C" w:rsidRDefault="0022775C" w:rsidP="00AA4FEF">
            <w:r>
              <w:t>{0x00, 0x00, 0x00, 0x00}</w:t>
            </w:r>
          </w:p>
        </w:tc>
      </w:tr>
      <w:tr w:rsidR="0022775C" w14:paraId="4FB4FB23" w14:textId="77777777" w:rsidTr="00AA4FEF">
        <w:tc>
          <w:tcPr>
            <w:tcW w:w="10150" w:type="dxa"/>
            <w:gridSpan w:val="3"/>
            <w:shd w:val="clear" w:color="auto" w:fill="000080"/>
          </w:tcPr>
          <w:p w14:paraId="21297D34" w14:textId="77777777" w:rsidR="0022775C" w:rsidRDefault="0022775C" w:rsidP="00AA4FEF">
            <w:r>
              <w:rPr>
                <w:b/>
              </w:rPr>
              <w:t>Description</w:t>
            </w:r>
          </w:p>
        </w:tc>
      </w:tr>
      <w:tr w:rsidR="0022775C" w14:paraId="19A55D9A" w14:textId="77777777" w:rsidTr="00AA4FEF">
        <w:tc>
          <w:tcPr>
            <w:tcW w:w="10150" w:type="dxa"/>
            <w:gridSpan w:val="3"/>
          </w:tcPr>
          <w:p w14:paraId="6D1354B4" w14:textId="1481F9B3" w:rsidR="0022775C" w:rsidRDefault="0022775C" w:rsidP="00AA4FEF">
            <w:r>
              <w:t xml:space="preserve">Variable that stores the time </w:t>
            </w:r>
            <w:proofErr w:type="spellStart"/>
            <w:r>
              <w:t>stampe</w:t>
            </w:r>
            <w:proofErr w:type="spellEnd"/>
            <w:r>
              <w:t xml:space="preserve"> data</w:t>
            </w:r>
          </w:p>
        </w:tc>
      </w:tr>
      <w:tr w:rsidR="0022775C" w14:paraId="6372C1E7" w14:textId="77777777" w:rsidTr="00AA4FEF">
        <w:tc>
          <w:tcPr>
            <w:tcW w:w="10150" w:type="dxa"/>
            <w:gridSpan w:val="3"/>
            <w:shd w:val="clear" w:color="auto" w:fill="000080"/>
          </w:tcPr>
          <w:p w14:paraId="7804991C" w14:textId="77777777" w:rsidR="0022775C" w:rsidRDefault="0022775C" w:rsidP="00AA4FEF">
            <w:r>
              <w:rPr>
                <w:b/>
              </w:rPr>
              <w:t>Definition</w:t>
            </w:r>
          </w:p>
        </w:tc>
      </w:tr>
      <w:tr w:rsidR="0022775C" w14:paraId="56B684F9" w14:textId="77777777" w:rsidTr="00AA4FEF">
        <w:trPr>
          <w:trHeight w:val="322"/>
        </w:trPr>
        <w:tc>
          <w:tcPr>
            <w:tcW w:w="10150" w:type="dxa"/>
            <w:gridSpan w:val="3"/>
          </w:tcPr>
          <w:p w14:paraId="4485A923" w14:textId="2A571D17" w:rsidR="0022775C" w:rsidRDefault="0022775C" w:rsidP="00AA4FEF">
            <w:r w:rsidRPr="0022775C">
              <w:t xml:space="preserve">static </w:t>
            </w:r>
            <w:proofErr w:type="spellStart"/>
            <w:r w:rsidRPr="0022775C">
              <w:t>StbM_TimeStampType</w:t>
            </w:r>
            <w:proofErr w:type="spellEnd"/>
            <w:r w:rsidRPr="0022775C">
              <w:t xml:space="preserve"> </w:t>
            </w:r>
            <w:proofErr w:type="spellStart"/>
            <w:r w:rsidRPr="0022775C">
              <w:t>mmg_TimeStamp</w:t>
            </w:r>
            <w:proofErr w:type="spellEnd"/>
          </w:p>
        </w:tc>
      </w:tr>
    </w:tbl>
    <w:p w14:paraId="6B1C153F" w14:textId="14C1C0E0" w:rsidR="0022775C" w:rsidRDefault="0022775C" w:rsidP="0022775C">
      <w:pPr>
        <w:pStyle w:val="Heading3"/>
      </w:pPr>
      <w:bookmarkStart w:id="2029" w:name="_Toc157416880"/>
      <w:proofErr w:type="spellStart"/>
      <w:r w:rsidRPr="00BA25D7">
        <w:t>mmg</w:t>
      </w:r>
      <w:r w:rsidRPr="0022775C">
        <w:t>_TimeUserData</w:t>
      </w:r>
      <w:bookmarkEnd w:id="2029"/>
      <w:proofErr w:type="spellEnd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22775C" w14:paraId="6CB59ED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2F6814A3" w14:textId="77777777" w:rsidR="0022775C" w:rsidRDefault="0022775C" w:rsidP="00AA4FEF">
            <w:r>
              <w:t>Type</w:t>
            </w:r>
          </w:p>
        </w:tc>
        <w:tc>
          <w:tcPr>
            <w:tcW w:w="2191" w:type="dxa"/>
          </w:tcPr>
          <w:p w14:paraId="46EC89B4" w14:textId="77777777" w:rsidR="0022775C" w:rsidRDefault="0022775C" w:rsidP="00AA4FEF">
            <w:r>
              <w:t>Value</w:t>
            </w:r>
          </w:p>
        </w:tc>
        <w:tc>
          <w:tcPr>
            <w:tcW w:w="1926" w:type="dxa"/>
          </w:tcPr>
          <w:p w14:paraId="7B6BAC15" w14:textId="77777777" w:rsidR="0022775C" w:rsidRDefault="0022775C" w:rsidP="00AA4FEF"/>
        </w:tc>
      </w:tr>
      <w:tr w:rsidR="0022775C" w14:paraId="25138E6A" w14:textId="77777777" w:rsidTr="00AA4FEF">
        <w:tc>
          <w:tcPr>
            <w:tcW w:w="6033" w:type="dxa"/>
          </w:tcPr>
          <w:p w14:paraId="0E9B3F4D" w14:textId="4083289E" w:rsidR="0022775C" w:rsidRDefault="0022775C" w:rsidP="00AA4FEF">
            <w:proofErr w:type="spellStart"/>
            <w:r w:rsidRPr="0022775C">
              <w:t>StbM_UserDataType</w:t>
            </w:r>
            <w:proofErr w:type="spellEnd"/>
          </w:p>
        </w:tc>
        <w:tc>
          <w:tcPr>
            <w:tcW w:w="4117" w:type="dxa"/>
            <w:gridSpan w:val="2"/>
          </w:tcPr>
          <w:p w14:paraId="74D8326E" w14:textId="77777777" w:rsidR="0022775C" w:rsidRDefault="0022775C" w:rsidP="00AA4FEF">
            <w:r>
              <w:t>{0x00, 0x00, 0x00, 0x00}</w:t>
            </w:r>
          </w:p>
        </w:tc>
      </w:tr>
      <w:tr w:rsidR="0022775C" w14:paraId="3219A641" w14:textId="77777777" w:rsidTr="00AA4FEF">
        <w:tc>
          <w:tcPr>
            <w:tcW w:w="10150" w:type="dxa"/>
            <w:gridSpan w:val="3"/>
            <w:shd w:val="clear" w:color="auto" w:fill="000080"/>
          </w:tcPr>
          <w:p w14:paraId="7A4B3413" w14:textId="77777777" w:rsidR="0022775C" w:rsidRDefault="0022775C" w:rsidP="00AA4FEF">
            <w:r>
              <w:rPr>
                <w:b/>
              </w:rPr>
              <w:t>Description</w:t>
            </w:r>
          </w:p>
        </w:tc>
      </w:tr>
      <w:tr w:rsidR="0022775C" w14:paraId="68ED8D29" w14:textId="77777777" w:rsidTr="00AA4FEF">
        <w:tc>
          <w:tcPr>
            <w:tcW w:w="10150" w:type="dxa"/>
            <w:gridSpan w:val="3"/>
          </w:tcPr>
          <w:p w14:paraId="1D0BCE14" w14:textId="162770F7" w:rsidR="0022775C" w:rsidRDefault="0022775C" w:rsidP="00AA4FEF">
            <w:r>
              <w:lastRenderedPageBreak/>
              <w:t xml:space="preserve">Variable that stores the user time </w:t>
            </w:r>
            <w:proofErr w:type="spellStart"/>
            <w:r>
              <w:t>stampe</w:t>
            </w:r>
            <w:proofErr w:type="spellEnd"/>
            <w:r>
              <w:t xml:space="preserve"> data</w:t>
            </w:r>
          </w:p>
        </w:tc>
      </w:tr>
      <w:tr w:rsidR="0022775C" w14:paraId="3C45979A" w14:textId="77777777" w:rsidTr="00AA4FEF">
        <w:tc>
          <w:tcPr>
            <w:tcW w:w="10150" w:type="dxa"/>
            <w:gridSpan w:val="3"/>
            <w:shd w:val="clear" w:color="auto" w:fill="000080"/>
          </w:tcPr>
          <w:p w14:paraId="7C4D4B10" w14:textId="77777777" w:rsidR="0022775C" w:rsidRDefault="0022775C" w:rsidP="00AA4FEF">
            <w:r>
              <w:rPr>
                <w:b/>
              </w:rPr>
              <w:t>Definition</w:t>
            </w:r>
          </w:p>
        </w:tc>
      </w:tr>
      <w:tr w:rsidR="0022775C" w14:paraId="2A170696" w14:textId="77777777" w:rsidTr="00AA4FEF">
        <w:trPr>
          <w:trHeight w:val="322"/>
        </w:trPr>
        <w:tc>
          <w:tcPr>
            <w:tcW w:w="10150" w:type="dxa"/>
            <w:gridSpan w:val="3"/>
          </w:tcPr>
          <w:p w14:paraId="54D5D346" w14:textId="2044DFC4" w:rsidR="0022775C" w:rsidRDefault="0022775C" w:rsidP="00AA4FEF">
            <w:r w:rsidRPr="0022775C">
              <w:t xml:space="preserve">static </w:t>
            </w:r>
            <w:proofErr w:type="spellStart"/>
            <w:r w:rsidRPr="0022775C">
              <w:t>StbM_UserDataType</w:t>
            </w:r>
            <w:proofErr w:type="spellEnd"/>
            <w:r w:rsidRPr="0022775C">
              <w:t xml:space="preserve"> </w:t>
            </w:r>
            <w:proofErr w:type="spellStart"/>
            <w:r w:rsidRPr="0022775C">
              <w:t>mmg_TimeUserData</w:t>
            </w:r>
            <w:proofErr w:type="spellEnd"/>
          </w:p>
        </w:tc>
      </w:tr>
    </w:tbl>
    <w:p w14:paraId="51E843D4" w14:textId="77777777" w:rsidR="00F06574" w:rsidRDefault="00F06574" w:rsidP="00F06574">
      <w:pPr>
        <w:pStyle w:val="Heading3"/>
      </w:pPr>
      <w:bookmarkStart w:id="2030" w:name="_Toc157416881"/>
      <w:r w:rsidRPr="00BA25D7">
        <w:t>mmg</w:t>
      </w:r>
      <w:r w:rsidRPr="0022775C">
        <w:t>_u8Return</w:t>
      </w:r>
      <w:bookmarkEnd w:id="2030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F06574" w14:paraId="1F7C90B2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567EFBB3" w14:textId="77777777" w:rsidR="00F06574" w:rsidRDefault="00F06574" w:rsidP="00AA4FEF">
            <w:r>
              <w:t>Type</w:t>
            </w:r>
          </w:p>
        </w:tc>
        <w:tc>
          <w:tcPr>
            <w:tcW w:w="2191" w:type="dxa"/>
          </w:tcPr>
          <w:p w14:paraId="608ADA24" w14:textId="77777777" w:rsidR="00F06574" w:rsidRDefault="00F06574" w:rsidP="00AA4FEF">
            <w:r>
              <w:t>Value</w:t>
            </w:r>
          </w:p>
        </w:tc>
        <w:tc>
          <w:tcPr>
            <w:tcW w:w="1926" w:type="dxa"/>
          </w:tcPr>
          <w:p w14:paraId="49DF884B" w14:textId="77777777" w:rsidR="00F06574" w:rsidRDefault="00F06574" w:rsidP="00AA4FEF"/>
        </w:tc>
      </w:tr>
      <w:tr w:rsidR="00F06574" w14:paraId="051486AF" w14:textId="77777777" w:rsidTr="00AA4FEF">
        <w:tc>
          <w:tcPr>
            <w:tcW w:w="6033" w:type="dxa"/>
          </w:tcPr>
          <w:p w14:paraId="08C7C247" w14:textId="77777777" w:rsidR="00F06574" w:rsidRDefault="00F06574" w:rsidP="00AA4FEF">
            <w:proofErr w:type="spellStart"/>
            <w:r w:rsidRPr="0022775C">
              <w:t>Std_ReturnType</w:t>
            </w:r>
            <w:proofErr w:type="spellEnd"/>
          </w:p>
        </w:tc>
        <w:tc>
          <w:tcPr>
            <w:tcW w:w="4117" w:type="dxa"/>
            <w:gridSpan w:val="2"/>
          </w:tcPr>
          <w:p w14:paraId="7274C773" w14:textId="0EFE7A94" w:rsidR="00F06574" w:rsidRDefault="00F06574" w:rsidP="00AA4FEF">
            <w:r>
              <w:t>0x0</w:t>
            </w:r>
            <w:r w:rsidR="00BE529F">
              <w:t>1</w:t>
            </w:r>
          </w:p>
        </w:tc>
      </w:tr>
      <w:tr w:rsidR="00F06574" w14:paraId="5DC80F41" w14:textId="77777777" w:rsidTr="00AA4FEF">
        <w:tc>
          <w:tcPr>
            <w:tcW w:w="10150" w:type="dxa"/>
            <w:gridSpan w:val="3"/>
            <w:shd w:val="clear" w:color="auto" w:fill="000080"/>
          </w:tcPr>
          <w:p w14:paraId="7F7F9D72" w14:textId="77777777" w:rsidR="00F06574" w:rsidRDefault="00F06574" w:rsidP="00AA4FEF">
            <w:r>
              <w:rPr>
                <w:b/>
              </w:rPr>
              <w:t>Description</w:t>
            </w:r>
          </w:p>
        </w:tc>
      </w:tr>
      <w:tr w:rsidR="00F06574" w14:paraId="56143115" w14:textId="77777777" w:rsidTr="00AA4FEF">
        <w:tc>
          <w:tcPr>
            <w:tcW w:w="10150" w:type="dxa"/>
            <w:gridSpan w:val="3"/>
          </w:tcPr>
          <w:p w14:paraId="5EFE1FBB" w14:textId="77777777" w:rsidR="00F06574" w:rsidRDefault="00F06574" w:rsidP="00AA4FEF">
            <w:r>
              <w:t xml:space="preserve">Variable that stores return value for time </w:t>
            </w:r>
            <w:proofErr w:type="spellStart"/>
            <w:r>
              <w:t>stampe</w:t>
            </w:r>
            <w:proofErr w:type="spellEnd"/>
            <w:r>
              <w:t xml:space="preserve"> RTE call</w:t>
            </w:r>
          </w:p>
        </w:tc>
      </w:tr>
      <w:tr w:rsidR="00F06574" w14:paraId="5F930973" w14:textId="77777777" w:rsidTr="00AA4FEF">
        <w:tc>
          <w:tcPr>
            <w:tcW w:w="10150" w:type="dxa"/>
            <w:gridSpan w:val="3"/>
            <w:shd w:val="clear" w:color="auto" w:fill="000080"/>
          </w:tcPr>
          <w:p w14:paraId="5FABDEE6" w14:textId="77777777" w:rsidR="00F06574" w:rsidRDefault="00F06574" w:rsidP="00AA4FEF">
            <w:r>
              <w:rPr>
                <w:b/>
              </w:rPr>
              <w:t>Definition</w:t>
            </w:r>
          </w:p>
        </w:tc>
      </w:tr>
      <w:tr w:rsidR="00F06574" w14:paraId="3E830BD3" w14:textId="77777777" w:rsidTr="00AA4FEF">
        <w:trPr>
          <w:trHeight w:val="322"/>
        </w:trPr>
        <w:tc>
          <w:tcPr>
            <w:tcW w:w="10150" w:type="dxa"/>
            <w:gridSpan w:val="3"/>
          </w:tcPr>
          <w:p w14:paraId="26DE7033" w14:textId="77777777" w:rsidR="00F06574" w:rsidRDefault="00F06574" w:rsidP="00AA4FEF">
            <w:r w:rsidRPr="0022775C">
              <w:t xml:space="preserve">static </w:t>
            </w:r>
            <w:proofErr w:type="spellStart"/>
            <w:r w:rsidRPr="0022775C">
              <w:t>Std_ReturnType</w:t>
            </w:r>
            <w:proofErr w:type="spellEnd"/>
            <w:r w:rsidRPr="0022775C">
              <w:t xml:space="preserve"> mmg_u8Return</w:t>
            </w:r>
          </w:p>
        </w:tc>
      </w:tr>
    </w:tbl>
    <w:p w14:paraId="4258DCAC" w14:textId="374C3823" w:rsidR="0022775C" w:rsidRDefault="00F06574" w:rsidP="00F06574">
      <w:pPr>
        <w:pStyle w:val="Heading3"/>
      </w:pPr>
      <w:bookmarkStart w:id="2031" w:name="_Toc157416882"/>
      <w:r w:rsidRPr="00F06574">
        <w:t>u8oldAvailabilityDataCategory</w:t>
      </w:r>
      <w:bookmarkEnd w:id="2031"/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6033"/>
        <w:gridCol w:w="2191"/>
        <w:gridCol w:w="1926"/>
      </w:tblGrid>
      <w:tr w:rsidR="0022775C" w14:paraId="699D8030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33" w:type="dxa"/>
          </w:tcPr>
          <w:p w14:paraId="66168607" w14:textId="77777777" w:rsidR="0022775C" w:rsidRDefault="0022775C" w:rsidP="00AA4FEF">
            <w:r>
              <w:t>Type</w:t>
            </w:r>
          </w:p>
        </w:tc>
        <w:tc>
          <w:tcPr>
            <w:tcW w:w="2191" w:type="dxa"/>
          </w:tcPr>
          <w:p w14:paraId="0920A8B1" w14:textId="77777777" w:rsidR="0022775C" w:rsidRDefault="0022775C" w:rsidP="00AA4FEF">
            <w:r>
              <w:t>Value</w:t>
            </w:r>
          </w:p>
        </w:tc>
        <w:tc>
          <w:tcPr>
            <w:tcW w:w="1926" w:type="dxa"/>
          </w:tcPr>
          <w:p w14:paraId="44F4423A" w14:textId="77777777" w:rsidR="0022775C" w:rsidRDefault="0022775C" w:rsidP="00AA4FEF"/>
        </w:tc>
      </w:tr>
      <w:tr w:rsidR="0022775C" w14:paraId="1E5A1F61" w14:textId="77777777" w:rsidTr="00AA4FEF">
        <w:tc>
          <w:tcPr>
            <w:tcW w:w="6033" w:type="dxa"/>
          </w:tcPr>
          <w:p w14:paraId="5A4B9876" w14:textId="021276C7" w:rsidR="0022775C" w:rsidRDefault="00F06574" w:rsidP="00AA4FEF">
            <w:r>
              <w:t>Uint8</w:t>
            </w:r>
          </w:p>
        </w:tc>
        <w:tc>
          <w:tcPr>
            <w:tcW w:w="4117" w:type="dxa"/>
            <w:gridSpan w:val="2"/>
          </w:tcPr>
          <w:p w14:paraId="2124DDB5" w14:textId="3C03864B" w:rsidR="0022775C" w:rsidRDefault="00F06574" w:rsidP="00AA4FEF">
            <w:r w:rsidRPr="00F06574">
              <w:t>MMG_STATUS_IS_DEFAULT</w:t>
            </w:r>
            <w:r w:rsidR="00A8011B">
              <w:t xml:space="preserve"> (0x0</w:t>
            </w:r>
            <w:r w:rsidR="00851302">
              <w:t>1</w:t>
            </w:r>
            <w:r w:rsidR="00A8011B">
              <w:t>)</w:t>
            </w:r>
          </w:p>
        </w:tc>
      </w:tr>
      <w:tr w:rsidR="0022775C" w14:paraId="7FFEA59A" w14:textId="77777777" w:rsidTr="00AA4FEF">
        <w:tc>
          <w:tcPr>
            <w:tcW w:w="10150" w:type="dxa"/>
            <w:gridSpan w:val="3"/>
            <w:shd w:val="clear" w:color="auto" w:fill="000080"/>
          </w:tcPr>
          <w:p w14:paraId="02728FAE" w14:textId="77777777" w:rsidR="0022775C" w:rsidRDefault="0022775C" w:rsidP="00AA4FEF">
            <w:r>
              <w:rPr>
                <w:b/>
              </w:rPr>
              <w:t>Description</w:t>
            </w:r>
          </w:p>
        </w:tc>
      </w:tr>
      <w:tr w:rsidR="0022775C" w14:paraId="6C848470" w14:textId="77777777" w:rsidTr="00AA4FEF">
        <w:tc>
          <w:tcPr>
            <w:tcW w:w="10150" w:type="dxa"/>
            <w:gridSpan w:val="3"/>
          </w:tcPr>
          <w:p w14:paraId="67240945" w14:textId="142E174C" w:rsidR="0022775C" w:rsidRDefault="0022775C" w:rsidP="00AA4FEF">
            <w:r>
              <w:t xml:space="preserve">Variable that stores </w:t>
            </w:r>
            <w:r w:rsidR="00F06574">
              <w:t>initial value of MMG status for the Availability Data Calculations</w:t>
            </w:r>
          </w:p>
        </w:tc>
      </w:tr>
      <w:tr w:rsidR="0022775C" w14:paraId="6655A6D1" w14:textId="77777777" w:rsidTr="00AA4FEF">
        <w:tc>
          <w:tcPr>
            <w:tcW w:w="10150" w:type="dxa"/>
            <w:gridSpan w:val="3"/>
            <w:shd w:val="clear" w:color="auto" w:fill="000080"/>
          </w:tcPr>
          <w:p w14:paraId="32D9BDDD" w14:textId="77777777" w:rsidR="0022775C" w:rsidRDefault="0022775C" w:rsidP="00AA4FEF">
            <w:r>
              <w:rPr>
                <w:b/>
              </w:rPr>
              <w:t>Definition</w:t>
            </w:r>
          </w:p>
        </w:tc>
      </w:tr>
      <w:tr w:rsidR="0022775C" w14:paraId="7ACC1EB0" w14:textId="77777777" w:rsidTr="00AA4FEF">
        <w:trPr>
          <w:trHeight w:val="322"/>
        </w:trPr>
        <w:tc>
          <w:tcPr>
            <w:tcW w:w="10150" w:type="dxa"/>
            <w:gridSpan w:val="3"/>
          </w:tcPr>
          <w:p w14:paraId="7EED9077" w14:textId="47407635" w:rsidR="0022775C" w:rsidRDefault="00F06574" w:rsidP="00AA4FEF">
            <w:r w:rsidRPr="00F06574">
              <w:t>static uint8 u8oldAvailabilityDataCategory</w:t>
            </w:r>
          </w:p>
        </w:tc>
      </w:tr>
    </w:tbl>
    <w:p w14:paraId="1389AA19" w14:textId="77777777" w:rsidR="002C4897" w:rsidRDefault="002C4897" w:rsidP="002C4897">
      <w:pPr>
        <w:pStyle w:val="Heading3"/>
      </w:pPr>
      <w:bookmarkStart w:id="2032" w:name="_Toc157416883"/>
      <w:bookmarkEnd w:id="1993"/>
      <w:r>
        <w:t>MMG_u16EnableCondition_Status</w:t>
      </w:r>
      <w:bookmarkEnd w:id="2032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5"/>
        <w:gridCol w:w="3355"/>
        <w:gridCol w:w="3355"/>
      </w:tblGrid>
      <w:tr w:rsidR="002C4897" w14:paraId="64DC964F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55" w:type="dxa"/>
          </w:tcPr>
          <w:p w14:paraId="234F2A2F" w14:textId="77777777" w:rsidR="002C4897" w:rsidRDefault="002C4897" w:rsidP="00544B1E">
            <w:r>
              <w:t>Type</w:t>
            </w:r>
          </w:p>
        </w:tc>
        <w:tc>
          <w:tcPr>
            <w:tcW w:w="3355" w:type="dxa"/>
          </w:tcPr>
          <w:p w14:paraId="2F120589" w14:textId="77777777" w:rsidR="002C4897" w:rsidRDefault="002C4897" w:rsidP="00544B1E">
            <w:r>
              <w:t>Value</w:t>
            </w:r>
          </w:p>
        </w:tc>
        <w:tc>
          <w:tcPr>
            <w:tcW w:w="3355" w:type="dxa"/>
          </w:tcPr>
          <w:p w14:paraId="616B1A4B" w14:textId="77777777" w:rsidR="002C4897" w:rsidRDefault="002C4897" w:rsidP="00544B1E"/>
        </w:tc>
      </w:tr>
      <w:tr w:rsidR="002C4897" w14:paraId="6DB12FF2" w14:textId="77777777" w:rsidTr="00544B1E">
        <w:tc>
          <w:tcPr>
            <w:tcW w:w="3355" w:type="dxa"/>
          </w:tcPr>
          <w:p w14:paraId="7D7F3BCC" w14:textId="77777777" w:rsidR="002C4897" w:rsidRDefault="002C4897" w:rsidP="00544B1E">
            <w:r>
              <w:t>uint8</w:t>
            </w:r>
          </w:p>
        </w:tc>
        <w:tc>
          <w:tcPr>
            <w:tcW w:w="6710" w:type="dxa"/>
            <w:gridSpan w:val="2"/>
          </w:tcPr>
          <w:p w14:paraId="1525FEEB" w14:textId="77777777" w:rsidR="002C4897" w:rsidRDefault="002C4897" w:rsidP="00544B1E">
            <w:r>
              <w:t xml:space="preserve"> KU8_ZERO</w:t>
            </w:r>
          </w:p>
        </w:tc>
      </w:tr>
      <w:tr w:rsidR="002C4897" w14:paraId="4A9E25B7" w14:textId="77777777" w:rsidTr="00544B1E">
        <w:tc>
          <w:tcPr>
            <w:tcW w:w="10065" w:type="dxa"/>
            <w:gridSpan w:val="3"/>
            <w:shd w:val="clear" w:color="auto" w:fill="000080"/>
          </w:tcPr>
          <w:p w14:paraId="4189480E" w14:textId="77777777" w:rsidR="002C4897" w:rsidRDefault="002C4897" w:rsidP="00544B1E">
            <w:r>
              <w:rPr>
                <w:b/>
              </w:rPr>
              <w:t>Description</w:t>
            </w:r>
          </w:p>
        </w:tc>
      </w:tr>
      <w:tr w:rsidR="002C4897" w14:paraId="65473A36" w14:textId="77777777" w:rsidTr="00544B1E">
        <w:tc>
          <w:tcPr>
            <w:tcW w:w="10065" w:type="dxa"/>
            <w:gridSpan w:val="3"/>
          </w:tcPr>
          <w:p w14:paraId="3019B526" w14:textId="77777777" w:rsidR="002C4897" w:rsidRDefault="002C4897" w:rsidP="00544B1E">
            <w:r>
              <w:t>This variable holds the status of the profile inhibition causes.</w:t>
            </w:r>
          </w:p>
        </w:tc>
      </w:tr>
      <w:tr w:rsidR="002C4897" w14:paraId="6ED6CA52" w14:textId="77777777" w:rsidTr="00544B1E">
        <w:tc>
          <w:tcPr>
            <w:tcW w:w="10065" w:type="dxa"/>
            <w:gridSpan w:val="3"/>
            <w:shd w:val="clear" w:color="auto" w:fill="000080"/>
          </w:tcPr>
          <w:p w14:paraId="7891076D" w14:textId="77777777" w:rsidR="002C4897" w:rsidRDefault="002C4897" w:rsidP="00544B1E">
            <w:r>
              <w:rPr>
                <w:b/>
              </w:rPr>
              <w:t>Definition</w:t>
            </w:r>
          </w:p>
        </w:tc>
      </w:tr>
      <w:tr w:rsidR="002C4897" w14:paraId="7FF42F93" w14:textId="77777777" w:rsidTr="00544B1E">
        <w:tc>
          <w:tcPr>
            <w:tcW w:w="10065" w:type="dxa"/>
            <w:gridSpan w:val="3"/>
          </w:tcPr>
          <w:p w14:paraId="411C9104" w14:textId="77777777" w:rsidR="002C4897" w:rsidRDefault="002C4897" w:rsidP="00544B1E">
            <w:r>
              <w:t>uint8 MMG_u16EnableCondition_Status = KU8_ZERO</w:t>
            </w:r>
          </w:p>
        </w:tc>
      </w:tr>
      <w:tr w:rsidR="002C4897" w14:paraId="776AA89A" w14:textId="77777777" w:rsidTr="00544B1E">
        <w:tc>
          <w:tcPr>
            <w:tcW w:w="10065" w:type="dxa"/>
            <w:gridSpan w:val="3"/>
            <w:shd w:val="clear" w:color="auto" w:fill="000080"/>
          </w:tcPr>
          <w:p w14:paraId="55D21489" w14:textId="77777777" w:rsidR="002C4897" w:rsidRDefault="002C4897" w:rsidP="00544B1E">
            <w:r>
              <w:rPr>
                <w:b/>
              </w:rPr>
              <w:t>Remarks</w:t>
            </w:r>
          </w:p>
        </w:tc>
      </w:tr>
      <w:tr w:rsidR="002C4897" w14:paraId="2B394C23" w14:textId="77777777" w:rsidTr="00544B1E">
        <w:tc>
          <w:tcPr>
            <w:tcW w:w="10065" w:type="dxa"/>
            <w:gridSpan w:val="3"/>
          </w:tcPr>
          <w:p w14:paraId="51D31E2C" w14:textId="77777777" w:rsidR="002C4897" w:rsidRDefault="002C4897" w:rsidP="00544B1E">
            <w:r>
              <w:t>None.</w:t>
            </w:r>
          </w:p>
        </w:tc>
      </w:tr>
    </w:tbl>
    <w:p w14:paraId="751F4AB2" w14:textId="360AE870" w:rsidR="00C106E9" w:rsidRDefault="0089279C" w:rsidP="002C4897">
      <w:pPr>
        <w:pStyle w:val="Heading2"/>
        <w:ind w:left="720" w:hanging="720"/>
      </w:pPr>
      <w:bookmarkStart w:id="2033" w:name="_Toc157416884"/>
      <w:r>
        <w:t>Macros</w:t>
      </w:r>
      <w:bookmarkEnd w:id="2033"/>
    </w:p>
    <w:p w14:paraId="4C31D869" w14:textId="68066D56" w:rsidR="00EB4CF0" w:rsidRDefault="00DC0B41" w:rsidP="00EB4CF0">
      <w:pPr>
        <w:pStyle w:val="Heading3"/>
      </w:pPr>
      <w:bookmarkStart w:id="2034" w:name="_Toc94702578"/>
      <w:bookmarkStart w:id="2035" w:name="_Toc157416885"/>
      <w:r w:rsidRPr="002D7F30">
        <w:t>MMG_</w:t>
      </w:r>
      <w:r w:rsidR="008D2AA1" w:rsidRPr="002D7F30">
        <w:t>KU8_</w:t>
      </w:r>
      <w:r w:rsidRPr="002D7F30">
        <w:t>CYCLE_MODE_DELAY_INDEX</w:t>
      </w:r>
      <w:bookmarkEnd w:id="2034"/>
      <w:bookmarkEnd w:id="203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EB4CF0" w14:paraId="0A5A23FE" w14:textId="77777777" w:rsidTr="00E71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F4818C6" w14:textId="77777777" w:rsidR="00EB4CF0" w:rsidRDefault="00EB4CF0" w:rsidP="00AA4FEF">
            <w:r>
              <w:t>Name</w:t>
            </w:r>
          </w:p>
        </w:tc>
        <w:tc>
          <w:tcPr>
            <w:tcW w:w="3301" w:type="dxa"/>
          </w:tcPr>
          <w:p w14:paraId="7BEB3B98" w14:textId="77777777" w:rsidR="00EB4CF0" w:rsidRDefault="00EB4CF0" w:rsidP="00AA4FEF">
            <w:r>
              <w:t>Value</w:t>
            </w:r>
          </w:p>
        </w:tc>
      </w:tr>
      <w:tr w:rsidR="00EB4CF0" w14:paraId="326A03B9" w14:textId="77777777" w:rsidTr="00E71147">
        <w:tc>
          <w:tcPr>
            <w:tcW w:w="6858" w:type="dxa"/>
          </w:tcPr>
          <w:p w14:paraId="3F237ECC" w14:textId="7FEB8B9A" w:rsidR="00EB4CF0" w:rsidRDefault="00DC0B41" w:rsidP="00532890">
            <w:pPr>
              <w:spacing w:after="100"/>
            </w:pPr>
            <w:r>
              <w:t>Cycle Mode Delay Index</w:t>
            </w:r>
          </w:p>
        </w:tc>
        <w:tc>
          <w:tcPr>
            <w:tcW w:w="3301" w:type="dxa"/>
          </w:tcPr>
          <w:p w14:paraId="4FC42270" w14:textId="0A579912" w:rsidR="00EB4CF0" w:rsidRDefault="00DC0B41" w:rsidP="00AA4FEF">
            <w:r>
              <w:t>0</w:t>
            </w:r>
          </w:p>
        </w:tc>
      </w:tr>
      <w:tr w:rsidR="00EB4CF0" w14:paraId="109C3360" w14:textId="77777777" w:rsidTr="00E71147">
        <w:tc>
          <w:tcPr>
            <w:tcW w:w="10159" w:type="dxa"/>
            <w:gridSpan w:val="2"/>
            <w:shd w:val="clear" w:color="auto" w:fill="000080"/>
          </w:tcPr>
          <w:p w14:paraId="281D8C4D" w14:textId="77777777" w:rsidR="00EB4CF0" w:rsidRDefault="00EB4CF0" w:rsidP="00AA4FEF">
            <w:r>
              <w:rPr>
                <w:b/>
              </w:rPr>
              <w:t>Definition</w:t>
            </w:r>
          </w:p>
        </w:tc>
      </w:tr>
      <w:tr w:rsidR="00EB4CF0" w14:paraId="66268D56" w14:textId="77777777" w:rsidTr="00E71147">
        <w:tc>
          <w:tcPr>
            <w:tcW w:w="10159" w:type="dxa"/>
            <w:gridSpan w:val="2"/>
          </w:tcPr>
          <w:p w14:paraId="536BB5B4" w14:textId="599D5AE0" w:rsidR="00EB4CF0" w:rsidRDefault="00DC0B41" w:rsidP="00AA4FEF">
            <w:r w:rsidRPr="002D7F30">
              <w:t>#define MMG_</w:t>
            </w:r>
            <w:r w:rsidR="006C5303" w:rsidRPr="002D7F30">
              <w:t>KU8_</w:t>
            </w:r>
            <w:r w:rsidRPr="002D7F30">
              <w:t>CYCLE_MODE_DELAY_INDEX</w:t>
            </w:r>
          </w:p>
        </w:tc>
      </w:tr>
      <w:tr w:rsidR="00EB4CF0" w14:paraId="23457042" w14:textId="77777777" w:rsidTr="00E71147">
        <w:tc>
          <w:tcPr>
            <w:tcW w:w="10159" w:type="dxa"/>
            <w:gridSpan w:val="2"/>
            <w:shd w:val="clear" w:color="auto" w:fill="000080"/>
          </w:tcPr>
          <w:p w14:paraId="7008F900" w14:textId="77777777" w:rsidR="00EB4CF0" w:rsidRDefault="00EB4CF0" w:rsidP="00AA4FEF">
            <w:r>
              <w:rPr>
                <w:b/>
              </w:rPr>
              <w:t>Description</w:t>
            </w:r>
          </w:p>
        </w:tc>
      </w:tr>
      <w:tr w:rsidR="00EB4CF0" w14:paraId="568C89CA" w14:textId="77777777" w:rsidTr="00E71147">
        <w:tc>
          <w:tcPr>
            <w:tcW w:w="10159" w:type="dxa"/>
            <w:gridSpan w:val="2"/>
          </w:tcPr>
          <w:p w14:paraId="39F0662C" w14:textId="09419623" w:rsidR="00EB4CF0" w:rsidRDefault="00DC0B41" w:rsidP="00DC0B41">
            <w:r w:rsidRPr="002D7F30">
              <w:t>indicate</w:t>
            </w:r>
            <w:r>
              <w:t>s</w:t>
            </w:r>
            <w:r w:rsidRPr="002D7F30">
              <w:t xml:space="preserve"> the index value corresponding to the MMG cycle modes which need</w:t>
            </w:r>
            <w:r>
              <w:t>s</w:t>
            </w:r>
            <w:r w:rsidRPr="002D7F30">
              <w:t xml:space="preserve"> delay in table </w:t>
            </w:r>
            <w:proofErr w:type="spellStart"/>
            <w:r w:rsidRPr="002D7F30">
              <w:t>astDelayAfterCycleThrsandModes</w:t>
            </w:r>
            <w:proofErr w:type="spellEnd"/>
          </w:p>
        </w:tc>
      </w:tr>
    </w:tbl>
    <w:p w14:paraId="688EE21F" w14:textId="77777777" w:rsidR="00EB4CF0" w:rsidRDefault="00EB4CF0" w:rsidP="00EB4CF0"/>
    <w:p w14:paraId="2EAA08F3" w14:textId="787D64C2" w:rsidR="00DE11EA" w:rsidRDefault="00A57003" w:rsidP="00DE11EA">
      <w:pPr>
        <w:pStyle w:val="Heading3"/>
      </w:pPr>
      <w:bookmarkStart w:id="2036" w:name="_Toc94702579"/>
      <w:bookmarkStart w:id="2037" w:name="_Toc157416886"/>
      <w:r w:rsidRPr="002D7F30">
        <w:t>MMG_</w:t>
      </w:r>
      <w:r w:rsidR="008E75B5" w:rsidRPr="002D7F30">
        <w:t>KU8_</w:t>
      </w:r>
      <w:r w:rsidRPr="002D7F30">
        <w:t>CYCLE_MODE_DELAY_UV_INDEX</w:t>
      </w:r>
      <w:bookmarkEnd w:id="2036"/>
      <w:bookmarkEnd w:id="203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242F0E62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C260DFF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6AF3C08F" w14:textId="77777777" w:rsidR="00DE11EA" w:rsidRDefault="00DE11EA" w:rsidP="00AA4FEF">
            <w:r>
              <w:t>Value</w:t>
            </w:r>
          </w:p>
        </w:tc>
      </w:tr>
      <w:tr w:rsidR="00DE11EA" w14:paraId="3D2E2E48" w14:textId="77777777" w:rsidTr="00AA4FEF">
        <w:tc>
          <w:tcPr>
            <w:tcW w:w="6858" w:type="dxa"/>
          </w:tcPr>
          <w:p w14:paraId="3C4796C0" w14:textId="499A5000" w:rsidR="00DE11EA" w:rsidRDefault="00A57003" w:rsidP="00AA4FEF">
            <w:r>
              <w:t>Cycle Mode Delay UV Index</w:t>
            </w:r>
          </w:p>
        </w:tc>
        <w:tc>
          <w:tcPr>
            <w:tcW w:w="3301" w:type="dxa"/>
          </w:tcPr>
          <w:p w14:paraId="216F12BA" w14:textId="3FFBF754" w:rsidR="00DE11EA" w:rsidRDefault="00A57003" w:rsidP="00AA4FEF">
            <w:r>
              <w:t>1</w:t>
            </w:r>
          </w:p>
        </w:tc>
      </w:tr>
      <w:tr w:rsidR="00DE11EA" w14:paraId="65B25A25" w14:textId="77777777" w:rsidTr="00AA4FEF">
        <w:tc>
          <w:tcPr>
            <w:tcW w:w="10159" w:type="dxa"/>
            <w:gridSpan w:val="2"/>
            <w:shd w:val="clear" w:color="auto" w:fill="000080"/>
          </w:tcPr>
          <w:p w14:paraId="2FB2494A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5CAB585D" w14:textId="77777777" w:rsidTr="00AA4FEF">
        <w:tc>
          <w:tcPr>
            <w:tcW w:w="10159" w:type="dxa"/>
            <w:gridSpan w:val="2"/>
          </w:tcPr>
          <w:p w14:paraId="06393B7A" w14:textId="264E11F8" w:rsidR="00DE11EA" w:rsidRDefault="007D62E6" w:rsidP="00AA4FEF">
            <w:r w:rsidRPr="002D7F30">
              <w:t>#define MMG_</w:t>
            </w:r>
            <w:r w:rsidR="008E75B5" w:rsidRPr="002D7F30">
              <w:t>KU8_</w:t>
            </w:r>
            <w:r w:rsidRPr="002D7F30">
              <w:t>CYCLE_MODE_DELAY_UV_INDEX</w:t>
            </w:r>
          </w:p>
        </w:tc>
      </w:tr>
      <w:tr w:rsidR="00DE11EA" w14:paraId="58CE41F1" w14:textId="77777777" w:rsidTr="00AA4FEF">
        <w:tc>
          <w:tcPr>
            <w:tcW w:w="10159" w:type="dxa"/>
            <w:gridSpan w:val="2"/>
            <w:shd w:val="clear" w:color="auto" w:fill="000080"/>
          </w:tcPr>
          <w:p w14:paraId="3469C599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412F9E79" w14:textId="77777777" w:rsidTr="00AA4FEF">
        <w:tc>
          <w:tcPr>
            <w:tcW w:w="10159" w:type="dxa"/>
            <w:gridSpan w:val="2"/>
          </w:tcPr>
          <w:p w14:paraId="7BC49FB3" w14:textId="3EE79181" w:rsidR="00DE11EA" w:rsidRDefault="00DC0B41" w:rsidP="00AA4FEF">
            <w:r w:rsidRPr="002D7F30">
              <w:t>indicate</w:t>
            </w:r>
            <w:r>
              <w:t>s</w:t>
            </w:r>
            <w:r w:rsidRPr="002D7F30">
              <w:t xml:space="preserve"> the index value corresponding to the MMG cycle modes which need</w:t>
            </w:r>
            <w:r>
              <w:t>s</w:t>
            </w:r>
            <w:r w:rsidRPr="002D7F30">
              <w:t xml:space="preserve"> delay in table </w:t>
            </w:r>
            <w:proofErr w:type="spellStart"/>
            <w:r w:rsidRPr="002D7F30">
              <w:lastRenderedPageBreak/>
              <w:t>astDelayAfterCycleThrsandModes</w:t>
            </w:r>
            <w:proofErr w:type="spellEnd"/>
          </w:p>
        </w:tc>
      </w:tr>
    </w:tbl>
    <w:p w14:paraId="5ADF58F4" w14:textId="77777777" w:rsidR="00DE11EA" w:rsidRDefault="00DE11EA" w:rsidP="00DE11EA"/>
    <w:p w14:paraId="4564700B" w14:textId="5B6ECA27" w:rsidR="00DE11EA" w:rsidRDefault="00230444" w:rsidP="00DE11EA">
      <w:pPr>
        <w:pStyle w:val="Heading3"/>
      </w:pPr>
      <w:bookmarkStart w:id="2038" w:name="_Toc94702580"/>
      <w:bookmarkStart w:id="2039" w:name="_Toc157416887"/>
      <w:r>
        <w:t>MMG_</w:t>
      </w:r>
      <w:r w:rsidRPr="002D7F30">
        <w:t>KU8_NUMBER_OF_CYCLES_MODES_DELAYS</w:t>
      </w:r>
      <w:bookmarkEnd w:id="2038"/>
      <w:bookmarkEnd w:id="203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6268F4B4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92B22F3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46E88CA8" w14:textId="77777777" w:rsidR="00DE11EA" w:rsidRDefault="00DE11EA" w:rsidP="00AA4FEF">
            <w:r>
              <w:t>Value</w:t>
            </w:r>
          </w:p>
        </w:tc>
      </w:tr>
      <w:tr w:rsidR="00DE11EA" w14:paraId="3637724A" w14:textId="77777777" w:rsidTr="00AA4FEF">
        <w:tc>
          <w:tcPr>
            <w:tcW w:w="6858" w:type="dxa"/>
          </w:tcPr>
          <w:p w14:paraId="6F8077E7" w14:textId="3DEBB05B" w:rsidR="00DE11EA" w:rsidRDefault="000B5B9A" w:rsidP="00AA4FEF">
            <w:r>
              <w:t>Number of cycle mode delays</w:t>
            </w:r>
          </w:p>
        </w:tc>
        <w:tc>
          <w:tcPr>
            <w:tcW w:w="3301" w:type="dxa"/>
          </w:tcPr>
          <w:p w14:paraId="2E84C2F1" w14:textId="475AA3B8" w:rsidR="00DE11EA" w:rsidRDefault="000B5B9A" w:rsidP="00AA4FEF">
            <w:r>
              <w:t>2</w:t>
            </w:r>
          </w:p>
        </w:tc>
      </w:tr>
      <w:tr w:rsidR="00DE11EA" w14:paraId="0EFC5F15" w14:textId="77777777" w:rsidTr="00AA4FEF">
        <w:tc>
          <w:tcPr>
            <w:tcW w:w="10159" w:type="dxa"/>
            <w:gridSpan w:val="2"/>
            <w:shd w:val="clear" w:color="auto" w:fill="000080"/>
          </w:tcPr>
          <w:p w14:paraId="08285974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404135C4" w14:textId="77777777" w:rsidTr="00AA4FEF">
        <w:tc>
          <w:tcPr>
            <w:tcW w:w="10159" w:type="dxa"/>
            <w:gridSpan w:val="2"/>
          </w:tcPr>
          <w:p w14:paraId="02D854FE" w14:textId="61522981" w:rsidR="00DE11EA" w:rsidRDefault="000B5B9A" w:rsidP="00AA4FEF">
            <w:r w:rsidRPr="002D7F30">
              <w:t xml:space="preserve">#define </w:t>
            </w:r>
            <w:r w:rsidR="00230444">
              <w:t>MMG_</w:t>
            </w:r>
            <w:r w:rsidRPr="002D7F30">
              <w:t>KU8_NUMBER_OF_CYCLES_MODES_DELAYS</w:t>
            </w:r>
          </w:p>
        </w:tc>
      </w:tr>
      <w:tr w:rsidR="00DE11EA" w14:paraId="614B73DE" w14:textId="77777777" w:rsidTr="00AA4FEF">
        <w:tc>
          <w:tcPr>
            <w:tcW w:w="10159" w:type="dxa"/>
            <w:gridSpan w:val="2"/>
            <w:shd w:val="clear" w:color="auto" w:fill="000080"/>
          </w:tcPr>
          <w:p w14:paraId="20B88177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39253653" w14:textId="77777777" w:rsidTr="00AA4FEF">
        <w:tc>
          <w:tcPr>
            <w:tcW w:w="10159" w:type="dxa"/>
            <w:gridSpan w:val="2"/>
          </w:tcPr>
          <w:p w14:paraId="26A8E9FC" w14:textId="54C5D9D4" w:rsidR="00DE11EA" w:rsidRDefault="00DC0B41" w:rsidP="00AA4FEF">
            <w:r w:rsidRPr="002D7F30">
              <w:t>indicate</w:t>
            </w:r>
            <w:r>
              <w:t>s</w:t>
            </w:r>
            <w:r w:rsidRPr="002D7F30">
              <w:t xml:space="preserve"> the index value corresponding to the MMG cycle modes which need</w:t>
            </w:r>
            <w:r>
              <w:t>s</w:t>
            </w:r>
            <w:r w:rsidRPr="002D7F30">
              <w:t xml:space="preserve"> delay in table </w:t>
            </w:r>
            <w:proofErr w:type="spellStart"/>
            <w:r w:rsidRPr="002D7F30">
              <w:t>astDelayAfterCycleThrsandModes</w:t>
            </w:r>
            <w:proofErr w:type="spellEnd"/>
          </w:p>
        </w:tc>
      </w:tr>
    </w:tbl>
    <w:p w14:paraId="63A1D675" w14:textId="77777777" w:rsidR="00DE11EA" w:rsidRDefault="00DE11EA" w:rsidP="00DE11EA"/>
    <w:p w14:paraId="52AD2B35" w14:textId="00724BC4" w:rsidR="00DE11EA" w:rsidRDefault="006E7DCA" w:rsidP="00DE11EA">
      <w:pPr>
        <w:pStyle w:val="Heading3"/>
      </w:pPr>
      <w:bookmarkStart w:id="2040" w:name="_Toc157416888"/>
      <w:r w:rsidRPr="002D7F30">
        <w:t>M</w:t>
      </w:r>
      <w:r w:rsidR="001B1932">
        <w:t>MG</w:t>
      </w:r>
      <w:r w:rsidRPr="002D7F30">
        <w:t>_U32_INITIAL_VALUES_FOR_ALL_MODES</w:t>
      </w:r>
      <w:bookmarkEnd w:id="204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5002"/>
        <w:gridCol w:w="5383"/>
      </w:tblGrid>
      <w:tr w:rsidR="00DE11EA" w14:paraId="5B950AB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85F6EE3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602DE41D" w14:textId="77777777" w:rsidR="00DE11EA" w:rsidRDefault="00DE11EA" w:rsidP="00AA4FEF">
            <w:r>
              <w:t>Value</w:t>
            </w:r>
          </w:p>
        </w:tc>
      </w:tr>
      <w:tr w:rsidR="00DE11EA" w14:paraId="0D7B8750" w14:textId="77777777" w:rsidTr="00AA4FEF">
        <w:tc>
          <w:tcPr>
            <w:tcW w:w="6858" w:type="dxa"/>
          </w:tcPr>
          <w:p w14:paraId="7FC91B0B" w14:textId="6A68F4EC" w:rsidR="00DE11EA" w:rsidRDefault="006E7DCA" w:rsidP="00AA4FEF">
            <w:r>
              <w:t>Initial value for all modes</w:t>
            </w:r>
          </w:p>
        </w:tc>
        <w:tc>
          <w:tcPr>
            <w:tcW w:w="3301" w:type="dxa"/>
          </w:tcPr>
          <w:p w14:paraId="611F6BE8" w14:textId="4D81980F" w:rsidR="00DE11EA" w:rsidRDefault="006E7DCA" w:rsidP="006E7DCA">
            <w:r>
              <w:rPr>
                <w:rFonts w:ascii="Times New Roman" w:hAnsi="Times New Roman"/>
                <w:sz w:val="20"/>
                <w:szCs w:val="20"/>
              </w:rPr>
              <w:t>(</w:t>
            </w:r>
            <w:r w:rsidRPr="006E7DCA">
              <w:rPr>
                <w:rFonts w:ascii="Times New Roman" w:hAnsi="Times New Roman"/>
                <w:sz w:val="20"/>
                <w:szCs w:val="20"/>
              </w:rPr>
              <w:t>MMG_KU32_MASK_CRITICAL_AT_NOK |MMG_KU32_MASK_AEC_INHIB_ALL_</w:t>
            </w:r>
            <w:proofErr w:type="gramStart"/>
            <w:r w:rsidRPr="006E7DCA">
              <w:rPr>
                <w:rFonts w:ascii="Times New Roman" w:hAnsi="Times New Roman"/>
                <w:sz w:val="20"/>
                <w:szCs w:val="20"/>
              </w:rPr>
              <w:t>CYCLES  |</w:t>
            </w:r>
            <w:proofErr w:type="gramEnd"/>
            <w:r w:rsidRPr="006E7DCA">
              <w:rPr>
                <w:rFonts w:ascii="Times New Roman" w:hAnsi="Times New Roman"/>
                <w:sz w:val="20"/>
                <w:szCs w:val="20"/>
              </w:rPr>
              <w:t xml:space="preserve"> MMG_KU32_MASK_AEC_INHIB_TENSIONING_CYCLES</w:t>
            </w:r>
            <w:r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DE11EA" w14:paraId="21B2EE59" w14:textId="77777777" w:rsidTr="00AA4FEF">
        <w:tc>
          <w:tcPr>
            <w:tcW w:w="10159" w:type="dxa"/>
            <w:gridSpan w:val="2"/>
            <w:shd w:val="clear" w:color="auto" w:fill="000080"/>
          </w:tcPr>
          <w:p w14:paraId="5702CE58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724F5830" w14:textId="77777777" w:rsidTr="00AA4FEF">
        <w:tc>
          <w:tcPr>
            <w:tcW w:w="10159" w:type="dxa"/>
            <w:gridSpan w:val="2"/>
          </w:tcPr>
          <w:p w14:paraId="686E80C8" w14:textId="47570CEE" w:rsidR="00DE11EA" w:rsidRDefault="0071755F" w:rsidP="00AA4FEF">
            <w:r w:rsidRPr="002D7F30">
              <w:t>#define M</w:t>
            </w:r>
            <w:r w:rsidR="001B1932">
              <w:t>MG</w:t>
            </w:r>
            <w:r w:rsidRPr="002D7F30">
              <w:t>_U32_INITIAL_VALUES_FOR_ALL_MODES</w:t>
            </w:r>
          </w:p>
        </w:tc>
      </w:tr>
      <w:tr w:rsidR="00DE11EA" w14:paraId="6AAC856D" w14:textId="77777777" w:rsidTr="00AA4FEF">
        <w:tc>
          <w:tcPr>
            <w:tcW w:w="10159" w:type="dxa"/>
            <w:gridSpan w:val="2"/>
            <w:shd w:val="clear" w:color="auto" w:fill="000080"/>
          </w:tcPr>
          <w:p w14:paraId="68F719FA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28F48535" w14:textId="77777777" w:rsidTr="00AA4FEF">
        <w:tc>
          <w:tcPr>
            <w:tcW w:w="10159" w:type="dxa"/>
            <w:gridSpan w:val="2"/>
          </w:tcPr>
          <w:p w14:paraId="77879F3B" w14:textId="7BD9FD0A" w:rsidR="00DE11EA" w:rsidRDefault="0071755F" w:rsidP="00AA4FEF">
            <w:r w:rsidRPr="002D7F30">
              <w:t>This constant is used to initialize the modes</w:t>
            </w:r>
          </w:p>
        </w:tc>
      </w:tr>
    </w:tbl>
    <w:p w14:paraId="47A715F3" w14:textId="77777777" w:rsidR="00DE11EA" w:rsidRDefault="00DE11EA" w:rsidP="00DE11EA"/>
    <w:p w14:paraId="55D4B934" w14:textId="650F7F12" w:rsidR="00DE11EA" w:rsidRDefault="00176267" w:rsidP="00DE11EA">
      <w:pPr>
        <w:pStyle w:val="Heading3"/>
      </w:pPr>
      <w:bookmarkStart w:id="2041" w:name="_Toc119613409"/>
      <w:bookmarkStart w:id="2042" w:name="_Toc119614335"/>
      <w:bookmarkStart w:id="2043" w:name="_Toc119661887"/>
      <w:bookmarkStart w:id="2044" w:name="_Toc119663485"/>
      <w:bookmarkStart w:id="2045" w:name="_Toc119664447"/>
      <w:bookmarkStart w:id="2046" w:name="_Toc120010310"/>
      <w:bookmarkStart w:id="2047" w:name="_Toc120012425"/>
      <w:bookmarkStart w:id="2048" w:name="_Toc120013515"/>
      <w:bookmarkStart w:id="2049" w:name="_Toc126840013"/>
      <w:bookmarkStart w:id="2050" w:name="_Toc126841054"/>
      <w:bookmarkStart w:id="2051" w:name="_Toc126847308"/>
      <w:bookmarkStart w:id="2052" w:name="_Toc127171617"/>
      <w:bookmarkStart w:id="2053" w:name="_Toc127372705"/>
      <w:bookmarkStart w:id="2054" w:name="_Toc127436623"/>
      <w:bookmarkStart w:id="2055" w:name="_Toc127437702"/>
      <w:bookmarkStart w:id="2056" w:name="_Toc127783702"/>
      <w:bookmarkStart w:id="2057" w:name="_Toc127784781"/>
      <w:bookmarkStart w:id="2058" w:name="_Toc127865327"/>
      <w:bookmarkStart w:id="2059" w:name="_Toc128654061"/>
      <w:bookmarkStart w:id="2060" w:name="_Toc128996773"/>
      <w:bookmarkStart w:id="2061" w:name="_Toc129088948"/>
      <w:bookmarkStart w:id="2062" w:name="_Toc129090076"/>
      <w:bookmarkStart w:id="2063" w:name="_Toc129167414"/>
      <w:bookmarkStart w:id="2064" w:name="_Toc134189517"/>
      <w:bookmarkStart w:id="2065" w:name="_Toc134190604"/>
      <w:bookmarkStart w:id="2066" w:name="_Toc138233842"/>
      <w:bookmarkStart w:id="2067" w:name="_Toc119613424"/>
      <w:bookmarkStart w:id="2068" w:name="_Toc119614350"/>
      <w:bookmarkStart w:id="2069" w:name="_Toc119661902"/>
      <w:bookmarkStart w:id="2070" w:name="_Toc119663500"/>
      <w:bookmarkStart w:id="2071" w:name="_Toc119664462"/>
      <w:bookmarkStart w:id="2072" w:name="_Toc120010325"/>
      <w:bookmarkStart w:id="2073" w:name="_Toc120012440"/>
      <w:bookmarkStart w:id="2074" w:name="_Toc120013530"/>
      <w:bookmarkStart w:id="2075" w:name="_Toc126840028"/>
      <w:bookmarkStart w:id="2076" w:name="_Toc126841069"/>
      <w:bookmarkStart w:id="2077" w:name="_Toc126847323"/>
      <w:bookmarkStart w:id="2078" w:name="_Toc127171632"/>
      <w:bookmarkStart w:id="2079" w:name="_Toc127372720"/>
      <w:bookmarkStart w:id="2080" w:name="_Toc127436638"/>
      <w:bookmarkStart w:id="2081" w:name="_Toc127437717"/>
      <w:bookmarkStart w:id="2082" w:name="_Toc127783717"/>
      <w:bookmarkStart w:id="2083" w:name="_Toc127784796"/>
      <w:bookmarkStart w:id="2084" w:name="_Toc127865342"/>
      <w:bookmarkStart w:id="2085" w:name="_Toc128654076"/>
      <w:bookmarkStart w:id="2086" w:name="_Toc128996788"/>
      <w:bookmarkStart w:id="2087" w:name="_Toc129088963"/>
      <w:bookmarkStart w:id="2088" w:name="_Toc129090091"/>
      <w:bookmarkStart w:id="2089" w:name="_Toc129167429"/>
      <w:bookmarkStart w:id="2090" w:name="_Toc134189532"/>
      <w:bookmarkStart w:id="2091" w:name="_Toc134190619"/>
      <w:bookmarkStart w:id="2092" w:name="_Toc138233857"/>
      <w:bookmarkStart w:id="2093" w:name="_Toc119613425"/>
      <w:bookmarkStart w:id="2094" w:name="_Toc119614351"/>
      <w:bookmarkStart w:id="2095" w:name="_Toc119661903"/>
      <w:bookmarkStart w:id="2096" w:name="_Toc119663501"/>
      <w:bookmarkStart w:id="2097" w:name="_Toc119664463"/>
      <w:bookmarkStart w:id="2098" w:name="_Toc120010326"/>
      <w:bookmarkStart w:id="2099" w:name="_Toc120012441"/>
      <w:bookmarkStart w:id="2100" w:name="_Toc120013531"/>
      <w:bookmarkStart w:id="2101" w:name="_Toc126840029"/>
      <w:bookmarkStart w:id="2102" w:name="_Toc126841070"/>
      <w:bookmarkStart w:id="2103" w:name="_Toc126847324"/>
      <w:bookmarkStart w:id="2104" w:name="_Toc127171633"/>
      <w:bookmarkStart w:id="2105" w:name="_Toc127372721"/>
      <w:bookmarkStart w:id="2106" w:name="_Toc127436639"/>
      <w:bookmarkStart w:id="2107" w:name="_Toc127437718"/>
      <w:bookmarkStart w:id="2108" w:name="_Toc127783718"/>
      <w:bookmarkStart w:id="2109" w:name="_Toc127784797"/>
      <w:bookmarkStart w:id="2110" w:name="_Toc127865343"/>
      <w:bookmarkStart w:id="2111" w:name="_Toc128654077"/>
      <w:bookmarkStart w:id="2112" w:name="_Toc128996789"/>
      <w:bookmarkStart w:id="2113" w:name="_Toc129088964"/>
      <w:bookmarkStart w:id="2114" w:name="_Toc129090092"/>
      <w:bookmarkStart w:id="2115" w:name="_Toc129167430"/>
      <w:bookmarkStart w:id="2116" w:name="_Toc134189533"/>
      <w:bookmarkStart w:id="2117" w:name="_Toc134190620"/>
      <w:bookmarkStart w:id="2118" w:name="_Toc138233858"/>
      <w:bookmarkStart w:id="2119" w:name="_Toc119613440"/>
      <w:bookmarkStart w:id="2120" w:name="_Toc119614366"/>
      <w:bookmarkStart w:id="2121" w:name="_Toc119661918"/>
      <w:bookmarkStart w:id="2122" w:name="_Toc119663516"/>
      <w:bookmarkStart w:id="2123" w:name="_Toc119664478"/>
      <w:bookmarkStart w:id="2124" w:name="_Toc120010341"/>
      <w:bookmarkStart w:id="2125" w:name="_Toc120012456"/>
      <w:bookmarkStart w:id="2126" w:name="_Toc120013546"/>
      <w:bookmarkStart w:id="2127" w:name="_Toc126840044"/>
      <w:bookmarkStart w:id="2128" w:name="_Toc126841085"/>
      <w:bookmarkStart w:id="2129" w:name="_Toc126847339"/>
      <w:bookmarkStart w:id="2130" w:name="_Toc127171648"/>
      <w:bookmarkStart w:id="2131" w:name="_Toc127372736"/>
      <w:bookmarkStart w:id="2132" w:name="_Toc127436654"/>
      <w:bookmarkStart w:id="2133" w:name="_Toc127437733"/>
      <w:bookmarkStart w:id="2134" w:name="_Toc127783733"/>
      <w:bookmarkStart w:id="2135" w:name="_Toc127784812"/>
      <w:bookmarkStart w:id="2136" w:name="_Toc127865358"/>
      <w:bookmarkStart w:id="2137" w:name="_Toc128654092"/>
      <w:bookmarkStart w:id="2138" w:name="_Toc128996804"/>
      <w:bookmarkStart w:id="2139" w:name="_Toc129088979"/>
      <w:bookmarkStart w:id="2140" w:name="_Toc129090107"/>
      <w:bookmarkStart w:id="2141" w:name="_Toc129167445"/>
      <w:bookmarkStart w:id="2142" w:name="_Toc134189548"/>
      <w:bookmarkStart w:id="2143" w:name="_Toc134190635"/>
      <w:bookmarkStart w:id="2144" w:name="_Toc138233873"/>
      <w:bookmarkStart w:id="2145" w:name="_Toc119613441"/>
      <w:bookmarkStart w:id="2146" w:name="_Toc119614367"/>
      <w:bookmarkStart w:id="2147" w:name="_Toc119661919"/>
      <w:bookmarkStart w:id="2148" w:name="_Toc119663517"/>
      <w:bookmarkStart w:id="2149" w:name="_Toc119664479"/>
      <w:bookmarkStart w:id="2150" w:name="_Toc120010342"/>
      <w:bookmarkStart w:id="2151" w:name="_Toc120012457"/>
      <w:bookmarkStart w:id="2152" w:name="_Toc120013547"/>
      <w:bookmarkStart w:id="2153" w:name="_Toc126840045"/>
      <w:bookmarkStart w:id="2154" w:name="_Toc126841086"/>
      <w:bookmarkStart w:id="2155" w:name="_Toc126847340"/>
      <w:bookmarkStart w:id="2156" w:name="_Toc127171649"/>
      <w:bookmarkStart w:id="2157" w:name="_Toc127372737"/>
      <w:bookmarkStart w:id="2158" w:name="_Toc127436655"/>
      <w:bookmarkStart w:id="2159" w:name="_Toc127437734"/>
      <w:bookmarkStart w:id="2160" w:name="_Toc127783734"/>
      <w:bookmarkStart w:id="2161" w:name="_Toc127784813"/>
      <w:bookmarkStart w:id="2162" w:name="_Toc127865359"/>
      <w:bookmarkStart w:id="2163" w:name="_Toc128654093"/>
      <w:bookmarkStart w:id="2164" w:name="_Toc128996805"/>
      <w:bookmarkStart w:id="2165" w:name="_Toc129088980"/>
      <w:bookmarkStart w:id="2166" w:name="_Toc129090108"/>
      <w:bookmarkStart w:id="2167" w:name="_Toc129167446"/>
      <w:bookmarkStart w:id="2168" w:name="_Toc134189549"/>
      <w:bookmarkStart w:id="2169" w:name="_Toc134190636"/>
      <w:bookmarkStart w:id="2170" w:name="_Toc138233874"/>
      <w:bookmarkStart w:id="2171" w:name="_Toc119613456"/>
      <w:bookmarkStart w:id="2172" w:name="_Toc119614382"/>
      <w:bookmarkStart w:id="2173" w:name="_Toc119661934"/>
      <w:bookmarkStart w:id="2174" w:name="_Toc119663532"/>
      <w:bookmarkStart w:id="2175" w:name="_Toc119664494"/>
      <w:bookmarkStart w:id="2176" w:name="_Toc120010357"/>
      <w:bookmarkStart w:id="2177" w:name="_Toc120012472"/>
      <w:bookmarkStart w:id="2178" w:name="_Toc120013562"/>
      <w:bookmarkStart w:id="2179" w:name="_Toc126840060"/>
      <w:bookmarkStart w:id="2180" w:name="_Toc126841101"/>
      <w:bookmarkStart w:id="2181" w:name="_Toc126847355"/>
      <w:bookmarkStart w:id="2182" w:name="_Toc127171664"/>
      <w:bookmarkStart w:id="2183" w:name="_Toc127372752"/>
      <w:bookmarkStart w:id="2184" w:name="_Toc127436670"/>
      <w:bookmarkStart w:id="2185" w:name="_Toc127437749"/>
      <w:bookmarkStart w:id="2186" w:name="_Toc127783749"/>
      <w:bookmarkStart w:id="2187" w:name="_Toc127784828"/>
      <w:bookmarkStart w:id="2188" w:name="_Toc127865374"/>
      <w:bookmarkStart w:id="2189" w:name="_Toc128654108"/>
      <w:bookmarkStart w:id="2190" w:name="_Toc128996820"/>
      <w:bookmarkStart w:id="2191" w:name="_Toc129088995"/>
      <w:bookmarkStart w:id="2192" w:name="_Toc129090123"/>
      <w:bookmarkStart w:id="2193" w:name="_Toc129167461"/>
      <w:bookmarkStart w:id="2194" w:name="_Toc134189564"/>
      <w:bookmarkStart w:id="2195" w:name="_Toc134190651"/>
      <w:bookmarkStart w:id="2196" w:name="_Toc138233889"/>
      <w:bookmarkStart w:id="2197" w:name="_Toc119613457"/>
      <w:bookmarkStart w:id="2198" w:name="_Toc119614383"/>
      <w:bookmarkStart w:id="2199" w:name="_Toc119661935"/>
      <w:bookmarkStart w:id="2200" w:name="_Toc119663533"/>
      <w:bookmarkStart w:id="2201" w:name="_Toc119664495"/>
      <w:bookmarkStart w:id="2202" w:name="_Toc120010358"/>
      <w:bookmarkStart w:id="2203" w:name="_Toc120012473"/>
      <w:bookmarkStart w:id="2204" w:name="_Toc120013563"/>
      <w:bookmarkStart w:id="2205" w:name="_Toc126840061"/>
      <w:bookmarkStart w:id="2206" w:name="_Toc126841102"/>
      <w:bookmarkStart w:id="2207" w:name="_Toc126847356"/>
      <w:bookmarkStart w:id="2208" w:name="_Toc127171665"/>
      <w:bookmarkStart w:id="2209" w:name="_Toc127372753"/>
      <w:bookmarkStart w:id="2210" w:name="_Toc127436671"/>
      <w:bookmarkStart w:id="2211" w:name="_Toc127437750"/>
      <w:bookmarkStart w:id="2212" w:name="_Toc127783750"/>
      <w:bookmarkStart w:id="2213" w:name="_Toc127784829"/>
      <w:bookmarkStart w:id="2214" w:name="_Toc127865375"/>
      <w:bookmarkStart w:id="2215" w:name="_Toc128654109"/>
      <w:bookmarkStart w:id="2216" w:name="_Toc128996821"/>
      <w:bookmarkStart w:id="2217" w:name="_Toc129088996"/>
      <w:bookmarkStart w:id="2218" w:name="_Toc129090124"/>
      <w:bookmarkStart w:id="2219" w:name="_Toc129167462"/>
      <w:bookmarkStart w:id="2220" w:name="_Toc134189565"/>
      <w:bookmarkStart w:id="2221" w:name="_Toc134190652"/>
      <w:bookmarkStart w:id="2222" w:name="_Toc138233890"/>
      <w:bookmarkStart w:id="2223" w:name="_Toc119613472"/>
      <w:bookmarkStart w:id="2224" w:name="_Toc119614398"/>
      <w:bookmarkStart w:id="2225" w:name="_Toc119661950"/>
      <w:bookmarkStart w:id="2226" w:name="_Toc119663548"/>
      <w:bookmarkStart w:id="2227" w:name="_Toc119664510"/>
      <w:bookmarkStart w:id="2228" w:name="_Toc120010373"/>
      <w:bookmarkStart w:id="2229" w:name="_Toc120012488"/>
      <w:bookmarkStart w:id="2230" w:name="_Toc120013578"/>
      <w:bookmarkStart w:id="2231" w:name="_Toc126840076"/>
      <w:bookmarkStart w:id="2232" w:name="_Toc126841117"/>
      <w:bookmarkStart w:id="2233" w:name="_Toc126847371"/>
      <w:bookmarkStart w:id="2234" w:name="_Toc127171680"/>
      <w:bookmarkStart w:id="2235" w:name="_Toc127372768"/>
      <w:bookmarkStart w:id="2236" w:name="_Toc127436686"/>
      <w:bookmarkStart w:id="2237" w:name="_Toc127437765"/>
      <w:bookmarkStart w:id="2238" w:name="_Toc127783765"/>
      <w:bookmarkStart w:id="2239" w:name="_Toc127784844"/>
      <w:bookmarkStart w:id="2240" w:name="_Toc127865390"/>
      <w:bookmarkStart w:id="2241" w:name="_Toc128654124"/>
      <w:bookmarkStart w:id="2242" w:name="_Toc128996836"/>
      <w:bookmarkStart w:id="2243" w:name="_Toc129089011"/>
      <w:bookmarkStart w:id="2244" w:name="_Toc129090139"/>
      <w:bookmarkStart w:id="2245" w:name="_Toc129167477"/>
      <w:bookmarkStart w:id="2246" w:name="_Toc134189580"/>
      <w:bookmarkStart w:id="2247" w:name="_Toc134190667"/>
      <w:bookmarkStart w:id="2248" w:name="_Toc138233905"/>
      <w:bookmarkStart w:id="2249" w:name="_Toc119613473"/>
      <w:bookmarkStart w:id="2250" w:name="_Toc119614399"/>
      <w:bookmarkStart w:id="2251" w:name="_Toc119661951"/>
      <w:bookmarkStart w:id="2252" w:name="_Toc119663549"/>
      <w:bookmarkStart w:id="2253" w:name="_Toc119664511"/>
      <w:bookmarkStart w:id="2254" w:name="_Toc120010374"/>
      <w:bookmarkStart w:id="2255" w:name="_Toc120012489"/>
      <w:bookmarkStart w:id="2256" w:name="_Toc120013579"/>
      <w:bookmarkStart w:id="2257" w:name="_Toc126840077"/>
      <w:bookmarkStart w:id="2258" w:name="_Toc126841118"/>
      <w:bookmarkStart w:id="2259" w:name="_Toc126847372"/>
      <w:bookmarkStart w:id="2260" w:name="_Toc127171681"/>
      <w:bookmarkStart w:id="2261" w:name="_Toc127372769"/>
      <w:bookmarkStart w:id="2262" w:name="_Toc127436687"/>
      <w:bookmarkStart w:id="2263" w:name="_Toc127437766"/>
      <w:bookmarkStart w:id="2264" w:name="_Toc127783766"/>
      <w:bookmarkStart w:id="2265" w:name="_Toc127784845"/>
      <w:bookmarkStart w:id="2266" w:name="_Toc127865391"/>
      <w:bookmarkStart w:id="2267" w:name="_Toc128654125"/>
      <w:bookmarkStart w:id="2268" w:name="_Toc128996837"/>
      <w:bookmarkStart w:id="2269" w:name="_Toc129089012"/>
      <w:bookmarkStart w:id="2270" w:name="_Toc129090140"/>
      <w:bookmarkStart w:id="2271" w:name="_Toc129167478"/>
      <w:bookmarkStart w:id="2272" w:name="_Toc134189581"/>
      <w:bookmarkStart w:id="2273" w:name="_Toc134190668"/>
      <w:bookmarkStart w:id="2274" w:name="_Toc138233906"/>
      <w:bookmarkStart w:id="2275" w:name="_Toc119613488"/>
      <w:bookmarkStart w:id="2276" w:name="_Toc119614414"/>
      <w:bookmarkStart w:id="2277" w:name="_Toc119661966"/>
      <w:bookmarkStart w:id="2278" w:name="_Toc119663564"/>
      <w:bookmarkStart w:id="2279" w:name="_Toc119664526"/>
      <w:bookmarkStart w:id="2280" w:name="_Toc120010389"/>
      <w:bookmarkStart w:id="2281" w:name="_Toc120012504"/>
      <w:bookmarkStart w:id="2282" w:name="_Toc120013594"/>
      <w:bookmarkStart w:id="2283" w:name="_Toc126840092"/>
      <w:bookmarkStart w:id="2284" w:name="_Toc126841133"/>
      <w:bookmarkStart w:id="2285" w:name="_Toc126847387"/>
      <w:bookmarkStart w:id="2286" w:name="_Toc127171696"/>
      <w:bookmarkStart w:id="2287" w:name="_Toc127372784"/>
      <w:bookmarkStart w:id="2288" w:name="_Toc127436702"/>
      <w:bookmarkStart w:id="2289" w:name="_Toc127437781"/>
      <w:bookmarkStart w:id="2290" w:name="_Toc127783781"/>
      <w:bookmarkStart w:id="2291" w:name="_Toc127784860"/>
      <w:bookmarkStart w:id="2292" w:name="_Toc127865406"/>
      <w:bookmarkStart w:id="2293" w:name="_Toc128654140"/>
      <w:bookmarkStart w:id="2294" w:name="_Toc128996852"/>
      <w:bookmarkStart w:id="2295" w:name="_Toc129089027"/>
      <w:bookmarkStart w:id="2296" w:name="_Toc129090155"/>
      <w:bookmarkStart w:id="2297" w:name="_Toc129167493"/>
      <w:bookmarkStart w:id="2298" w:name="_Toc134189596"/>
      <w:bookmarkStart w:id="2299" w:name="_Toc134190683"/>
      <w:bookmarkStart w:id="2300" w:name="_Toc138233921"/>
      <w:bookmarkStart w:id="2301" w:name="_Toc94702588"/>
      <w:bookmarkStart w:id="2302" w:name="_Toc157416889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r>
        <w:t>MMG_</w:t>
      </w:r>
      <w:r w:rsidR="005831B8" w:rsidRPr="00406F2C">
        <w:t>KU8_CFG_LAST_PRE_TENSIONING_CYCLE</w:t>
      </w:r>
      <w:bookmarkEnd w:id="2301"/>
      <w:bookmarkEnd w:id="230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39EFAA77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CD1D934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79868D82" w14:textId="77777777" w:rsidR="00DE11EA" w:rsidRDefault="00DE11EA" w:rsidP="00AA4FEF">
            <w:r>
              <w:t>Value</w:t>
            </w:r>
          </w:p>
        </w:tc>
      </w:tr>
      <w:tr w:rsidR="00DE11EA" w14:paraId="4162DA90" w14:textId="77777777" w:rsidTr="00AA4FEF">
        <w:tc>
          <w:tcPr>
            <w:tcW w:w="6858" w:type="dxa"/>
          </w:tcPr>
          <w:p w14:paraId="3A6B62FC" w14:textId="7CDBE475" w:rsidR="00DE11EA" w:rsidRDefault="00524BF4" w:rsidP="00AA4FEF">
            <w:r>
              <w:t>Last Pre-Tensioning Cycle</w:t>
            </w:r>
          </w:p>
        </w:tc>
        <w:tc>
          <w:tcPr>
            <w:tcW w:w="3301" w:type="dxa"/>
          </w:tcPr>
          <w:p w14:paraId="44C12986" w14:textId="1AD85F55" w:rsidR="00DE11EA" w:rsidRDefault="005831B8" w:rsidP="00AA4FEF">
            <w:r w:rsidRPr="00406F2C">
              <w:t>KU8_BELT_FUNCTION_</w:t>
            </w:r>
            <w:r w:rsidR="0021177F">
              <w:t>17</w:t>
            </w:r>
          </w:p>
        </w:tc>
      </w:tr>
      <w:tr w:rsidR="00DE11EA" w14:paraId="09ABB307" w14:textId="77777777" w:rsidTr="00AA4FEF">
        <w:tc>
          <w:tcPr>
            <w:tcW w:w="10159" w:type="dxa"/>
            <w:gridSpan w:val="2"/>
            <w:shd w:val="clear" w:color="auto" w:fill="000080"/>
          </w:tcPr>
          <w:p w14:paraId="08679AD6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5F4C95F7" w14:textId="77777777" w:rsidTr="00AA4FEF">
        <w:tc>
          <w:tcPr>
            <w:tcW w:w="10159" w:type="dxa"/>
            <w:gridSpan w:val="2"/>
          </w:tcPr>
          <w:p w14:paraId="1AFFB843" w14:textId="54486797" w:rsidR="00DE11EA" w:rsidRDefault="005831B8" w:rsidP="00AA4FEF">
            <w:r w:rsidRPr="00406F2C">
              <w:t xml:space="preserve">#define </w:t>
            </w:r>
            <w:r w:rsidR="00176267">
              <w:t>MMG_</w:t>
            </w:r>
            <w:r w:rsidRPr="00406F2C">
              <w:t>KU8_CFG_LAST_PRE_TENSIONING_CYCLE</w:t>
            </w:r>
          </w:p>
        </w:tc>
      </w:tr>
      <w:tr w:rsidR="00DE11EA" w14:paraId="6C0D4EC0" w14:textId="77777777" w:rsidTr="00AA4FEF">
        <w:tc>
          <w:tcPr>
            <w:tcW w:w="10159" w:type="dxa"/>
            <w:gridSpan w:val="2"/>
            <w:shd w:val="clear" w:color="auto" w:fill="000080"/>
          </w:tcPr>
          <w:p w14:paraId="18220457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06036438" w14:textId="77777777" w:rsidTr="00AA4FEF">
        <w:tc>
          <w:tcPr>
            <w:tcW w:w="10159" w:type="dxa"/>
            <w:gridSpan w:val="2"/>
          </w:tcPr>
          <w:p w14:paraId="55931116" w14:textId="055D2C8B" w:rsidR="00DE11EA" w:rsidRDefault="005831B8" w:rsidP="00AA4FEF">
            <w:r>
              <w:t xml:space="preserve">Internal macro for </w:t>
            </w:r>
            <w:r w:rsidR="00781C6B">
              <w:t xml:space="preserve">a </w:t>
            </w:r>
            <w:r>
              <w:t>belt function</w:t>
            </w:r>
          </w:p>
        </w:tc>
      </w:tr>
    </w:tbl>
    <w:p w14:paraId="4B28690C" w14:textId="77777777" w:rsidR="00DE11EA" w:rsidRPr="005E250F" w:rsidRDefault="00DE11EA" w:rsidP="00DE11EA">
      <w:pPr>
        <w:rPr>
          <w:sz w:val="16"/>
          <w:szCs w:val="16"/>
        </w:rPr>
      </w:pPr>
    </w:p>
    <w:p w14:paraId="6852CDBE" w14:textId="147C6659" w:rsidR="00DE11EA" w:rsidRDefault="002101C7" w:rsidP="00DE11EA">
      <w:pPr>
        <w:pStyle w:val="Heading3"/>
      </w:pPr>
      <w:bookmarkStart w:id="2303" w:name="_Toc94702589"/>
      <w:bookmarkStart w:id="2304" w:name="_Toc157416890"/>
      <w:r>
        <w:t>MMG_</w:t>
      </w:r>
      <w:r w:rsidR="00781C6B" w:rsidRPr="00406F2C">
        <w:t>KU8_CFG_BSR</w:t>
      </w:r>
      <w:r w:rsidR="00D229AE">
        <w:t>1</w:t>
      </w:r>
      <w:r w:rsidR="00781C6B" w:rsidRPr="00406F2C">
        <w:t>_TENSIONING_CYCLE</w:t>
      </w:r>
      <w:bookmarkEnd w:id="2303"/>
      <w:bookmarkEnd w:id="230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5DB6B27D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BABF0CD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1E41CF34" w14:textId="77777777" w:rsidR="00DE11EA" w:rsidRDefault="00DE11EA" w:rsidP="00AA4FEF">
            <w:r>
              <w:t>Value</w:t>
            </w:r>
          </w:p>
        </w:tc>
      </w:tr>
      <w:tr w:rsidR="00DE11EA" w14:paraId="2F42D57B" w14:textId="77777777" w:rsidTr="00AA4FEF">
        <w:tc>
          <w:tcPr>
            <w:tcW w:w="6858" w:type="dxa"/>
          </w:tcPr>
          <w:p w14:paraId="44EA52E1" w14:textId="2CBE1D72" w:rsidR="00DE11EA" w:rsidRDefault="00781C6B" w:rsidP="00AA4FEF">
            <w:r w:rsidRPr="00406F2C">
              <w:t>Belt Slack Reduction cycle</w:t>
            </w:r>
            <w:r w:rsidR="00D229AE">
              <w:t xml:space="preserve"> 1</w:t>
            </w:r>
          </w:p>
        </w:tc>
        <w:tc>
          <w:tcPr>
            <w:tcW w:w="3301" w:type="dxa"/>
          </w:tcPr>
          <w:p w14:paraId="6C7A6A09" w14:textId="79CE046F" w:rsidR="00DE11EA" w:rsidRDefault="00781C6B" w:rsidP="00AA4FEF">
            <w:r w:rsidRPr="00406F2C">
              <w:t>KU8_BELT_FUNCTION_</w:t>
            </w:r>
            <w:r w:rsidR="00252267">
              <w:t>26</w:t>
            </w:r>
          </w:p>
        </w:tc>
      </w:tr>
      <w:tr w:rsidR="00DE11EA" w14:paraId="73A3FC7E" w14:textId="77777777" w:rsidTr="00AA4FEF">
        <w:tc>
          <w:tcPr>
            <w:tcW w:w="10159" w:type="dxa"/>
            <w:gridSpan w:val="2"/>
            <w:shd w:val="clear" w:color="auto" w:fill="000080"/>
          </w:tcPr>
          <w:p w14:paraId="32048D0D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10E02E3F" w14:textId="77777777" w:rsidTr="00AA4FEF">
        <w:tc>
          <w:tcPr>
            <w:tcW w:w="10159" w:type="dxa"/>
            <w:gridSpan w:val="2"/>
          </w:tcPr>
          <w:p w14:paraId="751A66A1" w14:textId="036F2633" w:rsidR="00DE11EA" w:rsidRDefault="00781C6B" w:rsidP="00AA4FEF">
            <w:r w:rsidRPr="00406F2C">
              <w:t xml:space="preserve">#define </w:t>
            </w:r>
            <w:r w:rsidR="002101C7">
              <w:t>MMG_</w:t>
            </w:r>
            <w:r w:rsidRPr="00406F2C">
              <w:t>KU8_CFG_BSR</w:t>
            </w:r>
            <w:r w:rsidR="00D229AE">
              <w:t>1</w:t>
            </w:r>
            <w:r w:rsidRPr="00406F2C">
              <w:t>_TENSIONING_CYCLE</w:t>
            </w:r>
          </w:p>
        </w:tc>
      </w:tr>
      <w:tr w:rsidR="00DE11EA" w14:paraId="4DBD475F" w14:textId="77777777" w:rsidTr="00AA4FEF">
        <w:tc>
          <w:tcPr>
            <w:tcW w:w="10159" w:type="dxa"/>
            <w:gridSpan w:val="2"/>
            <w:shd w:val="clear" w:color="auto" w:fill="000080"/>
          </w:tcPr>
          <w:p w14:paraId="035ACED4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3C4AE831" w14:textId="77777777" w:rsidTr="00AA4FEF">
        <w:tc>
          <w:tcPr>
            <w:tcW w:w="10159" w:type="dxa"/>
            <w:gridSpan w:val="2"/>
          </w:tcPr>
          <w:p w14:paraId="7167F5BB" w14:textId="730B5E9D" w:rsidR="00DE11EA" w:rsidRDefault="00781C6B" w:rsidP="00AA4FEF">
            <w:r>
              <w:t>Internal macro for a belt function</w:t>
            </w:r>
          </w:p>
        </w:tc>
      </w:tr>
    </w:tbl>
    <w:p w14:paraId="20BA70F3" w14:textId="77777777" w:rsidR="00DE11EA" w:rsidRPr="005E250F" w:rsidRDefault="00DE11EA" w:rsidP="00DE11EA">
      <w:pPr>
        <w:rPr>
          <w:sz w:val="2"/>
          <w:szCs w:val="2"/>
        </w:rPr>
      </w:pPr>
    </w:p>
    <w:p w14:paraId="1A4C7711" w14:textId="77777777" w:rsidR="00DE11EA" w:rsidRPr="005E250F" w:rsidRDefault="00DE11EA" w:rsidP="00DE11EA">
      <w:pPr>
        <w:rPr>
          <w:sz w:val="10"/>
          <w:szCs w:val="10"/>
        </w:rPr>
      </w:pPr>
    </w:p>
    <w:p w14:paraId="02808226" w14:textId="2790CAB7" w:rsidR="00DE11EA" w:rsidRDefault="00840B70" w:rsidP="00DE11EA">
      <w:pPr>
        <w:pStyle w:val="Heading3"/>
      </w:pPr>
      <w:bookmarkStart w:id="2305" w:name="_Toc157416891"/>
      <w:r w:rsidRPr="00840B70">
        <w:t>MMG_KU8_CFG_HAPTIC_WARNING_10_CYCLE</w:t>
      </w:r>
      <w:bookmarkEnd w:id="230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77F6842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70D9D69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005C8211" w14:textId="77777777" w:rsidR="00DE11EA" w:rsidRDefault="00DE11EA" w:rsidP="00AA4FEF">
            <w:r>
              <w:t>Value</w:t>
            </w:r>
          </w:p>
        </w:tc>
      </w:tr>
      <w:tr w:rsidR="00DE11EA" w14:paraId="2590D76C" w14:textId="77777777" w:rsidTr="00AA4FEF">
        <w:tc>
          <w:tcPr>
            <w:tcW w:w="6858" w:type="dxa"/>
          </w:tcPr>
          <w:p w14:paraId="47383B3C" w14:textId="6A9398FB" w:rsidR="00DE11EA" w:rsidRDefault="00945C54" w:rsidP="00AA4FEF">
            <w:r w:rsidRPr="00406F2C">
              <w:t xml:space="preserve">Haptic Warning </w:t>
            </w:r>
            <w:r w:rsidR="00840B70">
              <w:t>1</w:t>
            </w:r>
            <w:r w:rsidRPr="00406F2C">
              <w:t>0 cycle</w:t>
            </w:r>
          </w:p>
        </w:tc>
        <w:tc>
          <w:tcPr>
            <w:tcW w:w="3301" w:type="dxa"/>
          </w:tcPr>
          <w:p w14:paraId="53455313" w14:textId="0DD01406" w:rsidR="00DE11EA" w:rsidRDefault="00945C54" w:rsidP="00AA4FEF">
            <w:r w:rsidRPr="00406F2C">
              <w:t>KU8_BELT_FUNCTION_</w:t>
            </w:r>
            <w:r w:rsidR="00252267">
              <w:t>18</w:t>
            </w:r>
          </w:p>
        </w:tc>
      </w:tr>
      <w:tr w:rsidR="00DE11EA" w14:paraId="158BF672" w14:textId="77777777" w:rsidTr="00AA4FEF">
        <w:tc>
          <w:tcPr>
            <w:tcW w:w="10159" w:type="dxa"/>
            <w:gridSpan w:val="2"/>
            <w:shd w:val="clear" w:color="auto" w:fill="000080"/>
          </w:tcPr>
          <w:p w14:paraId="40A503B4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2C777061" w14:textId="77777777" w:rsidTr="00AA4FEF">
        <w:tc>
          <w:tcPr>
            <w:tcW w:w="10159" w:type="dxa"/>
            <w:gridSpan w:val="2"/>
          </w:tcPr>
          <w:p w14:paraId="357A3607" w14:textId="517758B9" w:rsidR="00DE11EA" w:rsidRDefault="00945C54" w:rsidP="00AA4FEF">
            <w:r w:rsidRPr="00406F2C">
              <w:t xml:space="preserve">#define </w:t>
            </w:r>
            <w:r w:rsidR="00DD780E">
              <w:t>MMG_</w:t>
            </w:r>
            <w:r w:rsidRPr="00406F2C">
              <w:t>KU8_CFG_HAPTIC_WARNING_</w:t>
            </w:r>
            <w:r w:rsidR="00840B70">
              <w:t>1</w:t>
            </w:r>
            <w:r w:rsidRPr="00406F2C">
              <w:t xml:space="preserve">0_CYCLE </w:t>
            </w:r>
          </w:p>
        </w:tc>
      </w:tr>
      <w:tr w:rsidR="00DE11EA" w14:paraId="28156704" w14:textId="77777777" w:rsidTr="00AA4FEF">
        <w:tc>
          <w:tcPr>
            <w:tcW w:w="10159" w:type="dxa"/>
            <w:gridSpan w:val="2"/>
            <w:shd w:val="clear" w:color="auto" w:fill="000080"/>
          </w:tcPr>
          <w:p w14:paraId="7D1EF7CD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07AFF0EE" w14:textId="77777777" w:rsidTr="00AA4FEF">
        <w:tc>
          <w:tcPr>
            <w:tcW w:w="10159" w:type="dxa"/>
            <w:gridSpan w:val="2"/>
          </w:tcPr>
          <w:p w14:paraId="581DBB86" w14:textId="6AEA93E1" w:rsidR="00DE11EA" w:rsidRDefault="00945C54" w:rsidP="00AA4FEF">
            <w:r>
              <w:t>Internal macro for a belt function</w:t>
            </w:r>
          </w:p>
        </w:tc>
      </w:tr>
    </w:tbl>
    <w:p w14:paraId="03BA877F" w14:textId="77777777" w:rsidR="00DE11EA" w:rsidRPr="005E250F" w:rsidRDefault="00DE11EA" w:rsidP="00DE11EA">
      <w:pPr>
        <w:rPr>
          <w:sz w:val="10"/>
          <w:szCs w:val="10"/>
        </w:rPr>
      </w:pPr>
    </w:p>
    <w:p w14:paraId="25ECCCFC" w14:textId="0C37013E" w:rsidR="00DE11EA" w:rsidRDefault="00840B70" w:rsidP="00DE11EA">
      <w:pPr>
        <w:pStyle w:val="Heading3"/>
      </w:pPr>
      <w:bookmarkStart w:id="2306" w:name="_Toc157416892"/>
      <w:r w:rsidRPr="00840B70">
        <w:lastRenderedPageBreak/>
        <w:t>MMG_KU8_CFG_HAPTIC_WARNING_41_CYCLE</w:t>
      </w:r>
      <w:bookmarkEnd w:id="230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36B565E7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8809BB8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48E28FD9" w14:textId="77777777" w:rsidR="00DE11EA" w:rsidRDefault="00DE11EA" w:rsidP="00AA4FEF">
            <w:r>
              <w:t>Value</w:t>
            </w:r>
          </w:p>
        </w:tc>
      </w:tr>
      <w:tr w:rsidR="00DE11EA" w14:paraId="6AC6CAB4" w14:textId="77777777" w:rsidTr="00AA4FEF">
        <w:tc>
          <w:tcPr>
            <w:tcW w:w="6858" w:type="dxa"/>
          </w:tcPr>
          <w:p w14:paraId="6813223C" w14:textId="0F0F3176" w:rsidR="00DE11EA" w:rsidRDefault="0030688D" w:rsidP="00AA4FEF">
            <w:r w:rsidRPr="00406F2C">
              <w:t xml:space="preserve">Haptic Warning </w:t>
            </w:r>
            <w:r w:rsidR="00840B70">
              <w:t>4</w:t>
            </w:r>
            <w:r w:rsidRPr="00406F2C">
              <w:t>1 cycle</w:t>
            </w:r>
          </w:p>
        </w:tc>
        <w:tc>
          <w:tcPr>
            <w:tcW w:w="3301" w:type="dxa"/>
          </w:tcPr>
          <w:p w14:paraId="41155766" w14:textId="029CD7BD" w:rsidR="00DE11EA" w:rsidRDefault="0030688D" w:rsidP="00AA4FEF">
            <w:r w:rsidRPr="00406F2C">
              <w:t>KU8_BELT_FUNCTION_</w:t>
            </w:r>
            <w:r w:rsidR="00252267">
              <w:t>19</w:t>
            </w:r>
          </w:p>
        </w:tc>
      </w:tr>
      <w:tr w:rsidR="00DE11EA" w14:paraId="35F5720E" w14:textId="77777777" w:rsidTr="00AA4FEF">
        <w:tc>
          <w:tcPr>
            <w:tcW w:w="10159" w:type="dxa"/>
            <w:gridSpan w:val="2"/>
            <w:shd w:val="clear" w:color="auto" w:fill="000080"/>
          </w:tcPr>
          <w:p w14:paraId="675B55BF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45D2BFA5" w14:textId="77777777" w:rsidTr="00AA4FEF">
        <w:tc>
          <w:tcPr>
            <w:tcW w:w="10159" w:type="dxa"/>
            <w:gridSpan w:val="2"/>
          </w:tcPr>
          <w:p w14:paraId="24254B9E" w14:textId="72392455" w:rsidR="00DE11EA" w:rsidRDefault="0030688D" w:rsidP="00AA4FEF">
            <w:r w:rsidRPr="00406F2C">
              <w:t xml:space="preserve">#define </w:t>
            </w:r>
            <w:r w:rsidR="00840B70" w:rsidRPr="00840B70">
              <w:t>MMG_KU8_CFG_HAPTIC_WARNING_41_CYCLE</w:t>
            </w:r>
          </w:p>
        </w:tc>
      </w:tr>
      <w:tr w:rsidR="00DE11EA" w14:paraId="74FBD563" w14:textId="77777777" w:rsidTr="00AA4FEF">
        <w:tc>
          <w:tcPr>
            <w:tcW w:w="10159" w:type="dxa"/>
            <w:gridSpan w:val="2"/>
            <w:shd w:val="clear" w:color="auto" w:fill="000080"/>
          </w:tcPr>
          <w:p w14:paraId="410EEF37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4600A907" w14:textId="77777777" w:rsidTr="00AA4FEF">
        <w:tc>
          <w:tcPr>
            <w:tcW w:w="10159" w:type="dxa"/>
            <w:gridSpan w:val="2"/>
          </w:tcPr>
          <w:p w14:paraId="7C3630F2" w14:textId="6AEAACD2" w:rsidR="00DE11EA" w:rsidRDefault="0030688D" w:rsidP="00AA4FEF">
            <w:r>
              <w:t>Internal macro for a belt function</w:t>
            </w:r>
          </w:p>
        </w:tc>
      </w:tr>
    </w:tbl>
    <w:p w14:paraId="226147CA" w14:textId="77777777" w:rsidR="00DE11EA" w:rsidRPr="005E250F" w:rsidRDefault="00DE11EA" w:rsidP="00DE11EA">
      <w:pPr>
        <w:rPr>
          <w:sz w:val="10"/>
          <w:szCs w:val="10"/>
        </w:rPr>
      </w:pPr>
    </w:p>
    <w:p w14:paraId="090BC67C" w14:textId="4CCF1D4C" w:rsidR="00DE11EA" w:rsidRDefault="008A5D9D" w:rsidP="00DE11EA">
      <w:pPr>
        <w:pStyle w:val="Heading3"/>
      </w:pPr>
      <w:bookmarkStart w:id="2307" w:name="_Toc94702594"/>
      <w:bookmarkStart w:id="2308" w:name="_Toc157416893"/>
      <w:r>
        <w:t>MMG_</w:t>
      </w:r>
      <w:r w:rsidR="003144AF" w:rsidRPr="00406F2C">
        <w:t>KU8_CFG_PRODUCTION_0_CYCLE</w:t>
      </w:r>
      <w:bookmarkEnd w:id="2307"/>
      <w:bookmarkEnd w:id="230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662EE5FE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3CA3C12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206F3AC9" w14:textId="77777777" w:rsidR="00DE11EA" w:rsidRDefault="00DE11EA" w:rsidP="00AA4FEF">
            <w:r>
              <w:t>Value</w:t>
            </w:r>
          </w:p>
        </w:tc>
      </w:tr>
      <w:tr w:rsidR="00DE11EA" w14:paraId="023E2E24" w14:textId="77777777" w:rsidTr="00AA4FEF">
        <w:tc>
          <w:tcPr>
            <w:tcW w:w="6858" w:type="dxa"/>
          </w:tcPr>
          <w:p w14:paraId="303A2B39" w14:textId="5FFF5357" w:rsidR="00DE11EA" w:rsidRDefault="003144AF" w:rsidP="00AA4FEF">
            <w:r w:rsidRPr="00406F2C">
              <w:t>Production 0 cycle</w:t>
            </w:r>
          </w:p>
        </w:tc>
        <w:tc>
          <w:tcPr>
            <w:tcW w:w="3301" w:type="dxa"/>
          </w:tcPr>
          <w:p w14:paraId="4298FD67" w14:textId="560D31EB" w:rsidR="00DE11EA" w:rsidRDefault="003144AF" w:rsidP="00AA4FEF">
            <w:r w:rsidRPr="00406F2C">
              <w:t>KU8_BELT_FUNCTION_</w:t>
            </w:r>
            <w:r w:rsidR="00252267">
              <w:t>33</w:t>
            </w:r>
          </w:p>
        </w:tc>
      </w:tr>
      <w:tr w:rsidR="00DE11EA" w14:paraId="1BE1FCB6" w14:textId="77777777" w:rsidTr="00AA4FEF">
        <w:tc>
          <w:tcPr>
            <w:tcW w:w="10159" w:type="dxa"/>
            <w:gridSpan w:val="2"/>
            <w:shd w:val="clear" w:color="auto" w:fill="000080"/>
          </w:tcPr>
          <w:p w14:paraId="267CC6C3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2B781796" w14:textId="77777777" w:rsidTr="00AA4FEF">
        <w:tc>
          <w:tcPr>
            <w:tcW w:w="10159" w:type="dxa"/>
            <w:gridSpan w:val="2"/>
          </w:tcPr>
          <w:p w14:paraId="47A8A2BD" w14:textId="4715C003" w:rsidR="00DE11EA" w:rsidRDefault="003144AF" w:rsidP="00AA4FEF">
            <w:r w:rsidRPr="00406F2C">
              <w:t xml:space="preserve">#define </w:t>
            </w:r>
            <w:r w:rsidR="008A5D9D">
              <w:t>MMG_</w:t>
            </w:r>
            <w:r w:rsidRPr="00406F2C">
              <w:t>KU8_CFG_PRODUCTION_0_CYCLE</w:t>
            </w:r>
          </w:p>
        </w:tc>
      </w:tr>
      <w:tr w:rsidR="00DE11EA" w14:paraId="24147672" w14:textId="77777777" w:rsidTr="00AA4FEF">
        <w:tc>
          <w:tcPr>
            <w:tcW w:w="10159" w:type="dxa"/>
            <w:gridSpan w:val="2"/>
            <w:shd w:val="clear" w:color="auto" w:fill="000080"/>
          </w:tcPr>
          <w:p w14:paraId="392D90B0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5F2EED54" w14:textId="77777777" w:rsidTr="00AA4FEF">
        <w:tc>
          <w:tcPr>
            <w:tcW w:w="10159" w:type="dxa"/>
            <w:gridSpan w:val="2"/>
          </w:tcPr>
          <w:p w14:paraId="4010CA55" w14:textId="42F340D5" w:rsidR="00DE11EA" w:rsidRDefault="003144AF" w:rsidP="00AA4FEF">
            <w:r>
              <w:t>Internal macro for a belt function</w:t>
            </w:r>
          </w:p>
        </w:tc>
      </w:tr>
    </w:tbl>
    <w:p w14:paraId="2653902D" w14:textId="77777777" w:rsidR="00DE11EA" w:rsidRPr="005E250F" w:rsidRDefault="00DE11EA" w:rsidP="00DE11EA">
      <w:pPr>
        <w:rPr>
          <w:sz w:val="10"/>
          <w:szCs w:val="10"/>
        </w:rPr>
      </w:pPr>
    </w:p>
    <w:p w14:paraId="6ECECDF6" w14:textId="2A376F51" w:rsidR="00DE11EA" w:rsidRDefault="00B01C6F" w:rsidP="00DE11EA">
      <w:pPr>
        <w:pStyle w:val="Heading3"/>
      </w:pPr>
      <w:bookmarkStart w:id="2309" w:name="_Toc94702595"/>
      <w:bookmarkStart w:id="2310" w:name="_Toc157416894"/>
      <w:r>
        <w:t>MMG_</w:t>
      </w:r>
      <w:r w:rsidR="005E6A91" w:rsidRPr="00406F2C">
        <w:t>KU8_CFG_PRODUCTION_1_CYCLE</w:t>
      </w:r>
      <w:bookmarkEnd w:id="2309"/>
      <w:bookmarkEnd w:id="231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42D79D92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EC03860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7F3F84D3" w14:textId="77777777" w:rsidR="00DE11EA" w:rsidRDefault="00DE11EA" w:rsidP="00AA4FEF">
            <w:r>
              <w:t>Value</w:t>
            </w:r>
          </w:p>
        </w:tc>
      </w:tr>
      <w:tr w:rsidR="00DE11EA" w14:paraId="11CCD2A8" w14:textId="77777777" w:rsidTr="00AA4FEF">
        <w:tc>
          <w:tcPr>
            <w:tcW w:w="6858" w:type="dxa"/>
          </w:tcPr>
          <w:p w14:paraId="64C4BAE3" w14:textId="6DE6B7D4" w:rsidR="00DE11EA" w:rsidRDefault="005E6A91" w:rsidP="00AA4FEF">
            <w:r w:rsidRPr="00406F2C">
              <w:t>Production 1 cycle</w:t>
            </w:r>
          </w:p>
        </w:tc>
        <w:tc>
          <w:tcPr>
            <w:tcW w:w="3301" w:type="dxa"/>
          </w:tcPr>
          <w:p w14:paraId="6A426FED" w14:textId="5340F06B" w:rsidR="00DE11EA" w:rsidRDefault="005E6A91" w:rsidP="00AA4FEF">
            <w:r w:rsidRPr="00406F2C">
              <w:t>KU8_BELT_FUNCTION_3</w:t>
            </w:r>
            <w:r w:rsidR="00252267">
              <w:t>4</w:t>
            </w:r>
          </w:p>
        </w:tc>
      </w:tr>
      <w:tr w:rsidR="00DE11EA" w14:paraId="7902CC1B" w14:textId="77777777" w:rsidTr="00AA4FEF">
        <w:tc>
          <w:tcPr>
            <w:tcW w:w="10159" w:type="dxa"/>
            <w:gridSpan w:val="2"/>
            <w:shd w:val="clear" w:color="auto" w:fill="000080"/>
          </w:tcPr>
          <w:p w14:paraId="79BA3EA9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405EC6A1" w14:textId="77777777" w:rsidTr="00AA4FEF">
        <w:tc>
          <w:tcPr>
            <w:tcW w:w="10159" w:type="dxa"/>
            <w:gridSpan w:val="2"/>
          </w:tcPr>
          <w:p w14:paraId="7B5D2B9B" w14:textId="5B65FC3F" w:rsidR="00DE11EA" w:rsidRDefault="005E6A91" w:rsidP="00AA4FEF">
            <w:r w:rsidRPr="00406F2C">
              <w:t xml:space="preserve">#define </w:t>
            </w:r>
            <w:r w:rsidR="00B01C6F">
              <w:t>MMG_</w:t>
            </w:r>
            <w:r w:rsidRPr="00406F2C">
              <w:t>KU8_CFG_PRODUCTION_1_CYCLE</w:t>
            </w:r>
          </w:p>
        </w:tc>
      </w:tr>
      <w:tr w:rsidR="00DE11EA" w14:paraId="3152AF27" w14:textId="77777777" w:rsidTr="00AA4FEF">
        <w:tc>
          <w:tcPr>
            <w:tcW w:w="10159" w:type="dxa"/>
            <w:gridSpan w:val="2"/>
            <w:shd w:val="clear" w:color="auto" w:fill="000080"/>
          </w:tcPr>
          <w:p w14:paraId="0EF6E8EE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0E1FE6DE" w14:textId="77777777" w:rsidTr="00AA4FEF">
        <w:tc>
          <w:tcPr>
            <w:tcW w:w="10159" w:type="dxa"/>
            <w:gridSpan w:val="2"/>
          </w:tcPr>
          <w:p w14:paraId="4C1649F4" w14:textId="450BDB88" w:rsidR="00DE11EA" w:rsidRDefault="005E6A91" w:rsidP="00AA4FEF">
            <w:r>
              <w:t>Internal macro for a belt function</w:t>
            </w:r>
          </w:p>
        </w:tc>
      </w:tr>
    </w:tbl>
    <w:p w14:paraId="78E8823A" w14:textId="77777777" w:rsidR="00DE11EA" w:rsidRPr="005E250F" w:rsidRDefault="00DE11EA" w:rsidP="00DE11EA">
      <w:pPr>
        <w:rPr>
          <w:sz w:val="2"/>
          <w:szCs w:val="2"/>
        </w:rPr>
      </w:pPr>
    </w:p>
    <w:p w14:paraId="0AD8D206" w14:textId="023F5D9D" w:rsidR="00DE11EA" w:rsidRDefault="00FA02C2" w:rsidP="00BD235B">
      <w:pPr>
        <w:pStyle w:val="Heading3"/>
      </w:pPr>
      <w:bookmarkStart w:id="2311" w:name="_Toc157416895"/>
      <w:r>
        <w:t>MMG_</w:t>
      </w:r>
      <w:r w:rsidR="00BD235B" w:rsidRPr="00406F2C">
        <w:t>KU16_TIMEOUT_INIT_VALUE</w:t>
      </w:r>
      <w:bookmarkEnd w:id="231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E11EA" w14:paraId="3C01C36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AFDF9D6" w14:textId="77777777" w:rsidR="00DE11EA" w:rsidRDefault="00DE11EA" w:rsidP="00AA4FEF">
            <w:r>
              <w:t>Name</w:t>
            </w:r>
          </w:p>
        </w:tc>
        <w:tc>
          <w:tcPr>
            <w:tcW w:w="3301" w:type="dxa"/>
          </w:tcPr>
          <w:p w14:paraId="3C664F6C" w14:textId="77777777" w:rsidR="00DE11EA" w:rsidRDefault="00DE11EA" w:rsidP="00AA4FEF">
            <w:r>
              <w:t>Value</w:t>
            </w:r>
          </w:p>
        </w:tc>
      </w:tr>
      <w:tr w:rsidR="00DE11EA" w14:paraId="080473D9" w14:textId="77777777" w:rsidTr="00AA4FEF">
        <w:tc>
          <w:tcPr>
            <w:tcW w:w="6858" w:type="dxa"/>
          </w:tcPr>
          <w:p w14:paraId="2AB2A9E7" w14:textId="07194706" w:rsidR="00DE11EA" w:rsidRDefault="00BD235B" w:rsidP="00AA4FEF">
            <w:r>
              <w:t>Timeout initial value</w:t>
            </w:r>
          </w:p>
        </w:tc>
        <w:tc>
          <w:tcPr>
            <w:tcW w:w="3301" w:type="dxa"/>
          </w:tcPr>
          <w:p w14:paraId="232CC814" w14:textId="4F60F99D" w:rsidR="00DE11EA" w:rsidRDefault="00BD235B" w:rsidP="00AA4FEF">
            <w:r w:rsidRPr="00406F2C">
              <w:t>0xFFFF</w:t>
            </w:r>
          </w:p>
        </w:tc>
      </w:tr>
      <w:tr w:rsidR="00DE11EA" w14:paraId="1024A36E" w14:textId="77777777" w:rsidTr="00AA4FEF">
        <w:tc>
          <w:tcPr>
            <w:tcW w:w="10159" w:type="dxa"/>
            <w:gridSpan w:val="2"/>
            <w:shd w:val="clear" w:color="auto" w:fill="000080"/>
          </w:tcPr>
          <w:p w14:paraId="2DDCF15F" w14:textId="77777777" w:rsidR="00DE11EA" w:rsidRDefault="00DE11EA" w:rsidP="00AA4FEF">
            <w:r>
              <w:rPr>
                <w:b/>
              </w:rPr>
              <w:t>Definition</w:t>
            </w:r>
          </w:p>
        </w:tc>
      </w:tr>
      <w:tr w:rsidR="00DE11EA" w14:paraId="1F9EAA6E" w14:textId="77777777" w:rsidTr="00AA4FEF">
        <w:tc>
          <w:tcPr>
            <w:tcW w:w="10159" w:type="dxa"/>
            <w:gridSpan w:val="2"/>
          </w:tcPr>
          <w:p w14:paraId="689E653C" w14:textId="41DFF1B2" w:rsidR="00DE11EA" w:rsidRDefault="00BD235B" w:rsidP="00AA4FEF">
            <w:r>
              <w:t xml:space="preserve">#define </w:t>
            </w:r>
            <w:r w:rsidR="00FA02C2">
              <w:t>MMG_</w:t>
            </w:r>
            <w:r w:rsidRPr="00406F2C">
              <w:t>KU16_TIMEOUT_INIT_VALUE</w:t>
            </w:r>
          </w:p>
        </w:tc>
      </w:tr>
      <w:tr w:rsidR="00DE11EA" w14:paraId="1AD7B88C" w14:textId="77777777" w:rsidTr="00AA4FEF">
        <w:tc>
          <w:tcPr>
            <w:tcW w:w="10159" w:type="dxa"/>
            <w:gridSpan w:val="2"/>
            <w:shd w:val="clear" w:color="auto" w:fill="000080"/>
          </w:tcPr>
          <w:p w14:paraId="24FD0C90" w14:textId="77777777" w:rsidR="00DE11EA" w:rsidRDefault="00DE11EA" w:rsidP="00AA4FEF">
            <w:r>
              <w:rPr>
                <w:b/>
              </w:rPr>
              <w:t>Description</w:t>
            </w:r>
          </w:p>
        </w:tc>
      </w:tr>
      <w:tr w:rsidR="00DE11EA" w14:paraId="14F6DC31" w14:textId="77777777" w:rsidTr="00AA4FEF">
        <w:tc>
          <w:tcPr>
            <w:tcW w:w="10159" w:type="dxa"/>
            <w:gridSpan w:val="2"/>
          </w:tcPr>
          <w:p w14:paraId="60CF8A3B" w14:textId="4563402A" w:rsidR="00DE11EA" w:rsidRDefault="00BD235B" w:rsidP="00AA4FEF">
            <w:r w:rsidRPr="00406F2C">
              <w:t>Init value of delay for MMG_KU32_MASK_BELTFUNCTIONS_DELAY and MMG_KU32_MASK_BELTFUNCTIONS_DELAY_UV modes</w:t>
            </w:r>
          </w:p>
        </w:tc>
      </w:tr>
    </w:tbl>
    <w:p w14:paraId="5D6A06B6" w14:textId="4DEFCFB8" w:rsidR="00DE11EA" w:rsidRDefault="00DE11EA" w:rsidP="00DE11EA"/>
    <w:p w14:paraId="27942871" w14:textId="7B7F832E" w:rsidR="00B56E4F" w:rsidRDefault="00B56E4F">
      <w:pPr>
        <w:pStyle w:val="Heading3"/>
      </w:pPr>
      <w:bookmarkStart w:id="2312" w:name="_Toc157416896"/>
      <w:r w:rsidRPr="00446F7F">
        <w:t>M_SET_MODE_MASK_OFF</w:t>
      </w:r>
      <w:bookmarkEnd w:id="231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B56E4F" w14:paraId="7795161D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79E02D25" w14:textId="77777777" w:rsidR="00B56E4F" w:rsidRDefault="00B56E4F" w:rsidP="00AA4FEF">
            <w:r>
              <w:t>Name</w:t>
            </w:r>
          </w:p>
        </w:tc>
        <w:tc>
          <w:tcPr>
            <w:tcW w:w="3301" w:type="dxa"/>
          </w:tcPr>
          <w:p w14:paraId="2830EA31" w14:textId="77777777" w:rsidR="00B56E4F" w:rsidRDefault="00B56E4F" w:rsidP="00AA4FEF">
            <w:r>
              <w:t>Value</w:t>
            </w:r>
          </w:p>
        </w:tc>
      </w:tr>
      <w:tr w:rsidR="00B56E4F" w14:paraId="6927EDE9" w14:textId="77777777" w:rsidTr="00AA4FEF">
        <w:tc>
          <w:tcPr>
            <w:tcW w:w="6858" w:type="dxa"/>
          </w:tcPr>
          <w:p w14:paraId="2D7E5F35" w14:textId="26638D89" w:rsidR="00B56E4F" w:rsidRDefault="00850647" w:rsidP="00B56E4F">
            <w:r>
              <w:t>Mode mask set off</w:t>
            </w:r>
          </w:p>
        </w:tc>
        <w:tc>
          <w:tcPr>
            <w:tcW w:w="3301" w:type="dxa"/>
          </w:tcPr>
          <w:p w14:paraId="641733B7" w14:textId="657203F1" w:rsidR="00B56E4F" w:rsidRDefault="00D5756E" w:rsidP="00B56E4F">
            <w:r>
              <w:t>mask</w:t>
            </w:r>
          </w:p>
        </w:tc>
      </w:tr>
      <w:tr w:rsidR="00B56E4F" w14:paraId="747E3AB1" w14:textId="77777777" w:rsidTr="00AA4FEF">
        <w:tc>
          <w:tcPr>
            <w:tcW w:w="10159" w:type="dxa"/>
            <w:gridSpan w:val="2"/>
            <w:shd w:val="clear" w:color="auto" w:fill="000080"/>
          </w:tcPr>
          <w:p w14:paraId="3BDEFC34" w14:textId="77777777" w:rsidR="00B56E4F" w:rsidRDefault="00B56E4F" w:rsidP="00B56E4F">
            <w:r>
              <w:rPr>
                <w:b/>
              </w:rPr>
              <w:t>Definition</w:t>
            </w:r>
          </w:p>
        </w:tc>
      </w:tr>
      <w:tr w:rsidR="00B56E4F" w14:paraId="43FCE23B" w14:textId="77777777" w:rsidTr="00AA4FEF">
        <w:tc>
          <w:tcPr>
            <w:tcW w:w="10159" w:type="dxa"/>
            <w:gridSpan w:val="2"/>
          </w:tcPr>
          <w:p w14:paraId="201D0AFA" w14:textId="77777777" w:rsidR="00B56E4F" w:rsidRPr="00CC1DE7" w:rsidRDefault="00B56E4F" w:rsidP="00B56E4F">
            <w:pPr>
              <w:autoSpaceDE w:val="0"/>
              <w:autoSpaceDN w:val="0"/>
              <w:adjustRightInd w:val="0"/>
              <w:spacing w:after="0"/>
            </w:pPr>
            <w:r w:rsidRPr="00CC1DE7">
              <w:t>#define M_SET_MODE_MASK_</w:t>
            </w:r>
            <w:proofErr w:type="gramStart"/>
            <w:r w:rsidRPr="00CC1DE7">
              <w:t>OFF(</w:t>
            </w:r>
            <w:proofErr w:type="gramEnd"/>
            <w:r w:rsidRPr="00CC1DE7">
              <w:t>mask) \</w:t>
            </w:r>
          </w:p>
          <w:p w14:paraId="153AD9B6" w14:textId="77777777" w:rsidR="00B56E4F" w:rsidRPr="00CC1DE7" w:rsidRDefault="00B56E4F" w:rsidP="00B56E4F">
            <w:pPr>
              <w:autoSpaceDE w:val="0"/>
              <w:autoSpaceDN w:val="0"/>
              <w:adjustRightInd w:val="0"/>
              <w:spacing w:after="0"/>
            </w:pPr>
            <w:r w:rsidRPr="00CC1DE7">
              <w:t xml:space="preserve">   U32_BIT_CLEAR (MMG_u32ModesStatus, (mask)); \</w:t>
            </w:r>
          </w:p>
          <w:p w14:paraId="299E9668" w14:textId="0DBEDA23" w:rsidR="00B56E4F" w:rsidRDefault="00B56E4F" w:rsidP="00B56E4F">
            <w:r w:rsidRPr="00CC1DE7">
              <w:t xml:space="preserve">   U32_BIT_SET</w:t>
            </w:r>
            <w:proofErr w:type="gramStart"/>
            <w:r w:rsidRPr="00CC1DE7">
              <w:t xml:space="preserve">   (</w:t>
            </w:r>
            <w:proofErr w:type="gramEnd"/>
            <w:r w:rsidRPr="00CC1DE7">
              <w:t>MMG_u32ModesStatusComplement, (mask))</w:t>
            </w:r>
          </w:p>
        </w:tc>
      </w:tr>
      <w:tr w:rsidR="00B56E4F" w14:paraId="5DABA255" w14:textId="77777777" w:rsidTr="00AA4FEF">
        <w:tc>
          <w:tcPr>
            <w:tcW w:w="10159" w:type="dxa"/>
            <w:gridSpan w:val="2"/>
            <w:shd w:val="clear" w:color="auto" w:fill="000080"/>
          </w:tcPr>
          <w:p w14:paraId="577FD217" w14:textId="77777777" w:rsidR="00B56E4F" w:rsidRDefault="00B56E4F" w:rsidP="00B56E4F">
            <w:r>
              <w:rPr>
                <w:b/>
              </w:rPr>
              <w:t>Description</w:t>
            </w:r>
          </w:p>
        </w:tc>
      </w:tr>
      <w:tr w:rsidR="00B56E4F" w14:paraId="614D666B" w14:textId="77777777" w:rsidTr="00AA4FEF">
        <w:tc>
          <w:tcPr>
            <w:tcW w:w="10159" w:type="dxa"/>
            <w:gridSpan w:val="2"/>
          </w:tcPr>
          <w:p w14:paraId="1C7F78E3" w14:textId="2DE3A6FB" w:rsidR="00B56E4F" w:rsidRDefault="00D5756E" w:rsidP="00B56E4F">
            <w:r>
              <w:t>NA</w:t>
            </w:r>
          </w:p>
        </w:tc>
      </w:tr>
    </w:tbl>
    <w:p w14:paraId="3DAFABD0" w14:textId="47A21E0A" w:rsidR="00D5756E" w:rsidRDefault="00D5756E" w:rsidP="00D5756E">
      <w:pPr>
        <w:pStyle w:val="Heading3"/>
      </w:pPr>
      <w:bookmarkStart w:id="2313" w:name="_Toc157416897"/>
      <w:r w:rsidRPr="00CC1DE7">
        <w:t>M_SET_MODE_MASK_O</w:t>
      </w:r>
      <w:r>
        <w:t>N</w:t>
      </w:r>
      <w:bookmarkEnd w:id="231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5756E" w14:paraId="2CA36CB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75F30C4" w14:textId="77777777" w:rsidR="00D5756E" w:rsidRDefault="00D5756E" w:rsidP="00AA4FEF">
            <w:r>
              <w:t>Name</w:t>
            </w:r>
          </w:p>
        </w:tc>
        <w:tc>
          <w:tcPr>
            <w:tcW w:w="3301" w:type="dxa"/>
          </w:tcPr>
          <w:p w14:paraId="39DE9FC0" w14:textId="77777777" w:rsidR="00D5756E" w:rsidRDefault="00D5756E" w:rsidP="00AA4FEF">
            <w:r>
              <w:t>Value</w:t>
            </w:r>
          </w:p>
        </w:tc>
      </w:tr>
      <w:tr w:rsidR="00D5756E" w14:paraId="6E176BEC" w14:textId="77777777" w:rsidTr="00AA4FEF">
        <w:tc>
          <w:tcPr>
            <w:tcW w:w="6858" w:type="dxa"/>
          </w:tcPr>
          <w:p w14:paraId="148E1B12" w14:textId="372082A8" w:rsidR="00D5756E" w:rsidRDefault="00850647" w:rsidP="00AA4FEF">
            <w:r>
              <w:t>Mode mask set on</w:t>
            </w:r>
          </w:p>
        </w:tc>
        <w:tc>
          <w:tcPr>
            <w:tcW w:w="3301" w:type="dxa"/>
          </w:tcPr>
          <w:p w14:paraId="2AB147AC" w14:textId="77777777" w:rsidR="00D5756E" w:rsidRDefault="00D5756E" w:rsidP="00AA4FEF">
            <w:r>
              <w:t>mask</w:t>
            </w:r>
          </w:p>
        </w:tc>
      </w:tr>
      <w:tr w:rsidR="00D5756E" w14:paraId="34946751" w14:textId="77777777" w:rsidTr="00AA4FEF">
        <w:tc>
          <w:tcPr>
            <w:tcW w:w="10159" w:type="dxa"/>
            <w:gridSpan w:val="2"/>
            <w:shd w:val="clear" w:color="auto" w:fill="000080"/>
          </w:tcPr>
          <w:p w14:paraId="13941FCB" w14:textId="77777777" w:rsidR="00D5756E" w:rsidRDefault="00D5756E" w:rsidP="00AA4FEF">
            <w:r>
              <w:rPr>
                <w:b/>
              </w:rPr>
              <w:lastRenderedPageBreak/>
              <w:t>Definition</w:t>
            </w:r>
          </w:p>
        </w:tc>
      </w:tr>
      <w:tr w:rsidR="00D5756E" w14:paraId="3F56A353" w14:textId="77777777" w:rsidTr="00AA4FEF">
        <w:tc>
          <w:tcPr>
            <w:tcW w:w="10159" w:type="dxa"/>
            <w:gridSpan w:val="2"/>
          </w:tcPr>
          <w:p w14:paraId="3C4C6D96" w14:textId="287B4AB9" w:rsidR="00D5756E" w:rsidRPr="00CC1DE7" w:rsidRDefault="00D5756E" w:rsidP="00AA4FEF">
            <w:pPr>
              <w:autoSpaceDE w:val="0"/>
              <w:autoSpaceDN w:val="0"/>
              <w:adjustRightInd w:val="0"/>
              <w:spacing w:after="0"/>
            </w:pPr>
            <w:r w:rsidRPr="00CC1DE7">
              <w:t>#define M_SET_MODE_MASK_</w:t>
            </w:r>
            <w:proofErr w:type="gramStart"/>
            <w:r w:rsidRPr="00CC1DE7">
              <w:t>O</w:t>
            </w:r>
            <w:r>
              <w:t>N</w:t>
            </w:r>
            <w:r w:rsidRPr="00CC1DE7">
              <w:t>(</w:t>
            </w:r>
            <w:proofErr w:type="gramEnd"/>
            <w:r w:rsidRPr="00CC1DE7">
              <w:t>mask) \</w:t>
            </w:r>
          </w:p>
          <w:p w14:paraId="5B14E131" w14:textId="77777777" w:rsidR="00D5756E" w:rsidRPr="00CC1DE7" w:rsidRDefault="00D5756E" w:rsidP="00AA4FEF">
            <w:pPr>
              <w:autoSpaceDE w:val="0"/>
              <w:autoSpaceDN w:val="0"/>
              <w:adjustRightInd w:val="0"/>
              <w:spacing w:after="0"/>
            </w:pPr>
            <w:r w:rsidRPr="00CC1DE7">
              <w:t xml:space="preserve">   U32_BIT_CLEAR (MMG_u32ModesStatus, (mask)); \</w:t>
            </w:r>
          </w:p>
          <w:p w14:paraId="4B0FFC80" w14:textId="77777777" w:rsidR="00D5756E" w:rsidRDefault="00D5756E" w:rsidP="00AA4FEF">
            <w:r w:rsidRPr="00CC1DE7">
              <w:t xml:space="preserve">   U32_BIT_SET</w:t>
            </w:r>
            <w:proofErr w:type="gramStart"/>
            <w:r w:rsidRPr="00CC1DE7">
              <w:t xml:space="preserve">   (</w:t>
            </w:r>
            <w:proofErr w:type="gramEnd"/>
            <w:r w:rsidRPr="00CC1DE7">
              <w:t>MMG_u32ModesStatusComplement, (mask))</w:t>
            </w:r>
          </w:p>
        </w:tc>
      </w:tr>
      <w:tr w:rsidR="00D5756E" w14:paraId="033EFA52" w14:textId="77777777" w:rsidTr="00AA4FEF">
        <w:tc>
          <w:tcPr>
            <w:tcW w:w="10159" w:type="dxa"/>
            <w:gridSpan w:val="2"/>
            <w:shd w:val="clear" w:color="auto" w:fill="000080"/>
          </w:tcPr>
          <w:p w14:paraId="79C48569" w14:textId="77777777" w:rsidR="00D5756E" w:rsidRDefault="00D5756E" w:rsidP="00AA4FEF">
            <w:r>
              <w:rPr>
                <w:b/>
              </w:rPr>
              <w:t>Description</w:t>
            </w:r>
          </w:p>
        </w:tc>
      </w:tr>
      <w:tr w:rsidR="00D5756E" w14:paraId="37BD8C66" w14:textId="77777777" w:rsidTr="00AA4FEF">
        <w:tc>
          <w:tcPr>
            <w:tcW w:w="10159" w:type="dxa"/>
            <w:gridSpan w:val="2"/>
          </w:tcPr>
          <w:p w14:paraId="2215C1EE" w14:textId="77777777" w:rsidR="00D5756E" w:rsidRDefault="00D5756E" w:rsidP="00AA4FEF">
            <w:r>
              <w:t>NA</w:t>
            </w:r>
          </w:p>
        </w:tc>
      </w:tr>
    </w:tbl>
    <w:p w14:paraId="63F8F2BD" w14:textId="31B4A73C" w:rsidR="00C349CB" w:rsidRDefault="00C349CB" w:rsidP="00C349CB">
      <w:pPr>
        <w:pStyle w:val="Heading3"/>
      </w:pPr>
      <w:bookmarkStart w:id="2314" w:name="_Toc157416898"/>
      <w:r w:rsidRPr="00C349CB">
        <w:t>MMG_KU8_NB_INHIB_AEC_ALL_CYCLES</w:t>
      </w:r>
      <w:bookmarkEnd w:id="231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C349CB" w14:paraId="22C22254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085355E" w14:textId="77777777" w:rsidR="00C349CB" w:rsidRDefault="00C349CB" w:rsidP="00AA4FEF">
            <w:r>
              <w:t>Name</w:t>
            </w:r>
          </w:p>
        </w:tc>
        <w:tc>
          <w:tcPr>
            <w:tcW w:w="3301" w:type="dxa"/>
          </w:tcPr>
          <w:p w14:paraId="715D48E3" w14:textId="77777777" w:rsidR="00C349CB" w:rsidRDefault="00C349CB" w:rsidP="00AA4FEF">
            <w:r>
              <w:t>Value</w:t>
            </w:r>
          </w:p>
        </w:tc>
      </w:tr>
      <w:tr w:rsidR="00C349CB" w14:paraId="32F1E0DA" w14:textId="77777777" w:rsidTr="00AA4FEF">
        <w:tc>
          <w:tcPr>
            <w:tcW w:w="6858" w:type="dxa"/>
          </w:tcPr>
          <w:p w14:paraId="0CABBFB8" w14:textId="5C559DD9" w:rsidR="00C349CB" w:rsidRDefault="00C349CB" w:rsidP="00AA4FEF">
            <w:r w:rsidRPr="00C349CB">
              <w:t xml:space="preserve">Number of Auto tests which </w:t>
            </w:r>
            <w:proofErr w:type="gramStart"/>
            <w:r w:rsidRPr="00C349CB">
              <w:t>are able to</w:t>
            </w:r>
            <w:proofErr w:type="gramEnd"/>
            <w:r w:rsidRPr="00C349CB">
              <w:t xml:space="preserve"> inhibit cycles</w:t>
            </w:r>
          </w:p>
        </w:tc>
        <w:tc>
          <w:tcPr>
            <w:tcW w:w="3301" w:type="dxa"/>
          </w:tcPr>
          <w:p w14:paraId="33E6A919" w14:textId="1AD44453" w:rsidR="00C349CB" w:rsidRDefault="00C349CB" w:rsidP="00AA4FEF">
            <w:r>
              <w:t>0x02</w:t>
            </w:r>
          </w:p>
        </w:tc>
      </w:tr>
      <w:tr w:rsidR="00C349CB" w14:paraId="6AA7A997" w14:textId="77777777" w:rsidTr="00AA4FEF">
        <w:tc>
          <w:tcPr>
            <w:tcW w:w="10159" w:type="dxa"/>
            <w:gridSpan w:val="2"/>
            <w:shd w:val="clear" w:color="auto" w:fill="000080"/>
          </w:tcPr>
          <w:p w14:paraId="044BCA97" w14:textId="77777777" w:rsidR="00C349CB" w:rsidRDefault="00C349CB" w:rsidP="00AA4FEF">
            <w:r>
              <w:rPr>
                <w:b/>
              </w:rPr>
              <w:t>Definition</w:t>
            </w:r>
          </w:p>
        </w:tc>
      </w:tr>
      <w:tr w:rsidR="00C349CB" w14:paraId="5CC82533" w14:textId="77777777" w:rsidTr="00AA4FEF">
        <w:tc>
          <w:tcPr>
            <w:tcW w:w="10159" w:type="dxa"/>
            <w:gridSpan w:val="2"/>
          </w:tcPr>
          <w:p w14:paraId="3D220289" w14:textId="62CC3E1C" w:rsidR="00C349CB" w:rsidRDefault="00C349CB" w:rsidP="00AA4FEF">
            <w:r w:rsidRPr="00C349CB">
              <w:t>#define MMG_KU8_NB_INHIB_AEC_ALL_CYCLES</w:t>
            </w:r>
          </w:p>
        </w:tc>
      </w:tr>
      <w:tr w:rsidR="00C349CB" w14:paraId="33ED585D" w14:textId="77777777" w:rsidTr="00AA4FEF">
        <w:tc>
          <w:tcPr>
            <w:tcW w:w="10159" w:type="dxa"/>
            <w:gridSpan w:val="2"/>
            <w:shd w:val="clear" w:color="auto" w:fill="000080"/>
          </w:tcPr>
          <w:p w14:paraId="0547F0CB" w14:textId="77777777" w:rsidR="00C349CB" w:rsidRDefault="00C349CB" w:rsidP="00AA4FEF">
            <w:r>
              <w:rPr>
                <w:b/>
              </w:rPr>
              <w:t>Description</w:t>
            </w:r>
          </w:p>
        </w:tc>
      </w:tr>
      <w:tr w:rsidR="00C349CB" w14:paraId="14BA4C4B" w14:textId="77777777" w:rsidTr="00AA4FEF">
        <w:tc>
          <w:tcPr>
            <w:tcW w:w="10159" w:type="dxa"/>
            <w:gridSpan w:val="2"/>
          </w:tcPr>
          <w:p w14:paraId="3363BF9A" w14:textId="5ADE67A3" w:rsidR="00C349CB" w:rsidRDefault="00C349CB" w:rsidP="00AA4FEF">
            <w:r>
              <w:t>NA</w:t>
            </w:r>
          </w:p>
        </w:tc>
      </w:tr>
    </w:tbl>
    <w:p w14:paraId="7CC9C78A" w14:textId="49BA49A9" w:rsidR="00C349CB" w:rsidRDefault="00C349CB" w:rsidP="00DE11EA"/>
    <w:p w14:paraId="03E1A3F3" w14:textId="7D40F2B9" w:rsidR="00C349CB" w:rsidRDefault="00C349CB" w:rsidP="00C349CB">
      <w:pPr>
        <w:pStyle w:val="Heading3"/>
      </w:pPr>
      <w:bookmarkStart w:id="2315" w:name="_Toc157416899"/>
      <w:r w:rsidRPr="00C349CB">
        <w:t>MMG_KU8_IDX_POWERSUPPLY_OV</w:t>
      </w:r>
      <w:bookmarkEnd w:id="231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C349CB" w14:paraId="205FD0C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25B48D8" w14:textId="77777777" w:rsidR="00C349CB" w:rsidRDefault="00C349CB" w:rsidP="00AA4FEF">
            <w:r>
              <w:t>Name</w:t>
            </w:r>
          </w:p>
        </w:tc>
        <w:tc>
          <w:tcPr>
            <w:tcW w:w="3301" w:type="dxa"/>
          </w:tcPr>
          <w:p w14:paraId="0306365A" w14:textId="77777777" w:rsidR="00C349CB" w:rsidRDefault="00C349CB" w:rsidP="00AA4FEF">
            <w:r>
              <w:t>Value</w:t>
            </w:r>
          </w:p>
        </w:tc>
      </w:tr>
      <w:tr w:rsidR="00C349CB" w14:paraId="7A5DA565" w14:textId="77777777" w:rsidTr="00AA4FEF">
        <w:tc>
          <w:tcPr>
            <w:tcW w:w="6858" w:type="dxa"/>
          </w:tcPr>
          <w:p w14:paraId="16D9F222" w14:textId="2337CB1A" w:rsidR="00C349CB" w:rsidRDefault="00C349CB" w:rsidP="00AA4FEF">
            <w:r>
              <w:t xml:space="preserve">Index for OV </w:t>
            </w:r>
            <w:proofErr w:type="spellStart"/>
            <w:r>
              <w:t>autotest</w:t>
            </w:r>
            <w:proofErr w:type="spellEnd"/>
          </w:p>
        </w:tc>
        <w:tc>
          <w:tcPr>
            <w:tcW w:w="3301" w:type="dxa"/>
          </w:tcPr>
          <w:p w14:paraId="422AADE3" w14:textId="71502612" w:rsidR="00C349CB" w:rsidRDefault="00C349CB" w:rsidP="00AA4FEF">
            <w:r>
              <w:t>0x00</w:t>
            </w:r>
          </w:p>
        </w:tc>
      </w:tr>
      <w:tr w:rsidR="00C349CB" w14:paraId="6F333352" w14:textId="77777777" w:rsidTr="00AA4FEF">
        <w:tc>
          <w:tcPr>
            <w:tcW w:w="10159" w:type="dxa"/>
            <w:gridSpan w:val="2"/>
            <w:shd w:val="clear" w:color="auto" w:fill="000080"/>
          </w:tcPr>
          <w:p w14:paraId="759EFBEA" w14:textId="77777777" w:rsidR="00C349CB" w:rsidRDefault="00C349CB" w:rsidP="00AA4FEF">
            <w:r>
              <w:rPr>
                <w:b/>
              </w:rPr>
              <w:t>Definition</w:t>
            </w:r>
          </w:p>
        </w:tc>
      </w:tr>
      <w:tr w:rsidR="00C349CB" w14:paraId="5A779006" w14:textId="77777777" w:rsidTr="00AA4FEF">
        <w:tc>
          <w:tcPr>
            <w:tcW w:w="10159" w:type="dxa"/>
            <w:gridSpan w:val="2"/>
          </w:tcPr>
          <w:p w14:paraId="1A44BF9C" w14:textId="335C3A6A" w:rsidR="00C349CB" w:rsidRDefault="00C349CB" w:rsidP="00AA4FEF">
            <w:r w:rsidRPr="00C349CB">
              <w:t>#define MMG_KU8_IDX_POWERSUPPLY_OV</w:t>
            </w:r>
          </w:p>
        </w:tc>
      </w:tr>
      <w:tr w:rsidR="00C349CB" w14:paraId="37437B69" w14:textId="77777777" w:rsidTr="00AA4FEF">
        <w:tc>
          <w:tcPr>
            <w:tcW w:w="10159" w:type="dxa"/>
            <w:gridSpan w:val="2"/>
            <w:shd w:val="clear" w:color="auto" w:fill="000080"/>
          </w:tcPr>
          <w:p w14:paraId="37DD138B" w14:textId="77777777" w:rsidR="00C349CB" w:rsidRDefault="00C349CB" w:rsidP="00AA4FEF">
            <w:r>
              <w:rPr>
                <w:b/>
              </w:rPr>
              <w:t>Description</w:t>
            </w:r>
          </w:p>
        </w:tc>
      </w:tr>
      <w:tr w:rsidR="00C349CB" w14:paraId="2D242D3B" w14:textId="77777777" w:rsidTr="00AA4FEF">
        <w:tc>
          <w:tcPr>
            <w:tcW w:w="10159" w:type="dxa"/>
            <w:gridSpan w:val="2"/>
          </w:tcPr>
          <w:p w14:paraId="32E242A9" w14:textId="77777777" w:rsidR="00C349CB" w:rsidRDefault="00C349CB" w:rsidP="00AA4FEF">
            <w:r>
              <w:t>NA</w:t>
            </w:r>
          </w:p>
        </w:tc>
      </w:tr>
    </w:tbl>
    <w:p w14:paraId="0AA8AC2B" w14:textId="77777777" w:rsidR="00C349CB" w:rsidRDefault="00C349CB" w:rsidP="00DE11EA"/>
    <w:p w14:paraId="1F1D9CD4" w14:textId="5F985345" w:rsidR="00C349CB" w:rsidRDefault="00C349CB" w:rsidP="00C349CB">
      <w:pPr>
        <w:pStyle w:val="Heading3"/>
      </w:pPr>
      <w:bookmarkStart w:id="2316" w:name="_Toc157416900"/>
      <w:r w:rsidRPr="00C349CB">
        <w:t>MMG_KU8_IDX_POWERSUPPLY_</w:t>
      </w:r>
      <w:r>
        <w:t>U</w:t>
      </w:r>
      <w:r w:rsidRPr="00C349CB">
        <w:t>V</w:t>
      </w:r>
      <w:bookmarkEnd w:id="231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C349CB" w14:paraId="5CC88431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E163E44" w14:textId="77777777" w:rsidR="00C349CB" w:rsidRDefault="00C349CB" w:rsidP="00AA4FEF">
            <w:r>
              <w:t>Name</w:t>
            </w:r>
          </w:p>
        </w:tc>
        <w:tc>
          <w:tcPr>
            <w:tcW w:w="3301" w:type="dxa"/>
          </w:tcPr>
          <w:p w14:paraId="465F9AF5" w14:textId="77777777" w:rsidR="00C349CB" w:rsidRDefault="00C349CB" w:rsidP="00AA4FEF">
            <w:r>
              <w:t>Value</w:t>
            </w:r>
          </w:p>
        </w:tc>
      </w:tr>
      <w:tr w:rsidR="00C349CB" w14:paraId="7FB62D77" w14:textId="77777777" w:rsidTr="00AA4FEF">
        <w:tc>
          <w:tcPr>
            <w:tcW w:w="6858" w:type="dxa"/>
          </w:tcPr>
          <w:p w14:paraId="138427D1" w14:textId="5B9C4165" w:rsidR="00C349CB" w:rsidRDefault="00C349CB" w:rsidP="00AA4FEF">
            <w:r>
              <w:t xml:space="preserve">Index for UV </w:t>
            </w:r>
            <w:proofErr w:type="spellStart"/>
            <w:r>
              <w:t>autotest</w:t>
            </w:r>
            <w:proofErr w:type="spellEnd"/>
          </w:p>
        </w:tc>
        <w:tc>
          <w:tcPr>
            <w:tcW w:w="3301" w:type="dxa"/>
          </w:tcPr>
          <w:p w14:paraId="4FF83280" w14:textId="57DDCB73" w:rsidR="00C349CB" w:rsidRDefault="00C349CB" w:rsidP="00AA4FEF">
            <w:r>
              <w:t>0x01</w:t>
            </w:r>
          </w:p>
        </w:tc>
      </w:tr>
      <w:tr w:rsidR="00C349CB" w14:paraId="61146B5D" w14:textId="77777777" w:rsidTr="00AA4FEF">
        <w:tc>
          <w:tcPr>
            <w:tcW w:w="10159" w:type="dxa"/>
            <w:gridSpan w:val="2"/>
            <w:shd w:val="clear" w:color="auto" w:fill="000080"/>
          </w:tcPr>
          <w:p w14:paraId="0AFB2DB0" w14:textId="77777777" w:rsidR="00C349CB" w:rsidRDefault="00C349CB" w:rsidP="00AA4FEF">
            <w:r>
              <w:rPr>
                <w:b/>
              </w:rPr>
              <w:t>Definition</w:t>
            </w:r>
          </w:p>
        </w:tc>
      </w:tr>
      <w:tr w:rsidR="00C349CB" w14:paraId="102423A2" w14:textId="77777777" w:rsidTr="00AA4FEF">
        <w:tc>
          <w:tcPr>
            <w:tcW w:w="10159" w:type="dxa"/>
            <w:gridSpan w:val="2"/>
          </w:tcPr>
          <w:p w14:paraId="6767B1FD" w14:textId="1C420DF0" w:rsidR="00C349CB" w:rsidRDefault="00C349CB" w:rsidP="00AA4FEF">
            <w:r w:rsidRPr="00C349CB">
              <w:t>#define MMG_KU8_IDX_POWERSUPPLY_</w:t>
            </w:r>
            <w:r>
              <w:t>U</w:t>
            </w:r>
            <w:r w:rsidRPr="00C349CB">
              <w:t>V</w:t>
            </w:r>
          </w:p>
        </w:tc>
      </w:tr>
      <w:tr w:rsidR="00C349CB" w14:paraId="6F13B012" w14:textId="77777777" w:rsidTr="00AA4FEF">
        <w:tc>
          <w:tcPr>
            <w:tcW w:w="10159" w:type="dxa"/>
            <w:gridSpan w:val="2"/>
            <w:shd w:val="clear" w:color="auto" w:fill="000080"/>
          </w:tcPr>
          <w:p w14:paraId="5577C6D5" w14:textId="77777777" w:rsidR="00C349CB" w:rsidRDefault="00C349CB" w:rsidP="00AA4FEF">
            <w:r>
              <w:rPr>
                <w:b/>
              </w:rPr>
              <w:t>Description</w:t>
            </w:r>
          </w:p>
        </w:tc>
      </w:tr>
      <w:tr w:rsidR="00C349CB" w14:paraId="4ED73C6F" w14:textId="77777777" w:rsidTr="00AA4FEF">
        <w:tc>
          <w:tcPr>
            <w:tcW w:w="10159" w:type="dxa"/>
            <w:gridSpan w:val="2"/>
          </w:tcPr>
          <w:p w14:paraId="61568272" w14:textId="77777777" w:rsidR="00C349CB" w:rsidRDefault="00C349CB" w:rsidP="00AA4FEF">
            <w:r>
              <w:t>NA</w:t>
            </w:r>
          </w:p>
        </w:tc>
      </w:tr>
    </w:tbl>
    <w:p w14:paraId="70D28495" w14:textId="0D22BCB1" w:rsidR="007220B6" w:rsidRDefault="007220B6" w:rsidP="00DE11EA"/>
    <w:p w14:paraId="01C44E0F" w14:textId="4892889C" w:rsidR="00AB0CC1" w:rsidRDefault="00AB0CC1" w:rsidP="00AB0CC1">
      <w:pPr>
        <w:pStyle w:val="Heading3"/>
      </w:pPr>
      <w:bookmarkStart w:id="2317" w:name="_Toc157416901"/>
      <w:r w:rsidRPr="00AB0CC1">
        <w:t>MMG_KU8_NB_OF_INHIB_AEC_FOR_TENS_CYCLES</w:t>
      </w:r>
      <w:bookmarkEnd w:id="231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AB0CC1" w14:paraId="454E789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2F34254" w14:textId="77777777" w:rsidR="00AB0CC1" w:rsidRDefault="00AB0CC1" w:rsidP="00AA4FEF">
            <w:r>
              <w:t>Name</w:t>
            </w:r>
          </w:p>
        </w:tc>
        <w:tc>
          <w:tcPr>
            <w:tcW w:w="3301" w:type="dxa"/>
          </w:tcPr>
          <w:p w14:paraId="29448927" w14:textId="77777777" w:rsidR="00AB0CC1" w:rsidRDefault="00AB0CC1" w:rsidP="00AA4FEF">
            <w:r>
              <w:t>Value</w:t>
            </w:r>
          </w:p>
        </w:tc>
      </w:tr>
      <w:tr w:rsidR="00AB0CC1" w14:paraId="7197B30B" w14:textId="77777777" w:rsidTr="00AA4FEF">
        <w:tc>
          <w:tcPr>
            <w:tcW w:w="6858" w:type="dxa"/>
          </w:tcPr>
          <w:p w14:paraId="6E74B6AE" w14:textId="1C04AE08" w:rsidR="00AB0CC1" w:rsidRDefault="00AB0CC1" w:rsidP="00AA4FEF">
            <w:r w:rsidRPr="00AB0CC1">
              <w:t xml:space="preserve">Number of </w:t>
            </w:r>
            <w:proofErr w:type="spellStart"/>
            <w:r w:rsidRPr="00AB0CC1">
              <w:t>Aecs</w:t>
            </w:r>
            <w:proofErr w:type="spellEnd"/>
            <w:r w:rsidRPr="00AB0CC1">
              <w:t xml:space="preserve"> which </w:t>
            </w:r>
            <w:proofErr w:type="gramStart"/>
            <w:r w:rsidRPr="00AB0CC1">
              <w:t>are able to</w:t>
            </w:r>
            <w:proofErr w:type="gramEnd"/>
            <w:r w:rsidRPr="00AB0CC1">
              <w:t xml:space="preserve"> inhibit and abort TENSIONING cycle</w:t>
            </w:r>
            <w:r>
              <w:t>s</w:t>
            </w:r>
          </w:p>
        </w:tc>
        <w:tc>
          <w:tcPr>
            <w:tcW w:w="3301" w:type="dxa"/>
          </w:tcPr>
          <w:p w14:paraId="0E912727" w14:textId="3D08638D" w:rsidR="00AB0CC1" w:rsidRDefault="00AB0CC1" w:rsidP="00AA4FEF">
            <w:r>
              <w:t>0x04</w:t>
            </w:r>
          </w:p>
        </w:tc>
      </w:tr>
      <w:tr w:rsidR="00AB0CC1" w14:paraId="58B1EAD2" w14:textId="77777777" w:rsidTr="00AA4FEF">
        <w:tc>
          <w:tcPr>
            <w:tcW w:w="10159" w:type="dxa"/>
            <w:gridSpan w:val="2"/>
            <w:shd w:val="clear" w:color="auto" w:fill="000080"/>
          </w:tcPr>
          <w:p w14:paraId="63BCAFD2" w14:textId="77777777" w:rsidR="00AB0CC1" w:rsidRDefault="00AB0CC1" w:rsidP="00AA4FEF">
            <w:r>
              <w:rPr>
                <w:b/>
              </w:rPr>
              <w:t>Definition</w:t>
            </w:r>
          </w:p>
        </w:tc>
      </w:tr>
      <w:tr w:rsidR="00AB0CC1" w14:paraId="2531407A" w14:textId="77777777" w:rsidTr="00AA4FEF">
        <w:tc>
          <w:tcPr>
            <w:tcW w:w="10159" w:type="dxa"/>
            <w:gridSpan w:val="2"/>
          </w:tcPr>
          <w:p w14:paraId="3C8A6AD5" w14:textId="561CCD98" w:rsidR="00AB0CC1" w:rsidRDefault="00AB0CC1" w:rsidP="00AA4FEF">
            <w:r w:rsidRPr="00AB0CC1">
              <w:t>#define MMG_KU8_NB_OF_INHIB_AEC_FOR_TENS_CYCLES</w:t>
            </w:r>
          </w:p>
        </w:tc>
      </w:tr>
      <w:tr w:rsidR="00AB0CC1" w14:paraId="612095AE" w14:textId="77777777" w:rsidTr="00AA4FEF">
        <w:tc>
          <w:tcPr>
            <w:tcW w:w="10159" w:type="dxa"/>
            <w:gridSpan w:val="2"/>
            <w:shd w:val="clear" w:color="auto" w:fill="000080"/>
          </w:tcPr>
          <w:p w14:paraId="6D834CA7" w14:textId="77777777" w:rsidR="00AB0CC1" w:rsidRDefault="00AB0CC1" w:rsidP="00AA4FEF">
            <w:r>
              <w:rPr>
                <w:b/>
              </w:rPr>
              <w:t>Description</w:t>
            </w:r>
          </w:p>
        </w:tc>
      </w:tr>
      <w:tr w:rsidR="00AB0CC1" w14:paraId="3FAE2414" w14:textId="77777777" w:rsidTr="00AA4FEF">
        <w:tc>
          <w:tcPr>
            <w:tcW w:w="10159" w:type="dxa"/>
            <w:gridSpan w:val="2"/>
          </w:tcPr>
          <w:p w14:paraId="3A1B2D85" w14:textId="77777777" w:rsidR="00AB0CC1" w:rsidRDefault="00AB0CC1" w:rsidP="00AA4FEF">
            <w:r>
              <w:t>NA</w:t>
            </w:r>
          </w:p>
        </w:tc>
      </w:tr>
    </w:tbl>
    <w:p w14:paraId="16AAE82A" w14:textId="77777777" w:rsidR="00AB0CC1" w:rsidRDefault="00AB0CC1" w:rsidP="00AB0CC1"/>
    <w:p w14:paraId="35993F04" w14:textId="0CEFEC94" w:rsidR="00AB0CC1" w:rsidRDefault="00AB0CC1" w:rsidP="00AB0CC1">
      <w:pPr>
        <w:pStyle w:val="Heading3"/>
      </w:pPr>
      <w:bookmarkStart w:id="2318" w:name="_Toc157416902"/>
      <w:r w:rsidRPr="00AB0CC1">
        <w:t>MMG_KU8_IDX_TEMPERATURE_HIGH</w:t>
      </w:r>
      <w:bookmarkEnd w:id="231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AB0CC1" w14:paraId="6AAE386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313594A" w14:textId="77777777" w:rsidR="00AB0CC1" w:rsidRDefault="00AB0CC1" w:rsidP="00AA4FEF">
            <w:r>
              <w:t>Name</w:t>
            </w:r>
          </w:p>
        </w:tc>
        <w:tc>
          <w:tcPr>
            <w:tcW w:w="3301" w:type="dxa"/>
          </w:tcPr>
          <w:p w14:paraId="285547BF" w14:textId="77777777" w:rsidR="00AB0CC1" w:rsidRDefault="00AB0CC1" w:rsidP="00AA4FEF">
            <w:r>
              <w:t>Value</w:t>
            </w:r>
          </w:p>
        </w:tc>
      </w:tr>
      <w:tr w:rsidR="00AB0CC1" w14:paraId="7B9660B1" w14:textId="77777777" w:rsidTr="00AA4FEF">
        <w:tc>
          <w:tcPr>
            <w:tcW w:w="6858" w:type="dxa"/>
          </w:tcPr>
          <w:p w14:paraId="38B60B2D" w14:textId="0CC00708" w:rsidR="00AB0CC1" w:rsidRDefault="00AB0CC1" w:rsidP="00AA4FEF">
            <w:r>
              <w:t xml:space="preserve">Index for Temperature high </w:t>
            </w:r>
            <w:proofErr w:type="spellStart"/>
            <w:r>
              <w:t>autotest</w:t>
            </w:r>
            <w:proofErr w:type="spellEnd"/>
          </w:p>
        </w:tc>
        <w:tc>
          <w:tcPr>
            <w:tcW w:w="3301" w:type="dxa"/>
          </w:tcPr>
          <w:p w14:paraId="3AD795B0" w14:textId="77777777" w:rsidR="00AB0CC1" w:rsidRDefault="00AB0CC1" w:rsidP="00AA4FEF">
            <w:r>
              <w:t>0x00</w:t>
            </w:r>
          </w:p>
        </w:tc>
      </w:tr>
      <w:tr w:rsidR="00AB0CC1" w14:paraId="051A6B90" w14:textId="77777777" w:rsidTr="00AA4FEF">
        <w:tc>
          <w:tcPr>
            <w:tcW w:w="10159" w:type="dxa"/>
            <w:gridSpan w:val="2"/>
            <w:shd w:val="clear" w:color="auto" w:fill="000080"/>
          </w:tcPr>
          <w:p w14:paraId="53086BBF" w14:textId="77777777" w:rsidR="00AB0CC1" w:rsidRDefault="00AB0CC1" w:rsidP="00AA4FEF">
            <w:r>
              <w:rPr>
                <w:b/>
              </w:rPr>
              <w:t>Definition</w:t>
            </w:r>
          </w:p>
        </w:tc>
      </w:tr>
      <w:tr w:rsidR="00AB0CC1" w14:paraId="62E35C34" w14:textId="77777777" w:rsidTr="00AA4FEF">
        <w:tc>
          <w:tcPr>
            <w:tcW w:w="10159" w:type="dxa"/>
            <w:gridSpan w:val="2"/>
          </w:tcPr>
          <w:p w14:paraId="619D1960" w14:textId="037907B2" w:rsidR="00AB0CC1" w:rsidRDefault="00AB0CC1" w:rsidP="00AA4FEF">
            <w:r w:rsidRPr="00AB0CC1">
              <w:t>#define MMG_KU8_IDX_TEMPERATURE_HIGH</w:t>
            </w:r>
          </w:p>
        </w:tc>
      </w:tr>
      <w:tr w:rsidR="00AB0CC1" w14:paraId="26AEB941" w14:textId="77777777" w:rsidTr="00AA4FEF">
        <w:tc>
          <w:tcPr>
            <w:tcW w:w="10159" w:type="dxa"/>
            <w:gridSpan w:val="2"/>
            <w:shd w:val="clear" w:color="auto" w:fill="000080"/>
          </w:tcPr>
          <w:p w14:paraId="4755190C" w14:textId="77777777" w:rsidR="00AB0CC1" w:rsidRDefault="00AB0CC1" w:rsidP="00AA4FEF">
            <w:r>
              <w:rPr>
                <w:b/>
              </w:rPr>
              <w:lastRenderedPageBreak/>
              <w:t>Description</w:t>
            </w:r>
          </w:p>
        </w:tc>
      </w:tr>
      <w:tr w:rsidR="00AB0CC1" w14:paraId="2C206DC3" w14:textId="77777777" w:rsidTr="00AA4FEF">
        <w:tc>
          <w:tcPr>
            <w:tcW w:w="10159" w:type="dxa"/>
            <w:gridSpan w:val="2"/>
          </w:tcPr>
          <w:p w14:paraId="1805A890" w14:textId="77777777" w:rsidR="00AB0CC1" w:rsidRDefault="00AB0CC1" w:rsidP="00AA4FEF">
            <w:r>
              <w:t>NA</w:t>
            </w:r>
          </w:p>
        </w:tc>
      </w:tr>
    </w:tbl>
    <w:p w14:paraId="731F9652" w14:textId="77777777" w:rsidR="00AB0CC1" w:rsidRDefault="00AB0CC1" w:rsidP="00AB0CC1"/>
    <w:p w14:paraId="1DD6C8BE" w14:textId="7C73E346" w:rsidR="00AB0CC1" w:rsidRDefault="00AB0CC1" w:rsidP="00AB0CC1">
      <w:pPr>
        <w:pStyle w:val="Heading3"/>
      </w:pPr>
      <w:bookmarkStart w:id="2319" w:name="_Toc157416903"/>
      <w:r w:rsidRPr="00AB0CC1">
        <w:t>MMG_KU8_IDX_EOL_LOW_AND_HIGH</w:t>
      </w:r>
      <w:bookmarkEnd w:id="231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AB0CC1" w14:paraId="05391F7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3DFEBBA" w14:textId="77777777" w:rsidR="00AB0CC1" w:rsidRDefault="00AB0CC1" w:rsidP="00AA4FEF">
            <w:r>
              <w:t>Name</w:t>
            </w:r>
          </w:p>
        </w:tc>
        <w:tc>
          <w:tcPr>
            <w:tcW w:w="3301" w:type="dxa"/>
          </w:tcPr>
          <w:p w14:paraId="50631C15" w14:textId="77777777" w:rsidR="00AB0CC1" w:rsidRDefault="00AB0CC1" w:rsidP="00AA4FEF">
            <w:r>
              <w:t>Value</w:t>
            </w:r>
          </w:p>
        </w:tc>
      </w:tr>
      <w:tr w:rsidR="00AB0CC1" w14:paraId="7E76B493" w14:textId="77777777" w:rsidTr="00AA4FEF">
        <w:tc>
          <w:tcPr>
            <w:tcW w:w="6858" w:type="dxa"/>
          </w:tcPr>
          <w:p w14:paraId="7B7980F4" w14:textId="4AB779A0" w:rsidR="00AB0CC1" w:rsidRDefault="00AB0CC1" w:rsidP="00AA4FEF">
            <w:r>
              <w:t xml:space="preserve">Index for EOL low and high </w:t>
            </w:r>
            <w:proofErr w:type="spellStart"/>
            <w:r>
              <w:t>autotest</w:t>
            </w:r>
            <w:proofErr w:type="spellEnd"/>
          </w:p>
        </w:tc>
        <w:tc>
          <w:tcPr>
            <w:tcW w:w="3301" w:type="dxa"/>
          </w:tcPr>
          <w:p w14:paraId="7F551795" w14:textId="77777777" w:rsidR="00AB0CC1" w:rsidRDefault="00AB0CC1" w:rsidP="00AA4FEF">
            <w:r>
              <w:t>0x01</w:t>
            </w:r>
          </w:p>
        </w:tc>
      </w:tr>
      <w:tr w:rsidR="00AB0CC1" w14:paraId="6124CBE7" w14:textId="77777777" w:rsidTr="00AA4FEF">
        <w:tc>
          <w:tcPr>
            <w:tcW w:w="10159" w:type="dxa"/>
            <w:gridSpan w:val="2"/>
            <w:shd w:val="clear" w:color="auto" w:fill="000080"/>
          </w:tcPr>
          <w:p w14:paraId="2AFA5893" w14:textId="77777777" w:rsidR="00AB0CC1" w:rsidRDefault="00AB0CC1" w:rsidP="00AA4FEF">
            <w:r>
              <w:rPr>
                <w:b/>
              </w:rPr>
              <w:t>Definition</w:t>
            </w:r>
          </w:p>
        </w:tc>
      </w:tr>
      <w:tr w:rsidR="00AB0CC1" w14:paraId="6E724403" w14:textId="77777777" w:rsidTr="00AA4FEF">
        <w:tc>
          <w:tcPr>
            <w:tcW w:w="10159" w:type="dxa"/>
            <w:gridSpan w:val="2"/>
          </w:tcPr>
          <w:p w14:paraId="5BAF4837" w14:textId="1BE975BA" w:rsidR="00AB0CC1" w:rsidRDefault="00AB0CC1" w:rsidP="00AA4FEF">
            <w:r w:rsidRPr="00C349CB">
              <w:t xml:space="preserve">#define </w:t>
            </w:r>
            <w:r w:rsidRPr="00AB0CC1">
              <w:t>MMG_KU8_IDX_EOL_LOW_AND_HIGH</w:t>
            </w:r>
          </w:p>
        </w:tc>
      </w:tr>
      <w:tr w:rsidR="00AB0CC1" w14:paraId="3DBBDCC9" w14:textId="77777777" w:rsidTr="00AA4FEF">
        <w:tc>
          <w:tcPr>
            <w:tcW w:w="10159" w:type="dxa"/>
            <w:gridSpan w:val="2"/>
            <w:shd w:val="clear" w:color="auto" w:fill="000080"/>
          </w:tcPr>
          <w:p w14:paraId="30A825B8" w14:textId="77777777" w:rsidR="00AB0CC1" w:rsidRDefault="00AB0CC1" w:rsidP="00AA4FEF">
            <w:r>
              <w:rPr>
                <w:b/>
              </w:rPr>
              <w:t>Description</w:t>
            </w:r>
          </w:p>
        </w:tc>
      </w:tr>
      <w:tr w:rsidR="00AB0CC1" w14:paraId="2643D797" w14:textId="77777777" w:rsidTr="00AA4FEF">
        <w:tc>
          <w:tcPr>
            <w:tcW w:w="10159" w:type="dxa"/>
            <w:gridSpan w:val="2"/>
          </w:tcPr>
          <w:p w14:paraId="6B11D5CC" w14:textId="77777777" w:rsidR="00AB0CC1" w:rsidRDefault="00AB0CC1" w:rsidP="00AA4FEF">
            <w:r>
              <w:t>NA</w:t>
            </w:r>
          </w:p>
        </w:tc>
      </w:tr>
    </w:tbl>
    <w:p w14:paraId="08AD773E" w14:textId="768C6EAF" w:rsidR="00AB0CC1" w:rsidRDefault="00AB0CC1" w:rsidP="00DE11EA"/>
    <w:p w14:paraId="1E363898" w14:textId="7A10A974" w:rsidR="00AB0CC1" w:rsidRDefault="00AB0CC1" w:rsidP="00AB0CC1">
      <w:pPr>
        <w:pStyle w:val="Heading3"/>
      </w:pPr>
      <w:bookmarkStart w:id="2320" w:name="_Toc157416904"/>
      <w:r w:rsidRPr="00AB0CC1">
        <w:t>MMG_KU8_IDX_KL30_UV_TENS</w:t>
      </w:r>
      <w:bookmarkEnd w:id="232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AB0CC1" w14:paraId="308598F0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125E44E" w14:textId="77777777" w:rsidR="00AB0CC1" w:rsidRDefault="00AB0CC1" w:rsidP="00AA4FEF">
            <w:r>
              <w:t>Name</w:t>
            </w:r>
          </w:p>
        </w:tc>
        <w:tc>
          <w:tcPr>
            <w:tcW w:w="3301" w:type="dxa"/>
          </w:tcPr>
          <w:p w14:paraId="45B449F2" w14:textId="77777777" w:rsidR="00AB0CC1" w:rsidRDefault="00AB0CC1" w:rsidP="00AA4FEF">
            <w:r>
              <w:t>Value</w:t>
            </w:r>
          </w:p>
        </w:tc>
      </w:tr>
      <w:tr w:rsidR="00AB0CC1" w14:paraId="30F626CF" w14:textId="77777777" w:rsidTr="00AA4FEF">
        <w:tc>
          <w:tcPr>
            <w:tcW w:w="6858" w:type="dxa"/>
          </w:tcPr>
          <w:p w14:paraId="104908BB" w14:textId="14532E1C" w:rsidR="00AB0CC1" w:rsidRDefault="00AB0CC1" w:rsidP="00AA4FEF">
            <w:r>
              <w:t xml:space="preserve">Index for KL30 UV tensioning </w:t>
            </w:r>
            <w:proofErr w:type="spellStart"/>
            <w:r>
              <w:t>autotest</w:t>
            </w:r>
            <w:proofErr w:type="spellEnd"/>
          </w:p>
        </w:tc>
        <w:tc>
          <w:tcPr>
            <w:tcW w:w="3301" w:type="dxa"/>
          </w:tcPr>
          <w:p w14:paraId="5CE0A3BB" w14:textId="0EB08FEA" w:rsidR="00AB0CC1" w:rsidRDefault="00AB0CC1" w:rsidP="00AA4FEF">
            <w:r>
              <w:t>0x02</w:t>
            </w:r>
          </w:p>
        </w:tc>
      </w:tr>
      <w:tr w:rsidR="00AB0CC1" w14:paraId="007320F1" w14:textId="77777777" w:rsidTr="00AA4FEF">
        <w:tc>
          <w:tcPr>
            <w:tcW w:w="10159" w:type="dxa"/>
            <w:gridSpan w:val="2"/>
            <w:shd w:val="clear" w:color="auto" w:fill="000080"/>
          </w:tcPr>
          <w:p w14:paraId="6E3B9FEC" w14:textId="77777777" w:rsidR="00AB0CC1" w:rsidRDefault="00AB0CC1" w:rsidP="00AA4FEF">
            <w:r>
              <w:rPr>
                <w:b/>
              </w:rPr>
              <w:t>Definition</w:t>
            </w:r>
          </w:p>
        </w:tc>
      </w:tr>
      <w:tr w:rsidR="00AB0CC1" w14:paraId="729D792E" w14:textId="77777777" w:rsidTr="00AA4FEF">
        <w:tc>
          <w:tcPr>
            <w:tcW w:w="10159" w:type="dxa"/>
            <w:gridSpan w:val="2"/>
          </w:tcPr>
          <w:p w14:paraId="5BC368EF" w14:textId="4990A690" w:rsidR="00AB0CC1" w:rsidRDefault="00AB0CC1" w:rsidP="00AA4FEF">
            <w:r w:rsidRPr="00AB0CC1">
              <w:t>#define MMG_KU8_IDX_KL30_UV_TENS</w:t>
            </w:r>
          </w:p>
        </w:tc>
      </w:tr>
      <w:tr w:rsidR="00AB0CC1" w14:paraId="6B96DF33" w14:textId="77777777" w:rsidTr="00AA4FEF">
        <w:tc>
          <w:tcPr>
            <w:tcW w:w="10159" w:type="dxa"/>
            <w:gridSpan w:val="2"/>
            <w:shd w:val="clear" w:color="auto" w:fill="000080"/>
          </w:tcPr>
          <w:p w14:paraId="1E3ED5A5" w14:textId="77777777" w:rsidR="00AB0CC1" w:rsidRDefault="00AB0CC1" w:rsidP="00AA4FEF">
            <w:r>
              <w:rPr>
                <w:b/>
              </w:rPr>
              <w:t>Description</w:t>
            </w:r>
          </w:p>
        </w:tc>
      </w:tr>
      <w:tr w:rsidR="00AB0CC1" w14:paraId="3C13458B" w14:textId="77777777" w:rsidTr="00AA4FEF">
        <w:tc>
          <w:tcPr>
            <w:tcW w:w="10159" w:type="dxa"/>
            <w:gridSpan w:val="2"/>
          </w:tcPr>
          <w:p w14:paraId="15FD9394" w14:textId="77777777" w:rsidR="00AB0CC1" w:rsidRDefault="00AB0CC1" w:rsidP="00AA4FEF">
            <w:r>
              <w:t>NA</w:t>
            </w:r>
          </w:p>
        </w:tc>
      </w:tr>
    </w:tbl>
    <w:p w14:paraId="4A5FC8DA" w14:textId="77777777" w:rsidR="00AB0CC1" w:rsidRDefault="00AB0CC1" w:rsidP="00AB0CC1"/>
    <w:p w14:paraId="57A9277D" w14:textId="50798102" w:rsidR="00AB0CC1" w:rsidRDefault="00AB0CC1" w:rsidP="00AB0CC1">
      <w:pPr>
        <w:pStyle w:val="Heading3"/>
      </w:pPr>
      <w:bookmarkStart w:id="2321" w:name="_Toc157416905"/>
      <w:r w:rsidRPr="00AB0CC1">
        <w:t>MMG_KU8_IDX_KL30_OV_TENS</w:t>
      </w:r>
      <w:bookmarkEnd w:id="232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AB0CC1" w14:paraId="4E05F5C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F5CCD84" w14:textId="77777777" w:rsidR="00AB0CC1" w:rsidRDefault="00AB0CC1" w:rsidP="00AA4FEF">
            <w:r>
              <w:t>Name</w:t>
            </w:r>
          </w:p>
        </w:tc>
        <w:tc>
          <w:tcPr>
            <w:tcW w:w="3301" w:type="dxa"/>
          </w:tcPr>
          <w:p w14:paraId="7644F207" w14:textId="77777777" w:rsidR="00AB0CC1" w:rsidRDefault="00AB0CC1" w:rsidP="00AA4FEF">
            <w:r>
              <w:t>Value</w:t>
            </w:r>
          </w:p>
        </w:tc>
      </w:tr>
      <w:tr w:rsidR="00AB0CC1" w14:paraId="0A2A067B" w14:textId="77777777" w:rsidTr="00AA4FEF">
        <w:tc>
          <w:tcPr>
            <w:tcW w:w="6858" w:type="dxa"/>
          </w:tcPr>
          <w:p w14:paraId="55B270E3" w14:textId="7ED56382" w:rsidR="00AB0CC1" w:rsidRDefault="00AB0CC1" w:rsidP="00AA4FEF">
            <w:r>
              <w:t xml:space="preserve">Index for KL30 OV tensioning </w:t>
            </w:r>
            <w:proofErr w:type="spellStart"/>
            <w:r>
              <w:t>autotest</w:t>
            </w:r>
            <w:proofErr w:type="spellEnd"/>
          </w:p>
        </w:tc>
        <w:tc>
          <w:tcPr>
            <w:tcW w:w="3301" w:type="dxa"/>
          </w:tcPr>
          <w:p w14:paraId="39A1AB01" w14:textId="446EDC0D" w:rsidR="00AB0CC1" w:rsidRDefault="00AB0CC1" w:rsidP="00AA4FEF">
            <w:r>
              <w:t>0x03</w:t>
            </w:r>
          </w:p>
        </w:tc>
      </w:tr>
      <w:tr w:rsidR="00AB0CC1" w14:paraId="0EF7F0C9" w14:textId="77777777" w:rsidTr="00AA4FEF">
        <w:tc>
          <w:tcPr>
            <w:tcW w:w="10159" w:type="dxa"/>
            <w:gridSpan w:val="2"/>
            <w:shd w:val="clear" w:color="auto" w:fill="000080"/>
          </w:tcPr>
          <w:p w14:paraId="09474A3E" w14:textId="77777777" w:rsidR="00AB0CC1" w:rsidRDefault="00AB0CC1" w:rsidP="00AA4FEF">
            <w:r>
              <w:rPr>
                <w:b/>
              </w:rPr>
              <w:t>Definition</w:t>
            </w:r>
          </w:p>
        </w:tc>
      </w:tr>
      <w:tr w:rsidR="00AB0CC1" w14:paraId="34701462" w14:textId="77777777" w:rsidTr="00AA4FEF">
        <w:tc>
          <w:tcPr>
            <w:tcW w:w="10159" w:type="dxa"/>
            <w:gridSpan w:val="2"/>
          </w:tcPr>
          <w:p w14:paraId="58DD14B4" w14:textId="2664B35D" w:rsidR="00AB0CC1" w:rsidRDefault="00AB0CC1" w:rsidP="00AA4FEF">
            <w:r w:rsidRPr="00C349CB">
              <w:t xml:space="preserve">#define </w:t>
            </w:r>
            <w:r w:rsidRPr="00AB0CC1">
              <w:t>MMG_KU8_IDX_KL30_OV_TENS</w:t>
            </w:r>
          </w:p>
        </w:tc>
      </w:tr>
      <w:tr w:rsidR="00AB0CC1" w14:paraId="608EA15A" w14:textId="77777777" w:rsidTr="00AA4FEF">
        <w:tc>
          <w:tcPr>
            <w:tcW w:w="10159" w:type="dxa"/>
            <w:gridSpan w:val="2"/>
            <w:shd w:val="clear" w:color="auto" w:fill="000080"/>
          </w:tcPr>
          <w:p w14:paraId="4ACAC905" w14:textId="77777777" w:rsidR="00AB0CC1" w:rsidRDefault="00AB0CC1" w:rsidP="00AA4FEF">
            <w:r>
              <w:rPr>
                <w:b/>
              </w:rPr>
              <w:t>Description</w:t>
            </w:r>
          </w:p>
        </w:tc>
      </w:tr>
      <w:tr w:rsidR="00AB0CC1" w14:paraId="1A300AD9" w14:textId="77777777" w:rsidTr="00AA4FEF">
        <w:tc>
          <w:tcPr>
            <w:tcW w:w="10159" w:type="dxa"/>
            <w:gridSpan w:val="2"/>
          </w:tcPr>
          <w:p w14:paraId="5AD0E00C" w14:textId="77777777" w:rsidR="00AB0CC1" w:rsidRDefault="00AB0CC1" w:rsidP="00AA4FEF">
            <w:r>
              <w:t>NA</w:t>
            </w:r>
          </w:p>
        </w:tc>
      </w:tr>
    </w:tbl>
    <w:p w14:paraId="047F2EE2" w14:textId="4E5614F3" w:rsidR="00AB0CC1" w:rsidRDefault="00AB0CC1" w:rsidP="00DE11EA"/>
    <w:p w14:paraId="47A4EA58" w14:textId="1D23ED76" w:rsidR="003B1F01" w:rsidRDefault="003B1F01" w:rsidP="003B1F01">
      <w:pPr>
        <w:pStyle w:val="Heading3"/>
      </w:pPr>
      <w:bookmarkStart w:id="2322" w:name="_Toc157416906"/>
      <w:r w:rsidRPr="003B1F01">
        <w:t>MMG_KU8_PRESF_TRIGGER_OFF</w:t>
      </w:r>
      <w:bookmarkEnd w:id="232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36320BC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CBF1267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6931CA7D" w14:textId="77777777" w:rsidR="003B1F01" w:rsidRDefault="003B1F01" w:rsidP="00AA4FEF">
            <w:r>
              <w:t>Value</w:t>
            </w:r>
          </w:p>
        </w:tc>
      </w:tr>
      <w:tr w:rsidR="003B1F01" w14:paraId="3FBEE769" w14:textId="77777777" w:rsidTr="00AA4FEF">
        <w:tc>
          <w:tcPr>
            <w:tcW w:w="6858" w:type="dxa"/>
          </w:tcPr>
          <w:p w14:paraId="38FAC07D" w14:textId="11329861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trigger state off</w:t>
            </w:r>
          </w:p>
        </w:tc>
        <w:tc>
          <w:tcPr>
            <w:tcW w:w="3301" w:type="dxa"/>
          </w:tcPr>
          <w:p w14:paraId="06B7442B" w14:textId="14B01F94" w:rsidR="003B1F01" w:rsidRDefault="003B1F01" w:rsidP="00AA4FEF">
            <w:r>
              <w:t>85</w:t>
            </w:r>
          </w:p>
        </w:tc>
      </w:tr>
      <w:tr w:rsidR="003B1F01" w14:paraId="062477A0" w14:textId="77777777" w:rsidTr="00AA4FEF">
        <w:tc>
          <w:tcPr>
            <w:tcW w:w="10159" w:type="dxa"/>
            <w:gridSpan w:val="2"/>
            <w:shd w:val="clear" w:color="auto" w:fill="000080"/>
          </w:tcPr>
          <w:p w14:paraId="19C06D0E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6E1D4A95" w14:textId="77777777" w:rsidTr="00AA4FEF">
        <w:tc>
          <w:tcPr>
            <w:tcW w:w="10159" w:type="dxa"/>
            <w:gridSpan w:val="2"/>
          </w:tcPr>
          <w:p w14:paraId="400DD7D1" w14:textId="48BF364F" w:rsidR="003B1F01" w:rsidRDefault="003B1F01" w:rsidP="00AA4FEF">
            <w:r w:rsidRPr="00C349CB">
              <w:t xml:space="preserve">#define </w:t>
            </w:r>
            <w:r w:rsidRPr="003B1F01">
              <w:t>MMG_KU8_PRESF_TRIGGER_OFF</w:t>
            </w:r>
          </w:p>
        </w:tc>
      </w:tr>
      <w:tr w:rsidR="003B1F01" w14:paraId="0052E944" w14:textId="77777777" w:rsidTr="00AA4FEF">
        <w:tc>
          <w:tcPr>
            <w:tcW w:w="10159" w:type="dxa"/>
            <w:gridSpan w:val="2"/>
            <w:shd w:val="clear" w:color="auto" w:fill="000080"/>
          </w:tcPr>
          <w:p w14:paraId="74C33847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2888224C" w14:textId="77777777" w:rsidTr="00AA4FEF">
        <w:tc>
          <w:tcPr>
            <w:tcW w:w="10159" w:type="dxa"/>
            <w:gridSpan w:val="2"/>
          </w:tcPr>
          <w:p w14:paraId="07CB97B8" w14:textId="77777777" w:rsidR="003B1F01" w:rsidRDefault="003B1F01" w:rsidP="00AA4FEF">
            <w:r>
              <w:t>NA</w:t>
            </w:r>
          </w:p>
        </w:tc>
      </w:tr>
    </w:tbl>
    <w:p w14:paraId="576E905B" w14:textId="2C926FD5" w:rsidR="003B1F01" w:rsidRDefault="003B1F01" w:rsidP="00DE11EA"/>
    <w:p w14:paraId="070DC15D" w14:textId="63AD925B" w:rsidR="003B1F01" w:rsidRDefault="003B1F01" w:rsidP="003B1F01">
      <w:pPr>
        <w:pStyle w:val="Heading3"/>
      </w:pPr>
      <w:bookmarkStart w:id="2323" w:name="_Toc157416907"/>
      <w:r w:rsidRPr="003B1F01">
        <w:t>MMG_KU8_PRESF_TRIGGER_O</w:t>
      </w:r>
      <w:r>
        <w:t>N</w:t>
      </w:r>
      <w:bookmarkEnd w:id="232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4DE19EED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5BFB240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16261433" w14:textId="77777777" w:rsidR="003B1F01" w:rsidRDefault="003B1F01" w:rsidP="00AA4FEF">
            <w:r>
              <w:t>Value</w:t>
            </w:r>
          </w:p>
        </w:tc>
      </w:tr>
      <w:tr w:rsidR="003B1F01" w14:paraId="3EE94787" w14:textId="77777777" w:rsidTr="00AA4FEF">
        <w:tc>
          <w:tcPr>
            <w:tcW w:w="6858" w:type="dxa"/>
          </w:tcPr>
          <w:p w14:paraId="639ABEFD" w14:textId="6C2B61C9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trigger state on</w:t>
            </w:r>
          </w:p>
        </w:tc>
        <w:tc>
          <w:tcPr>
            <w:tcW w:w="3301" w:type="dxa"/>
          </w:tcPr>
          <w:p w14:paraId="429DE865" w14:textId="0B1ADF0E" w:rsidR="003B1F01" w:rsidRDefault="003B1F01" w:rsidP="00AA4FEF">
            <w:r>
              <w:t>170</w:t>
            </w:r>
          </w:p>
        </w:tc>
      </w:tr>
      <w:tr w:rsidR="003B1F01" w14:paraId="770C4F47" w14:textId="77777777" w:rsidTr="00AA4FEF">
        <w:tc>
          <w:tcPr>
            <w:tcW w:w="10159" w:type="dxa"/>
            <w:gridSpan w:val="2"/>
            <w:shd w:val="clear" w:color="auto" w:fill="000080"/>
          </w:tcPr>
          <w:p w14:paraId="1669E1E8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7579A07C" w14:textId="77777777" w:rsidTr="00AA4FEF">
        <w:tc>
          <w:tcPr>
            <w:tcW w:w="10159" w:type="dxa"/>
            <w:gridSpan w:val="2"/>
          </w:tcPr>
          <w:p w14:paraId="2E4A5A5E" w14:textId="063B0EB5" w:rsidR="003B1F01" w:rsidRDefault="003B1F01" w:rsidP="00AA4FEF">
            <w:r w:rsidRPr="00C349CB">
              <w:t xml:space="preserve">#define </w:t>
            </w:r>
            <w:r w:rsidRPr="003B1F01">
              <w:t>MMG_KU8_PRESF_TRIGGER_O</w:t>
            </w:r>
            <w:r>
              <w:t>N</w:t>
            </w:r>
          </w:p>
        </w:tc>
      </w:tr>
      <w:tr w:rsidR="003B1F01" w14:paraId="0E2F3FDC" w14:textId="77777777" w:rsidTr="00AA4FEF">
        <w:tc>
          <w:tcPr>
            <w:tcW w:w="10159" w:type="dxa"/>
            <w:gridSpan w:val="2"/>
            <w:shd w:val="clear" w:color="auto" w:fill="000080"/>
          </w:tcPr>
          <w:p w14:paraId="560EBB2B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46EA59A6" w14:textId="77777777" w:rsidTr="00AA4FEF">
        <w:tc>
          <w:tcPr>
            <w:tcW w:w="10159" w:type="dxa"/>
            <w:gridSpan w:val="2"/>
          </w:tcPr>
          <w:p w14:paraId="45B1893A" w14:textId="77777777" w:rsidR="003B1F01" w:rsidRDefault="003B1F01" w:rsidP="00AA4FEF">
            <w:r>
              <w:t>NA</w:t>
            </w:r>
          </w:p>
        </w:tc>
      </w:tr>
    </w:tbl>
    <w:p w14:paraId="08D8FA7A" w14:textId="44DE3DCE" w:rsidR="003B1F01" w:rsidRDefault="003B1F01" w:rsidP="00DE11EA"/>
    <w:p w14:paraId="20DC7024" w14:textId="6C090CF9" w:rsidR="003B1F01" w:rsidRDefault="003B1F01" w:rsidP="003B1F01">
      <w:pPr>
        <w:pStyle w:val="Heading3"/>
      </w:pPr>
      <w:bookmarkStart w:id="2324" w:name="_Toc157416908"/>
      <w:r w:rsidRPr="003B1F01">
        <w:lastRenderedPageBreak/>
        <w:t>MMG_KU8_State_DTC_Is_Not_Set</w:t>
      </w:r>
      <w:bookmarkEnd w:id="232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3E48306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3C6DD16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3F1C5DD3" w14:textId="77777777" w:rsidR="003B1F01" w:rsidRDefault="003B1F01" w:rsidP="00AA4FEF">
            <w:r>
              <w:t>Value</w:t>
            </w:r>
          </w:p>
        </w:tc>
      </w:tr>
      <w:tr w:rsidR="003B1F01" w14:paraId="73A384E7" w14:textId="77777777" w:rsidTr="00AA4FEF">
        <w:tc>
          <w:tcPr>
            <w:tcW w:w="6858" w:type="dxa"/>
          </w:tcPr>
          <w:p w14:paraId="7275EDEE" w14:textId="26DE6E8C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state DTC is not set</w:t>
            </w:r>
          </w:p>
        </w:tc>
        <w:tc>
          <w:tcPr>
            <w:tcW w:w="3301" w:type="dxa"/>
          </w:tcPr>
          <w:p w14:paraId="3135AFBC" w14:textId="7B395EFD" w:rsidR="003B1F01" w:rsidRDefault="003B1F01" w:rsidP="00AA4FEF">
            <w:r>
              <w:t>0x00</w:t>
            </w:r>
          </w:p>
        </w:tc>
      </w:tr>
      <w:tr w:rsidR="003B1F01" w14:paraId="0B2FF1E1" w14:textId="77777777" w:rsidTr="00AA4FEF">
        <w:tc>
          <w:tcPr>
            <w:tcW w:w="10159" w:type="dxa"/>
            <w:gridSpan w:val="2"/>
            <w:shd w:val="clear" w:color="auto" w:fill="000080"/>
          </w:tcPr>
          <w:p w14:paraId="632E884E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5BBE43A4" w14:textId="77777777" w:rsidTr="00AA4FEF">
        <w:tc>
          <w:tcPr>
            <w:tcW w:w="10159" w:type="dxa"/>
            <w:gridSpan w:val="2"/>
          </w:tcPr>
          <w:p w14:paraId="495EFA89" w14:textId="0FA39DD6" w:rsidR="003B1F01" w:rsidRDefault="003B1F01" w:rsidP="00AA4FEF">
            <w:r w:rsidRPr="00C349CB">
              <w:t xml:space="preserve">#define </w:t>
            </w:r>
            <w:r w:rsidRPr="003B1F01">
              <w:t>MMG_KU8_State_DTC_Is_Not_Set</w:t>
            </w:r>
          </w:p>
        </w:tc>
      </w:tr>
      <w:tr w:rsidR="003B1F01" w14:paraId="0685C2F7" w14:textId="77777777" w:rsidTr="00AA4FEF">
        <w:tc>
          <w:tcPr>
            <w:tcW w:w="10159" w:type="dxa"/>
            <w:gridSpan w:val="2"/>
            <w:shd w:val="clear" w:color="auto" w:fill="000080"/>
          </w:tcPr>
          <w:p w14:paraId="2D35DDAB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79543E05" w14:textId="77777777" w:rsidTr="00AA4FEF">
        <w:tc>
          <w:tcPr>
            <w:tcW w:w="10159" w:type="dxa"/>
            <w:gridSpan w:val="2"/>
          </w:tcPr>
          <w:p w14:paraId="5495290A" w14:textId="77777777" w:rsidR="003B1F01" w:rsidRDefault="003B1F01" w:rsidP="00AA4FEF">
            <w:r>
              <w:t>NA</w:t>
            </w:r>
          </w:p>
        </w:tc>
      </w:tr>
    </w:tbl>
    <w:p w14:paraId="1CF5E845" w14:textId="154176F8" w:rsidR="003B1F01" w:rsidRDefault="003B1F01" w:rsidP="00DE11EA"/>
    <w:p w14:paraId="74044584" w14:textId="08015A1F" w:rsidR="003B1F01" w:rsidRDefault="003B1F01" w:rsidP="003B1F01">
      <w:pPr>
        <w:pStyle w:val="Heading3"/>
      </w:pPr>
      <w:bookmarkStart w:id="2325" w:name="_Toc157416909"/>
      <w:r w:rsidRPr="003B1F01">
        <w:t>MMG_KU8_State_DTC_Is_Set</w:t>
      </w:r>
      <w:bookmarkEnd w:id="232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28AC753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2EBC8AB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0A7E41BC" w14:textId="77777777" w:rsidR="003B1F01" w:rsidRDefault="003B1F01" w:rsidP="00AA4FEF">
            <w:r>
              <w:t>Value</w:t>
            </w:r>
          </w:p>
        </w:tc>
      </w:tr>
      <w:tr w:rsidR="003B1F01" w14:paraId="351CB6FD" w14:textId="77777777" w:rsidTr="00AA4FEF">
        <w:tc>
          <w:tcPr>
            <w:tcW w:w="6858" w:type="dxa"/>
          </w:tcPr>
          <w:p w14:paraId="7B1936A9" w14:textId="376AE005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state DTC is set</w:t>
            </w:r>
          </w:p>
        </w:tc>
        <w:tc>
          <w:tcPr>
            <w:tcW w:w="3301" w:type="dxa"/>
          </w:tcPr>
          <w:p w14:paraId="1152EB62" w14:textId="2BCBD90A" w:rsidR="003B1F01" w:rsidRDefault="003B1F01" w:rsidP="00AA4FEF">
            <w:r>
              <w:t>0x01</w:t>
            </w:r>
          </w:p>
        </w:tc>
      </w:tr>
      <w:tr w:rsidR="003B1F01" w14:paraId="34E87AC3" w14:textId="77777777" w:rsidTr="00AA4FEF">
        <w:tc>
          <w:tcPr>
            <w:tcW w:w="10159" w:type="dxa"/>
            <w:gridSpan w:val="2"/>
            <w:shd w:val="clear" w:color="auto" w:fill="000080"/>
          </w:tcPr>
          <w:p w14:paraId="29A4DE14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66684A6A" w14:textId="77777777" w:rsidTr="00AA4FEF">
        <w:tc>
          <w:tcPr>
            <w:tcW w:w="10159" w:type="dxa"/>
            <w:gridSpan w:val="2"/>
          </w:tcPr>
          <w:p w14:paraId="55BA47FB" w14:textId="3115F959" w:rsidR="003B1F01" w:rsidRDefault="003B1F01" w:rsidP="00AA4FEF">
            <w:r w:rsidRPr="00C349CB">
              <w:t xml:space="preserve">#define </w:t>
            </w:r>
            <w:r w:rsidRPr="003B1F01">
              <w:t>MMG_KU8_State_DTC_Is_Set</w:t>
            </w:r>
          </w:p>
        </w:tc>
      </w:tr>
      <w:tr w:rsidR="003B1F01" w14:paraId="55B72557" w14:textId="77777777" w:rsidTr="00AA4FEF">
        <w:tc>
          <w:tcPr>
            <w:tcW w:w="10159" w:type="dxa"/>
            <w:gridSpan w:val="2"/>
            <w:shd w:val="clear" w:color="auto" w:fill="000080"/>
          </w:tcPr>
          <w:p w14:paraId="49FBA35E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6820D8EC" w14:textId="77777777" w:rsidTr="00AA4FEF">
        <w:tc>
          <w:tcPr>
            <w:tcW w:w="10159" w:type="dxa"/>
            <w:gridSpan w:val="2"/>
          </w:tcPr>
          <w:p w14:paraId="6E204C6D" w14:textId="77777777" w:rsidR="003B1F01" w:rsidRDefault="003B1F01" w:rsidP="00AA4FEF">
            <w:r>
              <w:t>NA</w:t>
            </w:r>
          </w:p>
        </w:tc>
      </w:tr>
    </w:tbl>
    <w:p w14:paraId="0B7DCBE8" w14:textId="3CE43D74" w:rsidR="003B1F01" w:rsidRDefault="003B1F01" w:rsidP="00DE11EA"/>
    <w:p w14:paraId="44638BE9" w14:textId="10A4CCF8" w:rsidR="003B1F01" w:rsidRDefault="003B1F01" w:rsidP="003B1F01">
      <w:pPr>
        <w:pStyle w:val="Heading3"/>
      </w:pPr>
      <w:bookmarkStart w:id="2326" w:name="_Toc157416910"/>
      <w:r w:rsidRPr="003B1F01">
        <w:t>MMG_KU8_Tensioning_Successfull</w:t>
      </w:r>
      <w:bookmarkEnd w:id="232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1522D8CA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9FB309A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74845E4E" w14:textId="77777777" w:rsidR="003B1F01" w:rsidRDefault="003B1F01" w:rsidP="00AA4FEF">
            <w:r>
              <w:t>Value</w:t>
            </w:r>
          </w:p>
        </w:tc>
      </w:tr>
      <w:tr w:rsidR="003B1F01" w14:paraId="146D0C46" w14:textId="77777777" w:rsidTr="00AA4FEF">
        <w:tc>
          <w:tcPr>
            <w:tcW w:w="6858" w:type="dxa"/>
          </w:tcPr>
          <w:p w14:paraId="74E379FF" w14:textId="3854DA3A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tensioning is </w:t>
            </w:r>
            <w:proofErr w:type="spellStart"/>
            <w:r>
              <w:t>successfull</w:t>
            </w:r>
            <w:proofErr w:type="spellEnd"/>
          </w:p>
        </w:tc>
        <w:tc>
          <w:tcPr>
            <w:tcW w:w="3301" w:type="dxa"/>
          </w:tcPr>
          <w:p w14:paraId="55CC29D1" w14:textId="3D1BE658" w:rsidR="003B1F01" w:rsidRDefault="003B1F01" w:rsidP="00AA4FEF">
            <w:r>
              <w:t>0x00</w:t>
            </w:r>
          </w:p>
        </w:tc>
      </w:tr>
      <w:tr w:rsidR="003B1F01" w14:paraId="62929953" w14:textId="77777777" w:rsidTr="00AA4FEF">
        <w:tc>
          <w:tcPr>
            <w:tcW w:w="10159" w:type="dxa"/>
            <w:gridSpan w:val="2"/>
            <w:shd w:val="clear" w:color="auto" w:fill="000080"/>
          </w:tcPr>
          <w:p w14:paraId="367C88A3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7BEB6092" w14:textId="77777777" w:rsidTr="00AA4FEF">
        <w:tc>
          <w:tcPr>
            <w:tcW w:w="10159" w:type="dxa"/>
            <w:gridSpan w:val="2"/>
          </w:tcPr>
          <w:p w14:paraId="2D10E344" w14:textId="444AB678" w:rsidR="003B1F01" w:rsidRDefault="003B1F01" w:rsidP="00AA4FEF">
            <w:r w:rsidRPr="00C349CB">
              <w:t xml:space="preserve">#define </w:t>
            </w:r>
            <w:r w:rsidRPr="003B1F01">
              <w:t>MMG_KU8_Tensioning_Successfull</w:t>
            </w:r>
          </w:p>
        </w:tc>
      </w:tr>
      <w:tr w:rsidR="003B1F01" w14:paraId="550FE245" w14:textId="77777777" w:rsidTr="00AA4FEF">
        <w:tc>
          <w:tcPr>
            <w:tcW w:w="10159" w:type="dxa"/>
            <w:gridSpan w:val="2"/>
            <w:shd w:val="clear" w:color="auto" w:fill="000080"/>
          </w:tcPr>
          <w:p w14:paraId="0FE4BC13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03B2A79B" w14:textId="77777777" w:rsidTr="00AA4FEF">
        <w:tc>
          <w:tcPr>
            <w:tcW w:w="10159" w:type="dxa"/>
            <w:gridSpan w:val="2"/>
          </w:tcPr>
          <w:p w14:paraId="5D6841D6" w14:textId="77777777" w:rsidR="003B1F01" w:rsidRDefault="003B1F01" w:rsidP="00AA4FEF">
            <w:r>
              <w:t>NA</w:t>
            </w:r>
          </w:p>
        </w:tc>
      </w:tr>
    </w:tbl>
    <w:p w14:paraId="1B165FBD" w14:textId="0718A3B7" w:rsidR="003B1F01" w:rsidRDefault="003B1F01" w:rsidP="00DE11EA"/>
    <w:p w14:paraId="4F63ABC6" w14:textId="69A526C7" w:rsidR="003B1F01" w:rsidRDefault="003B1F01" w:rsidP="003B1F01">
      <w:pPr>
        <w:pStyle w:val="Heading3"/>
      </w:pPr>
      <w:bookmarkStart w:id="2327" w:name="_Toc157416911"/>
      <w:r w:rsidRPr="003B1F01">
        <w:t>MMG_KU8_Tensioning_NotStarted</w:t>
      </w:r>
      <w:bookmarkEnd w:id="232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3843DC7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DC1BD7F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4C8F808F" w14:textId="77777777" w:rsidR="003B1F01" w:rsidRDefault="003B1F01" w:rsidP="00AA4FEF">
            <w:r>
              <w:t>Value</w:t>
            </w:r>
          </w:p>
        </w:tc>
      </w:tr>
      <w:tr w:rsidR="003B1F01" w14:paraId="155A6A83" w14:textId="77777777" w:rsidTr="00AA4FEF">
        <w:tc>
          <w:tcPr>
            <w:tcW w:w="6858" w:type="dxa"/>
          </w:tcPr>
          <w:p w14:paraId="1E6DBE5D" w14:textId="11AE9878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tensioning is not started</w:t>
            </w:r>
          </w:p>
        </w:tc>
        <w:tc>
          <w:tcPr>
            <w:tcW w:w="3301" w:type="dxa"/>
          </w:tcPr>
          <w:p w14:paraId="732CB64C" w14:textId="41EA6866" w:rsidR="003B1F01" w:rsidRDefault="003B1F01" w:rsidP="00AA4FEF">
            <w:r>
              <w:t>0x01</w:t>
            </w:r>
          </w:p>
        </w:tc>
      </w:tr>
      <w:tr w:rsidR="003B1F01" w14:paraId="5E606530" w14:textId="77777777" w:rsidTr="00AA4FEF">
        <w:tc>
          <w:tcPr>
            <w:tcW w:w="10159" w:type="dxa"/>
            <w:gridSpan w:val="2"/>
            <w:shd w:val="clear" w:color="auto" w:fill="000080"/>
          </w:tcPr>
          <w:p w14:paraId="48B4E274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0E0D55C2" w14:textId="77777777" w:rsidTr="00AA4FEF">
        <w:tc>
          <w:tcPr>
            <w:tcW w:w="10159" w:type="dxa"/>
            <w:gridSpan w:val="2"/>
          </w:tcPr>
          <w:p w14:paraId="3316D59A" w14:textId="7154709D" w:rsidR="003B1F01" w:rsidRDefault="003B1F01" w:rsidP="00AA4FEF">
            <w:r w:rsidRPr="00C349CB">
              <w:t xml:space="preserve">#define </w:t>
            </w:r>
            <w:r w:rsidRPr="003B1F01">
              <w:t>MMG_KU8_Tensioning_NotStarted</w:t>
            </w:r>
          </w:p>
        </w:tc>
      </w:tr>
      <w:tr w:rsidR="003B1F01" w14:paraId="75FD4585" w14:textId="77777777" w:rsidTr="00AA4FEF">
        <w:tc>
          <w:tcPr>
            <w:tcW w:w="10159" w:type="dxa"/>
            <w:gridSpan w:val="2"/>
            <w:shd w:val="clear" w:color="auto" w:fill="000080"/>
          </w:tcPr>
          <w:p w14:paraId="309F9AAA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71F2BD2F" w14:textId="77777777" w:rsidTr="00AA4FEF">
        <w:tc>
          <w:tcPr>
            <w:tcW w:w="10159" w:type="dxa"/>
            <w:gridSpan w:val="2"/>
          </w:tcPr>
          <w:p w14:paraId="1060F063" w14:textId="77777777" w:rsidR="003B1F01" w:rsidRDefault="003B1F01" w:rsidP="00AA4FEF">
            <w:r>
              <w:t>NA</w:t>
            </w:r>
          </w:p>
        </w:tc>
      </w:tr>
    </w:tbl>
    <w:p w14:paraId="574D668A" w14:textId="73EBB662" w:rsidR="003B1F01" w:rsidRDefault="003B1F01" w:rsidP="00DE11EA"/>
    <w:p w14:paraId="642B4394" w14:textId="48004B55" w:rsidR="003B1F01" w:rsidRDefault="003B1F01" w:rsidP="003B1F01">
      <w:pPr>
        <w:pStyle w:val="Heading3"/>
      </w:pPr>
      <w:bookmarkStart w:id="2328" w:name="_Toc157416912"/>
      <w:r w:rsidRPr="003B1F01">
        <w:t>MMG_KU8_Tensioning_Abort</w:t>
      </w:r>
      <w:bookmarkEnd w:id="232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736A60B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ACC6A37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3F13BDEF" w14:textId="77777777" w:rsidR="003B1F01" w:rsidRDefault="003B1F01" w:rsidP="00AA4FEF">
            <w:r>
              <w:t>Value</w:t>
            </w:r>
          </w:p>
        </w:tc>
      </w:tr>
      <w:tr w:rsidR="003B1F01" w14:paraId="539A3133" w14:textId="77777777" w:rsidTr="00AA4FEF">
        <w:tc>
          <w:tcPr>
            <w:tcW w:w="6858" w:type="dxa"/>
          </w:tcPr>
          <w:p w14:paraId="530C9BED" w14:textId="554F5557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tensioning is aborted</w:t>
            </w:r>
          </w:p>
        </w:tc>
        <w:tc>
          <w:tcPr>
            <w:tcW w:w="3301" w:type="dxa"/>
          </w:tcPr>
          <w:p w14:paraId="25C6B854" w14:textId="593F18E2" w:rsidR="003B1F01" w:rsidRDefault="003B1F01" w:rsidP="00AA4FEF">
            <w:r>
              <w:t>0x02</w:t>
            </w:r>
          </w:p>
        </w:tc>
      </w:tr>
      <w:tr w:rsidR="003B1F01" w14:paraId="0949BB1D" w14:textId="77777777" w:rsidTr="00AA4FEF">
        <w:tc>
          <w:tcPr>
            <w:tcW w:w="10159" w:type="dxa"/>
            <w:gridSpan w:val="2"/>
            <w:shd w:val="clear" w:color="auto" w:fill="000080"/>
          </w:tcPr>
          <w:p w14:paraId="5D5E64B1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352208F9" w14:textId="77777777" w:rsidTr="00AA4FEF">
        <w:tc>
          <w:tcPr>
            <w:tcW w:w="10159" w:type="dxa"/>
            <w:gridSpan w:val="2"/>
          </w:tcPr>
          <w:p w14:paraId="6C9BEEB8" w14:textId="25243EB4" w:rsidR="003B1F01" w:rsidRDefault="003B1F01" w:rsidP="00AA4FEF">
            <w:r w:rsidRPr="00C349CB">
              <w:t xml:space="preserve">#define </w:t>
            </w:r>
            <w:r w:rsidRPr="003B1F01">
              <w:t>MMG_KU8_Tensioning_Abort</w:t>
            </w:r>
          </w:p>
        </w:tc>
      </w:tr>
      <w:tr w:rsidR="003B1F01" w14:paraId="3BEED926" w14:textId="77777777" w:rsidTr="00AA4FEF">
        <w:tc>
          <w:tcPr>
            <w:tcW w:w="10159" w:type="dxa"/>
            <w:gridSpan w:val="2"/>
            <w:shd w:val="clear" w:color="auto" w:fill="000080"/>
          </w:tcPr>
          <w:p w14:paraId="75BF034F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7A3F0E45" w14:textId="77777777" w:rsidTr="00AA4FEF">
        <w:tc>
          <w:tcPr>
            <w:tcW w:w="10159" w:type="dxa"/>
            <w:gridSpan w:val="2"/>
          </w:tcPr>
          <w:p w14:paraId="550D4C90" w14:textId="77777777" w:rsidR="003B1F01" w:rsidRDefault="003B1F01" w:rsidP="00AA4FEF">
            <w:r>
              <w:t>NA</w:t>
            </w:r>
          </w:p>
        </w:tc>
      </w:tr>
    </w:tbl>
    <w:p w14:paraId="34C0D154" w14:textId="0352E03C" w:rsidR="003B1F01" w:rsidRDefault="003B1F01" w:rsidP="00DE11EA"/>
    <w:p w14:paraId="13C7D218" w14:textId="51906B6E" w:rsidR="003B1F01" w:rsidRDefault="003B1F01" w:rsidP="003B1F01">
      <w:pPr>
        <w:pStyle w:val="Heading3"/>
      </w:pPr>
      <w:bookmarkStart w:id="2329" w:name="_Toc157416913"/>
      <w:r w:rsidRPr="003B1F01">
        <w:t>MMG_KU8_Tensioning_NotDefined</w:t>
      </w:r>
      <w:bookmarkEnd w:id="232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5AF88AA0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73D3906C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165877CC" w14:textId="77777777" w:rsidR="003B1F01" w:rsidRDefault="003B1F01" w:rsidP="00AA4FEF">
            <w:r>
              <w:t>Value</w:t>
            </w:r>
          </w:p>
        </w:tc>
      </w:tr>
      <w:tr w:rsidR="003B1F01" w14:paraId="7F10E9B2" w14:textId="77777777" w:rsidTr="00AA4FEF">
        <w:tc>
          <w:tcPr>
            <w:tcW w:w="6858" w:type="dxa"/>
          </w:tcPr>
          <w:p w14:paraId="0BEAFAD6" w14:textId="4CA769DE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tensioning is not defined</w:t>
            </w:r>
          </w:p>
        </w:tc>
        <w:tc>
          <w:tcPr>
            <w:tcW w:w="3301" w:type="dxa"/>
          </w:tcPr>
          <w:p w14:paraId="50A5ADFF" w14:textId="12CF5E4F" w:rsidR="003B1F01" w:rsidRDefault="003B1F01" w:rsidP="00AA4FEF">
            <w:r>
              <w:t>0x03</w:t>
            </w:r>
          </w:p>
        </w:tc>
      </w:tr>
      <w:tr w:rsidR="003B1F01" w14:paraId="75542D68" w14:textId="77777777" w:rsidTr="00AA4FEF">
        <w:tc>
          <w:tcPr>
            <w:tcW w:w="10159" w:type="dxa"/>
            <w:gridSpan w:val="2"/>
            <w:shd w:val="clear" w:color="auto" w:fill="000080"/>
          </w:tcPr>
          <w:p w14:paraId="46E25E9B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097BF14D" w14:textId="77777777" w:rsidTr="00AA4FEF">
        <w:tc>
          <w:tcPr>
            <w:tcW w:w="10159" w:type="dxa"/>
            <w:gridSpan w:val="2"/>
          </w:tcPr>
          <w:p w14:paraId="395EEB76" w14:textId="132A8A5B" w:rsidR="003B1F01" w:rsidRDefault="003B1F01" w:rsidP="00AA4FEF">
            <w:r w:rsidRPr="00C349CB">
              <w:t xml:space="preserve">#define </w:t>
            </w:r>
            <w:r w:rsidRPr="003B1F01">
              <w:t>MMG_KU8_Tensioning_NotDefined</w:t>
            </w:r>
          </w:p>
        </w:tc>
      </w:tr>
      <w:tr w:rsidR="003B1F01" w14:paraId="4E6E0CFE" w14:textId="77777777" w:rsidTr="00AA4FEF">
        <w:tc>
          <w:tcPr>
            <w:tcW w:w="10159" w:type="dxa"/>
            <w:gridSpan w:val="2"/>
            <w:shd w:val="clear" w:color="auto" w:fill="000080"/>
          </w:tcPr>
          <w:p w14:paraId="72E4CBDF" w14:textId="77777777" w:rsidR="003B1F01" w:rsidRDefault="003B1F01" w:rsidP="00AA4FEF">
            <w:r>
              <w:rPr>
                <w:b/>
              </w:rPr>
              <w:lastRenderedPageBreak/>
              <w:t>Description</w:t>
            </w:r>
          </w:p>
        </w:tc>
      </w:tr>
      <w:tr w:rsidR="003B1F01" w14:paraId="5244DB92" w14:textId="77777777" w:rsidTr="00AA4FEF">
        <w:tc>
          <w:tcPr>
            <w:tcW w:w="10159" w:type="dxa"/>
            <w:gridSpan w:val="2"/>
          </w:tcPr>
          <w:p w14:paraId="6EF54429" w14:textId="77777777" w:rsidR="003B1F01" w:rsidRDefault="003B1F01" w:rsidP="00AA4FEF">
            <w:r>
              <w:t>NA</w:t>
            </w:r>
          </w:p>
        </w:tc>
      </w:tr>
    </w:tbl>
    <w:p w14:paraId="1D71048A" w14:textId="6FC03EBF" w:rsidR="003B1F01" w:rsidRDefault="003B1F01" w:rsidP="00DE11EA"/>
    <w:p w14:paraId="1051748C" w14:textId="2547CB27" w:rsidR="003B1F01" w:rsidRDefault="003B1F01" w:rsidP="003B1F01">
      <w:pPr>
        <w:pStyle w:val="Heading3"/>
      </w:pPr>
      <w:bookmarkStart w:id="2330" w:name="_Toc157416914"/>
      <w:r w:rsidRPr="003B1F01">
        <w:t>MMG_KU8_SHIFT_BELT_HAND_OVER</w:t>
      </w:r>
      <w:bookmarkEnd w:id="233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6947E720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FF0C6E0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730A32B3" w14:textId="77777777" w:rsidR="003B1F01" w:rsidRDefault="003B1F01" w:rsidP="00AA4FEF">
            <w:r>
              <w:t>Value</w:t>
            </w:r>
          </w:p>
        </w:tc>
      </w:tr>
      <w:tr w:rsidR="003B1F01" w14:paraId="511BD9F0" w14:textId="77777777" w:rsidTr="00AA4FEF">
        <w:tc>
          <w:tcPr>
            <w:tcW w:w="6858" w:type="dxa"/>
          </w:tcPr>
          <w:p w14:paraId="067A9843" w14:textId="2C5E30EB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shift index for belt hand over </w:t>
            </w:r>
          </w:p>
        </w:tc>
        <w:tc>
          <w:tcPr>
            <w:tcW w:w="3301" w:type="dxa"/>
          </w:tcPr>
          <w:p w14:paraId="282FE974" w14:textId="25FBB9D3" w:rsidR="003B1F01" w:rsidRDefault="003B1F01" w:rsidP="00AA4FEF">
            <w:r>
              <w:t>0x02</w:t>
            </w:r>
          </w:p>
        </w:tc>
      </w:tr>
      <w:tr w:rsidR="003B1F01" w14:paraId="5E3B9F39" w14:textId="77777777" w:rsidTr="00AA4FEF">
        <w:tc>
          <w:tcPr>
            <w:tcW w:w="10159" w:type="dxa"/>
            <w:gridSpan w:val="2"/>
            <w:shd w:val="clear" w:color="auto" w:fill="000080"/>
          </w:tcPr>
          <w:p w14:paraId="34849B03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456CE3EE" w14:textId="77777777" w:rsidTr="00AA4FEF">
        <w:tc>
          <w:tcPr>
            <w:tcW w:w="10159" w:type="dxa"/>
            <w:gridSpan w:val="2"/>
          </w:tcPr>
          <w:p w14:paraId="30584572" w14:textId="1AB67547" w:rsidR="003B1F01" w:rsidRDefault="003B1F01" w:rsidP="00AA4FEF">
            <w:r w:rsidRPr="00C349CB">
              <w:t xml:space="preserve">#define </w:t>
            </w:r>
            <w:r w:rsidRPr="003B1F01">
              <w:t>MMG_KU8_SHIFT_BELT_HAND_OVER</w:t>
            </w:r>
          </w:p>
        </w:tc>
      </w:tr>
      <w:tr w:rsidR="003B1F01" w14:paraId="7320623C" w14:textId="77777777" w:rsidTr="00AA4FEF">
        <w:tc>
          <w:tcPr>
            <w:tcW w:w="10159" w:type="dxa"/>
            <w:gridSpan w:val="2"/>
            <w:shd w:val="clear" w:color="auto" w:fill="000080"/>
          </w:tcPr>
          <w:p w14:paraId="7D71002B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2090893B" w14:textId="77777777" w:rsidTr="00AA4FEF">
        <w:tc>
          <w:tcPr>
            <w:tcW w:w="10159" w:type="dxa"/>
            <w:gridSpan w:val="2"/>
          </w:tcPr>
          <w:p w14:paraId="3C65984D" w14:textId="77777777" w:rsidR="003B1F01" w:rsidRDefault="003B1F01" w:rsidP="00AA4FEF">
            <w:r>
              <w:t>NA</w:t>
            </w:r>
          </w:p>
        </w:tc>
      </w:tr>
    </w:tbl>
    <w:p w14:paraId="3D340931" w14:textId="285660C6" w:rsidR="003B1F01" w:rsidRDefault="003B1F01" w:rsidP="00DE11EA"/>
    <w:p w14:paraId="59C14B99" w14:textId="526D0790" w:rsidR="003B1F01" w:rsidRDefault="003B1F01" w:rsidP="003B1F01">
      <w:pPr>
        <w:pStyle w:val="Heading3"/>
      </w:pPr>
      <w:bookmarkStart w:id="2331" w:name="_Toc157416915"/>
      <w:r w:rsidRPr="003B1F01">
        <w:t>MMG_KU8_SHIFT_IMPACTX</w:t>
      </w:r>
      <w:bookmarkEnd w:id="233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571EC7EF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77E2464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6D46FB2C" w14:textId="77777777" w:rsidR="003B1F01" w:rsidRDefault="003B1F01" w:rsidP="00AA4FEF">
            <w:r>
              <w:t>Value</w:t>
            </w:r>
          </w:p>
        </w:tc>
      </w:tr>
      <w:tr w:rsidR="003B1F01" w14:paraId="11362B76" w14:textId="77777777" w:rsidTr="00AA4FEF">
        <w:tc>
          <w:tcPr>
            <w:tcW w:w="6858" w:type="dxa"/>
          </w:tcPr>
          <w:p w14:paraId="52E90CE4" w14:textId="54697C6B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shift index for Impact X </w:t>
            </w:r>
          </w:p>
        </w:tc>
        <w:tc>
          <w:tcPr>
            <w:tcW w:w="3301" w:type="dxa"/>
          </w:tcPr>
          <w:p w14:paraId="51A06456" w14:textId="106D1D81" w:rsidR="003B1F01" w:rsidRDefault="003B1F01" w:rsidP="00AA4FEF">
            <w:r>
              <w:t>0x04</w:t>
            </w:r>
          </w:p>
        </w:tc>
      </w:tr>
      <w:tr w:rsidR="003B1F01" w14:paraId="0C6110E1" w14:textId="77777777" w:rsidTr="00AA4FEF">
        <w:tc>
          <w:tcPr>
            <w:tcW w:w="10159" w:type="dxa"/>
            <w:gridSpan w:val="2"/>
            <w:shd w:val="clear" w:color="auto" w:fill="000080"/>
          </w:tcPr>
          <w:p w14:paraId="662DF6C7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309FD5BB" w14:textId="77777777" w:rsidTr="00AA4FEF">
        <w:tc>
          <w:tcPr>
            <w:tcW w:w="10159" w:type="dxa"/>
            <w:gridSpan w:val="2"/>
          </w:tcPr>
          <w:p w14:paraId="02D14063" w14:textId="130F807F" w:rsidR="003B1F01" w:rsidRDefault="003B1F01" w:rsidP="00AA4FEF">
            <w:r w:rsidRPr="00C349CB">
              <w:t xml:space="preserve">#define </w:t>
            </w:r>
            <w:r w:rsidRPr="003B1F01">
              <w:t>MMG_KU8_SHIFT_IMPACTX</w:t>
            </w:r>
          </w:p>
        </w:tc>
      </w:tr>
      <w:tr w:rsidR="003B1F01" w14:paraId="206D10AC" w14:textId="77777777" w:rsidTr="00AA4FEF">
        <w:tc>
          <w:tcPr>
            <w:tcW w:w="10159" w:type="dxa"/>
            <w:gridSpan w:val="2"/>
            <w:shd w:val="clear" w:color="auto" w:fill="000080"/>
          </w:tcPr>
          <w:p w14:paraId="7ED73083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18EF2FE7" w14:textId="77777777" w:rsidTr="00AA4FEF">
        <w:tc>
          <w:tcPr>
            <w:tcW w:w="10159" w:type="dxa"/>
            <w:gridSpan w:val="2"/>
          </w:tcPr>
          <w:p w14:paraId="13254C5C" w14:textId="77777777" w:rsidR="003B1F01" w:rsidRDefault="003B1F01" w:rsidP="00AA4FEF">
            <w:r>
              <w:t>NA</w:t>
            </w:r>
          </w:p>
        </w:tc>
      </w:tr>
    </w:tbl>
    <w:p w14:paraId="14CB63D3" w14:textId="1AB32F19" w:rsidR="003B1F01" w:rsidRDefault="003B1F01" w:rsidP="00DE11EA"/>
    <w:p w14:paraId="31DDC276" w14:textId="4968E491" w:rsidR="003B1F01" w:rsidRDefault="003B1F01" w:rsidP="003B1F01">
      <w:pPr>
        <w:pStyle w:val="Heading3"/>
      </w:pPr>
      <w:bookmarkStart w:id="2332" w:name="_Toc157416916"/>
      <w:r w:rsidRPr="003B1F01">
        <w:t>MMG_KU8_SHIFT_ROLLOVERTYPE1</w:t>
      </w:r>
      <w:bookmarkEnd w:id="233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453BF46F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379F4B2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18AD239D" w14:textId="77777777" w:rsidR="003B1F01" w:rsidRDefault="003B1F01" w:rsidP="00AA4FEF">
            <w:r>
              <w:t>Value</w:t>
            </w:r>
          </w:p>
        </w:tc>
      </w:tr>
      <w:tr w:rsidR="003B1F01" w14:paraId="38A08311" w14:textId="77777777" w:rsidTr="00AA4FEF">
        <w:tc>
          <w:tcPr>
            <w:tcW w:w="6858" w:type="dxa"/>
          </w:tcPr>
          <w:p w14:paraId="281D1B38" w14:textId="05D459E6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RollOvert</w:t>
            </w:r>
            <w:proofErr w:type="spellEnd"/>
            <w:r>
              <w:t xml:space="preserve"> Type 1</w:t>
            </w:r>
          </w:p>
        </w:tc>
        <w:tc>
          <w:tcPr>
            <w:tcW w:w="3301" w:type="dxa"/>
          </w:tcPr>
          <w:p w14:paraId="7FAA0576" w14:textId="2AEB33E7" w:rsidR="003B1F01" w:rsidRDefault="003B1F01" w:rsidP="00AA4FEF">
            <w:r>
              <w:t>0x06</w:t>
            </w:r>
          </w:p>
        </w:tc>
      </w:tr>
      <w:tr w:rsidR="003B1F01" w14:paraId="6CD7D080" w14:textId="77777777" w:rsidTr="00AA4FEF">
        <w:tc>
          <w:tcPr>
            <w:tcW w:w="10159" w:type="dxa"/>
            <w:gridSpan w:val="2"/>
            <w:shd w:val="clear" w:color="auto" w:fill="000080"/>
          </w:tcPr>
          <w:p w14:paraId="00D0FF1E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36921DF8" w14:textId="77777777" w:rsidTr="00AA4FEF">
        <w:tc>
          <w:tcPr>
            <w:tcW w:w="10159" w:type="dxa"/>
            <w:gridSpan w:val="2"/>
          </w:tcPr>
          <w:p w14:paraId="2E66BDF5" w14:textId="61F3C0F6" w:rsidR="003B1F01" w:rsidRDefault="003B1F01" w:rsidP="00AA4FEF">
            <w:r w:rsidRPr="00C349CB">
              <w:t xml:space="preserve">#define </w:t>
            </w:r>
            <w:r w:rsidRPr="003B1F01">
              <w:t>MMG_KU8_SHIFT_ROLLOVERTYPE1</w:t>
            </w:r>
          </w:p>
        </w:tc>
      </w:tr>
      <w:tr w:rsidR="003B1F01" w14:paraId="452E9024" w14:textId="77777777" w:rsidTr="00AA4FEF">
        <w:tc>
          <w:tcPr>
            <w:tcW w:w="10159" w:type="dxa"/>
            <w:gridSpan w:val="2"/>
            <w:shd w:val="clear" w:color="auto" w:fill="000080"/>
          </w:tcPr>
          <w:p w14:paraId="1E949541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48427AC6" w14:textId="77777777" w:rsidTr="00AA4FEF">
        <w:tc>
          <w:tcPr>
            <w:tcW w:w="10159" w:type="dxa"/>
            <w:gridSpan w:val="2"/>
          </w:tcPr>
          <w:p w14:paraId="265C9164" w14:textId="77777777" w:rsidR="003B1F01" w:rsidRDefault="003B1F01" w:rsidP="00AA4FEF">
            <w:r>
              <w:t>NA</w:t>
            </w:r>
          </w:p>
        </w:tc>
      </w:tr>
    </w:tbl>
    <w:p w14:paraId="672281E3" w14:textId="14BC4467" w:rsidR="003B1F01" w:rsidRDefault="003B1F01" w:rsidP="00DE11EA"/>
    <w:p w14:paraId="277552F4" w14:textId="5674C48B" w:rsidR="003B1F01" w:rsidRDefault="003B1F01" w:rsidP="003B1F01">
      <w:pPr>
        <w:pStyle w:val="Heading3"/>
      </w:pPr>
      <w:bookmarkStart w:id="2333" w:name="_Toc157416917"/>
      <w:r w:rsidRPr="003B1F01">
        <w:t>MMG_KU8_SHIFT_ROLLOVERTYPE</w:t>
      </w:r>
      <w:r>
        <w:t>2</w:t>
      </w:r>
      <w:bookmarkEnd w:id="233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B1F01" w14:paraId="38BC8AA6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AFC2EDC" w14:textId="77777777" w:rsidR="003B1F01" w:rsidRDefault="003B1F01" w:rsidP="00AA4FEF">
            <w:r>
              <w:t>Name</w:t>
            </w:r>
          </w:p>
        </w:tc>
        <w:tc>
          <w:tcPr>
            <w:tcW w:w="3301" w:type="dxa"/>
          </w:tcPr>
          <w:p w14:paraId="179E8E0F" w14:textId="77777777" w:rsidR="003B1F01" w:rsidRDefault="003B1F01" w:rsidP="00AA4FEF">
            <w:r>
              <w:t>Value</w:t>
            </w:r>
          </w:p>
        </w:tc>
      </w:tr>
      <w:tr w:rsidR="003B1F01" w14:paraId="000744E6" w14:textId="77777777" w:rsidTr="00AA4FEF">
        <w:tc>
          <w:tcPr>
            <w:tcW w:w="6858" w:type="dxa"/>
          </w:tcPr>
          <w:p w14:paraId="341FDACC" w14:textId="774B4771" w:rsidR="003B1F01" w:rsidRDefault="003B1F01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RollOvert</w:t>
            </w:r>
            <w:proofErr w:type="spellEnd"/>
            <w:r>
              <w:t xml:space="preserve"> Type 2</w:t>
            </w:r>
          </w:p>
        </w:tc>
        <w:tc>
          <w:tcPr>
            <w:tcW w:w="3301" w:type="dxa"/>
          </w:tcPr>
          <w:p w14:paraId="45198B71" w14:textId="480D549B" w:rsidR="003B1F01" w:rsidRDefault="003B1F01" w:rsidP="00AA4FEF">
            <w:r>
              <w:t>0x07</w:t>
            </w:r>
          </w:p>
        </w:tc>
      </w:tr>
      <w:tr w:rsidR="003B1F01" w14:paraId="17BAC744" w14:textId="77777777" w:rsidTr="00AA4FEF">
        <w:tc>
          <w:tcPr>
            <w:tcW w:w="10159" w:type="dxa"/>
            <w:gridSpan w:val="2"/>
            <w:shd w:val="clear" w:color="auto" w:fill="000080"/>
          </w:tcPr>
          <w:p w14:paraId="31EACCAD" w14:textId="77777777" w:rsidR="003B1F01" w:rsidRDefault="003B1F01" w:rsidP="00AA4FEF">
            <w:r>
              <w:rPr>
                <w:b/>
              </w:rPr>
              <w:t>Definition</w:t>
            </w:r>
          </w:p>
        </w:tc>
      </w:tr>
      <w:tr w:rsidR="003B1F01" w14:paraId="5B9C3D8A" w14:textId="77777777" w:rsidTr="00AA4FEF">
        <w:tc>
          <w:tcPr>
            <w:tcW w:w="10159" w:type="dxa"/>
            <w:gridSpan w:val="2"/>
          </w:tcPr>
          <w:p w14:paraId="737B4894" w14:textId="3AE07085" w:rsidR="003B1F01" w:rsidRDefault="003B1F01" w:rsidP="00AA4FEF">
            <w:r w:rsidRPr="00C349CB">
              <w:t xml:space="preserve">#define </w:t>
            </w:r>
            <w:r w:rsidRPr="003B1F01">
              <w:t>MMG_KU8_SHIFT_ROLLOVERTYPE</w:t>
            </w:r>
            <w:r>
              <w:t>2</w:t>
            </w:r>
          </w:p>
        </w:tc>
      </w:tr>
      <w:tr w:rsidR="003B1F01" w14:paraId="3D6C2C1C" w14:textId="77777777" w:rsidTr="00AA4FEF">
        <w:tc>
          <w:tcPr>
            <w:tcW w:w="10159" w:type="dxa"/>
            <w:gridSpan w:val="2"/>
            <w:shd w:val="clear" w:color="auto" w:fill="000080"/>
          </w:tcPr>
          <w:p w14:paraId="13F1C701" w14:textId="77777777" w:rsidR="003B1F01" w:rsidRDefault="003B1F01" w:rsidP="00AA4FEF">
            <w:r>
              <w:rPr>
                <w:b/>
              </w:rPr>
              <w:t>Description</w:t>
            </w:r>
          </w:p>
        </w:tc>
      </w:tr>
      <w:tr w:rsidR="003B1F01" w14:paraId="5F075413" w14:textId="77777777" w:rsidTr="00AA4FEF">
        <w:tc>
          <w:tcPr>
            <w:tcW w:w="10159" w:type="dxa"/>
            <w:gridSpan w:val="2"/>
          </w:tcPr>
          <w:p w14:paraId="79E4F13B" w14:textId="77777777" w:rsidR="003B1F01" w:rsidRDefault="003B1F01" w:rsidP="00AA4FEF">
            <w:r>
              <w:t>NA</w:t>
            </w:r>
          </w:p>
        </w:tc>
      </w:tr>
    </w:tbl>
    <w:p w14:paraId="1598F17F" w14:textId="05C569B1" w:rsidR="003B1F01" w:rsidRDefault="003B1F01" w:rsidP="00DE11EA"/>
    <w:p w14:paraId="25940155" w14:textId="2C00B3C8" w:rsidR="007B22B6" w:rsidRDefault="007B22B6" w:rsidP="007B22B6">
      <w:pPr>
        <w:pStyle w:val="Heading3"/>
      </w:pPr>
      <w:bookmarkStart w:id="2334" w:name="_Toc157416918"/>
      <w:r w:rsidRPr="007B22B6">
        <w:t>MMG_KU8_SHIFT_PRESAFE_DISABLED</w:t>
      </w:r>
      <w:bookmarkEnd w:id="233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B22B6" w14:paraId="7CFC1CC1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A03E5EF" w14:textId="77777777" w:rsidR="007B22B6" w:rsidRDefault="007B22B6" w:rsidP="00AA4FEF">
            <w:r>
              <w:t>Name</w:t>
            </w:r>
          </w:p>
        </w:tc>
        <w:tc>
          <w:tcPr>
            <w:tcW w:w="3301" w:type="dxa"/>
          </w:tcPr>
          <w:p w14:paraId="4298DA51" w14:textId="77777777" w:rsidR="007B22B6" w:rsidRDefault="007B22B6" w:rsidP="00AA4FEF">
            <w:r>
              <w:t>Value</w:t>
            </w:r>
          </w:p>
        </w:tc>
      </w:tr>
      <w:tr w:rsidR="007B22B6" w14:paraId="4274C5CA" w14:textId="77777777" w:rsidTr="00AA4FEF">
        <w:tc>
          <w:tcPr>
            <w:tcW w:w="6858" w:type="dxa"/>
          </w:tcPr>
          <w:p w14:paraId="6EE81551" w14:textId="4255AABD" w:rsidR="007B22B6" w:rsidRDefault="007B22B6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PreSafe</w:t>
            </w:r>
            <w:proofErr w:type="spellEnd"/>
            <w:r>
              <w:t xml:space="preserve"> disabled</w:t>
            </w:r>
          </w:p>
        </w:tc>
        <w:tc>
          <w:tcPr>
            <w:tcW w:w="3301" w:type="dxa"/>
          </w:tcPr>
          <w:p w14:paraId="5886B258" w14:textId="78355179" w:rsidR="007B22B6" w:rsidRDefault="007B22B6" w:rsidP="00AA4FEF">
            <w:r>
              <w:t>0x02</w:t>
            </w:r>
          </w:p>
        </w:tc>
      </w:tr>
      <w:tr w:rsidR="007B22B6" w14:paraId="40A9D329" w14:textId="77777777" w:rsidTr="00AA4FEF">
        <w:tc>
          <w:tcPr>
            <w:tcW w:w="10159" w:type="dxa"/>
            <w:gridSpan w:val="2"/>
            <w:shd w:val="clear" w:color="auto" w:fill="000080"/>
          </w:tcPr>
          <w:p w14:paraId="14D4BED6" w14:textId="77777777" w:rsidR="007B22B6" w:rsidRDefault="007B22B6" w:rsidP="00AA4FEF">
            <w:r>
              <w:rPr>
                <w:b/>
              </w:rPr>
              <w:t>Definition</w:t>
            </w:r>
          </w:p>
        </w:tc>
      </w:tr>
      <w:tr w:rsidR="007B22B6" w14:paraId="561D4C40" w14:textId="77777777" w:rsidTr="00AA4FEF">
        <w:tc>
          <w:tcPr>
            <w:tcW w:w="10159" w:type="dxa"/>
            <w:gridSpan w:val="2"/>
          </w:tcPr>
          <w:p w14:paraId="4E16A74E" w14:textId="5414F68C" w:rsidR="007B22B6" w:rsidRDefault="007B22B6" w:rsidP="00AA4FEF">
            <w:r w:rsidRPr="00C349CB">
              <w:t xml:space="preserve">#define </w:t>
            </w:r>
            <w:r w:rsidRPr="007B22B6">
              <w:t>MMG_KU8_SHIFT_PRESAFE_DISABLED</w:t>
            </w:r>
          </w:p>
        </w:tc>
      </w:tr>
      <w:tr w:rsidR="007B22B6" w14:paraId="3D4FEC88" w14:textId="77777777" w:rsidTr="00AA4FEF">
        <w:tc>
          <w:tcPr>
            <w:tcW w:w="10159" w:type="dxa"/>
            <w:gridSpan w:val="2"/>
            <w:shd w:val="clear" w:color="auto" w:fill="000080"/>
          </w:tcPr>
          <w:p w14:paraId="3D032930" w14:textId="77777777" w:rsidR="007B22B6" w:rsidRDefault="007B22B6" w:rsidP="00AA4FEF">
            <w:r>
              <w:rPr>
                <w:b/>
              </w:rPr>
              <w:t>Description</w:t>
            </w:r>
          </w:p>
        </w:tc>
      </w:tr>
      <w:tr w:rsidR="007B22B6" w14:paraId="1C34F117" w14:textId="77777777" w:rsidTr="00AA4FEF">
        <w:tc>
          <w:tcPr>
            <w:tcW w:w="10159" w:type="dxa"/>
            <w:gridSpan w:val="2"/>
          </w:tcPr>
          <w:p w14:paraId="3E31EBEE" w14:textId="77777777" w:rsidR="007B22B6" w:rsidRDefault="007B22B6" w:rsidP="00AA4FEF">
            <w:r>
              <w:t>NA</w:t>
            </w:r>
          </w:p>
        </w:tc>
      </w:tr>
    </w:tbl>
    <w:p w14:paraId="0174520B" w14:textId="33384304" w:rsidR="004B49FC" w:rsidRDefault="004B49FC" w:rsidP="00DE11EA"/>
    <w:p w14:paraId="29324DA1" w14:textId="1410BCD9" w:rsidR="007B22B6" w:rsidRDefault="007B22B6" w:rsidP="007B22B6">
      <w:pPr>
        <w:pStyle w:val="Heading3"/>
      </w:pPr>
      <w:bookmarkStart w:id="2335" w:name="_Toc157416919"/>
      <w:r w:rsidRPr="007B22B6">
        <w:lastRenderedPageBreak/>
        <w:t>MMG_KU8_SHIFT_PRESAFE_SUPP</w:t>
      </w:r>
      <w:bookmarkEnd w:id="233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B22B6" w14:paraId="3D61DF0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9D8ED09" w14:textId="77777777" w:rsidR="007B22B6" w:rsidRDefault="007B22B6" w:rsidP="00AA4FEF">
            <w:r>
              <w:t>Name</w:t>
            </w:r>
          </w:p>
        </w:tc>
        <w:tc>
          <w:tcPr>
            <w:tcW w:w="3301" w:type="dxa"/>
          </w:tcPr>
          <w:p w14:paraId="620A3A0D" w14:textId="77777777" w:rsidR="007B22B6" w:rsidRDefault="007B22B6" w:rsidP="00AA4FEF">
            <w:r>
              <w:t>Value</w:t>
            </w:r>
          </w:p>
        </w:tc>
      </w:tr>
      <w:tr w:rsidR="007B22B6" w14:paraId="4370F5B4" w14:textId="77777777" w:rsidTr="00AA4FEF">
        <w:tc>
          <w:tcPr>
            <w:tcW w:w="6858" w:type="dxa"/>
          </w:tcPr>
          <w:p w14:paraId="6EB54B35" w14:textId="13EB8CDF" w:rsidR="007B22B6" w:rsidRDefault="007B22B6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PreSafe</w:t>
            </w:r>
            <w:proofErr w:type="spellEnd"/>
            <w:r>
              <w:t xml:space="preserve"> </w:t>
            </w:r>
            <w:proofErr w:type="spellStart"/>
            <w:r>
              <w:t>suppresion</w:t>
            </w:r>
            <w:proofErr w:type="spellEnd"/>
          </w:p>
        </w:tc>
        <w:tc>
          <w:tcPr>
            <w:tcW w:w="3301" w:type="dxa"/>
          </w:tcPr>
          <w:p w14:paraId="3C131748" w14:textId="0E30743C" w:rsidR="007B22B6" w:rsidRDefault="007B22B6" w:rsidP="00AA4FEF">
            <w:r>
              <w:t>0x03</w:t>
            </w:r>
          </w:p>
        </w:tc>
      </w:tr>
      <w:tr w:rsidR="007B22B6" w14:paraId="06F4BBA6" w14:textId="77777777" w:rsidTr="00AA4FEF">
        <w:tc>
          <w:tcPr>
            <w:tcW w:w="10159" w:type="dxa"/>
            <w:gridSpan w:val="2"/>
            <w:shd w:val="clear" w:color="auto" w:fill="000080"/>
          </w:tcPr>
          <w:p w14:paraId="5F8EDE58" w14:textId="77777777" w:rsidR="007B22B6" w:rsidRDefault="007B22B6" w:rsidP="00AA4FEF">
            <w:r>
              <w:rPr>
                <w:b/>
              </w:rPr>
              <w:t>Definition</w:t>
            </w:r>
          </w:p>
        </w:tc>
      </w:tr>
      <w:tr w:rsidR="007B22B6" w14:paraId="37A4C420" w14:textId="77777777" w:rsidTr="00AA4FEF">
        <w:tc>
          <w:tcPr>
            <w:tcW w:w="10159" w:type="dxa"/>
            <w:gridSpan w:val="2"/>
          </w:tcPr>
          <w:p w14:paraId="75CF956F" w14:textId="266AB317" w:rsidR="007B22B6" w:rsidRDefault="007B22B6" w:rsidP="00AA4FEF">
            <w:r w:rsidRPr="00C349CB">
              <w:t xml:space="preserve">#define </w:t>
            </w:r>
            <w:r w:rsidRPr="007B22B6">
              <w:t>MMG_KU8_SHIFT_PRESAFE_SUPP</w:t>
            </w:r>
          </w:p>
        </w:tc>
      </w:tr>
      <w:tr w:rsidR="007B22B6" w14:paraId="217BEBDE" w14:textId="77777777" w:rsidTr="00AA4FEF">
        <w:tc>
          <w:tcPr>
            <w:tcW w:w="10159" w:type="dxa"/>
            <w:gridSpan w:val="2"/>
            <w:shd w:val="clear" w:color="auto" w:fill="000080"/>
          </w:tcPr>
          <w:p w14:paraId="4704E2C1" w14:textId="77777777" w:rsidR="007B22B6" w:rsidRDefault="007B22B6" w:rsidP="00AA4FEF">
            <w:r>
              <w:rPr>
                <w:b/>
              </w:rPr>
              <w:t>Description</w:t>
            </w:r>
          </w:p>
        </w:tc>
      </w:tr>
      <w:tr w:rsidR="007B22B6" w14:paraId="6D364C11" w14:textId="77777777" w:rsidTr="00AA4FEF">
        <w:tc>
          <w:tcPr>
            <w:tcW w:w="10159" w:type="dxa"/>
            <w:gridSpan w:val="2"/>
          </w:tcPr>
          <w:p w14:paraId="2A1470C0" w14:textId="77777777" w:rsidR="007B22B6" w:rsidRDefault="007B22B6" w:rsidP="00AA4FEF">
            <w:r>
              <w:t>NA</w:t>
            </w:r>
          </w:p>
        </w:tc>
      </w:tr>
    </w:tbl>
    <w:p w14:paraId="106FB9A9" w14:textId="505457D0" w:rsidR="007B22B6" w:rsidRDefault="007B22B6" w:rsidP="00DE11EA"/>
    <w:p w14:paraId="45703CE1" w14:textId="0FD28564" w:rsidR="007B22B6" w:rsidRDefault="007B22B6" w:rsidP="007B22B6">
      <w:pPr>
        <w:pStyle w:val="Heading3"/>
      </w:pPr>
      <w:bookmarkStart w:id="2336" w:name="_Toc157416920"/>
      <w:r w:rsidRPr="007B22B6">
        <w:t>MMG_KU8_SHIFT_PRESAFE_ABORT</w:t>
      </w:r>
      <w:bookmarkEnd w:id="233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B22B6" w14:paraId="3DB5431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7DDC5A21" w14:textId="77777777" w:rsidR="007B22B6" w:rsidRDefault="007B22B6" w:rsidP="00AA4FEF">
            <w:r>
              <w:t>Name</w:t>
            </w:r>
          </w:p>
        </w:tc>
        <w:tc>
          <w:tcPr>
            <w:tcW w:w="3301" w:type="dxa"/>
          </w:tcPr>
          <w:p w14:paraId="097A8E64" w14:textId="77777777" w:rsidR="007B22B6" w:rsidRDefault="007B22B6" w:rsidP="00AA4FEF">
            <w:r>
              <w:t>Value</w:t>
            </w:r>
          </w:p>
        </w:tc>
      </w:tr>
      <w:tr w:rsidR="007B22B6" w14:paraId="634F4166" w14:textId="77777777" w:rsidTr="00AA4FEF">
        <w:tc>
          <w:tcPr>
            <w:tcW w:w="6858" w:type="dxa"/>
          </w:tcPr>
          <w:p w14:paraId="6DDC4629" w14:textId="221CCF98" w:rsidR="007B22B6" w:rsidRDefault="007B22B6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PreSafe</w:t>
            </w:r>
            <w:proofErr w:type="spellEnd"/>
            <w:r>
              <w:t xml:space="preserve"> abortion</w:t>
            </w:r>
          </w:p>
        </w:tc>
        <w:tc>
          <w:tcPr>
            <w:tcW w:w="3301" w:type="dxa"/>
          </w:tcPr>
          <w:p w14:paraId="367C8D8E" w14:textId="0F527AEA" w:rsidR="007B22B6" w:rsidRDefault="007B22B6" w:rsidP="00AA4FEF">
            <w:r>
              <w:t>0x04</w:t>
            </w:r>
          </w:p>
        </w:tc>
      </w:tr>
      <w:tr w:rsidR="007B22B6" w14:paraId="1D59DDFA" w14:textId="77777777" w:rsidTr="00AA4FEF">
        <w:tc>
          <w:tcPr>
            <w:tcW w:w="10159" w:type="dxa"/>
            <w:gridSpan w:val="2"/>
            <w:shd w:val="clear" w:color="auto" w:fill="000080"/>
          </w:tcPr>
          <w:p w14:paraId="728CC476" w14:textId="77777777" w:rsidR="007B22B6" w:rsidRDefault="007B22B6" w:rsidP="00AA4FEF">
            <w:r>
              <w:rPr>
                <w:b/>
              </w:rPr>
              <w:t>Definition</w:t>
            </w:r>
          </w:p>
        </w:tc>
      </w:tr>
      <w:tr w:rsidR="007B22B6" w14:paraId="37C8DF50" w14:textId="77777777" w:rsidTr="00AA4FEF">
        <w:tc>
          <w:tcPr>
            <w:tcW w:w="10159" w:type="dxa"/>
            <w:gridSpan w:val="2"/>
          </w:tcPr>
          <w:p w14:paraId="1BA58415" w14:textId="4DE16C1C" w:rsidR="007B22B6" w:rsidRDefault="007B22B6" w:rsidP="00AA4FEF">
            <w:r w:rsidRPr="00C349CB">
              <w:t xml:space="preserve">#define </w:t>
            </w:r>
            <w:r w:rsidRPr="007B22B6">
              <w:t>MMG_KU8_SHIFT_PRESAFE_ABORT</w:t>
            </w:r>
          </w:p>
        </w:tc>
      </w:tr>
      <w:tr w:rsidR="007B22B6" w14:paraId="1CE60982" w14:textId="77777777" w:rsidTr="00AA4FEF">
        <w:tc>
          <w:tcPr>
            <w:tcW w:w="10159" w:type="dxa"/>
            <w:gridSpan w:val="2"/>
            <w:shd w:val="clear" w:color="auto" w:fill="000080"/>
          </w:tcPr>
          <w:p w14:paraId="302BD70E" w14:textId="77777777" w:rsidR="007B22B6" w:rsidRDefault="007B22B6" w:rsidP="00AA4FEF">
            <w:r>
              <w:rPr>
                <w:b/>
              </w:rPr>
              <w:t>Description</w:t>
            </w:r>
          </w:p>
        </w:tc>
      </w:tr>
      <w:tr w:rsidR="007B22B6" w14:paraId="79560D67" w14:textId="77777777" w:rsidTr="00AA4FEF">
        <w:tc>
          <w:tcPr>
            <w:tcW w:w="10159" w:type="dxa"/>
            <w:gridSpan w:val="2"/>
          </w:tcPr>
          <w:p w14:paraId="40077666" w14:textId="77777777" w:rsidR="007B22B6" w:rsidRDefault="007B22B6" w:rsidP="00AA4FEF">
            <w:r>
              <w:t>NA</w:t>
            </w:r>
          </w:p>
        </w:tc>
      </w:tr>
    </w:tbl>
    <w:p w14:paraId="4EB9B562" w14:textId="451F4EFF" w:rsidR="007B22B6" w:rsidRDefault="007B22B6" w:rsidP="00DE11EA"/>
    <w:p w14:paraId="24A94E55" w14:textId="5C9BC8FE" w:rsidR="007B22B6" w:rsidRDefault="007B22B6" w:rsidP="007B22B6">
      <w:pPr>
        <w:pStyle w:val="Heading3"/>
      </w:pPr>
      <w:bookmarkStart w:id="2337" w:name="_Toc157416921"/>
      <w:r w:rsidRPr="007B22B6">
        <w:t>MMG_KU8_SHIFT_KL15OFF</w:t>
      </w:r>
      <w:bookmarkEnd w:id="233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B22B6" w14:paraId="575FD53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E2ED006" w14:textId="77777777" w:rsidR="007B22B6" w:rsidRDefault="007B22B6" w:rsidP="00AA4FEF">
            <w:r>
              <w:t>Name</w:t>
            </w:r>
          </w:p>
        </w:tc>
        <w:tc>
          <w:tcPr>
            <w:tcW w:w="3301" w:type="dxa"/>
          </w:tcPr>
          <w:p w14:paraId="34EF320C" w14:textId="77777777" w:rsidR="007B22B6" w:rsidRDefault="007B22B6" w:rsidP="00AA4FEF">
            <w:r>
              <w:t>Value</w:t>
            </w:r>
          </w:p>
        </w:tc>
      </w:tr>
      <w:tr w:rsidR="007B22B6" w14:paraId="40B6222F" w14:textId="77777777" w:rsidTr="00AA4FEF">
        <w:tc>
          <w:tcPr>
            <w:tcW w:w="6858" w:type="dxa"/>
          </w:tcPr>
          <w:p w14:paraId="12839D8A" w14:textId="7F16634B" w:rsidR="007B22B6" w:rsidRDefault="007B22B6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PreSafe</w:t>
            </w:r>
            <w:proofErr w:type="spellEnd"/>
            <w:r>
              <w:t xml:space="preserve"> KL 15 0ff</w:t>
            </w:r>
          </w:p>
        </w:tc>
        <w:tc>
          <w:tcPr>
            <w:tcW w:w="3301" w:type="dxa"/>
          </w:tcPr>
          <w:p w14:paraId="5E3F6297" w14:textId="6DA799FD" w:rsidR="007B22B6" w:rsidRDefault="007B22B6" w:rsidP="00AA4FEF">
            <w:r>
              <w:t>0x05</w:t>
            </w:r>
          </w:p>
        </w:tc>
      </w:tr>
      <w:tr w:rsidR="007B22B6" w14:paraId="0662AAF4" w14:textId="77777777" w:rsidTr="00AA4FEF">
        <w:tc>
          <w:tcPr>
            <w:tcW w:w="10159" w:type="dxa"/>
            <w:gridSpan w:val="2"/>
            <w:shd w:val="clear" w:color="auto" w:fill="000080"/>
          </w:tcPr>
          <w:p w14:paraId="264A2B0F" w14:textId="77777777" w:rsidR="007B22B6" w:rsidRDefault="007B22B6" w:rsidP="00AA4FEF">
            <w:r>
              <w:rPr>
                <w:b/>
              </w:rPr>
              <w:t>Definition</w:t>
            </w:r>
          </w:p>
        </w:tc>
      </w:tr>
      <w:tr w:rsidR="007B22B6" w14:paraId="7FA6406F" w14:textId="77777777" w:rsidTr="00AA4FEF">
        <w:tc>
          <w:tcPr>
            <w:tcW w:w="10159" w:type="dxa"/>
            <w:gridSpan w:val="2"/>
          </w:tcPr>
          <w:p w14:paraId="12451794" w14:textId="17FD8CE7" w:rsidR="007B22B6" w:rsidRDefault="007B22B6" w:rsidP="00AA4FEF">
            <w:r w:rsidRPr="00C349CB">
              <w:t xml:space="preserve">#define </w:t>
            </w:r>
            <w:r w:rsidRPr="007B22B6">
              <w:t>MMG_KU8_SHIFT_KL15OFF</w:t>
            </w:r>
          </w:p>
        </w:tc>
      </w:tr>
      <w:tr w:rsidR="007B22B6" w14:paraId="117CC995" w14:textId="77777777" w:rsidTr="00AA4FEF">
        <w:tc>
          <w:tcPr>
            <w:tcW w:w="10159" w:type="dxa"/>
            <w:gridSpan w:val="2"/>
            <w:shd w:val="clear" w:color="auto" w:fill="000080"/>
          </w:tcPr>
          <w:p w14:paraId="2802E0F4" w14:textId="77777777" w:rsidR="007B22B6" w:rsidRDefault="007B22B6" w:rsidP="00AA4FEF">
            <w:r>
              <w:rPr>
                <w:b/>
              </w:rPr>
              <w:t>Description</w:t>
            </w:r>
          </w:p>
        </w:tc>
      </w:tr>
      <w:tr w:rsidR="007B22B6" w14:paraId="7FC45FC2" w14:textId="77777777" w:rsidTr="00AA4FEF">
        <w:tc>
          <w:tcPr>
            <w:tcW w:w="10159" w:type="dxa"/>
            <w:gridSpan w:val="2"/>
          </w:tcPr>
          <w:p w14:paraId="7B4E23E7" w14:textId="77777777" w:rsidR="007B22B6" w:rsidRDefault="007B22B6" w:rsidP="00AA4FEF">
            <w:r>
              <w:t>NA</w:t>
            </w:r>
          </w:p>
        </w:tc>
      </w:tr>
    </w:tbl>
    <w:p w14:paraId="5D2662CE" w14:textId="58F01159" w:rsidR="007B22B6" w:rsidRDefault="007B22B6" w:rsidP="00DE11EA"/>
    <w:p w14:paraId="15B2FED1" w14:textId="19F14813" w:rsidR="007B22B6" w:rsidRDefault="007B22B6" w:rsidP="007B22B6">
      <w:pPr>
        <w:pStyle w:val="Heading3"/>
      </w:pPr>
      <w:bookmarkStart w:id="2338" w:name="_Toc157416922"/>
      <w:r w:rsidRPr="007B22B6">
        <w:t>MMG_KU8_SHIFT_OV_OR_UV</w:t>
      </w:r>
      <w:bookmarkEnd w:id="233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B22B6" w14:paraId="4743FEEF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0EE64EB4" w14:textId="77777777" w:rsidR="007B22B6" w:rsidRDefault="007B22B6" w:rsidP="00AA4FEF">
            <w:r>
              <w:t>Name</w:t>
            </w:r>
          </w:p>
        </w:tc>
        <w:tc>
          <w:tcPr>
            <w:tcW w:w="3301" w:type="dxa"/>
          </w:tcPr>
          <w:p w14:paraId="3465FA67" w14:textId="77777777" w:rsidR="007B22B6" w:rsidRDefault="007B22B6" w:rsidP="00AA4FEF">
            <w:r>
              <w:t>Value</w:t>
            </w:r>
          </w:p>
        </w:tc>
      </w:tr>
      <w:tr w:rsidR="007B22B6" w14:paraId="2084E73F" w14:textId="77777777" w:rsidTr="00AA4FEF">
        <w:tc>
          <w:tcPr>
            <w:tcW w:w="6858" w:type="dxa"/>
          </w:tcPr>
          <w:p w14:paraId="1697F589" w14:textId="36072BF2" w:rsidR="007B22B6" w:rsidRDefault="007B22B6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PreSafe</w:t>
            </w:r>
            <w:proofErr w:type="spellEnd"/>
            <w:r>
              <w:t xml:space="preserve"> OV or UV</w:t>
            </w:r>
          </w:p>
        </w:tc>
        <w:tc>
          <w:tcPr>
            <w:tcW w:w="3301" w:type="dxa"/>
          </w:tcPr>
          <w:p w14:paraId="5EB35306" w14:textId="4BAFB5BC" w:rsidR="007B22B6" w:rsidRDefault="007B22B6" w:rsidP="00AA4FEF">
            <w:r>
              <w:t>0x06</w:t>
            </w:r>
          </w:p>
        </w:tc>
      </w:tr>
      <w:tr w:rsidR="007B22B6" w14:paraId="3D4ADE79" w14:textId="77777777" w:rsidTr="00AA4FEF">
        <w:tc>
          <w:tcPr>
            <w:tcW w:w="10159" w:type="dxa"/>
            <w:gridSpan w:val="2"/>
            <w:shd w:val="clear" w:color="auto" w:fill="000080"/>
          </w:tcPr>
          <w:p w14:paraId="25A81C1A" w14:textId="77777777" w:rsidR="007B22B6" w:rsidRDefault="007B22B6" w:rsidP="00AA4FEF">
            <w:r>
              <w:rPr>
                <w:b/>
              </w:rPr>
              <w:t>Definition</w:t>
            </w:r>
          </w:p>
        </w:tc>
      </w:tr>
      <w:tr w:rsidR="007B22B6" w14:paraId="14CA72E4" w14:textId="77777777" w:rsidTr="00AA4FEF">
        <w:tc>
          <w:tcPr>
            <w:tcW w:w="10159" w:type="dxa"/>
            <w:gridSpan w:val="2"/>
          </w:tcPr>
          <w:p w14:paraId="7C45974E" w14:textId="6F1B9A0A" w:rsidR="007B22B6" w:rsidRDefault="007B22B6" w:rsidP="00AA4FEF">
            <w:r w:rsidRPr="00C349CB">
              <w:t xml:space="preserve">#define </w:t>
            </w:r>
            <w:r w:rsidRPr="007B22B6">
              <w:t>MMG_KU8_SHIFT_OV_OR_UV</w:t>
            </w:r>
          </w:p>
        </w:tc>
      </w:tr>
      <w:tr w:rsidR="007B22B6" w14:paraId="475EA7F0" w14:textId="77777777" w:rsidTr="00AA4FEF">
        <w:tc>
          <w:tcPr>
            <w:tcW w:w="10159" w:type="dxa"/>
            <w:gridSpan w:val="2"/>
            <w:shd w:val="clear" w:color="auto" w:fill="000080"/>
          </w:tcPr>
          <w:p w14:paraId="35A64981" w14:textId="77777777" w:rsidR="007B22B6" w:rsidRDefault="007B22B6" w:rsidP="00AA4FEF">
            <w:r>
              <w:rPr>
                <w:b/>
              </w:rPr>
              <w:t>Description</w:t>
            </w:r>
          </w:p>
        </w:tc>
      </w:tr>
      <w:tr w:rsidR="007B22B6" w14:paraId="3FF8985E" w14:textId="77777777" w:rsidTr="00AA4FEF">
        <w:tc>
          <w:tcPr>
            <w:tcW w:w="10159" w:type="dxa"/>
            <w:gridSpan w:val="2"/>
          </w:tcPr>
          <w:p w14:paraId="155D865F" w14:textId="77777777" w:rsidR="007B22B6" w:rsidRDefault="007B22B6" w:rsidP="00AA4FEF">
            <w:r>
              <w:t>NA</w:t>
            </w:r>
          </w:p>
        </w:tc>
      </w:tr>
    </w:tbl>
    <w:p w14:paraId="0CD65622" w14:textId="0DB7D9B8" w:rsidR="007B22B6" w:rsidRDefault="007B22B6" w:rsidP="00DE11EA"/>
    <w:p w14:paraId="5A1A510E" w14:textId="4A6A30D8" w:rsidR="007B22B6" w:rsidRDefault="007B22B6" w:rsidP="007B22B6">
      <w:pPr>
        <w:pStyle w:val="Heading3"/>
      </w:pPr>
      <w:bookmarkStart w:id="2339" w:name="_Toc157416923"/>
      <w:r w:rsidRPr="007B22B6">
        <w:t>MMG_KU8_SHIFT_PRESAFE_COUNTER</w:t>
      </w:r>
      <w:bookmarkEnd w:id="233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B22B6" w14:paraId="0645B2D4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EA471D5" w14:textId="77777777" w:rsidR="007B22B6" w:rsidRDefault="007B22B6" w:rsidP="00AA4FEF">
            <w:r>
              <w:t>Name</w:t>
            </w:r>
          </w:p>
        </w:tc>
        <w:tc>
          <w:tcPr>
            <w:tcW w:w="3301" w:type="dxa"/>
          </w:tcPr>
          <w:p w14:paraId="45AFD9DC" w14:textId="77777777" w:rsidR="007B22B6" w:rsidRDefault="007B22B6" w:rsidP="00AA4FEF">
            <w:r>
              <w:t>Value</w:t>
            </w:r>
          </w:p>
        </w:tc>
      </w:tr>
      <w:tr w:rsidR="007B22B6" w14:paraId="0989460F" w14:textId="77777777" w:rsidTr="00AA4FEF">
        <w:tc>
          <w:tcPr>
            <w:tcW w:w="6858" w:type="dxa"/>
          </w:tcPr>
          <w:p w14:paraId="3AEA23B1" w14:textId="0F6E4B37" w:rsidR="007B22B6" w:rsidRDefault="007B22B6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PreSafe</w:t>
            </w:r>
            <w:proofErr w:type="spellEnd"/>
            <w:r>
              <w:t xml:space="preserve"> counter</w:t>
            </w:r>
          </w:p>
        </w:tc>
        <w:tc>
          <w:tcPr>
            <w:tcW w:w="3301" w:type="dxa"/>
          </w:tcPr>
          <w:p w14:paraId="43680B60" w14:textId="4CA2D828" w:rsidR="007B22B6" w:rsidRDefault="007B22B6" w:rsidP="00AA4FEF">
            <w:r>
              <w:t>0x01</w:t>
            </w:r>
          </w:p>
        </w:tc>
      </w:tr>
      <w:tr w:rsidR="007B22B6" w14:paraId="36289F78" w14:textId="77777777" w:rsidTr="00AA4FEF">
        <w:tc>
          <w:tcPr>
            <w:tcW w:w="10159" w:type="dxa"/>
            <w:gridSpan w:val="2"/>
            <w:shd w:val="clear" w:color="auto" w:fill="000080"/>
          </w:tcPr>
          <w:p w14:paraId="72515B4D" w14:textId="77777777" w:rsidR="007B22B6" w:rsidRDefault="007B22B6" w:rsidP="00AA4FEF">
            <w:r>
              <w:rPr>
                <w:b/>
              </w:rPr>
              <w:t>Definition</w:t>
            </w:r>
          </w:p>
        </w:tc>
      </w:tr>
      <w:tr w:rsidR="007B22B6" w14:paraId="2D7BA8E5" w14:textId="77777777" w:rsidTr="00AA4FEF">
        <w:tc>
          <w:tcPr>
            <w:tcW w:w="10159" w:type="dxa"/>
            <w:gridSpan w:val="2"/>
          </w:tcPr>
          <w:p w14:paraId="4F7A9A3B" w14:textId="509CF1C8" w:rsidR="007B22B6" w:rsidRDefault="007B22B6" w:rsidP="00AA4FEF">
            <w:r w:rsidRPr="00C349CB">
              <w:t xml:space="preserve">#define </w:t>
            </w:r>
            <w:r w:rsidRPr="007B22B6">
              <w:t>MMG_KU8_SHIFT_PRESAFE_COUNTER</w:t>
            </w:r>
          </w:p>
        </w:tc>
      </w:tr>
      <w:tr w:rsidR="007B22B6" w14:paraId="514D72A2" w14:textId="77777777" w:rsidTr="00AA4FEF">
        <w:tc>
          <w:tcPr>
            <w:tcW w:w="10159" w:type="dxa"/>
            <w:gridSpan w:val="2"/>
            <w:shd w:val="clear" w:color="auto" w:fill="000080"/>
          </w:tcPr>
          <w:p w14:paraId="7C0B1C66" w14:textId="77777777" w:rsidR="007B22B6" w:rsidRDefault="007B22B6" w:rsidP="00AA4FEF">
            <w:r>
              <w:rPr>
                <w:b/>
              </w:rPr>
              <w:t>Description</w:t>
            </w:r>
          </w:p>
        </w:tc>
      </w:tr>
      <w:tr w:rsidR="007B22B6" w14:paraId="0DD4DD86" w14:textId="77777777" w:rsidTr="00AA4FEF">
        <w:tc>
          <w:tcPr>
            <w:tcW w:w="10159" w:type="dxa"/>
            <w:gridSpan w:val="2"/>
          </w:tcPr>
          <w:p w14:paraId="23339B2D" w14:textId="77777777" w:rsidR="007B22B6" w:rsidRDefault="007B22B6" w:rsidP="00AA4FEF">
            <w:r>
              <w:t>NA</w:t>
            </w:r>
          </w:p>
        </w:tc>
      </w:tr>
    </w:tbl>
    <w:p w14:paraId="6128177F" w14:textId="0B0B7DE4" w:rsidR="007B22B6" w:rsidRDefault="007B22B6" w:rsidP="00DE11EA"/>
    <w:p w14:paraId="599DD5CD" w14:textId="231BEC27" w:rsidR="003F5ADC" w:rsidRDefault="003F5ADC" w:rsidP="003F5ADC">
      <w:pPr>
        <w:pStyle w:val="Heading3"/>
      </w:pPr>
      <w:bookmarkStart w:id="2340" w:name="_Toc157416924"/>
      <w:r w:rsidRPr="003F5ADC">
        <w:t>MMG_KU8_SHIFT_SYSTEM_FAILURE</w:t>
      </w:r>
      <w:bookmarkEnd w:id="234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4A7EB249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71FFE8E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41754256" w14:textId="77777777" w:rsidR="003F5ADC" w:rsidRDefault="003F5ADC" w:rsidP="00AA4FEF">
            <w:r>
              <w:t>Value</w:t>
            </w:r>
          </w:p>
        </w:tc>
      </w:tr>
      <w:tr w:rsidR="003F5ADC" w14:paraId="58EA2A1B" w14:textId="77777777" w:rsidTr="00AA4FEF">
        <w:tc>
          <w:tcPr>
            <w:tcW w:w="6858" w:type="dxa"/>
          </w:tcPr>
          <w:p w14:paraId="798A7A93" w14:textId="3CE8BB44" w:rsidR="003F5ADC" w:rsidRDefault="003F5ADC" w:rsidP="00AA4FEF">
            <w:proofErr w:type="spellStart"/>
            <w:r>
              <w:t>PreSafe</w:t>
            </w:r>
            <w:proofErr w:type="spellEnd"/>
            <w:r>
              <w:t xml:space="preserve"> shift index for </w:t>
            </w:r>
            <w:proofErr w:type="spellStart"/>
            <w:r>
              <w:t>PreSafe</w:t>
            </w:r>
            <w:proofErr w:type="spellEnd"/>
            <w:r>
              <w:t xml:space="preserve"> system failure </w:t>
            </w:r>
          </w:p>
        </w:tc>
        <w:tc>
          <w:tcPr>
            <w:tcW w:w="3301" w:type="dxa"/>
          </w:tcPr>
          <w:p w14:paraId="508D545C" w14:textId="7C3FD150" w:rsidR="003F5ADC" w:rsidRDefault="003F5ADC" w:rsidP="00AA4FEF">
            <w:r>
              <w:t>0x02</w:t>
            </w:r>
          </w:p>
        </w:tc>
      </w:tr>
      <w:tr w:rsidR="003F5ADC" w14:paraId="7D1A8F52" w14:textId="77777777" w:rsidTr="00AA4FEF">
        <w:tc>
          <w:tcPr>
            <w:tcW w:w="10159" w:type="dxa"/>
            <w:gridSpan w:val="2"/>
            <w:shd w:val="clear" w:color="auto" w:fill="000080"/>
          </w:tcPr>
          <w:p w14:paraId="2A5E4219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3B0A4992" w14:textId="77777777" w:rsidTr="00AA4FEF">
        <w:tc>
          <w:tcPr>
            <w:tcW w:w="10159" w:type="dxa"/>
            <w:gridSpan w:val="2"/>
          </w:tcPr>
          <w:p w14:paraId="7EF93F9C" w14:textId="1365418D" w:rsidR="003F5ADC" w:rsidRDefault="003F5ADC" w:rsidP="00AA4FEF">
            <w:r w:rsidRPr="00C349CB">
              <w:t xml:space="preserve">#define </w:t>
            </w:r>
            <w:r w:rsidRPr="003F5ADC">
              <w:t>MMG_KU8_SHIFT_SYSTEM_FAILURE</w:t>
            </w:r>
          </w:p>
        </w:tc>
      </w:tr>
      <w:tr w:rsidR="003F5ADC" w14:paraId="060A8750" w14:textId="77777777" w:rsidTr="00AA4FEF">
        <w:tc>
          <w:tcPr>
            <w:tcW w:w="10159" w:type="dxa"/>
            <w:gridSpan w:val="2"/>
            <w:shd w:val="clear" w:color="auto" w:fill="000080"/>
          </w:tcPr>
          <w:p w14:paraId="14B5304C" w14:textId="77777777" w:rsidR="003F5ADC" w:rsidRDefault="003F5ADC" w:rsidP="00AA4FEF">
            <w:r>
              <w:rPr>
                <w:b/>
              </w:rPr>
              <w:lastRenderedPageBreak/>
              <w:t>Description</w:t>
            </w:r>
          </w:p>
        </w:tc>
      </w:tr>
      <w:tr w:rsidR="003F5ADC" w14:paraId="5C1118D1" w14:textId="77777777" w:rsidTr="00AA4FEF">
        <w:tc>
          <w:tcPr>
            <w:tcW w:w="10159" w:type="dxa"/>
            <w:gridSpan w:val="2"/>
          </w:tcPr>
          <w:p w14:paraId="5CF5C846" w14:textId="77777777" w:rsidR="003F5ADC" w:rsidRDefault="003F5ADC" w:rsidP="00AA4FEF">
            <w:r>
              <w:t>NA</w:t>
            </w:r>
          </w:p>
        </w:tc>
      </w:tr>
    </w:tbl>
    <w:p w14:paraId="52E94235" w14:textId="48BD0CF6" w:rsidR="003F5ADC" w:rsidRDefault="003F5ADC" w:rsidP="00DE11EA"/>
    <w:p w14:paraId="7D4E444E" w14:textId="6813891A" w:rsidR="003F5ADC" w:rsidRDefault="003F5ADC" w:rsidP="003F5ADC">
      <w:pPr>
        <w:pStyle w:val="Heading3"/>
      </w:pPr>
      <w:bookmarkStart w:id="2341" w:name="_Toc157416925"/>
      <w:r w:rsidRPr="003F5ADC">
        <w:t>MMG_KU8_VOLTAGE_DIV</w:t>
      </w:r>
      <w:bookmarkEnd w:id="234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596C9090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E9F60CB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03511A5A" w14:textId="77777777" w:rsidR="003F5ADC" w:rsidRDefault="003F5ADC" w:rsidP="00AA4FEF">
            <w:r>
              <w:t>Value</w:t>
            </w:r>
          </w:p>
        </w:tc>
      </w:tr>
      <w:tr w:rsidR="003F5ADC" w14:paraId="2AA79F1C" w14:textId="77777777" w:rsidTr="00AA4FEF">
        <w:tc>
          <w:tcPr>
            <w:tcW w:w="6858" w:type="dxa"/>
          </w:tcPr>
          <w:p w14:paraId="34F2C20D" w14:textId="22509649" w:rsidR="003F5ADC" w:rsidRDefault="003F5ADC" w:rsidP="00AA4FEF">
            <w:proofErr w:type="spellStart"/>
            <w:r>
              <w:t>PreSafe</w:t>
            </w:r>
            <w:proofErr w:type="spellEnd"/>
            <w:r>
              <w:t xml:space="preserve"> local voltage divisor </w:t>
            </w:r>
          </w:p>
        </w:tc>
        <w:tc>
          <w:tcPr>
            <w:tcW w:w="3301" w:type="dxa"/>
          </w:tcPr>
          <w:p w14:paraId="600B401E" w14:textId="7B7D8DAD" w:rsidR="003F5ADC" w:rsidRDefault="003F5ADC" w:rsidP="00AA4FEF">
            <w:r>
              <w:t>100</w:t>
            </w:r>
          </w:p>
        </w:tc>
      </w:tr>
      <w:tr w:rsidR="003F5ADC" w14:paraId="52932AF9" w14:textId="77777777" w:rsidTr="00AA4FEF">
        <w:tc>
          <w:tcPr>
            <w:tcW w:w="10159" w:type="dxa"/>
            <w:gridSpan w:val="2"/>
            <w:shd w:val="clear" w:color="auto" w:fill="000080"/>
          </w:tcPr>
          <w:p w14:paraId="7B8FB156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43294E1B" w14:textId="77777777" w:rsidTr="00AA4FEF">
        <w:tc>
          <w:tcPr>
            <w:tcW w:w="10159" w:type="dxa"/>
            <w:gridSpan w:val="2"/>
          </w:tcPr>
          <w:p w14:paraId="72E480AC" w14:textId="7B1D6BDD" w:rsidR="003F5ADC" w:rsidRDefault="003F5ADC" w:rsidP="00AA4FEF">
            <w:r w:rsidRPr="00C349CB">
              <w:t xml:space="preserve">#define </w:t>
            </w:r>
            <w:r w:rsidRPr="003F5ADC">
              <w:t>MMG_KU8_VOLTAGE_DIV</w:t>
            </w:r>
          </w:p>
        </w:tc>
      </w:tr>
      <w:tr w:rsidR="003F5ADC" w14:paraId="5CFDAFFA" w14:textId="77777777" w:rsidTr="00AA4FEF">
        <w:tc>
          <w:tcPr>
            <w:tcW w:w="10159" w:type="dxa"/>
            <w:gridSpan w:val="2"/>
            <w:shd w:val="clear" w:color="auto" w:fill="000080"/>
          </w:tcPr>
          <w:p w14:paraId="22A632F5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5543BE52" w14:textId="77777777" w:rsidTr="00AA4FEF">
        <w:tc>
          <w:tcPr>
            <w:tcW w:w="10159" w:type="dxa"/>
            <w:gridSpan w:val="2"/>
          </w:tcPr>
          <w:p w14:paraId="0B54F4E5" w14:textId="77777777" w:rsidR="003F5ADC" w:rsidRDefault="003F5ADC" w:rsidP="00AA4FEF">
            <w:r>
              <w:t>NA</w:t>
            </w:r>
          </w:p>
        </w:tc>
      </w:tr>
    </w:tbl>
    <w:p w14:paraId="17A703EC" w14:textId="792A806D" w:rsidR="003F5ADC" w:rsidRDefault="003F5ADC" w:rsidP="00DE11EA"/>
    <w:p w14:paraId="520DCE1E" w14:textId="7C6F29F3" w:rsidR="003F5ADC" w:rsidRDefault="003F5ADC" w:rsidP="003F5ADC">
      <w:pPr>
        <w:pStyle w:val="Heading3"/>
      </w:pPr>
      <w:bookmarkStart w:id="2342" w:name="_Toc157416926"/>
      <w:r w:rsidRPr="003F5ADC">
        <w:t>MMG_KU16_VOLTAGE_MAX_VAL</w:t>
      </w:r>
      <w:bookmarkEnd w:id="234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2118669E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76A9406B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56193BCF" w14:textId="77777777" w:rsidR="003F5ADC" w:rsidRDefault="003F5ADC" w:rsidP="00AA4FEF">
            <w:r>
              <w:t>Value</w:t>
            </w:r>
          </w:p>
        </w:tc>
      </w:tr>
      <w:tr w:rsidR="003F5ADC" w14:paraId="7CA3544D" w14:textId="77777777" w:rsidTr="00AA4FEF">
        <w:tc>
          <w:tcPr>
            <w:tcW w:w="6858" w:type="dxa"/>
          </w:tcPr>
          <w:p w14:paraId="40257CE3" w14:textId="0A7D9EFA" w:rsidR="003F5ADC" w:rsidRDefault="003F5ADC" w:rsidP="00AA4FEF">
            <w:proofErr w:type="spellStart"/>
            <w:r>
              <w:t>PreSafe</w:t>
            </w:r>
            <w:proofErr w:type="spellEnd"/>
            <w:r>
              <w:t xml:space="preserve"> local voltage max value</w:t>
            </w:r>
          </w:p>
        </w:tc>
        <w:tc>
          <w:tcPr>
            <w:tcW w:w="3301" w:type="dxa"/>
          </w:tcPr>
          <w:p w14:paraId="7934E0DC" w14:textId="7581CFA9" w:rsidR="003F5ADC" w:rsidRDefault="003F5ADC" w:rsidP="00AA4FEF">
            <w:r>
              <w:t>254</w:t>
            </w:r>
          </w:p>
        </w:tc>
      </w:tr>
      <w:tr w:rsidR="003F5ADC" w14:paraId="31FD45A7" w14:textId="77777777" w:rsidTr="00AA4FEF">
        <w:tc>
          <w:tcPr>
            <w:tcW w:w="10159" w:type="dxa"/>
            <w:gridSpan w:val="2"/>
            <w:shd w:val="clear" w:color="auto" w:fill="000080"/>
          </w:tcPr>
          <w:p w14:paraId="20E5FBE5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4A5FA2E5" w14:textId="77777777" w:rsidTr="00AA4FEF">
        <w:tc>
          <w:tcPr>
            <w:tcW w:w="10159" w:type="dxa"/>
            <w:gridSpan w:val="2"/>
          </w:tcPr>
          <w:p w14:paraId="5C65D9C1" w14:textId="597FC29B" w:rsidR="003F5ADC" w:rsidRDefault="003F5ADC" w:rsidP="00AA4FEF">
            <w:r w:rsidRPr="00C349CB">
              <w:t xml:space="preserve">#define </w:t>
            </w:r>
            <w:r w:rsidRPr="003F5ADC">
              <w:t>MMG_KU16_VOLTAGE_MAX_VAL</w:t>
            </w:r>
          </w:p>
        </w:tc>
      </w:tr>
      <w:tr w:rsidR="003F5ADC" w14:paraId="597F32DC" w14:textId="77777777" w:rsidTr="00AA4FEF">
        <w:tc>
          <w:tcPr>
            <w:tcW w:w="10159" w:type="dxa"/>
            <w:gridSpan w:val="2"/>
            <w:shd w:val="clear" w:color="auto" w:fill="000080"/>
          </w:tcPr>
          <w:p w14:paraId="51F9069A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46D32904" w14:textId="77777777" w:rsidTr="00AA4FEF">
        <w:tc>
          <w:tcPr>
            <w:tcW w:w="10159" w:type="dxa"/>
            <w:gridSpan w:val="2"/>
          </w:tcPr>
          <w:p w14:paraId="7FCF17DB" w14:textId="77777777" w:rsidR="003F5ADC" w:rsidRDefault="003F5ADC" w:rsidP="00AA4FEF">
            <w:r>
              <w:t>NA</w:t>
            </w:r>
          </w:p>
        </w:tc>
      </w:tr>
    </w:tbl>
    <w:p w14:paraId="6E8DD413" w14:textId="70881456" w:rsidR="003F5ADC" w:rsidRDefault="003F5ADC" w:rsidP="00DE11EA"/>
    <w:p w14:paraId="07158623" w14:textId="3FD97BFA" w:rsidR="003F5ADC" w:rsidRDefault="00B11F38" w:rsidP="003F5ADC">
      <w:pPr>
        <w:pStyle w:val="Heading3"/>
      </w:pPr>
      <w:bookmarkStart w:id="2343" w:name="_Toc157416927"/>
      <w:r w:rsidRPr="00B11F38">
        <w:t>MMG_KU32_DEF_LVL_LOW_THRS</w:t>
      </w:r>
      <w:bookmarkEnd w:id="234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3381FA93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FC79254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06458167" w14:textId="77777777" w:rsidR="003F5ADC" w:rsidRDefault="003F5ADC" w:rsidP="00AA4FEF">
            <w:r>
              <w:t>Value</w:t>
            </w:r>
          </w:p>
        </w:tc>
      </w:tr>
      <w:tr w:rsidR="003F5ADC" w14:paraId="2336E4AE" w14:textId="77777777" w:rsidTr="00AA4FEF">
        <w:tc>
          <w:tcPr>
            <w:tcW w:w="6858" w:type="dxa"/>
          </w:tcPr>
          <w:p w14:paraId="1C76AF0C" w14:textId="7887179E" w:rsidR="003F5ADC" w:rsidRDefault="00B11F38" w:rsidP="00AA4FEF">
            <w:r>
              <w:t>Deficiency level low threshold</w:t>
            </w:r>
          </w:p>
        </w:tc>
        <w:tc>
          <w:tcPr>
            <w:tcW w:w="3301" w:type="dxa"/>
          </w:tcPr>
          <w:p w14:paraId="10262A71" w14:textId="0A45C249" w:rsidR="003F5ADC" w:rsidRDefault="00B11F38" w:rsidP="00AA4FEF">
            <w:r>
              <w:t>1200</w:t>
            </w:r>
          </w:p>
        </w:tc>
      </w:tr>
      <w:tr w:rsidR="003F5ADC" w14:paraId="02EB79A8" w14:textId="77777777" w:rsidTr="00AA4FEF">
        <w:tc>
          <w:tcPr>
            <w:tcW w:w="10159" w:type="dxa"/>
            <w:gridSpan w:val="2"/>
            <w:shd w:val="clear" w:color="auto" w:fill="000080"/>
          </w:tcPr>
          <w:p w14:paraId="0BEFA076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7FB8E0A6" w14:textId="77777777" w:rsidTr="00AA4FEF">
        <w:tc>
          <w:tcPr>
            <w:tcW w:w="10159" w:type="dxa"/>
            <w:gridSpan w:val="2"/>
          </w:tcPr>
          <w:p w14:paraId="1EA6CAA5" w14:textId="7328190D" w:rsidR="003F5ADC" w:rsidRDefault="00B11F38" w:rsidP="00AA4FEF">
            <w:r w:rsidRPr="00B11F38">
              <w:t>#define MMG_KU32_DEF_LVL_LOW_THRS</w:t>
            </w:r>
          </w:p>
        </w:tc>
      </w:tr>
      <w:tr w:rsidR="003F5ADC" w14:paraId="7D9C021B" w14:textId="77777777" w:rsidTr="00AA4FEF">
        <w:tc>
          <w:tcPr>
            <w:tcW w:w="10159" w:type="dxa"/>
            <w:gridSpan w:val="2"/>
            <w:shd w:val="clear" w:color="auto" w:fill="000080"/>
          </w:tcPr>
          <w:p w14:paraId="728F46CC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43D8A902" w14:textId="77777777" w:rsidTr="00AA4FEF">
        <w:tc>
          <w:tcPr>
            <w:tcW w:w="10159" w:type="dxa"/>
            <w:gridSpan w:val="2"/>
          </w:tcPr>
          <w:p w14:paraId="6509CBB4" w14:textId="77777777" w:rsidR="003F5ADC" w:rsidRDefault="003F5ADC" w:rsidP="00AA4FEF">
            <w:r>
              <w:t>NA</w:t>
            </w:r>
          </w:p>
        </w:tc>
      </w:tr>
    </w:tbl>
    <w:p w14:paraId="2F811BD5" w14:textId="2E7CE545" w:rsidR="003F5ADC" w:rsidRDefault="003F5ADC" w:rsidP="00DE11EA"/>
    <w:p w14:paraId="7113F306" w14:textId="67FD69DE" w:rsidR="003F5ADC" w:rsidRDefault="00B11F38" w:rsidP="003F5ADC">
      <w:pPr>
        <w:pStyle w:val="Heading3"/>
      </w:pPr>
      <w:bookmarkStart w:id="2344" w:name="_Toc157416928"/>
      <w:r w:rsidRPr="00B11F38">
        <w:t>MMG_KU32_DEF_LVL_MID_THRS</w:t>
      </w:r>
      <w:bookmarkEnd w:id="234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5FEED176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55F1F26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4D3AB2EB" w14:textId="77777777" w:rsidR="003F5ADC" w:rsidRDefault="003F5ADC" w:rsidP="00AA4FEF">
            <w:r>
              <w:t>Value</w:t>
            </w:r>
          </w:p>
        </w:tc>
      </w:tr>
      <w:tr w:rsidR="003F5ADC" w14:paraId="61241FE0" w14:textId="77777777" w:rsidTr="00AA4FEF">
        <w:tc>
          <w:tcPr>
            <w:tcW w:w="6858" w:type="dxa"/>
          </w:tcPr>
          <w:p w14:paraId="67E691E1" w14:textId="58752038" w:rsidR="003F5ADC" w:rsidRDefault="00B11F38" w:rsidP="00AA4FEF">
            <w:r>
              <w:t>Deficiency level medium threshold</w:t>
            </w:r>
          </w:p>
        </w:tc>
        <w:tc>
          <w:tcPr>
            <w:tcW w:w="3301" w:type="dxa"/>
          </w:tcPr>
          <w:p w14:paraId="137741CD" w14:textId="3E0B0947" w:rsidR="003F5ADC" w:rsidRDefault="00B11F38" w:rsidP="00AA4FEF">
            <w:r>
              <w:t>32000</w:t>
            </w:r>
          </w:p>
        </w:tc>
      </w:tr>
      <w:tr w:rsidR="003F5ADC" w14:paraId="72328D35" w14:textId="77777777" w:rsidTr="00AA4FEF">
        <w:tc>
          <w:tcPr>
            <w:tcW w:w="10159" w:type="dxa"/>
            <w:gridSpan w:val="2"/>
            <w:shd w:val="clear" w:color="auto" w:fill="000080"/>
          </w:tcPr>
          <w:p w14:paraId="41E7BC60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3A7AD126" w14:textId="77777777" w:rsidTr="00AA4FEF">
        <w:tc>
          <w:tcPr>
            <w:tcW w:w="10159" w:type="dxa"/>
            <w:gridSpan w:val="2"/>
          </w:tcPr>
          <w:p w14:paraId="18601E65" w14:textId="3C921D08" w:rsidR="003F5ADC" w:rsidRDefault="00B11F38" w:rsidP="00AA4FEF">
            <w:r w:rsidRPr="00B11F38">
              <w:t>#define MMG_KU32_DEF_LVL_MID_THRS</w:t>
            </w:r>
          </w:p>
        </w:tc>
      </w:tr>
      <w:tr w:rsidR="003F5ADC" w14:paraId="3536DB06" w14:textId="77777777" w:rsidTr="00AA4FEF">
        <w:tc>
          <w:tcPr>
            <w:tcW w:w="10159" w:type="dxa"/>
            <w:gridSpan w:val="2"/>
            <w:shd w:val="clear" w:color="auto" w:fill="000080"/>
          </w:tcPr>
          <w:p w14:paraId="14B66B16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2308CA20" w14:textId="77777777" w:rsidTr="00AA4FEF">
        <w:tc>
          <w:tcPr>
            <w:tcW w:w="10159" w:type="dxa"/>
            <w:gridSpan w:val="2"/>
          </w:tcPr>
          <w:p w14:paraId="147D3938" w14:textId="77777777" w:rsidR="003F5ADC" w:rsidRDefault="003F5ADC" w:rsidP="00AA4FEF">
            <w:r>
              <w:t>NA</w:t>
            </w:r>
          </w:p>
        </w:tc>
      </w:tr>
    </w:tbl>
    <w:p w14:paraId="08744F54" w14:textId="07B0B2B3" w:rsidR="003F5ADC" w:rsidRDefault="003F5ADC" w:rsidP="00DE11EA"/>
    <w:p w14:paraId="1FF328A5" w14:textId="3A0FAD0D" w:rsidR="003F5ADC" w:rsidRDefault="00B11F38" w:rsidP="003F5ADC">
      <w:pPr>
        <w:pStyle w:val="Heading3"/>
      </w:pPr>
      <w:bookmarkStart w:id="2345" w:name="_Toc157416929"/>
      <w:r w:rsidRPr="00B11F38">
        <w:t>MMG_KU32_DEF_LVL_HIGH_THRS</w:t>
      </w:r>
      <w:bookmarkEnd w:id="234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18AE075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E6AF677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787E19BB" w14:textId="77777777" w:rsidR="003F5ADC" w:rsidRDefault="003F5ADC" w:rsidP="00AA4FEF">
            <w:r>
              <w:t>Value</w:t>
            </w:r>
          </w:p>
        </w:tc>
      </w:tr>
      <w:tr w:rsidR="003F5ADC" w14:paraId="6033CFA4" w14:textId="77777777" w:rsidTr="00AA4FEF">
        <w:tc>
          <w:tcPr>
            <w:tcW w:w="6858" w:type="dxa"/>
          </w:tcPr>
          <w:p w14:paraId="675D019A" w14:textId="792A5A48" w:rsidR="003F5ADC" w:rsidRDefault="00B11F38" w:rsidP="00AA4FEF">
            <w:r>
              <w:t>Deficiency level high threshold</w:t>
            </w:r>
          </w:p>
        </w:tc>
        <w:tc>
          <w:tcPr>
            <w:tcW w:w="3301" w:type="dxa"/>
          </w:tcPr>
          <w:p w14:paraId="76135F16" w14:textId="4F983645" w:rsidR="003F5ADC" w:rsidRDefault="003F5ADC" w:rsidP="00AA4FEF">
            <w:r>
              <w:t>1</w:t>
            </w:r>
            <w:r w:rsidR="00B11F38">
              <w:t>50000</w:t>
            </w:r>
          </w:p>
        </w:tc>
      </w:tr>
      <w:tr w:rsidR="003F5ADC" w14:paraId="44718059" w14:textId="77777777" w:rsidTr="00AA4FEF">
        <w:tc>
          <w:tcPr>
            <w:tcW w:w="10159" w:type="dxa"/>
            <w:gridSpan w:val="2"/>
            <w:shd w:val="clear" w:color="auto" w:fill="000080"/>
          </w:tcPr>
          <w:p w14:paraId="3EB1C223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5D4EF0EF" w14:textId="77777777" w:rsidTr="00AA4FEF">
        <w:tc>
          <w:tcPr>
            <w:tcW w:w="10159" w:type="dxa"/>
            <w:gridSpan w:val="2"/>
          </w:tcPr>
          <w:p w14:paraId="5155A2AF" w14:textId="09A5F4AC" w:rsidR="003F5ADC" w:rsidRDefault="00B11F38" w:rsidP="00AA4FEF">
            <w:r w:rsidRPr="00B11F38">
              <w:t>#define MMG_KU32_DEF_LVL_HIGH_THRS</w:t>
            </w:r>
          </w:p>
        </w:tc>
      </w:tr>
      <w:tr w:rsidR="003F5ADC" w14:paraId="5117A7F6" w14:textId="77777777" w:rsidTr="00AA4FEF">
        <w:tc>
          <w:tcPr>
            <w:tcW w:w="10159" w:type="dxa"/>
            <w:gridSpan w:val="2"/>
            <w:shd w:val="clear" w:color="auto" w:fill="000080"/>
          </w:tcPr>
          <w:p w14:paraId="387DE71A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19115295" w14:textId="77777777" w:rsidTr="00AA4FEF">
        <w:tc>
          <w:tcPr>
            <w:tcW w:w="10159" w:type="dxa"/>
            <w:gridSpan w:val="2"/>
          </w:tcPr>
          <w:p w14:paraId="13936834" w14:textId="77777777" w:rsidR="003F5ADC" w:rsidRDefault="003F5ADC" w:rsidP="00AA4FEF">
            <w:r>
              <w:t>NA</w:t>
            </w:r>
          </w:p>
        </w:tc>
      </w:tr>
    </w:tbl>
    <w:p w14:paraId="20C42604" w14:textId="2A2863EA" w:rsidR="003F5ADC" w:rsidRDefault="003F5ADC" w:rsidP="00DE11EA"/>
    <w:p w14:paraId="5C891CC2" w14:textId="6E01FFCD" w:rsidR="003F5ADC" w:rsidRDefault="003F5ADC" w:rsidP="003F5ADC">
      <w:pPr>
        <w:pStyle w:val="Heading3"/>
      </w:pPr>
      <w:bookmarkStart w:id="2346" w:name="_Toc157416930"/>
      <w:r w:rsidRPr="003F5ADC">
        <w:lastRenderedPageBreak/>
        <w:t>M</w:t>
      </w:r>
      <w:r w:rsidR="00B11F38" w:rsidRPr="00B11F38">
        <w:t>MG_KU32_DEF_LVL_HOT_THRS</w:t>
      </w:r>
      <w:bookmarkEnd w:id="234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713BA12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3212222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79273C27" w14:textId="77777777" w:rsidR="003F5ADC" w:rsidRDefault="003F5ADC" w:rsidP="00AA4FEF">
            <w:r>
              <w:t>Value</w:t>
            </w:r>
          </w:p>
        </w:tc>
      </w:tr>
      <w:tr w:rsidR="003F5ADC" w14:paraId="0540109C" w14:textId="77777777" w:rsidTr="00AA4FEF">
        <w:tc>
          <w:tcPr>
            <w:tcW w:w="6858" w:type="dxa"/>
          </w:tcPr>
          <w:p w14:paraId="17A207BF" w14:textId="0A143749" w:rsidR="003F5ADC" w:rsidRDefault="00B11F38" w:rsidP="00AA4FEF">
            <w:r>
              <w:t>Deficiency level hot threshold</w:t>
            </w:r>
          </w:p>
        </w:tc>
        <w:tc>
          <w:tcPr>
            <w:tcW w:w="3301" w:type="dxa"/>
          </w:tcPr>
          <w:p w14:paraId="3E0FF53E" w14:textId="59131FF5" w:rsidR="003F5ADC" w:rsidRDefault="003F5ADC" w:rsidP="00AA4FEF">
            <w:r>
              <w:t>1</w:t>
            </w:r>
            <w:r w:rsidR="00B11F38">
              <w:t>60000</w:t>
            </w:r>
          </w:p>
        </w:tc>
      </w:tr>
      <w:tr w:rsidR="003F5ADC" w14:paraId="2FF9F82E" w14:textId="77777777" w:rsidTr="00AA4FEF">
        <w:tc>
          <w:tcPr>
            <w:tcW w:w="10159" w:type="dxa"/>
            <w:gridSpan w:val="2"/>
            <w:shd w:val="clear" w:color="auto" w:fill="000080"/>
          </w:tcPr>
          <w:p w14:paraId="05C9F649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1ED2316A" w14:textId="77777777" w:rsidTr="00AA4FEF">
        <w:tc>
          <w:tcPr>
            <w:tcW w:w="10159" w:type="dxa"/>
            <w:gridSpan w:val="2"/>
          </w:tcPr>
          <w:p w14:paraId="23B2D641" w14:textId="1516FA94" w:rsidR="003F5ADC" w:rsidRDefault="00B11F38" w:rsidP="00AA4FEF">
            <w:r w:rsidRPr="00B11F38">
              <w:t>#define MMG_KU32_DEF_LVL_HOT_THRS</w:t>
            </w:r>
          </w:p>
        </w:tc>
      </w:tr>
      <w:tr w:rsidR="003F5ADC" w14:paraId="254F538C" w14:textId="77777777" w:rsidTr="00AA4FEF">
        <w:tc>
          <w:tcPr>
            <w:tcW w:w="10159" w:type="dxa"/>
            <w:gridSpan w:val="2"/>
            <w:shd w:val="clear" w:color="auto" w:fill="000080"/>
          </w:tcPr>
          <w:p w14:paraId="00BE7306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3EB9216A" w14:textId="77777777" w:rsidTr="00AA4FEF">
        <w:tc>
          <w:tcPr>
            <w:tcW w:w="10159" w:type="dxa"/>
            <w:gridSpan w:val="2"/>
          </w:tcPr>
          <w:p w14:paraId="6F44D555" w14:textId="77777777" w:rsidR="003F5ADC" w:rsidRDefault="003F5ADC" w:rsidP="00AA4FEF">
            <w:r>
              <w:t>NA</w:t>
            </w:r>
          </w:p>
        </w:tc>
      </w:tr>
    </w:tbl>
    <w:p w14:paraId="6A8DC9F1" w14:textId="1695FF8F" w:rsidR="003F5ADC" w:rsidRDefault="003F5ADC" w:rsidP="00DE11EA"/>
    <w:p w14:paraId="40C4E308" w14:textId="6DC566E8" w:rsidR="003F5ADC" w:rsidRDefault="003F5ADC" w:rsidP="003F5ADC">
      <w:pPr>
        <w:pStyle w:val="Heading3"/>
      </w:pPr>
      <w:bookmarkStart w:id="2347" w:name="_Toc157416931"/>
      <w:r w:rsidRPr="003F5ADC">
        <w:t>MMG_KU16_SEC_TO_MILI</w:t>
      </w:r>
      <w:bookmarkEnd w:id="234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73330C8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C466E04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14F76D91" w14:textId="77777777" w:rsidR="003F5ADC" w:rsidRDefault="003F5ADC" w:rsidP="00AA4FEF">
            <w:r>
              <w:t>Value</w:t>
            </w:r>
          </w:p>
        </w:tc>
      </w:tr>
      <w:tr w:rsidR="003F5ADC" w14:paraId="1A6425B4" w14:textId="77777777" w:rsidTr="00AA4FEF">
        <w:tc>
          <w:tcPr>
            <w:tcW w:w="6858" w:type="dxa"/>
          </w:tcPr>
          <w:p w14:paraId="08752B88" w14:textId="48BF3AA9" w:rsidR="003F5ADC" w:rsidRDefault="003F5ADC" w:rsidP="00AA4FEF">
            <w:proofErr w:type="spellStart"/>
            <w:r>
              <w:t>PreSafe</w:t>
            </w:r>
            <w:proofErr w:type="spellEnd"/>
            <w:r>
              <w:t xml:space="preserve"> seconds to </w:t>
            </w:r>
            <w:proofErr w:type="spellStart"/>
            <w:r>
              <w:t>miliseconds</w:t>
            </w:r>
            <w:proofErr w:type="spellEnd"/>
          </w:p>
        </w:tc>
        <w:tc>
          <w:tcPr>
            <w:tcW w:w="3301" w:type="dxa"/>
          </w:tcPr>
          <w:p w14:paraId="1213BDC7" w14:textId="11A2A113" w:rsidR="003F5ADC" w:rsidRDefault="003F5ADC" w:rsidP="00AA4FEF">
            <w:r>
              <w:t>1000</w:t>
            </w:r>
          </w:p>
        </w:tc>
      </w:tr>
      <w:tr w:rsidR="003F5ADC" w14:paraId="23B7A9C8" w14:textId="77777777" w:rsidTr="00AA4FEF">
        <w:tc>
          <w:tcPr>
            <w:tcW w:w="10159" w:type="dxa"/>
            <w:gridSpan w:val="2"/>
            <w:shd w:val="clear" w:color="auto" w:fill="000080"/>
          </w:tcPr>
          <w:p w14:paraId="0F073CE4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0C09F4E3" w14:textId="77777777" w:rsidTr="00AA4FEF">
        <w:tc>
          <w:tcPr>
            <w:tcW w:w="10159" w:type="dxa"/>
            <w:gridSpan w:val="2"/>
          </w:tcPr>
          <w:p w14:paraId="57F924E9" w14:textId="5A6DE134" w:rsidR="003F5ADC" w:rsidRDefault="003F5ADC" w:rsidP="00AA4FEF">
            <w:r w:rsidRPr="00C349CB">
              <w:t xml:space="preserve">#define </w:t>
            </w:r>
            <w:r w:rsidRPr="003F5ADC">
              <w:t>MMG_KU16_SEC_TO_MILI</w:t>
            </w:r>
          </w:p>
        </w:tc>
      </w:tr>
      <w:tr w:rsidR="003F5ADC" w14:paraId="4125D6CB" w14:textId="77777777" w:rsidTr="00AA4FEF">
        <w:tc>
          <w:tcPr>
            <w:tcW w:w="10159" w:type="dxa"/>
            <w:gridSpan w:val="2"/>
            <w:shd w:val="clear" w:color="auto" w:fill="000080"/>
          </w:tcPr>
          <w:p w14:paraId="75044DB4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2816C8C9" w14:textId="77777777" w:rsidTr="00AA4FEF">
        <w:tc>
          <w:tcPr>
            <w:tcW w:w="10159" w:type="dxa"/>
            <w:gridSpan w:val="2"/>
          </w:tcPr>
          <w:p w14:paraId="63AE12DE" w14:textId="77777777" w:rsidR="003F5ADC" w:rsidRDefault="003F5ADC" w:rsidP="00AA4FEF">
            <w:r>
              <w:t>NA</w:t>
            </w:r>
          </w:p>
        </w:tc>
      </w:tr>
    </w:tbl>
    <w:p w14:paraId="1379BFEF" w14:textId="32156FA0" w:rsidR="003F5ADC" w:rsidRDefault="003F5ADC" w:rsidP="00DE11EA"/>
    <w:p w14:paraId="64CE4D5C" w14:textId="75A8CAFA" w:rsidR="003F5ADC" w:rsidRDefault="003F5ADC" w:rsidP="003F5ADC">
      <w:pPr>
        <w:pStyle w:val="Heading3"/>
      </w:pPr>
      <w:bookmarkStart w:id="2348" w:name="_Toc157416932"/>
      <w:r w:rsidRPr="003F5ADC">
        <w:t>MMG_U16_CONVERT_TEMP_TO_RAW</w:t>
      </w:r>
      <w:bookmarkEnd w:id="234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1336"/>
        <w:gridCol w:w="8823"/>
      </w:tblGrid>
      <w:tr w:rsidR="003F5ADC" w14:paraId="3A4F21D4" w14:textId="77777777" w:rsidTr="003F5A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36" w:type="dxa"/>
          </w:tcPr>
          <w:p w14:paraId="597AA64D" w14:textId="77777777" w:rsidR="003F5ADC" w:rsidRDefault="003F5ADC" w:rsidP="00AA4FEF">
            <w:r>
              <w:t>Name</w:t>
            </w:r>
          </w:p>
        </w:tc>
        <w:tc>
          <w:tcPr>
            <w:tcW w:w="8823" w:type="dxa"/>
          </w:tcPr>
          <w:p w14:paraId="514AB6AE" w14:textId="77777777" w:rsidR="003F5ADC" w:rsidRDefault="003F5ADC" w:rsidP="00AA4FEF">
            <w:r>
              <w:t>Value</w:t>
            </w:r>
          </w:p>
        </w:tc>
      </w:tr>
      <w:tr w:rsidR="003F5ADC" w14:paraId="5CB0D87E" w14:textId="77777777" w:rsidTr="003F5ADC">
        <w:tc>
          <w:tcPr>
            <w:tcW w:w="1336" w:type="dxa"/>
          </w:tcPr>
          <w:p w14:paraId="08D19C15" w14:textId="66C47EBC" w:rsidR="003F5ADC" w:rsidRDefault="003F5ADC" w:rsidP="00AA4FEF">
            <w:proofErr w:type="spellStart"/>
            <w:r>
              <w:t>PreSafe</w:t>
            </w:r>
            <w:proofErr w:type="spellEnd"/>
            <w:r>
              <w:t xml:space="preserve"> convert raw value to physical value</w:t>
            </w:r>
          </w:p>
        </w:tc>
        <w:tc>
          <w:tcPr>
            <w:tcW w:w="8823" w:type="dxa"/>
          </w:tcPr>
          <w:p w14:paraId="6C5D91D7" w14:textId="6265B031" w:rsidR="003F5ADC" w:rsidRDefault="003F5ADC" w:rsidP="00AA4FEF">
            <w:r w:rsidRPr="003F5ADC">
              <w:t>(uint</w:t>
            </w:r>
            <w:proofErr w:type="gramStart"/>
            <w:r w:rsidRPr="003F5ADC">
              <w:t>16)(</w:t>
            </w:r>
            <w:proofErr w:type="gramEnd"/>
            <w:r w:rsidRPr="003F5ADC">
              <w:t>(uint32)((uint32)((sint32)((PMP_TEMP)*MMG_KU16_TEMPERATURE_MUL10) + MMG_KU16_TEMPERATURE_OFFSET) * MMG_KU16_TEMPERATURE_MUL1000) / MMG_KU16_TEMPERATURE_FACTOR)</w:t>
            </w:r>
          </w:p>
        </w:tc>
      </w:tr>
      <w:tr w:rsidR="003F5ADC" w14:paraId="2DEC2F99" w14:textId="77777777" w:rsidTr="00AA4FEF">
        <w:tc>
          <w:tcPr>
            <w:tcW w:w="10159" w:type="dxa"/>
            <w:gridSpan w:val="2"/>
            <w:shd w:val="clear" w:color="auto" w:fill="000080"/>
          </w:tcPr>
          <w:p w14:paraId="076E4F7D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44F27118" w14:textId="77777777" w:rsidTr="00AA4FEF">
        <w:tc>
          <w:tcPr>
            <w:tcW w:w="10159" w:type="dxa"/>
            <w:gridSpan w:val="2"/>
          </w:tcPr>
          <w:p w14:paraId="58EADB78" w14:textId="77777777" w:rsidR="003F5ADC" w:rsidRDefault="003F5ADC" w:rsidP="00AA4FEF">
            <w:r w:rsidRPr="00C349CB">
              <w:t xml:space="preserve">#define </w:t>
            </w:r>
            <w:r w:rsidRPr="003F5ADC">
              <w:t>MMG_KU16_SEC_TO_MILI</w:t>
            </w:r>
          </w:p>
        </w:tc>
      </w:tr>
      <w:tr w:rsidR="003F5ADC" w14:paraId="5298428C" w14:textId="77777777" w:rsidTr="00AA4FEF">
        <w:tc>
          <w:tcPr>
            <w:tcW w:w="10159" w:type="dxa"/>
            <w:gridSpan w:val="2"/>
            <w:shd w:val="clear" w:color="auto" w:fill="000080"/>
          </w:tcPr>
          <w:p w14:paraId="23E99224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7E2F23AD" w14:textId="77777777" w:rsidTr="00AA4FEF">
        <w:tc>
          <w:tcPr>
            <w:tcW w:w="10159" w:type="dxa"/>
            <w:gridSpan w:val="2"/>
          </w:tcPr>
          <w:p w14:paraId="363DDC09" w14:textId="77777777" w:rsidR="003F5ADC" w:rsidRDefault="003F5ADC" w:rsidP="00AA4FEF">
            <w:r>
              <w:t>NA</w:t>
            </w:r>
          </w:p>
        </w:tc>
      </w:tr>
    </w:tbl>
    <w:p w14:paraId="194DFED4" w14:textId="7C149F25" w:rsidR="003F5ADC" w:rsidRDefault="003F5ADC" w:rsidP="003F5ADC">
      <w:pPr>
        <w:pStyle w:val="Heading3"/>
      </w:pPr>
      <w:bookmarkStart w:id="2349" w:name="_Toc157416933"/>
      <w:r w:rsidRPr="003F5ADC">
        <w:t>KU8_MMG_ECU_SIDE_FRONT_LEFT</w:t>
      </w:r>
      <w:bookmarkEnd w:id="234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0F701819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035D438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0C1B53F2" w14:textId="77777777" w:rsidR="003F5ADC" w:rsidRDefault="003F5ADC" w:rsidP="00AA4FEF">
            <w:r>
              <w:t>Value</w:t>
            </w:r>
          </w:p>
        </w:tc>
      </w:tr>
      <w:tr w:rsidR="003F5ADC" w14:paraId="627DA285" w14:textId="77777777" w:rsidTr="00AA4FEF">
        <w:tc>
          <w:tcPr>
            <w:tcW w:w="6858" w:type="dxa"/>
          </w:tcPr>
          <w:p w14:paraId="5A593EDD" w14:textId="7E1EABD3" w:rsidR="003F5ADC" w:rsidRDefault="003F5ADC" w:rsidP="00AA4FEF">
            <w:r>
              <w:t>Ecu location side left</w:t>
            </w:r>
          </w:p>
        </w:tc>
        <w:tc>
          <w:tcPr>
            <w:tcW w:w="3301" w:type="dxa"/>
          </w:tcPr>
          <w:p w14:paraId="2CCD7E93" w14:textId="5AB7EC4E" w:rsidR="003F5ADC" w:rsidRDefault="003F5ADC" w:rsidP="00AA4FEF">
            <w:r>
              <w:t>0x9C</w:t>
            </w:r>
          </w:p>
        </w:tc>
      </w:tr>
      <w:tr w:rsidR="003F5ADC" w14:paraId="48E39371" w14:textId="77777777" w:rsidTr="00AA4FEF">
        <w:tc>
          <w:tcPr>
            <w:tcW w:w="10159" w:type="dxa"/>
            <w:gridSpan w:val="2"/>
            <w:shd w:val="clear" w:color="auto" w:fill="000080"/>
          </w:tcPr>
          <w:p w14:paraId="08D0AF59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4C5ECA11" w14:textId="77777777" w:rsidTr="00AA4FEF">
        <w:tc>
          <w:tcPr>
            <w:tcW w:w="10159" w:type="dxa"/>
            <w:gridSpan w:val="2"/>
          </w:tcPr>
          <w:p w14:paraId="5D9C3309" w14:textId="68D14D60" w:rsidR="003F5ADC" w:rsidRDefault="003F5ADC" w:rsidP="00AA4FEF">
            <w:r w:rsidRPr="00C349CB">
              <w:t xml:space="preserve">#define </w:t>
            </w:r>
            <w:r w:rsidRPr="003F5ADC">
              <w:t>KU8_MMG_ECU_SIDE_FRONT_LEFT</w:t>
            </w:r>
          </w:p>
        </w:tc>
      </w:tr>
      <w:tr w:rsidR="003F5ADC" w14:paraId="63157391" w14:textId="77777777" w:rsidTr="00AA4FEF">
        <w:tc>
          <w:tcPr>
            <w:tcW w:w="10159" w:type="dxa"/>
            <w:gridSpan w:val="2"/>
            <w:shd w:val="clear" w:color="auto" w:fill="000080"/>
          </w:tcPr>
          <w:p w14:paraId="6B7ADA4C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0BE474E6" w14:textId="77777777" w:rsidTr="00AA4FEF">
        <w:tc>
          <w:tcPr>
            <w:tcW w:w="10159" w:type="dxa"/>
            <w:gridSpan w:val="2"/>
          </w:tcPr>
          <w:p w14:paraId="48FF797C" w14:textId="77777777" w:rsidR="003F5ADC" w:rsidRDefault="003F5ADC" w:rsidP="00AA4FEF">
            <w:r>
              <w:t>NA</w:t>
            </w:r>
          </w:p>
        </w:tc>
      </w:tr>
    </w:tbl>
    <w:p w14:paraId="7B682131" w14:textId="2F2D9FC0" w:rsidR="003F5ADC" w:rsidRDefault="003F5ADC" w:rsidP="00DE11EA"/>
    <w:p w14:paraId="7EE650FC" w14:textId="4D498E43" w:rsidR="003F5ADC" w:rsidRDefault="003F5ADC" w:rsidP="003F5ADC">
      <w:pPr>
        <w:pStyle w:val="Heading3"/>
      </w:pPr>
      <w:bookmarkStart w:id="2350" w:name="_Toc157416934"/>
      <w:r w:rsidRPr="003F5ADC">
        <w:t>KU8_MMG_ECU_SIDE_FRONT_RIGHT</w:t>
      </w:r>
      <w:bookmarkEnd w:id="235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3F5ADC" w14:paraId="6DE6B5D1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4BDD7AE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620827AB" w14:textId="77777777" w:rsidR="003F5ADC" w:rsidRDefault="003F5ADC" w:rsidP="00AA4FEF">
            <w:r>
              <w:t>Value</w:t>
            </w:r>
          </w:p>
        </w:tc>
      </w:tr>
      <w:tr w:rsidR="003F5ADC" w14:paraId="116601E7" w14:textId="77777777" w:rsidTr="00AA4FEF">
        <w:tc>
          <w:tcPr>
            <w:tcW w:w="6858" w:type="dxa"/>
          </w:tcPr>
          <w:p w14:paraId="46DA05F1" w14:textId="6118B5CA" w:rsidR="003F5ADC" w:rsidRDefault="003F5ADC" w:rsidP="00AA4FEF">
            <w:r>
              <w:t>Ecu location side right</w:t>
            </w:r>
          </w:p>
        </w:tc>
        <w:tc>
          <w:tcPr>
            <w:tcW w:w="3301" w:type="dxa"/>
          </w:tcPr>
          <w:p w14:paraId="3522C17F" w14:textId="2D8C6989" w:rsidR="003F5ADC" w:rsidRDefault="003F5ADC" w:rsidP="00AA4FEF">
            <w:r>
              <w:t>0x99</w:t>
            </w:r>
          </w:p>
        </w:tc>
      </w:tr>
      <w:tr w:rsidR="003F5ADC" w14:paraId="376872E6" w14:textId="77777777" w:rsidTr="00AA4FEF">
        <w:tc>
          <w:tcPr>
            <w:tcW w:w="10159" w:type="dxa"/>
            <w:gridSpan w:val="2"/>
            <w:shd w:val="clear" w:color="auto" w:fill="000080"/>
          </w:tcPr>
          <w:p w14:paraId="1163A974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2CF0DE31" w14:textId="77777777" w:rsidTr="00AA4FEF">
        <w:tc>
          <w:tcPr>
            <w:tcW w:w="10159" w:type="dxa"/>
            <w:gridSpan w:val="2"/>
          </w:tcPr>
          <w:p w14:paraId="3D0CBE64" w14:textId="7B09AC63" w:rsidR="003F5ADC" w:rsidRDefault="003F5ADC" w:rsidP="00AA4FEF">
            <w:r w:rsidRPr="00C349CB">
              <w:t xml:space="preserve">#define </w:t>
            </w:r>
            <w:r w:rsidRPr="003F5ADC">
              <w:t>KU8_MMG_ECU_SIDE_FRONT_RIGHT</w:t>
            </w:r>
          </w:p>
        </w:tc>
      </w:tr>
      <w:tr w:rsidR="003F5ADC" w14:paraId="2DFF54AF" w14:textId="77777777" w:rsidTr="00AA4FEF">
        <w:tc>
          <w:tcPr>
            <w:tcW w:w="10159" w:type="dxa"/>
            <w:gridSpan w:val="2"/>
            <w:shd w:val="clear" w:color="auto" w:fill="000080"/>
          </w:tcPr>
          <w:p w14:paraId="2F88CBCD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0F6411C5" w14:textId="77777777" w:rsidTr="00AA4FEF">
        <w:tc>
          <w:tcPr>
            <w:tcW w:w="10159" w:type="dxa"/>
            <w:gridSpan w:val="2"/>
          </w:tcPr>
          <w:p w14:paraId="376095EA" w14:textId="77777777" w:rsidR="003F5ADC" w:rsidRDefault="003F5ADC" w:rsidP="00AA4FEF">
            <w:r>
              <w:t>NA</w:t>
            </w:r>
          </w:p>
        </w:tc>
      </w:tr>
    </w:tbl>
    <w:p w14:paraId="04565422" w14:textId="29F8D289" w:rsidR="003F5ADC" w:rsidRDefault="003F5ADC" w:rsidP="00DE11EA"/>
    <w:p w14:paraId="3FC97494" w14:textId="118E7A24" w:rsidR="003F5ADC" w:rsidRDefault="003F5ADC" w:rsidP="003F5ADC">
      <w:pPr>
        <w:pStyle w:val="Heading3"/>
      </w:pPr>
      <w:bookmarkStart w:id="2351" w:name="_Toc157416935"/>
      <w:r w:rsidRPr="003F5ADC">
        <w:t>KU8_MMG_ECU_LOCATION</w:t>
      </w:r>
      <w:bookmarkEnd w:id="235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2905"/>
        <w:gridCol w:w="7480"/>
      </w:tblGrid>
      <w:tr w:rsidR="003F5ADC" w14:paraId="023824D6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E8A1F18" w14:textId="77777777" w:rsidR="003F5ADC" w:rsidRDefault="003F5ADC" w:rsidP="00AA4FEF">
            <w:r>
              <w:t>Name</w:t>
            </w:r>
          </w:p>
        </w:tc>
        <w:tc>
          <w:tcPr>
            <w:tcW w:w="3301" w:type="dxa"/>
          </w:tcPr>
          <w:p w14:paraId="03D7A095" w14:textId="77777777" w:rsidR="003F5ADC" w:rsidRDefault="003F5ADC" w:rsidP="00AA4FEF">
            <w:r>
              <w:t>Value</w:t>
            </w:r>
          </w:p>
        </w:tc>
      </w:tr>
      <w:tr w:rsidR="003F5ADC" w14:paraId="2EF09921" w14:textId="77777777" w:rsidTr="00AA4FEF">
        <w:tc>
          <w:tcPr>
            <w:tcW w:w="6858" w:type="dxa"/>
          </w:tcPr>
          <w:p w14:paraId="3EE9DBC4" w14:textId="723DDDE6" w:rsidR="003F5ADC" w:rsidRDefault="003F5ADC" w:rsidP="00AA4FEF">
            <w:r>
              <w:lastRenderedPageBreak/>
              <w:t xml:space="preserve">NVP Ecu location </w:t>
            </w:r>
          </w:p>
        </w:tc>
        <w:tc>
          <w:tcPr>
            <w:tcW w:w="3301" w:type="dxa"/>
          </w:tcPr>
          <w:p w14:paraId="2CA0C69F" w14:textId="7B1B80EB" w:rsidR="003F5ADC" w:rsidRDefault="003F5ADC" w:rsidP="00AA4FEF">
            <w:r w:rsidRPr="003F5ADC">
              <w:t>NVP_BLOCK_ID_ECU_LOCATION_RamBlockData.NVP_u8ECULocation</w:t>
            </w:r>
          </w:p>
        </w:tc>
      </w:tr>
      <w:tr w:rsidR="003F5ADC" w14:paraId="3671C466" w14:textId="77777777" w:rsidTr="00AA4FEF">
        <w:tc>
          <w:tcPr>
            <w:tcW w:w="10159" w:type="dxa"/>
            <w:gridSpan w:val="2"/>
            <w:shd w:val="clear" w:color="auto" w:fill="000080"/>
          </w:tcPr>
          <w:p w14:paraId="5F2F58E2" w14:textId="77777777" w:rsidR="003F5ADC" w:rsidRDefault="003F5ADC" w:rsidP="00AA4FEF">
            <w:r>
              <w:rPr>
                <w:b/>
              </w:rPr>
              <w:t>Definition</w:t>
            </w:r>
          </w:p>
        </w:tc>
      </w:tr>
      <w:tr w:rsidR="003F5ADC" w14:paraId="16E28A40" w14:textId="77777777" w:rsidTr="00AA4FEF">
        <w:tc>
          <w:tcPr>
            <w:tcW w:w="10159" w:type="dxa"/>
            <w:gridSpan w:val="2"/>
          </w:tcPr>
          <w:p w14:paraId="45883EEB" w14:textId="640B0925" w:rsidR="003F5ADC" w:rsidRDefault="003F5ADC" w:rsidP="00AA4FEF">
            <w:r w:rsidRPr="00C349CB">
              <w:t xml:space="preserve">#define </w:t>
            </w:r>
            <w:r w:rsidRPr="003F5ADC">
              <w:t>KU8_MMG_ECU_LOCATION</w:t>
            </w:r>
          </w:p>
        </w:tc>
      </w:tr>
      <w:tr w:rsidR="003F5ADC" w14:paraId="7114952F" w14:textId="77777777" w:rsidTr="00AA4FEF">
        <w:tc>
          <w:tcPr>
            <w:tcW w:w="10159" w:type="dxa"/>
            <w:gridSpan w:val="2"/>
            <w:shd w:val="clear" w:color="auto" w:fill="000080"/>
          </w:tcPr>
          <w:p w14:paraId="0BDE7AAA" w14:textId="77777777" w:rsidR="003F5ADC" w:rsidRDefault="003F5ADC" w:rsidP="00AA4FEF">
            <w:r>
              <w:rPr>
                <w:b/>
              </w:rPr>
              <w:t>Description</w:t>
            </w:r>
          </w:p>
        </w:tc>
      </w:tr>
      <w:tr w:rsidR="003F5ADC" w14:paraId="1136F107" w14:textId="77777777" w:rsidTr="00AA4FEF">
        <w:tc>
          <w:tcPr>
            <w:tcW w:w="10159" w:type="dxa"/>
            <w:gridSpan w:val="2"/>
          </w:tcPr>
          <w:p w14:paraId="3DAC2C94" w14:textId="77777777" w:rsidR="003F5ADC" w:rsidRDefault="003F5ADC" w:rsidP="00AA4FEF">
            <w:r>
              <w:t>NA</w:t>
            </w:r>
          </w:p>
        </w:tc>
      </w:tr>
    </w:tbl>
    <w:p w14:paraId="49B1A9BC" w14:textId="7F1CF63D" w:rsidR="003F5ADC" w:rsidRDefault="003F5ADC" w:rsidP="00DE11EA"/>
    <w:p w14:paraId="764EAAB7" w14:textId="2E146FAC" w:rsidR="007460F7" w:rsidRDefault="007460F7" w:rsidP="007460F7">
      <w:pPr>
        <w:pStyle w:val="Heading3"/>
      </w:pPr>
      <w:bookmarkStart w:id="2352" w:name="_Toc157416936"/>
      <w:r w:rsidRPr="007460F7">
        <w:t>KU8_MMG_PRESAFE_RECORDER_1_ID</w:t>
      </w:r>
      <w:bookmarkEnd w:id="235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460F7" w14:paraId="1F9AD5C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2F8368D" w14:textId="77777777" w:rsidR="007460F7" w:rsidRDefault="007460F7" w:rsidP="00AA4FEF">
            <w:r>
              <w:t>Name</w:t>
            </w:r>
          </w:p>
        </w:tc>
        <w:tc>
          <w:tcPr>
            <w:tcW w:w="3301" w:type="dxa"/>
          </w:tcPr>
          <w:p w14:paraId="475193AB" w14:textId="77777777" w:rsidR="007460F7" w:rsidRDefault="007460F7" w:rsidP="00AA4FEF">
            <w:r>
              <w:t>Value</w:t>
            </w:r>
          </w:p>
        </w:tc>
      </w:tr>
      <w:tr w:rsidR="007460F7" w14:paraId="7B4B2230" w14:textId="77777777" w:rsidTr="00AA4FEF">
        <w:tc>
          <w:tcPr>
            <w:tcW w:w="6858" w:type="dxa"/>
          </w:tcPr>
          <w:p w14:paraId="1208C250" w14:textId="0FDC4124" w:rsidR="007460F7" w:rsidRDefault="007460F7" w:rsidP="00AA4FEF">
            <w:proofErr w:type="spellStart"/>
            <w:r>
              <w:t>Presafe</w:t>
            </w:r>
            <w:proofErr w:type="spellEnd"/>
            <w:r>
              <w:t xml:space="preserve"> recorder 1 ID value </w:t>
            </w:r>
          </w:p>
        </w:tc>
        <w:tc>
          <w:tcPr>
            <w:tcW w:w="3301" w:type="dxa"/>
          </w:tcPr>
          <w:p w14:paraId="75132A4F" w14:textId="0450DB7B" w:rsidR="007460F7" w:rsidRDefault="007460F7" w:rsidP="00AA4FEF">
            <w:r>
              <w:t>0x01</w:t>
            </w:r>
          </w:p>
        </w:tc>
      </w:tr>
      <w:tr w:rsidR="007460F7" w14:paraId="16A4CFA3" w14:textId="77777777" w:rsidTr="00AA4FEF">
        <w:tc>
          <w:tcPr>
            <w:tcW w:w="10159" w:type="dxa"/>
            <w:gridSpan w:val="2"/>
            <w:shd w:val="clear" w:color="auto" w:fill="000080"/>
          </w:tcPr>
          <w:p w14:paraId="0C6B97A2" w14:textId="77777777" w:rsidR="007460F7" w:rsidRDefault="007460F7" w:rsidP="00AA4FEF">
            <w:r>
              <w:rPr>
                <w:b/>
              </w:rPr>
              <w:t>Definition</w:t>
            </w:r>
          </w:p>
        </w:tc>
      </w:tr>
      <w:tr w:rsidR="007460F7" w14:paraId="5F83A023" w14:textId="77777777" w:rsidTr="00AA4FEF">
        <w:tc>
          <w:tcPr>
            <w:tcW w:w="10159" w:type="dxa"/>
            <w:gridSpan w:val="2"/>
          </w:tcPr>
          <w:p w14:paraId="4BBE5304" w14:textId="22D4808F" w:rsidR="007460F7" w:rsidRDefault="007460F7" w:rsidP="00AA4FEF">
            <w:r w:rsidRPr="007460F7">
              <w:t>#define KU8_MMG_PRESAFE_RECORDER_1_ID</w:t>
            </w:r>
          </w:p>
        </w:tc>
      </w:tr>
      <w:tr w:rsidR="007460F7" w14:paraId="2B7B543C" w14:textId="77777777" w:rsidTr="00AA4FEF">
        <w:tc>
          <w:tcPr>
            <w:tcW w:w="10159" w:type="dxa"/>
            <w:gridSpan w:val="2"/>
            <w:shd w:val="clear" w:color="auto" w:fill="000080"/>
          </w:tcPr>
          <w:p w14:paraId="57A336D4" w14:textId="77777777" w:rsidR="007460F7" w:rsidRDefault="007460F7" w:rsidP="00AA4FEF">
            <w:r>
              <w:rPr>
                <w:b/>
              </w:rPr>
              <w:t>Description</w:t>
            </w:r>
          </w:p>
        </w:tc>
      </w:tr>
      <w:tr w:rsidR="007460F7" w14:paraId="09BB11B7" w14:textId="77777777" w:rsidTr="00AA4FEF">
        <w:tc>
          <w:tcPr>
            <w:tcW w:w="10159" w:type="dxa"/>
            <w:gridSpan w:val="2"/>
          </w:tcPr>
          <w:p w14:paraId="355B46E2" w14:textId="77777777" w:rsidR="007460F7" w:rsidRDefault="007460F7" w:rsidP="00AA4FEF">
            <w:r>
              <w:t>NA</w:t>
            </w:r>
          </w:p>
        </w:tc>
      </w:tr>
    </w:tbl>
    <w:p w14:paraId="151F8C1B" w14:textId="59B53568" w:rsidR="007460F7" w:rsidRDefault="007460F7" w:rsidP="00DE11EA"/>
    <w:p w14:paraId="583455BF" w14:textId="463D7DDA" w:rsidR="007460F7" w:rsidRDefault="007460F7" w:rsidP="007460F7">
      <w:pPr>
        <w:pStyle w:val="Heading3"/>
      </w:pPr>
      <w:bookmarkStart w:id="2353" w:name="_Toc157416937"/>
      <w:r w:rsidRPr="007460F7">
        <w:t>KU8_MMG_PRESAFE_RECORDER_</w:t>
      </w:r>
      <w:r>
        <w:t>2</w:t>
      </w:r>
      <w:r w:rsidRPr="007460F7">
        <w:t>_ID</w:t>
      </w:r>
      <w:bookmarkEnd w:id="235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7460F7" w14:paraId="15EE741C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ACA6AEF" w14:textId="77777777" w:rsidR="007460F7" w:rsidRDefault="007460F7" w:rsidP="00AA4FEF">
            <w:r>
              <w:t>Name</w:t>
            </w:r>
          </w:p>
        </w:tc>
        <w:tc>
          <w:tcPr>
            <w:tcW w:w="3301" w:type="dxa"/>
          </w:tcPr>
          <w:p w14:paraId="727537E6" w14:textId="77777777" w:rsidR="007460F7" w:rsidRDefault="007460F7" w:rsidP="00AA4FEF">
            <w:r>
              <w:t>Value</w:t>
            </w:r>
          </w:p>
        </w:tc>
      </w:tr>
      <w:tr w:rsidR="007460F7" w14:paraId="650716ED" w14:textId="77777777" w:rsidTr="00AA4FEF">
        <w:tc>
          <w:tcPr>
            <w:tcW w:w="6858" w:type="dxa"/>
          </w:tcPr>
          <w:p w14:paraId="77E90BE4" w14:textId="77777777" w:rsidR="007460F7" w:rsidRDefault="007460F7" w:rsidP="00AA4FEF">
            <w:proofErr w:type="spellStart"/>
            <w:r>
              <w:t>Presafe</w:t>
            </w:r>
            <w:proofErr w:type="spellEnd"/>
            <w:r>
              <w:t xml:space="preserve"> recorder 1 ID value </w:t>
            </w:r>
          </w:p>
        </w:tc>
        <w:tc>
          <w:tcPr>
            <w:tcW w:w="3301" w:type="dxa"/>
          </w:tcPr>
          <w:p w14:paraId="427A3319" w14:textId="38C4F99D" w:rsidR="007460F7" w:rsidRDefault="007460F7" w:rsidP="00AA4FEF">
            <w:r>
              <w:t>0x02</w:t>
            </w:r>
          </w:p>
        </w:tc>
      </w:tr>
      <w:tr w:rsidR="007460F7" w14:paraId="2710364B" w14:textId="77777777" w:rsidTr="00AA4FEF">
        <w:tc>
          <w:tcPr>
            <w:tcW w:w="10159" w:type="dxa"/>
            <w:gridSpan w:val="2"/>
            <w:shd w:val="clear" w:color="auto" w:fill="000080"/>
          </w:tcPr>
          <w:p w14:paraId="5C0781ED" w14:textId="77777777" w:rsidR="007460F7" w:rsidRDefault="007460F7" w:rsidP="00AA4FEF">
            <w:r>
              <w:rPr>
                <w:b/>
              </w:rPr>
              <w:t>Definition</w:t>
            </w:r>
          </w:p>
        </w:tc>
      </w:tr>
      <w:tr w:rsidR="007460F7" w14:paraId="71185E16" w14:textId="77777777" w:rsidTr="00AA4FEF">
        <w:tc>
          <w:tcPr>
            <w:tcW w:w="10159" w:type="dxa"/>
            <w:gridSpan w:val="2"/>
          </w:tcPr>
          <w:p w14:paraId="33FFA2E1" w14:textId="5F94E6EB" w:rsidR="007460F7" w:rsidRDefault="007460F7" w:rsidP="00AA4FEF">
            <w:r w:rsidRPr="007460F7">
              <w:t>#define KU8_MMG_PRESAFE_RECORDER_</w:t>
            </w:r>
            <w:r>
              <w:t>2</w:t>
            </w:r>
            <w:r w:rsidRPr="007460F7">
              <w:t>_ID</w:t>
            </w:r>
          </w:p>
        </w:tc>
      </w:tr>
      <w:tr w:rsidR="007460F7" w14:paraId="4756D3E8" w14:textId="77777777" w:rsidTr="00AA4FEF">
        <w:tc>
          <w:tcPr>
            <w:tcW w:w="10159" w:type="dxa"/>
            <w:gridSpan w:val="2"/>
            <w:shd w:val="clear" w:color="auto" w:fill="000080"/>
          </w:tcPr>
          <w:p w14:paraId="4EDE75B7" w14:textId="77777777" w:rsidR="007460F7" w:rsidRDefault="007460F7" w:rsidP="00AA4FEF">
            <w:r>
              <w:rPr>
                <w:b/>
              </w:rPr>
              <w:t>Description</w:t>
            </w:r>
          </w:p>
        </w:tc>
      </w:tr>
      <w:tr w:rsidR="007460F7" w14:paraId="188213E4" w14:textId="77777777" w:rsidTr="00AA4FEF">
        <w:tc>
          <w:tcPr>
            <w:tcW w:w="10159" w:type="dxa"/>
            <w:gridSpan w:val="2"/>
          </w:tcPr>
          <w:p w14:paraId="690C50BB" w14:textId="77777777" w:rsidR="007460F7" w:rsidRDefault="007460F7" w:rsidP="00AA4FEF">
            <w:r>
              <w:t>NA</w:t>
            </w:r>
          </w:p>
        </w:tc>
      </w:tr>
    </w:tbl>
    <w:p w14:paraId="17CEBB43" w14:textId="60A02096" w:rsidR="007460F7" w:rsidRDefault="003F1750" w:rsidP="003F1750">
      <w:pPr>
        <w:pStyle w:val="Heading3"/>
      </w:pPr>
      <w:bookmarkStart w:id="2354" w:name="_Toc157416938"/>
      <w:r w:rsidRPr="003F1750">
        <w:t>MMG_KU32_AEC_MASK_GREEN_STATUS</w:t>
      </w:r>
      <w:bookmarkEnd w:id="2354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3481"/>
        <w:gridCol w:w="6904"/>
      </w:tblGrid>
      <w:tr w:rsidR="000A376F" w14:paraId="22365C3B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122C6355" w14:textId="77777777" w:rsidR="000A376F" w:rsidRDefault="000A376F" w:rsidP="00AA4FEF">
            <w:r>
              <w:t>Name</w:t>
            </w:r>
          </w:p>
        </w:tc>
        <w:tc>
          <w:tcPr>
            <w:tcW w:w="3301" w:type="dxa"/>
          </w:tcPr>
          <w:p w14:paraId="4BEB700C" w14:textId="77777777" w:rsidR="000A376F" w:rsidRDefault="000A376F" w:rsidP="00AA4FEF">
            <w:r>
              <w:t>Value</w:t>
            </w:r>
          </w:p>
        </w:tc>
      </w:tr>
      <w:tr w:rsidR="000A376F" w14:paraId="76F9C5F8" w14:textId="77777777" w:rsidTr="00AA4FEF">
        <w:tc>
          <w:tcPr>
            <w:tcW w:w="6858" w:type="dxa"/>
          </w:tcPr>
          <w:p w14:paraId="1A7D19C1" w14:textId="2B1127A9" w:rsidR="000A376F" w:rsidRDefault="000A376F" w:rsidP="00AA4FEF">
            <w:r>
              <w:t>Green AEC Group Status Mask</w:t>
            </w:r>
          </w:p>
        </w:tc>
        <w:tc>
          <w:tcPr>
            <w:tcW w:w="3301" w:type="dxa"/>
          </w:tcPr>
          <w:p w14:paraId="4C51BE2E" w14:textId="5D73D97C" w:rsidR="000A376F" w:rsidRDefault="000A376F" w:rsidP="00AA4FEF">
            <w:r w:rsidRPr="000A376F">
              <w:t>KU32_AEC_GROUP_MASK_OVER_VO | KU32_AEC_GROUP_MASK_UNDER_VO | KU32_AEC_GROUP_MASK_OVER_VO_TENS | KU32_AEC_GROUP_MASK_UNDER_VO_TENS | KU32_AEC_GROUP_MASK_NVM | KU32_AEC_GROUP_MASK_WARM_RESET | KU32_AEC_GROUP_MASK_EOL_COMFORT | KU32_AEC_GROUP_MASK_EOL_MAX | KU32_AEC_GROUP_MASK_IMPLAUSIBLE_DATA_POWERTRAIN | KU32_AEC_GROUP_MASK_TIMEOUT_IGNITION | KU32_AEC_GROUP_MASK_TIMEOUT_BH_R | KU32_AEC_GROUP_MASK_TIMEOUT_BH_L | KU32_AEC_GROUP_MASK_TIMEOUT_POWERTRAIN | KU32_AEC_GROUP_MASK_SYSTEM_OV | KU32_AEC_GROUP_MASK_SYSTEM_UV</w:t>
            </w:r>
          </w:p>
        </w:tc>
      </w:tr>
      <w:tr w:rsidR="000A376F" w14:paraId="3B78D494" w14:textId="77777777" w:rsidTr="00AA4FEF">
        <w:tc>
          <w:tcPr>
            <w:tcW w:w="10159" w:type="dxa"/>
            <w:gridSpan w:val="2"/>
            <w:shd w:val="clear" w:color="auto" w:fill="000080"/>
          </w:tcPr>
          <w:p w14:paraId="672CC46F" w14:textId="77777777" w:rsidR="000A376F" w:rsidRDefault="000A376F" w:rsidP="00AA4FEF">
            <w:r>
              <w:rPr>
                <w:b/>
              </w:rPr>
              <w:t>Definition</w:t>
            </w:r>
          </w:p>
        </w:tc>
      </w:tr>
      <w:tr w:rsidR="000A376F" w14:paraId="3CA8E6B7" w14:textId="77777777" w:rsidTr="00AA4FEF">
        <w:tc>
          <w:tcPr>
            <w:tcW w:w="10159" w:type="dxa"/>
            <w:gridSpan w:val="2"/>
          </w:tcPr>
          <w:p w14:paraId="25800E14" w14:textId="387F07EA" w:rsidR="000A376F" w:rsidRDefault="000A376F" w:rsidP="00AA4FEF">
            <w:r w:rsidRPr="007460F7">
              <w:t xml:space="preserve">#define </w:t>
            </w:r>
            <w:r w:rsidRPr="000A376F">
              <w:t>MMG_KU32_AEC_MASK_GREEN_STATUS</w:t>
            </w:r>
          </w:p>
        </w:tc>
      </w:tr>
      <w:tr w:rsidR="000A376F" w14:paraId="5C55E451" w14:textId="77777777" w:rsidTr="00AA4FEF">
        <w:tc>
          <w:tcPr>
            <w:tcW w:w="10159" w:type="dxa"/>
            <w:gridSpan w:val="2"/>
            <w:shd w:val="clear" w:color="auto" w:fill="000080"/>
          </w:tcPr>
          <w:p w14:paraId="36A7BEF7" w14:textId="77777777" w:rsidR="000A376F" w:rsidRDefault="000A376F" w:rsidP="00AA4FEF">
            <w:r>
              <w:rPr>
                <w:b/>
              </w:rPr>
              <w:t>Description</w:t>
            </w:r>
          </w:p>
        </w:tc>
      </w:tr>
      <w:tr w:rsidR="000A376F" w14:paraId="30F5276A" w14:textId="77777777" w:rsidTr="00AA4FEF">
        <w:tc>
          <w:tcPr>
            <w:tcW w:w="10159" w:type="dxa"/>
            <w:gridSpan w:val="2"/>
          </w:tcPr>
          <w:p w14:paraId="6624E86A" w14:textId="77777777" w:rsidR="000A376F" w:rsidRDefault="000A376F" w:rsidP="00AA4FEF">
            <w:r>
              <w:t>NA</w:t>
            </w:r>
          </w:p>
        </w:tc>
      </w:tr>
    </w:tbl>
    <w:p w14:paraId="421897B2" w14:textId="70F31ABD" w:rsidR="003F1750" w:rsidRDefault="003F1750" w:rsidP="003F1750">
      <w:pPr>
        <w:pStyle w:val="Heading3"/>
      </w:pPr>
      <w:bookmarkStart w:id="2355" w:name="_Toc157416939"/>
      <w:r w:rsidRPr="003F1750">
        <w:t>MMG_KU32_AEC_MASK_RED_STATUS</w:t>
      </w:r>
      <w:bookmarkEnd w:id="2355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3480"/>
        <w:gridCol w:w="6905"/>
      </w:tblGrid>
      <w:tr w:rsidR="00EE63B8" w14:paraId="0F0293A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AB5D3EA" w14:textId="77777777" w:rsidR="00EE63B8" w:rsidRDefault="00EE63B8" w:rsidP="00AA4FEF">
            <w:r>
              <w:t>Name</w:t>
            </w:r>
          </w:p>
        </w:tc>
        <w:tc>
          <w:tcPr>
            <w:tcW w:w="3301" w:type="dxa"/>
          </w:tcPr>
          <w:p w14:paraId="5C8FAD92" w14:textId="77777777" w:rsidR="00EE63B8" w:rsidRDefault="00EE63B8" w:rsidP="00AA4FEF">
            <w:r>
              <w:t>Value</w:t>
            </w:r>
          </w:p>
        </w:tc>
      </w:tr>
      <w:tr w:rsidR="00EE63B8" w14:paraId="094FF68A" w14:textId="77777777" w:rsidTr="00AA4FEF">
        <w:tc>
          <w:tcPr>
            <w:tcW w:w="6858" w:type="dxa"/>
          </w:tcPr>
          <w:p w14:paraId="70E750CC" w14:textId="5675F47D" w:rsidR="00EE63B8" w:rsidRDefault="00C14CE0" w:rsidP="00AA4FEF">
            <w:r>
              <w:t xml:space="preserve">Red </w:t>
            </w:r>
            <w:r w:rsidR="00EE63B8">
              <w:t>AEC Group Status Mask</w:t>
            </w:r>
          </w:p>
        </w:tc>
        <w:tc>
          <w:tcPr>
            <w:tcW w:w="3301" w:type="dxa"/>
          </w:tcPr>
          <w:p w14:paraId="751387DC" w14:textId="71520C82" w:rsidR="00EE63B8" w:rsidRDefault="00C14CE0" w:rsidP="00AA4FEF">
            <w:r w:rsidRPr="00C14CE0">
              <w:t xml:space="preserve">KU32_AEC_GROUP_MASK_HARDWARE | KU32_AEC_GROUP_MASK_SELF_PROTECTION | KU32_AEC_GROUP_MASK_MOTOR | KU32_AEC_GROUP_MASK_EOL_LOW_HIGH | </w:t>
            </w:r>
            <w:r w:rsidRPr="00C14CE0">
              <w:lastRenderedPageBreak/>
              <w:t>KU32_AEC_GROUP_MASK_STEERING_CONFIG | KU32_AEC_GROUP_MASK_TIMEOUT_PRESAFE | KU32_AEC_GROUP_MASK_IMPLAUSIBLE_DATA_PRESAFE | KU32_AEC_GROUP_MASK_TIMEOUT_BUCKLE | KU32_AEC_GROUP_MASK_IMPLAUSIBLE_DATA_BUCKLE_ORC | KU32_AEC_GROUP_MASK_IMPLAUSIBLE_DATA_IGNITION</w:t>
            </w:r>
          </w:p>
        </w:tc>
      </w:tr>
      <w:tr w:rsidR="00EE63B8" w14:paraId="4EA3033D" w14:textId="77777777" w:rsidTr="00AA4FEF">
        <w:tc>
          <w:tcPr>
            <w:tcW w:w="10159" w:type="dxa"/>
            <w:gridSpan w:val="2"/>
            <w:shd w:val="clear" w:color="auto" w:fill="000080"/>
          </w:tcPr>
          <w:p w14:paraId="5BB1CA19" w14:textId="77777777" w:rsidR="00EE63B8" w:rsidRDefault="00EE63B8" w:rsidP="00AA4FEF">
            <w:r>
              <w:rPr>
                <w:b/>
              </w:rPr>
              <w:lastRenderedPageBreak/>
              <w:t>Definition</w:t>
            </w:r>
          </w:p>
        </w:tc>
      </w:tr>
      <w:tr w:rsidR="00EE63B8" w14:paraId="09A7B60A" w14:textId="77777777" w:rsidTr="00AA4FEF">
        <w:tc>
          <w:tcPr>
            <w:tcW w:w="10159" w:type="dxa"/>
            <w:gridSpan w:val="2"/>
          </w:tcPr>
          <w:p w14:paraId="5EC0130D" w14:textId="4C4105E5" w:rsidR="00EE63B8" w:rsidRDefault="00EE63B8" w:rsidP="00AA4FEF">
            <w:r w:rsidRPr="007460F7">
              <w:t xml:space="preserve">#define </w:t>
            </w:r>
            <w:r w:rsidRPr="000A376F">
              <w:t>MMG_KU32_AEC_MASK_</w:t>
            </w:r>
            <w:r w:rsidR="00C14CE0">
              <w:t>RED</w:t>
            </w:r>
            <w:r w:rsidRPr="000A376F">
              <w:t>_STATUS</w:t>
            </w:r>
          </w:p>
        </w:tc>
      </w:tr>
      <w:tr w:rsidR="00EE63B8" w14:paraId="39957F54" w14:textId="77777777" w:rsidTr="00AA4FEF">
        <w:tc>
          <w:tcPr>
            <w:tcW w:w="10159" w:type="dxa"/>
            <w:gridSpan w:val="2"/>
            <w:shd w:val="clear" w:color="auto" w:fill="000080"/>
          </w:tcPr>
          <w:p w14:paraId="01FF48B8" w14:textId="77777777" w:rsidR="00EE63B8" w:rsidRDefault="00EE63B8" w:rsidP="00AA4FEF">
            <w:r>
              <w:rPr>
                <w:b/>
              </w:rPr>
              <w:t>Description</w:t>
            </w:r>
          </w:p>
        </w:tc>
      </w:tr>
      <w:tr w:rsidR="00EE63B8" w14:paraId="1038B172" w14:textId="77777777" w:rsidTr="00AA4FEF">
        <w:tc>
          <w:tcPr>
            <w:tcW w:w="10159" w:type="dxa"/>
            <w:gridSpan w:val="2"/>
          </w:tcPr>
          <w:p w14:paraId="3742941B" w14:textId="77777777" w:rsidR="00EE63B8" w:rsidRDefault="00EE63B8" w:rsidP="00AA4FEF">
            <w:r>
              <w:t>NA</w:t>
            </w:r>
          </w:p>
        </w:tc>
      </w:tr>
    </w:tbl>
    <w:p w14:paraId="73BB8E40" w14:textId="5203A87C" w:rsidR="003F1750" w:rsidRDefault="003F1750" w:rsidP="003F1750">
      <w:pPr>
        <w:pStyle w:val="Heading3"/>
      </w:pPr>
      <w:bookmarkStart w:id="2356" w:name="_Toc157416940"/>
      <w:r w:rsidRPr="003F1750">
        <w:t>MMG_STATUS_IS_GREEN</w:t>
      </w:r>
      <w:bookmarkEnd w:id="2356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1778A2" w14:paraId="0477B769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30785B8" w14:textId="77777777" w:rsidR="001778A2" w:rsidRDefault="001778A2" w:rsidP="00AA4FEF">
            <w:r>
              <w:t>Name</w:t>
            </w:r>
          </w:p>
        </w:tc>
        <w:tc>
          <w:tcPr>
            <w:tcW w:w="3301" w:type="dxa"/>
          </w:tcPr>
          <w:p w14:paraId="32A1CE65" w14:textId="77777777" w:rsidR="001778A2" w:rsidRDefault="001778A2" w:rsidP="00AA4FEF">
            <w:r>
              <w:t>Value</w:t>
            </w:r>
          </w:p>
        </w:tc>
      </w:tr>
      <w:tr w:rsidR="001778A2" w14:paraId="452D2EEE" w14:textId="77777777" w:rsidTr="00AA4FEF">
        <w:tc>
          <w:tcPr>
            <w:tcW w:w="6858" w:type="dxa"/>
          </w:tcPr>
          <w:p w14:paraId="7FC3EBE4" w14:textId="5DE3236E" w:rsidR="001778A2" w:rsidRDefault="00CD52B0" w:rsidP="00AA4FEF">
            <w:r w:rsidRPr="00CD52B0">
              <w:t>Macro use as return for green status</w:t>
            </w:r>
          </w:p>
        </w:tc>
        <w:tc>
          <w:tcPr>
            <w:tcW w:w="3301" w:type="dxa"/>
          </w:tcPr>
          <w:p w14:paraId="1A3D853D" w14:textId="3934C19E" w:rsidR="001778A2" w:rsidRDefault="001778A2" w:rsidP="00AA4FEF">
            <w:r>
              <w:t>0x00</w:t>
            </w:r>
          </w:p>
        </w:tc>
      </w:tr>
      <w:tr w:rsidR="001778A2" w14:paraId="2D018AAC" w14:textId="77777777" w:rsidTr="00AA4FEF">
        <w:tc>
          <w:tcPr>
            <w:tcW w:w="10159" w:type="dxa"/>
            <w:gridSpan w:val="2"/>
            <w:shd w:val="clear" w:color="auto" w:fill="000080"/>
          </w:tcPr>
          <w:p w14:paraId="716E3C05" w14:textId="77777777" w:rsidR="001778A2" w:rsidRDefault="001778A2" w:rsidP="00AA4FEF">
            <w:r>
              <w:rPr>
                <w:b/>
              </w:rPr>
              <w:t>Definition</w:t>
            </w:r>
          </w:p>
        </w:tc>
      </w:tr>
      <w:tr w:rsidR="001778A2" w14:paraId="20359BA4" w14:textId="77777777" w:rsidTr="00AA4FEF">
        <w:tc>
          <w:tcPr>
            <w:tcW w:w="10159" w:type="dxa"/>
            <w:gridSpan w:val="2"/>
          </w:tcPr>
          <w:p w14:paraId="2F31AFE4" w14:textId="2DAF7DAC" w:rsidR="001778A2" w:rsidRDefault="001778A2" w:rsidP="00AA4FEF">
            <w:r w:rsidRPr="007460F7">
              <w:t xml:space="preserve">#define </w:t>
            </w:r>
            <w:r w:rsidRPr="001778A2">
              <w:t>MMG_STATUS_IS_GREEN</w:t>
            </w:r>
          </w:p>
        </w:tc>
      </w:tr>
      <w:tr w:rsidR="001778A2" w14:paraId="050ACD58" w14:textId="77777777" w:rsidTr="00AA4FEF">
        <w:tc>
          <w:tcPr>
            <w:tcW w:w="10159" w:type="dxa"/>
            <w:gridSpan w:val="2"/>
            <w:shd w:val="clear" w:color="auto" w:fill="000080"/>
          </w:tcPr>
          <w:p w14:paraId="43A0A5F0" w14:textId="77777777" w:rsidR="001778A2" w:rsidRDefault="001778A2" w:rsidP="00AA4FEF">
            <w:r>
              <w:rPr>
                <w:b/>
              </w:rPr>
              <w:t>Description</w:t>
            </w:r>
          </w:p>
        </w:tc>
      </w:tr>
      <w:tr w:rsidR="001778A2" w14:paraId="2E4784DD" w14:textId="77777777" w:rsidTr="00AA4FEF">
        <w:tc>
          <w:tcPr>
            <w:tcW w:w="10159" w:type="dxa"/>
            <w:gridSpan w:val="2"/>
          </w:tcPr>
          <w:p w14:paraId="0A7464B1" w14:textId="77777777" w:rsidR="001778A2" w:rsidRDefault="001778A2" w:rsidP="00AA4FEF">
            <w:r>
              <w:t>NA</w:t>
            </w:r>
          </w:p>
        </w:tc>
      </w:tr>
    </w:tbl>
    <w:p w14:paraId="71638EEF" w14:textId="77777777" w:rsidR="001778A2" w:rsidRPr="001778A2" w:rsidRDefault="001778A2" w:rsidP="00446F7F"/>
    <w:p w14:paraId="54066699" w14:textId="4076AFB5" w:rsidR="003F1750" w:rsidRDefault="003F1750" w:rsidP="003F1750">
      <w:pPr>
        <w:pStyle w:val="Heading3"/>
      </w:pPr>
      <w:bookmarkStart w:id="2357" w:name="_Toc157416941"/>
      <w:r w:rsidRPr="003F1750">
        <w:t>MMG_STATUS_IS_RED</w:t>
      </w:r>
      <w:bookmarkEnd w:id="2357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CD52B0" w14:paraId="1AA1A575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38750F68" w14:textId="77777777" w:rsidR="00CD52B0" w:rsidRDefault="00CD52B0" w:rsidP="00AA4FEF">
            <w:r>
              <w:t>Name</w:t>
            </w:r>
          </w:p>
        </w:tc>
        <w:tc>
          <w:tcPr>
            <w:tcW w:w="3301" w:type="dxa"/>
          </w:tcPr>
          <w:p w14:paraId="7DDCCC97" w14:textId="77777777" w:rsidR="00CD52B0" w:rsidRDefault="00CD52B0" w:rsidP="00AA4FEF">
            <w:r>
              <w:t>Value</w:t>
            </w:r>
          </w:p>
        </w:tc>
      </w:tr>
      <w:tr w:rsidR="00CD52B0" w14:paraId="2F7FF506" w14:textId="77777777" w:rsidTr="00AA4FEF">
        <w:tc>
          <w:tcPr>
            <w:tcW w:w="6858" w:type="dxa"/>
          </w:tcPr>
          <w:p w14:paraId="465542DC" w14:textId="58FC52AA" w:rsidR="00CD52B0" w:rsidRDefault="00CD52B0" w:rsidP="00AA4FEF">
            <w:r w:rsidRPr="00CD52B0">
              <w:t xml:space="preserve">Macro use as return for </w:t>
            </w:r>
            <w:r>
              <w:t>red</w:t>
            </w:r>
            <w:r w:rsidRPr="00CD52B0">
              <w:t xml:space="preserve"> status</w:t>
            </w:r>
          </w:p>
        </w:tc>
        <w:tc>
          <w:tcPr>
            <w:tcW w:w="3301" w:type="dxa"/>
          </w:tcPr>
          <w:p w14:paraId="4FF2C517" w14:textId="5060B25A" w:rsidR="00CD52B0" w:rsidRDefault="00CD52B0" w:rsidP="00AA4FEF">
            <w:r>
              <w:t>0x02</w:t>
            </w:r>
          </w:p>
        </w:tc>
      </w:tr>
      <w:tr w:rsidR="00CD52B0" w14:paraId="054CAC5E" w14:textId="77777777" w:rsidTr="00AA4FEF">
        <w:tc>
          <w:tcPr>
            <w:tcW w:w="10159" w:type="dxa"/>
            <w:gridSpan w:val="2"/>
            <w:shd w:val="clear" w:color="auto" w:fill="000080"/>
          </w:tcPr>
          <w:p w14:paraId="5AE7AFB5" w14:textId="77777777" w:rsidR="00CD52B0" w:rsidRDefault="00CD52B0" w:rsidP="00AA4FEF">
            <w:r>
              <w:rPr>
                <w:b/>
              </w:rPr>
              <w:t>Definition</w:t>
            </w:r>
          </w:p>
        </w:tc>
      </w:tr>
      <w:tr w:rsidR="00CD52B0" w14:paraId="04C289DD" w14:textId="77777777" w:rsidTr="00AA4FEF">
        <w:tc>
          <w:tcPr>
            <w:tcW w:w="10159" w:type="dxa"/>
            <w:gridSpan w:val="2"/>
          </w:tcPr>
          <w:p w14:paraId="697D3E0E" w14:textId="0D23EE90" w:rsidR="00CD52B0" w:rsidRDefault="00CD52B0" w:rsidP="00AA4FEF">
            <w:r w:rsidRPr="007460F7">
              <w:t xml:space="preserve">#define </w:t>
            </w:r>
            <w:r w:rsidRPr="001778A2">
              <w:t>MMG_STATUS_IS_</w:t>
            </w:r>
            <w:r>
              <w:t>RED</w:t>
            </w:r>
          </w:p>
        </w:tc>
      </w:tr>
      <w:tr w:rsidR="00CD52B0" w14:paraId="59C8F33F" w14:textId="77777777" w:rsidTr="00AA4FEF">
        <w:tc>
          <w:tcPr>
            <w:tcW w:w="10159" w:type="dxa"/>
            <w:gridSpan w:val="2"/>
            <w:shd w:val="clear" w:color="auto" w:fill="000080"/>
          </w:tcPr>
          <w:p w14:paraId="362F908B" w14:textId="77777777" w:rsidR="00CD52B0" w:rsidRDefault="00CD52B0" w:rsidP="00AA4FEF">
            <w:r>
              <w:rPr>
                <w:b/>
              </w:rPr>
              <w:t>Description</w:t>
            </w:r>
          </w:p>
        </w:tc>
      </w:tr>
      <w:tr w:rsidR="00CD52B0" w14:paraId="67DE8494" w14:textId="77777777" w:rsidTr="00AA4FEF">
        <w:tc>
          <w:tcPr>
            <w:tcW w:w="10159" w:type="dxa"/>
            <w:gridSpan w:val="2"/>
          </w:tcPr>
          <w:p w14:paraId="0D288E0F" w14:textId="77777777" w:rsidR="00CD52B0" w:rsidRDefault="00CD52B0" w:rsidP="00AA4FEF">
            <w:r>
              <w:t>NA</w:t>
            </w:r>
          </w:p>
        </w:tc>
      </w:tr>
    </w:tbl>
    <w:p w14:paraId="4101ADED" w14:textId="5E32EF85" w:rsidR="003F1750" w:rsidRDefault="003F1750" w:rsidP="003F1750">
      <w:pPr>
        <w:pStyle w:val="Heading3"/>
      </w:pPr>
      <w:bookmarkStart w:id="2358" w:name="_Toc157416942"/>
      <w:r w:rsidRPr="003F1750">
        <w:t>MMG_STATUS_IS_DEFAULT</w:t>
      </w:r>
      <w:bookmarkEnd w:id="2358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617F9E" w14:paraId="3E061EEE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49702B0F" w14:textId="77777777" w:rsidR="00617F9E" w:rsidRDefault="00617F9E" w:rsidP="00AA4FEF">
            <w:r>
              <w:t>Name</w:t>
            </w:r>
          </w:p>
        </w:tc>
        <w:tc>
          <w:tcPr>
            <w:tcW w:w="3301" w:type="dxa"/>
          </w:tcPr>
          <w:p w14:paraId="6F30CBC4" w14:textId="77777777" w:rsidR="00617F9E" w:rsidRDefault="00617F9E" w:rsidP="00AA4FEF">
            <w:r>
              <w:t>Value</w:t>
            </w:r>
          </w:p>
        </w:tc>
      </w:tr>
      <w:tr w:rsidR="00617F9E" w14:paraId="376818D5" w14:textId="77777777" w:rsidTr="00AA4FEF">
        <w:tc>
          <w:tcPr>
            <w:tcW w:w="6858" w:type="dxa"/>
          </w:tcPr>
          <w:p w14:paraId="0BDD6CB4" w14:textId="6129F631" w:rsidR="00617F9E" w:rsidRDefault="00617F9E" w:rsidP="00AA4FEF">
            <w:r w:rsidRPr="00CD52B0">
              <w:t xml:space="preserve">Macro use as return for </w:t>
            </w:r>
            <w:r>
              <w:t>default</w:t>
            </w:r>
            <w:r w:rsidRPr="00CD52B0">
              <w:t xml:space="preserve"> status</w:t>
            </w:r>
          </w:p>
        </w:tc>
        <w:tc>
          <w:tcPr>
            <w:tcW w:w="3301" w:type="dxa"/>
          </w:tcPr>
          <w:p w14:paraId="489FD982" w14:textId="6239711A" w:rsidR="00617F9E" w:rsidRDefault="00617F9E" w:rsidP="00AA4FEF">
            <w:r>
              <w:t>0x0</w:t>
            </w:r>
            <w:r w:rsidR="00CD391F">
              <w:t>1</w:t>
            </w:r>
          </w:p>
        </w:tc>
      </w:tr>
      <w:tr w:rsidR="00617F9E" w14:paraId="6217FE5E" w14:textId="77777777" w:rsidTr="00AA4FEF">
        <w:tc>
          <w:tcPr>
            <w:tcW w:w="10159" w:type="dxa"/>
            <w:gridSpan w:val="2"/>
            <w:shd w:val="clear" w:color="auto" w:fill="000080"/>
          </w:tcPr>
          <w:p w14:paraId="2F8D7D98" w14:textId="77777777" w:rsidR="00617F9E" w:rsidRDefault="00617F9E" w:rsidP="00AA4FEF">
            <w:r>
              <w:rPr>
                <w:b/>
              </w:rPr>
              <w:t>Definition</w:t>
            </w:r>
          </w:p>
        </w:tc>
      </w:tr>
      <w:tr w:rsidR="00617F9E" w14:paraId="3369FEB5" w14:textId="77777777" w:rsidTr="00AA4FEF">
        <w:tc>
          <w:tcPr>
            <w:tcW w:w="10159" w:type="dxa"/>
            <w:gridSpan w:val="2"/>
          </w:tcPr>
          <w:p w14:paraId="4D86474C" w14:textId="2C12D32C" w:rsidR="00617F9E" w:rsidRDefault="00617F9E" w:rsidP="00AA4FEF">
            <w:r w:rsidRPr="007460F7">
              <w:t xml:space="preserve">#define </w:t>
            </w:r>
            <w:r w:rsidRPr="001778A2">
              <w:t>MMG_STATUS_IS_</w:t>
            </w:r>
            <w:r>
              <w:t>DEFAULT</w:t>
            </w:r>
          </w:p>
        </w:tc>
      </w:tr>
      <w:tr w:rsidR="00617F9E" w14:paraId="095D5062" w14:textId="77777777" w:rsidTr="00AA4FEF">
        <w:tc>
          <w:tcPr>
            <w:tcW w:w="10159" w:type="dxa"/>
            <w:gridSpan w:val="2"/>
            <w:shd w:val="clear" w:color="auto" w:fill="000080"/>
          </w:tcPr>
          <w:p w14:paraId="045D4644" w14:textId="77777777" w:rsidR="00617F9E" w:rsidRDefault="00617F9E" w:rsidP="00AA4FEF">
            <w:r>
              <w:rPr>
                <w:b/>
              </w:rPr>
              <w:t>Description</w:t>
            </w:r>
          </w:p>
        </w:tc>
      </w:tr>
      <w:tr w:rsidR="00617F9E" w14:paraId="757E1B9D" w14:textId="77777777" w:rsidTr="00AA4FEF">
        <w:tc>
          <w:tcPr>
            <w:tcW w:w="10159" w:type="dxa"/>
            <w:gridSpan w:val="2"/>
          </w:tcPr>
          <w:p w14:paraId="5BE1837C" w14:textId="77777777" w:rsidR="00617F9E" w:rsidRDefault="00617F9E" w:rsidP="00AA4FEF">
            <w:r>
              <w:t>NA</w:t>
            </w:r>
          </w:p>
        </w:tc>
      </w:tr>
    </w:tbl>
    <w:p w14:paraId="631B9B3B" w14:textId="376AE4DA" w:rsidR="00617F9E" w:rsidRDefault="00617F9E" w:rsidP="00617F9E"/>
    <w:p w14:paraId="4401322D" w14:textId="29A6AE6B" w:rsidR="006C59E8" w:rsidRDefault="006C59E8" w:rsidP="006C59E8">
      <w:pPr>
        <w:pStyle w:val="Heading3"/>
      </w:pPr>
      <w:bookmarkStart w:id="2359" w:name="_Toc157416943"/>
      <w:r w:rsidRPr="003F1750">
        <w:t>M</w:t>
      </w:r>
      <w:r w:rsidRPr="006C59E8">
        <w:t>MG_KU8_IDX_IMPL_BUCKLE_TENS</w:t>
      </w:r>
      <w:bookmarkEnd w:id="2359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6C59E8" w14:paraId="3D72FF18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7CEEC75A" w14:textId="77777777" w:rsidR="006C59E8" w:rsidRDefault="006C59E8" w:rsidP="00AA4FEF">
            <w:r>
              <w:t>Name</w:t>
            </w:r>
          </w:p>
        </w:tc>
        <w:tc>
          <w:tcPr>
            <w:tcW w:w="3301" w:type="dxa"/>
          </w:tcPr>
          <w:p w14:paraId="6F62D42F" w14:textId="77777777" w:rsidR="006C59E8" w:rsidRDefault="006C59E8" w:rsidP="00AA4FEF">
            <w:r>
              <w:t>Value</w:t>
            </w:r>
          </w:p>
        </w:tc>
      </w:tr>
      <w:tr w:rsidR="006C59E8" w14:paraId="7EC3BE3A" w14:textId="77777777" w:rsidTr="00AA4FEF">
        <w:tc>
          <w:tcPr>
            <w:tcW w:w="6858" w:type="dxa"/>
          </w:tcPr>
          <w:p w14:paraId="7FB10478" w14:textId="44A03FA4" w:rsidR="006C59E8" w:rsidRDefault="006C59E8" w:rsidP="00AA4FEF">
            <w:r w:rsidRPr="00CD52B0">
              <w:t xml:space="preserve">Macro use </w:t>
            </w:r>
            <w:r>
              <w:t>for implausible buckle tensioning</w:t>
            </w:r>
          </w:p>
        </w:tc>
        <w:tc>
          <w:tcPr>
            <w:tcW w:w="3301" w:type="dxa"/>
          </w:tcPr>
          <w:p w14:paraId="45057E1B" w14:textId="49EF8D5B" w:rsidR="006C59E8" w:rsidRDefault="006C59E8" w:rsidP="00AA4FEF">
            <w:r>
              <w:t>0x02</w:t>
            </w:r>
          </w:p>
        </w:tc>
      </w:tr>
      <w:tr w:rsidR="006C59E8" w14:paraId="7640753E" w14:textId="77777777" w:rsidTr="00AA4FEF">
        <w:tc>
          <w:tcPr>
            <w:tcW w:w="10159" w:type="dxa"/>
            <w:gridSpan w:val="2"/>
            <w:shd w:val="clear" w:color="auto" w:fill="000080"/>
          </w:tcPr>
          <w:p w14:paraId="3665B0E8" w14:textId="77777777" w:rsidR="006C59E8" w:rsidRDefault="006C59E8" w:rsidP="00AA4FEF">
            <w:r>
              <w:rPr>
                <w:b/>
              </w:rPr>
              <w:t>Definition</w:t>
            </w:r>
          </w:p>
        </w:tc>
      </w:tr>
      <w:tr w:rsidR="006C59E8" w14:paraId="7840B2A9" w14:textId="77777777" w:rsidTr="00AA4FEF">
        <w:tc>
          <w:tcPr>
            <w:tcW w:w="10159" w:type="dxa"/>
            <w:gridSpan w:val="2"/>
          </w:tcPr>
          <w:p w14:paraId="21DEB7DF" w14:textId="07FB211E" w:rsidR="006C59E8" w:rsidRDefault="006C59E8" w:rsidP="00AA4FEF">
            <w:r w:rsidRPr="006C59E8">
              <w:t>#define MMG_KU8_IDX_IMPL_BUCKLE_TENS</w:t>
            </w:r>
          </w:p>
        </w:tc>
      </w:tr>
      <w:tr w:rsidR="006C59E8" w14:paraId="238C546F" w14:textId="77777777" w:rsidTr="00AA4FEF">
        <w:tc>
          <w:tcPr>
            <w:tcW w:w="10159" w:type="dxa"/>
            <w:gridSpan w:val="2"/>
            <w:shd w:val="clear" w:color="auto" w:fill="000080"/>
          </w:tcPr>
          <w:p w14:paraId="6512F6A0" w14:textId="77777777" w:rsidR="006C59E8" w:rsidRDefault="006C59E8" w:rsidP="00AA4FEF">
            <w:r>
              <w:rPr>
                <w:b/>
              </w:rPr>
              <w:t>Description</w:t>
            </w:r>
          </w:p>
        </w:tc>
      </w:tr>
      <w:tr w:rsidR="006C59E8" w14:paraId="009A6884" w14:textId="77777777" w:rsidTr="00AA4FEF">
        <w:tc>
          <w:tcPr>
            <w:tcW w:w="10159" w:type="dxa"/>
            <w:gridSpan w:val="2"/>
          </w:tcPr>
          <w:p w14:paraId="598FE6E9" w14:textId="77777777" w:rsidR="006C59E8" w:rsidRDefault="006C59E8" w:rsidP="00AA4FEF">
            <w:r>
              <w:t>NA</w:t>
            </w:r>
          </w:p>
        </w:tc>
      </w:tr>
    </w:tbl>
    <w:p w14:paraId="1ADA4E79" w14:textId="356DEF0E" w:rsidR="006C59E8" w:rsidRDefault="006C59E8" w:rsidP="00617F9E"/>
    <w:p w14:paraId="142E73B5" w14:textId="74B2BB19" w:rsidR="006C59E8" w:rsidRDefault="006C59E8" w:rsidP="006C59E8">
      <w:pPr>
        <w:pStyle w:val="Heading3"/>
      </w:pPr>
      <w:bookmarkStart w:id="2360" w:name="_Toc157416944"/>
      <w:r w:rsidRPr="006C59E8">
        <w:t>MMG_KU8_IDX_TIMOEUT_BUCKLEK_TENS</w:t>
      </w:r>
      <w:bookmarkEnd w:id="2360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6C59E8" w14:paraId="54DC1F49" w14:textId="77777777" w:rsidTr="00AA4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55198FE3" w14:textId="77777777" w:rsidR="006C59E8" w:rsidRDefault="006C59E8" w:rsidP="00AA4FEF">
            <w:r>
              <w:t>Name</w:t>
            </w:r>
          </w:p>
        </w:tc>
        <w:tc>
          <w:tcPr>
            <w:tcW w:w="3301" w:type="dxa"/>
          </w:tcPr>
          <w:p w14:paraId="50B1ECF4" w14:textId="77777777" w:rsidR="006C59E8" w:rsidRDefault="006C59E8" w:rsidP="00AA4FEF">
            <w:r>
              <w:t>Value</w:t>
            </w:r>
          </w:p>
        </w:tc>
      </w:tr>
      <w:tr w:rsidR="006C59E8" w14:paraId="3B4D008A" w14:textId="77777777" w:rsidTr="00AA4FEF">
        <w:tc>
          <w:tcPr>
            <w:tcW w:w="6858" w:type="dxa"/>
          </w:tcPr>
          <w:p w14:paraId="1BA91AC6" w14:textId="03EF3B83" w:rsidR="006C59E8" w:rsidRDefault="006C59E8" w:rsidP="00AA4FEF">
            <w:r w:rsidRPr="00CD52B0">
              <w:t xml:space="preserve">Macro use </w:t>
            </w:r>
            <w:r>
              <w:t>for timeout buckle tensioning</w:t>
            </w:r>
          </w:p>
        </w:tc>
        <w:tc>
          <w:tcPr>
            <w:tcW w:w="3301" w:type="dxa"/>
          </w:tcPr>
          <w:p w14:paraId="4174DCF2" w14:textId="04E563F7" w:rsidR="006C59E8" w:rsidRDefault="006C59E8" w:rsidP="00AA4FEF">
            <w:r>
              <w:t>0x03</w:t>
            </w:r>
          </w:p>
        </w:tc>
      </w:tr>
      <w:tr w:rsidR="006C59E8" w14:paraId="55AED1DB" w14:textId="77777777" w:rsidTr="00AA4FEF">
        <w:tc>
          <w:tcPr>
            <w:tcW w:w="10159" w:type="dxa"/>
            <w:gridSpan w:val="2"/>
            <w:shd w:val="clear" w:color="auto" w:fill="000080"/>
          </w:tcPr>
          <w:p w14:paraId="141A72B2" w14:textId="77777777" w:rsidR="006C59E8" w:rsidRDefault="006C59E8" w:rsidP="00AA4FEF">
            <w:r>
              <w:rPr>
                <w:b/>
              </w:rPr>
              <w:t>Definition</w:t>
            </w:r>
          </w:p>
        </w:tc>
      </w:tr>
      <w:tr w:rsidR="006C59E8" w14:paraId="0A7E71E2" w14:textId="77777777" w:rsidTr="00AA4FEF">
        <w:tc>
          <w:tcPr>
            <w:tcW w:w="10159" w:type="dxa"/>
            <w:gridSpan w:val="2"/>
          </w:tcPr>
          <w:p w14:paraId="2EB5AB6E" w14:textId="28BE6188" w:rsidR="006C59E8" w:rsidRDefault="006C59E8" w:rsidP="00AA4FEF">
            <w:r w:rsidRPr="006C59E8">
              <w:t>#define MMG_KU8_IDX_TIMOEUT_BUCKLEK_TENS</w:t>
            </w:r>
          </w:p>
        </w:tc>
      </w:tr>
      <w:tr w:rsidR="006C59E8" w14:paraId="48927918" w14:textId="77777777" w:rsidTr="00AA4FEF">
        <w:tc>
          <w:tcPr>
            <w:tcW w:w="10159" w:type="dxa"/>
            <w:gridSpan w:val="2"/>
            <w:shd w:val="clear" w:color="auto" w:fill="000080"/>
          </w:tcPr>
          <w:p w14:paraId="2FE39331" w14:textId="77777777" w:rsidR="006C59E8" w:rsidRDefault="006C59E8" w:rsidP="00AA4FEF">
            <w:r>
              <w:rPr>
                <w:b/>
              </w:rPr>
              <w:lastRenderedPageBreak/>
              <w:t>Description</w:t>
            </w:r>
          </w:p>
        </w:tc>
      </w:tr>
      <w:tr w:rsidR="006C59E8" w14:paraId="482F55AC" w14:textId="77777777" w:rsidTr="00AA4FEF">
        <w:tc>
          <w:tcPr>
            <w:tcW w:w="10159" w:type="dxa"/>
            <w:gridSpan w:val="2"/>
          </w:tcPr>
          <w:p w14:paraId="363C73B2" w14:textId="77777777" w:rsidR="006C59E8" w:rsidRDefault="006C59E8" w:rsidP="00AA4FEF">
            <w:r>
              <w:t>NA</w:t>
            </w:r>
          </w:p>
        </w:tc>
      </w:tr>
    </w:tbl>
    <w:p w14:paraId="5578BE6E" w14:textId="77777777" w:rsidR="006C59E8" w:rsidRPr="00617F9E" w:rsidRDefault="006C59E8" w:rsidP="00617F9E"/>
    <w:p w14:paraId="787DB36D" w14:textId="5375FD47" w:rsidR="00D229AE" w:rsidRDefault="00D229AE">
      <w:pPr>
        <w:pStyle w:val="Heading3"/>
      </w:pPr>
      <w:bookmarkStart w:id="2361" w:name="_Toc157416945"/>
      <w:r w:rsidRPr="00D229AE">
        <w:t>MMG_KU8_CFG_BSR3_TENSIONING_CYCLE</w:t>
      </w:r>
      <w:bookmarkEnd w:id="2361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D229AE" w14:paraId="6F426124" w14:textId="77777777" w:rsidTr="00451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69A971BC" w14:textId="77777777" w:rsidR="00D229AE" w:rsidRDefault="00D229AE" w:rsidP="004518BF">
            <w:r>
              <w:t>Name</w:t>
            </w:r>
          </w:p>
        </w:tc>
        <w:tc>
          <w:tcPr>
            <w:tcW w:w="3301" w:type="dxa"/>
          </w:tcPr>
          <w:p w14:paraId="247D2007" w14:textId="77777777" w:rsidR="00D229AE" w:rsidRDefault="00D229AE" w:rsidP="004518BF">
            <w:r>
              <w:t>Value</w:t>
            </w:r>
          </w:p>
        </w:tc>
      </w:tr>
      <w:tr w:rsidR="00D229AE" w14:paraId="6F17969B" w14:textId="77777777" w:rsidTr="004518BF">
        <w:tc>
          <w:tcPr>
            <w:tcW w:w="6858" w:type="dxa"/>
          </w:tcPr>
          <w:p w14:paraId="60958F8C" w14:textId="37B39E26" w:rsidR="00D229AE" w:rsidRDefault="00146721" w:rsidP="004518BF">
            <w:r w:rsidRPr="00406F2C">
              <w:t>Belt Slack Reduction cycle</w:t>
            </w:r>
            <w:r>
              <w:t xml:space="preserve"> 3</w:t>
            </w:r>
          </w:p>
        </w:tc>
        <w:tc>
          <w:tcPr>
            <w:tcW w:w="3301" w:type="dxa"/>
          </w:tcPr>
          <w:p w14:paraId="64B0D63C" w14:textId="3FA931A8" w:rsidR="00D229AE" w:rsidRDefault="00D229AE" w:rsidP="004518BF">
            <w:r w:rsidRPr="00D229AE">
              <w:t>KU8_BELT_FUNCTION_28</w:t>
            </w:r>
          </w:p>
        </w:tc>
      </w:tr>
      <w:tr w:rsidR="00D229AE" w14:paraId="6602C181" w14:textId="77777777" w:rsidTr="004518BF">
        <w:tc>
          <w:tcPr>
            <w:tcW w:w="10159" w:type="dxa"/>
            <w:gridSpan w:val="2"/>
            <w:shd w:val="clear" w:color="auto" w:fill="000080"/>
          </w:tcPr>
          <w:p w14:paraId="76F9BE34" w14:textId="77777777" w:rsidR="00D229AE" w:rsidRDefault="00D229AE" w:rsidP="004518BF">
            <w:r>
              <w:rPr>
                <w:b/>
              </w:rPr>
              <w:t>Definition</w:t>
            </w:r>
          </w:p>
        </w:tc>
      </w:tr>
      <w:tr w:rsidR="00D229AE" w14:paraId="621E4754" w14:textId="77777777" w:rsidTr="004518BF">
        <w:tc>
          <w:tcPr>
            <w:tcW w:w="10159" w:type="dxa"/>
            <w:gridSpan w:val="2"/>
          </w:tcPr>
          <w:p w14:paraId="12C6725E" w14:textId="11D58237" w:rsidR="00D229AE" w:rsidRDefault="00D229AE" w:rsidP="004518BF">
            <w:r w:rsidRPr="006C59E8">
              <w:t>#define</w:t>
            </w:r>
            <w:r>
              <w:t xml:space="preserve"> </w:t>
            </w:r>
            <w:r w:rsidRPr="00D229AE">
              <w:t>MMG_KU8_CFG_BSR3_TENSIONING_CYCLE</w:t>
            </w:r>
          </w:p>
        </w:tc>
      </w:tr>
      <w:tr w:rsidR="00D229AE" w14:paraId="1A5EFEBF" w14:textId="77777777" w:rsidTr="004518BF">
        <w:tc>
          <w:tcPr>
            <w:tcW w:w="10159" w:type="dxa"/>
            <w:gridSpan w:val="2"/>
            <w:shd w:val="clear" w:color="auto" w:fill="000080"/>
          </w:tcPr>
          <w:p w14:paraId="3EA350C9" w14:textId="77777777" w:rsidR="00D229AE" w:rsidRDefault="00D229AE" w:rsidP="004518BF">
            <w:r>
              <w:rPr>
                <w:b/>
              </w:rPr>
              <w:t>Description</w:t>
            </w:r>
          </w:p>
        </w:tc>
      </w:tr>
      <w:tr w:rsidR="00D229AE" w14:paraId="74FF165E" w14:textId="77777777" w:rsidTr="004518BF">
        <w:tc>
          <w:tcPr>
            <w:tcW w:w="10159" w:type="dxa"/>
            <w:gridSpan w:val="2"/>
          </w:tcPr>
          <w:p w14:paraId="495FA30D" w14:textId="182D5E59" w:rsidR="00D229AE" w:rsidRDefault="00146721" w:rsidP="004518BF">
            <w:r>
              <w:t>Internal macro for a belt function</w:t>
            </w:r>
          </w:p>
        </w:tc>
      </w:tr>
    </w:tbl>
    <w:p w14:paraId="70827637" w14:textId="77777777" w:rsidR="00D229AE" w:rsidRPr="00D229AE" w:rsidRDefault="00D229AE" w:rsidP="00D229AE"/>
    <w:p w14:paraId="5E1EAF77" w14:textId="15326932" w:rsidR="0099521C" w:rsidRDefault="0099521C">
      <w:pPr>
        <w:pStyle w:val="Heading3"/>
      </w:pPr>
      <w:bookmarkStart w:id="2362" w:name="_Toc157416946"/>
      <w:r w:rsidRPr="0099521C">
        <w:t>KU32_MMG_VEH_EQP_CYCLE_ENABLE</w:t>
      </w:r>
      <w:bookmarkEnd w:id="2362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6858"/>
        <w:gridCol w:w="3301"/>
      </w:tblGrid>
      <w:tr w:rsidR="0099521C" w14:paraId="742E44BF" w14:textId="77777777" w:rsidTr="00451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858" w:type="dxa"/>
          </w:tcPr>
          <w:p w14:paraId="2E721A5A" w14:textId="77777777" w:rsidR="0099521C" w:rsidRDefault="0099521C" w:rsidP="004518BF">
            <w:r>
              <w:t>Name</w:t>
            </w:r>
          </w:p>
        </w:tc>
        <w:tc>
          <w:tcPr>
            <w:tcW w:w="3301" w:type="dxa"/>
          </w:tcPr>
          <w:p w14:paraId="6A69B414" w14:textId="77777777" w:rsidR="0099521C" w:rsidRDefault="0099521C" w:rsidP="004518BF">
            <w:r>
              <w:t>Value</w:t>
            </w:r>
          </w:p>
        </w:tc>
      </w:tr>
      <w:tr w:rsidR="0099521C" w14:paraId="2C7A79D0" w14:textId="77777777" w:rsidTr="004518BF">
        <w:tc>
          <w:tcPr>
            <w:tcW w:w="6858" w:type="dxa"/>
          </w:tcPr>
          <w:p w14:paraId="2E10394A" w14:textId="227B808D" w:rsidR="0099521C" w:rsidRDefault="0099521C" w:rsidP="004518BF">
            <w:r w:rsidRPr="0099521C">
              <w:t xml:space="preserve">Macro used for checking if Profile is </w:t>
            </w:r>
            <w:proofErr w:type="gramStart"/>
            <w:r w:rsidRPr="0099521C">
              <w:t>enable</w:t>
            </w:r>
            <w:proofErr w:type="gramEnd"/>
            <w:r w:rsidRPr="0099521C">
              <w:t xml:space="preserve"> in vehicle equipment</w:t>
            </w:r>
          </w:p>
        </w:tc>
        <w:tc>
          <w:tcPr>
            <w:tcW w:w="3301" w:type="dxa"/>
          </w:tcPr>
          <w:p w14:paraId="3F72A6EC" w14:textId="03EEC621" w:rsidR="0099521C" w:rsidRDefault="0099521C" w:rsidP="004518BF">
            <w:r w:rsidRPr="0099521C">
              <w:t>((KU8_ONE) &lt;&lt; ((</w:t>
            </w:r>
            <w:proofErr w:type="spellStart"/>
            <w:r w:rsidRPr="0099521C">
              <w:t>bitPosition</w:t>
            </w:r>
            <w:proofErr w:type="spellEnd"/>
            <w:r w:rsidRPr="0099521C">
              <w:t>)-KU8_ONE))</w:t>
            </w:r>
          </w:p>
        </w:tc>
      </w:tr>
      <w:tr w:rsidR="0099521C" w14:paraId="1D230376" w14:textId="77777777" w:rsidTr="004518BF">
        <w:tc>
          <w:tcPr>
            <w:tcW w:w="10159" w:type="dxa"/>
            <w:gridSpan w:val="2"/>
            <w:shd w:val="clear" w:color="auto" w:fill="000080"/>
          </w:tcPr>
          <w:p w14:paraId="719FDE60" w14:textId="77777777" w:rsidR="0099521C" w:rsidRDefault="0099521C" w:rsidP="004518BF">
            <w:r>
              <w:rPr>
                <w:b/>
              </w:rPr>
              <w:t>Definition</w:t>
            </w:r>
          </w:p>
        </w:tc>
      </w:tr>
      <w:tr w:rsidR="0099521C" w14:paraId="6F556BC6" w14:textId="77777777" w:rsidTr="004518BF">
        <w:tc>
          <w:tcPr>
            <w:tcW w:w="10159" w:type="dxa"/>
            <w:gridSpan w:val="2"/>
          </w:tcPr>
          <w:p w14:paraId="63487FA3" w14:textId="77777777" w:rsidR="0099521C" w:rsidRDefault="0099521C" w:rsidP="004518BF">
            <w:r w:rsidRPr="006C59E8">
              <w:t>#define</w:t>
            </w:r>
            <w:r>
              <w:t xml:space="preserve"> </w:t>
            </w:r>
            <w:r w:rsidRPr="00D229AE">
              <w:t>MMG_KU8_CFG_BSR3_TENSIONING_CYCLE</w:t>
            </w:r>
          </w:p>
        </w:tc>
      </w:tr>
      <w:tr w:rsidR="0099521C" w14:paraId="1DF6AB6E" w14:textId="77777777" w:rsidTr="004518BF">
        <w:tc>
          <w:tcPr>
            <w:tcW w:w="10159" w:type="dxa"/>
            <w:gridSpan w:val="2"/>
            <w:shd w:val="clear" w:color="auto" w:fill="000080"/>
          </w:tcPr>
          <w:p w14:paraId="3B1489C9" w14:textId="77777777" w:rsidR="0099521C" w:rsidRDefault="0099521C" w:rsidP="004518BF">
            <w:r>
              <w:rPr>
                <w:b/>
              </w:rPr>
              <w:t>Description</w:t>
            </w:r>
          </w:p>
        </w:tc>
      </w:tr>
      <w:tr w:rsidR="0099521C" w14:paraId="02354982" w14:textId="77777777" w:rsidTr="004518BF">
        <w:tc>
          <w:tcPr>
            <w:tcW w:w="10159" w:type="dxa"/>
            <w:gridSpan w:val="2"/>
          </w:tcPr>
          <w:p w14:paraId="1B1B5269" w14:textId="3B98E62B" w:rsidR="0099521C" w:rsidRDefault="009600FE" w:rsidP="004518BF">
            <w:r>
              <w:t>NA</w:t>
            </w:r>
          </w:p>
        </w:tc>
      </w:tr>
    </w:tbl>
    <w:p w14:paraId="49FA6494" w14:textId="77777777" w:rsidR="0099521C" w:rsidRPr="0099521C" w:rsidRDefault="0099521C" w:rsidP="0099521C"/>
    <w:p w14:paraId="76351253" w14:textId="26CA9CC6" w:rsidR="00A52F97" w:rsidRDefault="00A52F97">
      <w:pPr>
        <w:pStyle w:val="Heading3"/>
      </w:pPr>
      <w:bookmarkStart w:id="2363" w:name="_Toc157416947"/>
      <w:r w:rsidRPr="00A52F97">
        <w:t>KU32_MMG_AEC_GROUP_MASK</w:t>
      </w:r>
      <w:bookmarkEnd w:id="2363"/>
    </w:p>
    <w:tbl>
      <w:tblPr>
        <w:tblStyle w:val="TableGrid"/>
        <w:tblW w:w="0" w:type="auto"/>
        <w:tblInd w:w="-104" w:type="dxa"/>
        <w:tblLook w:val="04A0" w:firstRow="1" w:lastRow="0" w:firstColumn="1" w:lastColumn="0" w:noHBand="0" w:noVBand="1"/>
      </w:tblPr>
      <w:tblGrid>
        <w:gridCol w:w="3480"/>
        <w:gridCol w:w="6905"/>
      </w:tblGrid>
      <w:tr w:rsidR="00A52F97" w14:paraId="397A6C56" w14:textId="77777777" w:rsidTr="006F3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80" w:type="dxa"/>
          </w:tcPr>
          <w:p w14:paraId="2D469B46" w14:textId="77777777" w:rsidR="00A52F97" w:rsidRDefault="00A52F97" w:rsidP="00B61D98">
            <w:r>
              <w:t>Name</w:t>
            </w:r>
          </w:p>
        </w:tc>
        <w:tc>
          <w:tcPr>
            <w:tcW w:w="6905" w:type="dxa"/>
          </w:tcPr>
          <w:p w14:paraId="08BF99C2" w14:textId="77777777" w:rsidR="00A52F97" w:rsidRDefault="00A52F97" w:rsidP="00B61D98">
            <w:r>
              <w:t>Value</w:t>
            </w:r>
          </w:p>
        </w:tc>
      </w:tr>
      <w:tr w:rsidR="00A52F97" w14:paraId="70E45168" w14:textId="77777777" w:rsidTr="006F3ADB">
        <w:tc>
          <w:tcPr>
            <w:tcW w:w="3480" w:type="dxa"/>
          </w:tcPr>
          <w:p w14:paraId="289AF650" w14:textId="5DC798C0" w:rsidR="00A52F97" w:rsidRDefault="00A52F97" w:rsidP="00B61D98">
            <w:r w:rsidRPr="00A52F97">
              <w:t xml:space="preserve">General group mask for AECs that </w:t>
            </w:r>
            <w:proofErr w:type="spellStart"/>
            <w:r w:rsidRPr="00A52F97">
              <w:t>inhibate</w:t>
            </w:r>
            <w:proofErr w:type="spellEnd"/>
            <w:r w:rsidRPr="00A52F97">
              <w:t xml:space="preserve"> </w:t>
            </w:r>
            <w:proofErr w:type="spellStart"/>
            <w:r w:rsidRPr="00A52F97">
              <w:t>Presafe</w:t>
            </w:r>
            <w:proofErr w:type="spellEnd"/>
            <w:r w:rsidRPr="00A52F97">
              <w:t xml:space="preserve"> cycles</w:t>
            </w:r>
          </w:p>
        </w:tc>
        <w:tc>
          <w:tcPr>
            <w:tcW w:w="6905" w:type="dxa"/>
          </w:tcPr>
          <w:p w14:paraId="5BE81116" w14:textId="0D83D35E" w:rsidR="00A52F97" w:rsidRDefault="00A52F97" w:rsidP="00B61D98">
            <w:r w:rsidRPr="00A52F97">
              <w:t xml:space="preserve"> (KU32_AEC_GROUP_MASK_TIMEOUT_PRESAFE | KU32_AEC_GROUP_MASK_TIMEOUT_BUCKLE | KU32_AEC_GROUP_MASK_TIMEOUT_IGNITION |KU32_AEC_GROUP_MASK_TIMEOUT_POWERTRAIN | KU32_AEC_GROUP_MASK_TIMEOUT_BH_L | KU32_AEC_GROUP_MASK_TIMEOUT_BH_R | KU32_AEC_GROUP_MASK_IMPLAUSIBLE_DATA_POWERTRAIN | KU32_AEC_GROUP_MASK_IMPLAUSIBLE_DATA_BUCKLE_ORC | KU32_AEC_GROUP_MASK_IMPLAUSIBLE_DATA_IGNITION | KU32_AEC_GROUP_MASK_IMPLAUSIBLE_DATA_PRESAFE)</w:t>
            </w:r>
          </w:p>
        </w:tc>
      </w:tr>
      <w:tr w:rsidR="00A52F97" w14:paraId="50F1FB44" w14:textId="77777777" w:rsidTr="006F3ADB">
        <w:tc>
          <w:tcPr>
            <w:tcW w:w="10385" w:type="dxa"/>
            <w:gridSpan w:val="2"/>
            <w:shd w:val="clear" w:color="auto" w:fill="000080"/>
          </w:tcPr>
          <w:p w14:paraId="0213E983" w14:textId="77777777" w:rsidR="00A52F97" w:rsidRDefault="00A52F97" w:rsidP="00B61D98">
            <w:r>
              <w:rPr>
                <w:b/>
              </w:rPr>
              <w:t>Definition</w:t>
            </w:r>
          </w:p>
        </w:tc>
      </w:tr>
      <w:tr w:rsidR="00A52F97" w14:paraId="55862679" w14:textId="77777777" w:rsidTr="006F3ADB">
        <w:tc>
          <w:tcPr>
            <w:tcW w:w="10385" w:type="dxa"/>
            <w:gridSpan w:val="2"/>
          </w:tcPr>
          <w:p w14:paraId="6E412DC7" w14:textId="5876232A" w:rsidR="00A52F97" w:rsidRDefault="00A52F97" w:rsidP="00B61D98">
            <w:r w:rsidRPr="00A52F97">
              <w:t>#define KU32_MMG_AEC_GROUP_MASK                   (KU32_AEC_GROUP_MASK_TIMEOUT_PRESAFE | KU32_AEC_GROUP_MASK_TIMEOUT_BUCKLE | KU32_AEC_GROUP_MASK_TIMEOUT_IGNITION |KU32_AEC_GROUP_MASK_TIMEOUT_POWERTRAIN | KU32_AEC_GROUP_MASK_TIMEOUT_BH_L | KU32_AEC_GROUP_MASK_TIMEOUT_BH_R | KU32_AEC_GROUP_MASK_IMPLAUSIBLE_DATA_POWERTRAIN | KU32_AEC_GROUP_MASK_IMPLAUSIBLE_DATA_BUCKLE_ORC | KU32_AEC_GROUP_MASK_IMPLAUSIBLE_DATA_IGNITION | KU32_AEC_GROUP_MASK_IMPLAUSIBLE_DATA_PRESAFE)</w:t>
            </w:r>
          </w:p>
        </w:tc>
      </w:tr>
      <w:tr w:rsidR="00A52F97" w14:paraId="1C9CBFEB" w14:textId="77777777" w:rsidTr="006F3ADB">
        <w:tc>
          <w:tcPr>
            <w:tcW w:w="10385" w:type="dxa"/>
            <w:gridSpan w:val="2"/>
            <w:shd w:val="clear" w:color="auto" w:fill="000080"/>
          </w:tcPr>
          <w:p w14:paraId="167EE17A" w14:textId="77777777" w:rsidR="00A52F97" w:rsidRDefault="00A52F97" w:rsidP="00B61D98">
            <w:r>
              <w:rPr>
                <w:b/>
              </w:rPr>
              <w:t>Description</w:t>
            </w:r>
          </w:p>
        </w:tc>
      </w:tr>
      <w:tr w:rsidR="00A52F97" w14:paraId="49A58CA9" w14:textId="77777777" w:rsidTr="006F3ADB">
        <w:tc>
          <w:tcPr>
            <w:tcW w:w="10385" w:type="dxa"/>
            <w:gridSpan w:val="2"/>
          </w:tcPr>
          <w:p w14:paraId="447B4F7F" w14:textId="77777777" w:rsidR="00A52F97" w:rsidRDefault="00A52F97" w:rsidP="00B61D98">
            <w:r>
              <w:t>NA</w:t>
            </w:r>
          </w:p>
        </w:tc>
      </w:tr>
    </w:tbl>
    <w:p w14:paraId="3EE23834" w14:textId="77777777" w:rsidR="006F3ADB" w:rsidRDefault="006F3ADB" w:rsidP="006F3ADB">
      <w:pPr>
        <w:pStyle w:val="Heading3"/>
      </w:pPr>
      <w:bookmarkStart w:id="2364" w:name="_Toc157416948"/>
      <w:r>
        <w:t>BOOL_MMG_CLEAR_ENABLE_CONDITION</w:t>
      </w:r>
      <w:bookmarkEnd w:id="23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0"/>
        <w:gridCol w:w="3355"/>
      </w:tblGrid>
      <w:tr w:rsidR="006F3ADB" w14:paraId="195BDD5E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0792EE92" w14:textId="77777777" w:rsidR="006F3ADB" w:rsidRDefault="006F3ADB" w:rsidP="00544B1E">
            <w:r>
              <w:t>Name</w:t>
            </w:r>
          </w:p>
        </w:tc>
        <w:tc>
          <w:tcPr>
            <w:tcW w:w="3355" w:type="dxa"/>
          </w:tcPr>
          <w:p w14:paraId="2AD71C0D" w14:textId="77777777" w:rsidR="006F3ADB" w:rsidRDefault="006F3ADB" w:rsidP="00544B1E">
            <w:r>
              <w:t>Value</w:t>
            </w:r>
          </w:p>
        </w:tc>
      </w:tr>
      <w:tr w:rsidR="006F3ADB" w14:paraId="20A3DCF6" w14:textId="77777777" w:rsidTr="00544B1E">
        <w:tc>
          <w:tcPr>
            <w:tcW w:w="6710" w:type="dxa"/>
          </w:tcPr>
          <w:p w14:paraId="74480CED" w14:textId="77777777" w:rsidR="006F3ADB" w:rsidRDefault="006F3ADB" w:rsidP="00544B1E">
            <w:r>
              <w:t>BOOL_MMG_CLEAR_ENABLE_CONDITION</w:t>
            </w:r>
          </w:p>
        </w:tc>
        <w:tc>
          <w:tcPr>
            <w:tcW w:w="3355" w:type="dxa"/>
          </w:tcPr>
          <w:p w14:paraId="0B24DFA1" w14:textId="77777777" w:rsidR="006F3ADB" w:rsidRDefault="006F3ADB" w:rsidP="00544B1E">
            <w:r>
              <w:t>(0u)</w:t>
            </w:r>
          </w:p>
        </w:tc>
      </w:tr>
      <w:tr w:rsidR="006F3ADB" w14:paraId="1776C710" w14:textId="77777777" w:rsidTr="00544B1E">
        <w:tc>
          <w:tcPr>
            <w:tcW w:w="10065" w:type="dxa"/>
            <w:gridSpan w:val="2"/>
            <w:shd w:val="clear" w:color="auto" w:fill="000080"/>
          </w:tcPr>
          <w:p w14:paraId="4960890E" w14:textId="77777777" w:rsidR="006F3ADB" w:rsidRDefault="006F3ADB" w:rsidP="00544B1E">
            <w:r>
              <w:rPr>
                <w:b/>
              </w:rPr>
              <w:lastRenderedPageBreak/>
              <w:t>Definition</w:t>
            </w:r>
          </w:p>
        </w:tc>
      </w:tr>
      <w:tr w:rsidR="006F3ADB" w14:paraId="46377CDF" w14:textId="77777777" w:rsidTr="00544B1E">
        <w:tc>
          <w:tcPr>
            <w:tcW w:w="10065" w:type="dxa"/>
            <w:gridSpan w:val="2"/>
          </w:tcPr>
          <w:p w14:paraId="42BF76A5" w14:textId="77777777" w:rsidR="006F3ADB" w:rsidRDefault="006F3ADB" w:rsidP="00544B1E">
            <w:r>
              <w:t>#define BOOL_MMG_CLEAR_ENABLE_CONDITION (0u)</w:t>
            </w:r>
          </w:p>
        </w:tc>
      </w:tr>
      <w:tr w:rsidR="006F3ADB" w14:paraId="734AC2B8" w14:textId="77777777" w:rsidTr="00544B1E">
        <w:tc>
          <w:tcPr>
            <w:tcW w:w="10065" w:type="dxa"/>
            <w:gridSpan w:val="2"/>
            <w:shd w:val="clear" w:color="auto" w:fill="000080"/>
          </w:tcPr>
          <w:p w14:paraId="59BE4430" w14:textId="77777777" w:rsidR="006F3ADB" w:rsidRDefault="006F3ADB" w:rsidP="00544B1E">
            <w:r>
              <w:rPr>
                <w:b/>
              </w:rPr>
              <w:t>Description</w:t>
            </w:r>
          </w:p>
        </w:tc>
      </w:tr>
      <w:tr w:rsidR="006F3ADB" w14:paraId="745C2D96" w14:textId="77777777" w:rsidTr="00544B1E">
        <w:tc>
          <w:tcPr>
            <w:tcW w:w="10065" w:type="dxa"/>
            <w:gridSpan w:val="2"/>
          </w:tcPr>
          <w:p w14:paraId="161D1285" w14:textId="77777777" w:rsidR="006F3ADB" w:rsidRDefault="006F3ADB" w:rsidP="00544B1E">
            <w:r>
              <w:t>Macro used to clear enable condition in DEM.</w:t>
            </w:r>
          </w:p>
        </w:tc>
      </w:tr>
    </w:tbl>
    <w:p w14:paraId="0F4DD951" w14:textId="77777777" w:rsidR="006F3ADB" w:rsidRDefault="006F3ADB" w:rsidP="006F3ADB">
      <w:pPr>
        <w:pStyle w:val="Heading3"/>
      </w:pPr>
      <w:bookmarkStart w:id="2365" w:name="_Toc157416949"/>
      <w:r>
        <w:t>BOOL_MMG_SET_ENABLE_CONDITION</w:t>
      </w:r>
      <w:bookmarkEnd w:id="23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0"/>
        <w:gridCol w:w="3355"/>
      </w:tblGrid>
      <w:tr w:rsidR="006F3ADB" w14:paraId="17B3C111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3896BBC9" w14:textId="77777777" w:rsidR="006F3ADB" w:rsidRDefault="006F3ADB" w:rsidP="00544B1E">
            <w:r>
              <w:t>Name</w:t>
            </w:r>
          </w:p>
        </w:tc>
        <w:tc>
          <w:tcPr>
            <w:tcW w:w="3355" w:type="dxa"/>
          </w:tcPr>
          <w:p w14:paraId="09AEF32D" w14:textId="77777777" w:rsidR="006F3ADB" w:rsidRDefault="006F3ADB" w:rsidP="00544B1E">
            <w:r>
              <w:t>Value</w:t>
            </w:r>
          </w:p>
        </w:tc>
      </w:tr>
      <w:tr w:rsidR="006F3ADB" w14:paraId="59C82606" w14:textId="77777777" w:rsidTr="00544B1E">
        <w:tc>
          <w:tcPr>
            <w:tcW w:w="6710" w:type="dxa"/>
          </w:tcPr>
          <w:p w14:paraId="66027A19" w14:textId="77777777" w:rsidR="006F3ADB" w:rsidRDefault="006F3ADB" w:rsidP="00544B1E">
            <w:r>
              <w:t>BOOL_MMG_SET_ENABLE_CONDITION</w:t>
            </w:r>
          </w:p>
        </w:tc>
        <w:tc>
          <w:tcPr>
            <w:tcW w:w="3355" w:type="dxa"/>
          </w:tcPr>
          <w:p w14:paraId="0812F185" w14:textId="77777777" w:rsidR="006F3ADB" w:rsidRDefault="006F3ADB" w:rsidP="00544B1E">
            <w:r>
              <w:t>(1u)</w:t>
            </w:r>
          </w:p>
        </w:tc>
      </w:tr>
      <w:tr w:rsidR="006F3ADB" w14:paraId="18D3C40E" w14:textId="77777777" w:rsidTr="00544B1E">
        <w:tc>
          <w:tcPr>
            <w:tcW w:w="10065" w:type="dxa"/>
            <w:gridSpan w:val="2"/>
            <w:shd w:val="clear" w:color="auto" w:fill="000080"/>
          </w:tcPr>
          <w:p w14:paraId="6E67A28C" w14:textId="77777777" w:rsidR="006F3ADB" w:rsidRDefault="006F3ADB" w:rsidP="00544B1E">
            <w:r>
              <w:rPr>
                <w:b/>
              </w:rPr>
              <w:t>Definition</w:t>
            </w:r>
          </w:p>
        </w:tc>
      </w:tr>
      <w:tr w:rsidR="006F3ADB" w14:paraId="36F3C142" w14:textId="77777777" w:rsidTr="00544B1E">
        <w:tc>
          <w:tcPr>
            <w:tcW w:w="10065" w:type="dxa"/>
            <w:gridSpan w:val="2"/>
          </w:tcPr>
          <w:p w14:paraId="0F1515D8" w14:textId="77777777" w:rsidR="006F3ADB" w:rsidRDefault="006F3ADB" w:rsidP="00544B1E">
            <w:r>
              <w:t>#define BOOL_MMG_SET_ENABLE_CONDITION (1u)</w:t>
            </w:r>
          </w:p>
        </w:tc>
      </w:tr>
      <w:tr w:rsidR="006F3ADB" w14:paraId="695FB7FF" w14:textId="77777777" w:rsidTr="00544B1E">
        <w:tc>
          <w:tcPr>
            <w:tcW w:w="10065" w:type="dxa"/>
            <w:gridSpan w:val="2"/>
            <w:shd w:val="clear" w:color="auto" w:fill="000080"/>
          </w:tcPr>
          <w:p w14:paraId="4049C6E3" w14:textId="77777777" w:rsidR="006F3ADB" w:rsidRDefault="006F3ADB" w:rsidP="00544B1E">
            <w:r>
              <w:rPr>
                <w:b/>
              </w:rPr>
              <w:t>Description</w:t>
            </w:r>
          </w:p>
        </w:tc>
      </w:tr>
      <w:tr w:rsidR="006F3ADB" w14:paraId="038973C0" w14:textId="77777777" w:rsidTr="00544B1E">
        <w:tc>
          <w:tcPr>
            <w:tcW w:w="10065" w:type="dxa"/>
            <w:gridSpan w:val="2"/>
          </w:tcPr>
          <w:p w14:paraId="1822A10F" w14:textId="77777777" w:rsidR="006F3ADB" w:rsidRDefault="006F3ADB" w:rsidP="00544B1E">
            <w:r>
              <w:t>Macro used to set enable condition in DEM.</w:t>
            </w:r>
          </w:p>
        </w:tc>
      </w:tr>
    </w:tbl>
    <w:p w14:paraId="4B2A422C" w14:textId="77777777" w:rsidR="006F3ADB" w:rsidRDefault="006F3ADB" w:rsidP="006F3ADB">
      <w:pPr>
        <w:pStyle w:val="Heading3"/>
      </w:pPr>
      <w:bookmarkStart w:id="2366" w:name="_Toc157416950"/>
      <w:r>
        <w:t>MMG_SET_ENABLE_CONDITION_MASK_</w:t>
      </w:r>
      <w:proofErr w:type="gramStart"/>
      <w:r>
        <w:t>OFF(</w:t>
      </w:r>
      <w:proofErr w:type="gramEnd"/>
      <w:r>
        <w:t>mask)</w:t>
      </w:r>
      <w:bookmarkEnd w:id="23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0"/>
        <w:gridCol w:w="4921"/>
      </w:tblGrid>
      <w:tr w:rsidR="006F3ADB" w14:paraId="4DBBF201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2F397F62" w14:textId="77777777" w:rsidR="006F3ADB" w:rsidRDefault="006F3ADB" w:rsidP="00544B1E">
            <w:r>
              <w:t>Name</w:t>
            </w:r>
          </w:p>
        </w:tc>
        <w:tc>
          <w:tcPr>
            <w:tcW w:w="3355" w:type="dxa"/>
          </w:tcPr>
          <w:p w14:paraId="4BD88D92" w14:textId="77777777" w:rsidR="006F3ADB" w:rsidRDefault="006F3ADB" w:rsidP="00544B1E">
            <w:r>
              <w:t>Value</w:t>
            </w:r>
          </w:p>
        </w:tc>
      </w:tr>
      <w:tr w:rsidR="006F3ADB" w14:paraId="6D5FF1EC" w14:textId="77777777" w:rsidTr="00544B1E">
        <w:tc>
          <w:tcPr>
            <w:tcW w:w="6710" w:type="dxa"/>
          </w:tcPr>
          <w:p w14:paraId="3E3FF3A5" w14:textId="77777777" w:rsidR="006F3ADB" w:rsidRDefault="006F3ADB" w:rsidP="00544B1E">
            <w:r>
              <w:t>MMG_SET_ENABLE_CONDITION_MASK_</w:t>
            </w:r>
            <w:proofErr w:type="gramStart"/>
            <w:r>
              <w:t>OFF(</w:t>
            </w:r>
            <w:proofErr w:type="gramEnd"/>
            <w:r>
              <w:t>mask)</w:t>
            </w:r>
          </w:p>
        </w:tc>
        <w:tc>
          <w:tcPr>
            <w:tcW w:w="3355" w:type="dxa"/>
          </w:tcPr>
          <w:p w14:paraId="3672CE45" w14:textId="77777777" w:rsidR="006F3ADB" w:rsidRDefault="006F3ADB" w:rsidP="00544B1E">
            <w:r>
              <w:t>(mask) U8_BIT_</w:t>
            </w:r>
            <w:proofErr w:type="gramStart"/>
            <w:r>
              <w:t>CLEAR(</w:t>
            </w:r>
            <w:proofErr w:type="gramEnd"/>
            <w:r>
              <w:t>MMG_u16EnableCondition_Status, (mask))</w:t>
            </w:r>
          </w:p>
        </w:tc>
      </w:tr>
      <w:tr w:rsidR="006F3ADB" w14:paraId="2D676FCC" w14:textId="77777777" w:rsidTr="00544B1E">
        <w:tc>
          <w:tcPr>
            <w:tcW w:w="10065" w:type="dxa"/>
            <w:gridSpan w:val="2"/>
            <w:shd w:val="clear" w:color="auto" w:fill="000080"/>
          </w:tcPr>
          <w:p w14:paraId="14D0E82B" w14:textId="77777777" w:rsidR="006F3ADB" w:rsidRDefault="006F3ADB" w:rsidP="00544B1E">
            <w:r>
              <w:rPr>
                <w:b/>
              </w:rPr>
              <w:t>Definition</w:t>
            </w:r>
          </w:p>
        </w:tc>
      </w:tr>
      <w:tr w:rsidR="006F3ADB" w14:paraId="3C228E91" w14:textId="77777777" w:rsidTr="00544B1E">
        <w:tc>
          <w:tcPr>
            <w:tcW w:w="10065" w:type="dxa"/>
            <w:gridSpan w:val="2"/>
          </w:tcPr>
          <w:p w14:paraId="7438A518" w14:textId="77777777" w:rsidR="006F3ADB" w:rsidRDefault="006F3ADB" w:rsidP="00544B1E">
            <w:r>
              <w:t>#define MMG_SET_ENABLE_CONDITION_MASK_</w:t>
            </w:r>
            <w:proofErr w:type="gramStart"/>
            <w:r>
              <w:t>OFF(</w:t>
            </w:r>
            <w:proofErr w:type="gramEnd"/>
            <w:r>
              <w:t>mask) U8_BIT_CLEAR(MMG_u16EnableCondition_Status, (mask))</w:t>
            </w:r>
          </w:p>
        </w:tc>
      </w:tr>
      <w:tr w:rsidR="006F3ADB" w14:paraId="44EA9843" w14:textId="77777777" w:rsidTr="00544B1E">
        <w:tc>
          <w:tcPr>
            <w:tcW w:w="10065" w:type="dxa"/>
            <w:gridSpan w:val="2"/>
            <w:shd w:val="clear" w:color="auto" w:fill="000080"/>
          </w:tcPr>
          <w:p w14:paraId="14C42C77" w14:textId="77777777" w:rsidR="006F3ADB" w:rsidRDefault="006F3ADB" w:rsidP="00544B1E">
            <w:r>
              <w:rPr>
                <w:b/>
              </w:rPr>
              <w:t>Description</w:t>
            </w:r>
          </w:p>
        </w:tc>
      </w:tr>
      <w:tr w:rsidR="006F3ADB" w14:paraId="0FC55574" w14:textId="77777777" w:rsidTr="00544B1E">
        <w:tc>
          <w:tcPr>
            <w:tcW w:w="10065" w:type="dxa"/>
            <w:gridSpan w:val="2"/>
          </w:tcPr>
          <w:p w14:paraId="76E023AB" w14:textId="77777777" w:rsidR="006F3ADB" w:rsidRDefault="006F3ADB" w:rsidP="00544B1E">
            <w:r>
              <w:t>Macro used for bit clearing inhibition status.</w:t>
            </w:r>
          </w:p>
        </w:tc>
      </w:tr>
    </w:tbl>
    <w:p w14:paraId="206C0036" w14:textId="77777777" w:rsidR="006F3ADB" w:rsidRDefault="006F3ADB" w:rsidP="006F3ADB">
      <w:pPr>
        <w:pStyle w:val="Heading3"/>
      </w:pPr>
      <w:bookmarkStart w:id="2367" w:name="_Toc157416951"/>
      <w:r>
        <w:t>MMG_SET_ENABLE_CONDITION_MASK_</w:t>
      </w:r>
      <w:proofErr w:type="gramStart"/>
      <w:r>
        <w:t>ON(</w:t>
      </w:r>
      <w:proofErr w:type="gramEnd"/>
      <w:r>
        <w:t>mask)</w:t>
      </w:r>
      <w:bookmarkEnd w:id="23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8"/>
        <w:gridCol w:w="4823"/>
      </w:tblGrid>
      <w:tr w:rsidR="006F3ADB" w14:paraId="235696A4" w14:textId="77777777" w:rsidTr="00544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710" w:type="dxa"/>
          </w:tcPr>
          <w:p w14:paraId="6A50CC84" w14:textId="77777777" w:rsidR="006F3ADB" w:rsidRDefault="006F3ADB" w:rsidP="00544B1E">
            <w:r>
              <w:t>Name</w:t>
            </w:r>
          </w:p>
        </w:tc>
        <w:tc>
          <w:tcPr>
            <w:tcW w:w="3355" w:type="dxa"/>
          </w:tcPr>
          <w:p w14:paraId="38C2C6EF" w14:textId="77777777" w:rsidR="006F3ADB" w:rsidRDefault="006F3ADB" w:rsidP="00544B1E">
            <w:r>
              <w:t>Value</w:t>
            </w:r>
          </w:p>
        </w:tc>
      </w:tr>
      <w:tr w:rsidR="006F3ADB" w14:paraId="21349173" w14:textId="77777777" w:rsidTr="00544B1E">
        <w:tc>
          <w:tcPr>
            <w:tcW w:w="6710" w:type="dxa"/>
          </w:tcPr>
          <w:p w14:paraId="4BDDE6EC" w14:textId="77777777" w:rsidR="006F3ADB" w:rsidRDefault="006F3ADB" w:rsidP="00544B1E">
            <w:r>
              <w:t>MMG_SET_ENABLE_CONDITION_MASK_</w:t>
            </w:r>
            <w:proofErr w:type="gramStart"/>
            <w:r>
              <w:t>ON(</w:t>
            </w:r>
            <w:proofErr w:type="gramEnd"/>
            <w:r>
              <w:t>mask)</w:t>
            </w:r>
          </w:p>
        </w:tc>
        <w:tc>
          <w:tcPr>
            <w:tcW w:w="3355" w:type="dxa"/>
          </w:tcPr>
          <w:p w14:paraId="1AF0C14E" w14:textId="77777777" w:rsidR="006F3ADB" w:rsidRDefault="006F3ADB" w:rsidP="00544B1E">
            <w:r>
              <w:t>(mask) U8_BIT_</w:t>
            </w:r>
            <w:proofErr w:type="gramStart"/>
            <w:r>
              <w:t>SET(</w:t>
            </w:r>
            <w:proofErr w:type="gramEnd"/>
            <w:r>
              <w:t>MMG_u16EnableCondition_Status, (mask))</w:t>
            </w:r>
          </w:p>
        </w:tc>
      </w:tr>
      <w:tr w:rsidR="006F3ADB" w14:paraId="776713E9" w14:textId="77777777" w:rsidTr="00544B1E">
        <w:tc>
          <w:tcPr>
            <w:tcW w:w="10065" w:type="dxa"/>
            <w:gridSpan w:val="2"/>
            <w:shd w:val="clear" w:color="auto" w:fill="000080"/>
          </w:tcPr>
          <w:p w14:paraId="78BCA085" w14:textId="77777777" w:rsidR="006F3ADB" w:rsidRDefault="006F3ADB" w:rsidP="00544B1E">
            <w:r>
              <w:rPr>
                <w:b/>
              </w:rPr>
              <w:t>Definition</w:t>
            </w:r>
          </w:p>
        </w:tc>
      </w:tr>
      <w:tr w:rsidR="006F3ADB" w14:paraId="1D82CC60" w14:textId="77777777" w:rsidTr="00544B1E">
        <w:tc>
          <w:tcPr>
            <w:tcW w:w="10065" w:type="dxa"/>
            <w:gridSpan w:val="2"/>
          </w:tcPr>
          <w:p w14:paraId="4873CCC0" w14:textId="77777777" w:rsidR="006F3ADB" w:rsidRDefault="006F3ADB" w:rsidP="00544B1E">
            <w:r>
              <w:t>#define MMG_SET_ENABLE_CONDITION_MASK_</w:t>
            </w:r>
            <w:proofErr w:type="gramStart"/>
            <w:r>
              <w:t>ON(</w:t>
            </w:r>
            <w:proofErr w:type="gramEnd"/>
            <w:r>
              <w:t>mask) U8_BIT_SET(MMG_u16EnableCondition_Status, (mask))</w:t>
            </w:r>
          </w:p>
        </w:tc>
      </w:tr>
      <w:tr w:rsidR="006F3ADB" w14:paraId="6C3DF8F0" w14:textId="77777777" w:rsidTr="00544B1E">
        <w:tc>
          <w:tcPr>
            <w:tcW w:w="10065" w:type="dxa"/>
            <w:gridSpan w:val="2"/>
            <w:shd w:val="clear" w:color="auto" w:fill="000080"/>
          </w:tcPr>
          <w:p w14:paraId="3DE7448F" w14:textId="77777777" w:rsidR="006F3ADB" w:rsidRDefault="006F3ADB" w:rsidP="00544B1E">
            <w:r>
              <w:rPr>
                <w:b/>
              </w:rPr>
              <w:t>Description</w:t>
            </w:r>
          </w:p>
        </w:tc>
      </w:tr>
      <w:tr w:rsidR="006F3ADB" w14:paraId="04A5A8A2" w14:textId="77777777" w:rsidTr="00544B1E">
        <w:tc>
          <w:tcPr>
            <w:tcW w:w="10065" w:type="dxa"/>
            <w:gridSpan w:val="2"/>
          </w:tcPr>
          <w:p w14:paraId="20840AF9" w14:textId="77777777" w:rsidR="006F3ADB" w:rsidRDefault="006F3ADB" w:rsidP="00544B1E">
            <w:r>
              <w:t>Macro used for bit setting inhibition status.</w:t>
            </w:r>
          </w:p>
        </w:tc>
      </w:tr>
    </w:tbl>
    <w:p w14:paraId="62430ED7" w14:textId="77777777" w:rsidR="006F3ADB" w:rsidRDefault="006F3ADB" w:rsidP="006F3ADB">
      <w:r>
        <w:t xml:space="preserve"> </w:t>
      </w:r>
    </w:p>
    <w:p w14:paraId="35FD36DD" w14:textId="77777777" w:rsidR="00A52F97" w:rsidRPr="00A52F97" w:rsidRDefault="00A52F97" w:rsidP="00A52F97"/>
    <w:p w14:paraId="68EF28BF" w14:textId="45E234E1" w:rsidR="009779D6" w:rsidRDefault="00E87D0B" w:rsidP="009779D6">
      <w:pPr>
        <w:pStyle w:val="Heading1"/>
      </w:pPr>
      <w:r>
        <w:t>EEPROM</w:t>
      </w:r>
    </w:p>
    <w:p w14:paraId="39FB17A1" w14:textId="77777777" w:rsidR="009779D6" w:rsidRDefault="009779D6" w:rsidP="006537A5"/>
    <w:p w14:paraId="5062FC53" w14:textId="306F7E28" w:rsidR="007E4FD8" w:rsidRDefault="007E4FD8" w:rsidP="007E4FD8">
      <w:r>
        <w:t xml:space="preserve">The EEPROM parameters are all specified in </w:t>
      </w:r>
      <w:proofErr w:type="spellStart"/>
      <w:r>
        <w:t>NVP_param</w:t>
      </w:r>
      <w:proofErr w:type="spellEnd"/>
      <w:r>
        <w:t xml:space="preserve"> config .</w:t>
      </w:r>
      <w:proofErr w:type="spellStart"/>
      <w:r>
        <w:t>xls</w:t>
      </w:r>
      <w:proofErr w:type="spellEnd"/>
      <w:r>
        <w:t xml:space="preserve"> </w:t>
      </w:r>
    </w:p>
    <w:p w14:paraId="0076D685" w14:textId="77777777" w:rsidR="007E4FD8" w:rsidRDefault="007E4FD8" w:rsidP="007E4FD8">
      <w:r>
        <w:t xml:space="preserve"> Refer to this document for more details.</w:t>
      </w:r>
    </w:p>
    <w:p w14:paraId="045402BA" w14:textId="1FD6BBDD" w:rsidR="009779D6" w:rsidRDefault="009779D6" w:rsidP="009779D6">
      <w:pPr>
        <w:pStyle w:val="Heading1"/>
      </w:pPr>
      <w:r>
        <w:t>Configuration</w:t>
      </w:r>
    </w:p>
    <w:p w14:paraId="25F93E5D" w14:textId="77777777" w:rsidR="009779D6" w:rsidRDefault="009779D6" w:rsidP="006537A5"/>
    <w:p w14:paraId="65DA3061" w14:textId="24F87CF9" w:rsidR="00E63826" w:rsidRDefault="005E5EDB" w:rsidP="006537A5">
      <w:r w:rsidRPr="00227F41">
        <w:t xml:space="preserve">No </w:t>
      </w:r>
      <w:r>
        <w:t xml:space="preserve">special configuration </w:t>
      </w:r>
      <w:r w:rsidRPr="00227F41">
        <w:t xml:space="preserve">for </w:t>
      </w:r>
      <w:r>
        <w:t>MMG</w:t>
      </w:r>
      <w:r w:rsidRPr="00227F41">
        <w:t xml:space="preserve"> software component.</w:t>
      </w:r>
    </w:p>
    <w:p w14:paraId="4BE586CF" w14:textId="00FE0577" w:rsidR="005E5EDB" w:rsidRDefault="005E5EDB" w:rsidP="005E5EDB">
      <w:pPr>
        <w:pStyle w:val="Heading1"/>
      </w:pPr>
      <w:r>
        <w:lastRenderedPageBreak/>
        <w:t>Compilation Options</w:t>
      </w:r>
    </w:p>
    <w:p w14:paraId="75E5C945" w14:textId="411A5E59" w:rsidR="005E5EDB" w:rsidRDefault="005E5EDB" w:rsidP="005E5EDB"/>
    <w:p w14:paraId="2F891C75" w14:textId="0B7222F3" w:rsidR="005E5EDB" w:rsidRPr="005E5EDB" w:rsidRDefault="005E5EDB" w:rsidP="005E5EDB">
      <w:r w:rsidRPr="005E5EDB">
        <w:rPr>
          <w:sz w:val="20"/>
          <w:szCs w:val="20"/>
        </w:rPr>
        <w:t>No special configuration for MMG software component.</w:t>
      </w:r>
    </w:p>
    <w:sectPr w:rsidR="005E5EDB" w:rsidRPr="005E5EDB" w:rsidSect="00B36BB7"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7" w:h="16840" w:code="9"/>
      <w:pgMar w:top="1009" w:right="708" w:bottom="851" w:left="1134" w:header="53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2ABEA" w14:textId="77777777" w:rsidR="007C0257" w:rsidRDefault="007C0257">
      <w:r>
        <w:separator/>
      </w:r>
    </w:p>
  </w:endnote>
  <w:endnote w:type="continuationSeparator" w:id="0">
    <w:p w14:paraId="575B6691" w14:textId="77777777" w:rsidR="007C0257" w:rsidRDefault="007C0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EC1A" w14:textId="77777777" w:rsidR="00B56471" w:rsidRDefault="00B56471">
    <w:pPr>
      <w:pStyle w:val="Footer"/>
    </w:pPr>
  </w:p>
  <w:p w14:paraId="08EC6436" w14:textId="77777777" w:rsidR="00B56471" w:rsidRDefault="00B56471"/>
  <w:p w14:paraId="6FCD1905" w14:textId="77777777" w:rsidR="00B56471" w:rsidRDefault="00B56471"/>
  <w:p w14:paraId="2A45D7DE" w14:textId="77777777" w:rsidR="00B56471" w:rsidRDefault="00B5647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A70BC" w14:textId="553E2601" w:rsidR="00B56471" w:rsidRPr="005C791D" w:rsidRDefault="00B56471" w:rsidP="005C791D">
    <w:pPr>
      <w:tabs>
        <w:tab w:val="center" w:pos="4680"/>
        <w:tab w:val="right" w:pos="9120"/>
      </w:tabs>
      <w:spacing w:before="120" w:after="0"/>
      <w:ind w:left="-426"/>
      <w:jc w:val="center"/>
      <w:rPr>
        <w:rFonts w:ascii="Arial" w:hAnsi="Arial" w:cs="Arial"/>
        <w:sz w:val="16"/>
        <w:szCs w:val="16"/>
      </w:rPr>
    </w:pPr>
  </w:p>
  <w:tbl>
    <w:tblPr>
      <w:tblStyle w:val="TableGridLight"/>
      <w:tblW w:w="10349" w:type="dxa"/>
      <w:tblInd w:w="-289" w:type="dxa"/>
      <w:tblLook w:val="04A0" w:firstRow="1" w:lastRow="0" w:firstColumn="1" w:lastColumn="0" w:noHBand="0" w:noVBand="1"/>
    </w:tblPr>
    <w:tblGrid>
      <w:gridCol w:w="4956"/>
      <w:gridCol w:w="5393"/>
    </w:tblGrid>
    <w:tr w:rsidR="00B56471" w14:paraId="22C18608" w14:textId="77777777" w:rsidTr="00B56471">
      <w:trPr>
        <w:trHeight w:val="20"/>
      </w:trPr>
      <w:tc>
        <w:tcPr>
          <w:tcW w:w="4956" w:type="dxa"/>
        </w:tcPr>
        <w:p w14:paraId="59C39A43" w14:textId="77777777" w:rsidR="00B56471" w:rsidRDefault="00B56471" w:rsidP="005C791D">
          <w:pPr>
            <w:tabs>
              <w:tab w:val="center" w:pos="4680"/>
              <w:tab w:val="right" w:pos="9120"/>
            </w:tabs>
            <w:spacing w:before="120" w:after="0"/>
            <w:rPr>
              <w:rFonts w:ascii="Arial" w:hAnsi="Arial" w:cs="Arial"/>
              <w:sz w:val="16"/>
            </w:rPr>
          </w:pPr>
          <w:bookmarkStart w:id="2386" w:name="_Hlk36730967"/>
          <w:bookmarkStart w:id="2387" w:name="_Hlk36730968"/>
          <w:bookmarkStart w:id="2388" w:name="_Hlk36731048"/>
          <w:bookmarkStart w:id="2389" w:name="_Hlk36731049"/>
          <w:bookmarkStart w:id="2390" w:name="_Hlk36731113"/>
          <w:bookmarkStart w:id="2391" w:name="_Hlk36731114"/>
          <w:bookmarkStart w:id="2392" w:name="_Hlk36732118"/>
          <w:bookmarkStart w:id="2393" w:name="_Hlk36732119"/>
          <w:bookmarkStart w:id="2394" w:name="_Hlk36736477"/>
          <w:bookmarkStart w:id="2395" w:name="_Hlk36736478"/>
          <w:bookmarkStart w:id="2396" w:name="_Hlk36736864"/>
          <w:bookmarkStart w:id="2397" w:name="_Hlk36736865"/>
          <w:bookmarkStart w:id="2398" w:name="_Hlk36740550"/>
          <w:bookmarkStart w:id="2399" w:name="_Hlk36740551"/>
          <w:r w:rsidRPr="00F1292D">
            <w:rPr>
              <w:rFonts w:ascii="Arial" w:hAnsi="Arial" w:cs="Arial"/>
              <w:sz w:val="16"/>
            </w:rPr>
            <w:t>Copyright Autoliv Inc., All Rights Reserved</w:t>
          </w:r>
        </w:p>
      </w:tc>
      <w:tc>
        <w:tcPr>
          <w:tcW w:w="5393" w:type="dxa"/>
        </w:tcPr>
        <w:p w14:paraId="4001DE7F" w14:textId="77777777" w:rsidR="00B56471" w:rsidRDefault="00B56471" w:rsidP="005C791D">
          <w:pPr>
            <w:tabs>
              <w:tab w:val="center" w:pos="4680"/>
              <w:tab w:val="right" w:pos="9120"/>
            </w:tabs>
            <w:spacing w:before="120" w:after="0"/>
            <w:jc w:val="right"/>
            <w:rPr>
              <w:rFonts w:ascii="Arial" w:hAnsi="Arial" w:cs="Arial"/>
              <w:sz w:val="16"/>
            </w:rPr>
          </w:pPr>
          <w:r w:rsidRPr="00F1292D">
            <w:rPr>
              <w:rFonts w:ascii="Arial" w:hAnsi="Arial" w:cs="Arial"/>
              <w:noProof/>
              <w:sz w:val="16"/>
            </w:rPr>
            <w:t xml:space="preserve">Page 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begin"/>
          </w:r>
          <w:r w:rsidRPr="00F1292D">
            <w:rPr>
              <w:rFonts w:ascii="Arial" w:hAnsi="Arial" w:cs="Arial"/>
              <w:b/>
              <w:noProof/>
              <w:sz w:val="16"/>
            </w:rPr>
            <w:instrText xml:space="preserve"> PAGE  \* Arabic  \* MERGEFORMAT </w:instrTex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</w:rPr>
            <w:t>5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end"/>
          </w:r>
          <w:r w:rsidRPr="00F1292D">
            <w:rPr>
              <w:rFonts w:ascii="Arial" w:hAnsi="Arial" w:cs="Arial"/>
              <w:noProof/>
              <w:sz w:val="16"/>
            </w:rPr>
            <w:t xml:space="preserve"> of 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begin"/>
          </w:r>
          <w:r w:rsidRPr="00F1292D">
            <w:rPr>
              <w:rFonts w:ascii="Arial" w:hAnsi="Arial" w:cs="Arial"/>
              <w:b/>
              <w:noProof/>
              <w:sz w:val="16"/>
            </w:rPr>
            <w:instrText xml:space="preserve"> NUMPAGES  \* Arabic  \* MERGEFORMAT </w:instrTex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</w:rPr>
            <w:t>5</w:t>
          </w:r>
          <w:r w:rsidRPr="00F1292D">
            <w:rPr>
              <w:rFonts w:ascii="Arial" w:hAnsi="Arial" w:cs="Arial"/>
              <w:b/>
              <w:noProof/>
              <w:sz w:val="16"/>
            </w:rPr>
            <w:fldChar w:fldCharType="end"/>
          </w:r>
        </w:p>
      </w:tc>
    </w:tr>
  </w:tbl>
  <w:p w14:paraId="1CA97C65" w14:textId="39496EF9" w:rsidR="00B56471" w:rsidRPr="005C791D" w:rsidRDefault="00B56471" w:rsidP="005C791D">
    <w:pPr>
      <w:tabs>
        <w:tab w:val="center" w:pos="4680"/>
        <w:tab w:val="right" w:pos="9120"/>
      </w:tabs>
      <w:spacing w:before="120" w:after="0"/>
      <w:ind w:left="-426"/>
      <w:jc w:val="center"/>
      <w:rPr>
        <w:rFonts w:ascii="Arial" w:hAnsi="Arial" w:cs="Arial"/>
        <w:sz w:val="16"/>
        <w:szCs w:val="16"/>
      </w:rPr>
    </w:pPr>
    <w:r w:rsidRPr="007B345C">
      <w:rPr>
        <w:rFonts w:ascii="Arial" w:hAnsi="Arial" w:cs="Arial"/>
        <w:sz w:val="14"/>
        <w:szCs w:val="22"/>
      </w:rPr>
      <w:fldChar w:fldCharType="begin"/>
    </w:r>
    <w:r w:rsidRPr="007B345C">
      <w:rPr>
        <w:rFonts w:ascii="Arial" w:hAnsi="Arial" w:cs="Arial"/>
        <w:sz w:val="14"/>
        <w:szCs w:val="22"/>
      </w:rPr>
      <w:instrText xml:space="preserve"> FILENAME   \* MERGEFORMAT </w:instrText>
    </w:r>
    <w:r w:rsidRPr="007B345C">
      <w:rPr>
        <w:rFonts w:ascii="Arial" w:hAnsi="Arial" w:cs="Arial"/>
        <w:sz w:val="14"/>
        <w:szCs w:val="22"/>
      </w:rPr>
      <w:fldChar w:fldCharType="separate"/>
    </w:r>
    <w:r>
      <w:rPr>
        <w:rFonts w:ascii="Arial" w:hAnsi="Arial" w:cs="Arial"/>
        <w:noProof/>
        <w:sz w:val="14"/>
        <w:szCs w:val="22"/>
      </w:rPr>
      <w:t xml:space="preserve">SW03TEM001 - </w:t>
    </w:r>
    <w:r w:rsidR="00EE37D6" w:rsidRPr="00EE37D6">
      <w:rPr>
        <w:rFonts w:ascii="Arial" w:hAnsi="Arial" w:cs="Arial"/>
        <w:noProof/>
        <w:sz w:val="14"/>
        <w:szCs w:val="22"/>
      </w:rPr>
      <w:t>MMG - Detailed Design Document</w:t>
    </w:r>
    <w:r>
      <w:rPr>
        <w:rFonts w:ascii="Arial" w:hAnsi="Arial" w:cs="Arial"/>
        <w:noProof/>
        <w:sz w:val="14"/>
        <w:szCs w:val="22"/>
      </w:rPr>
      <w:t>.docx</w:t>
    </w:r>
    <w:r w:rsidRPr="007B345C">
      <w:rPr>
        <w:rFonts w:ascii="Arial" w:hAnsi="Arial" w:cs="Arial"/>
        <w:sz w:val="14"/>
        <w:szCs w:val="22"/>
      </w:rPr>
      <w:fldChar w:fldCharType="end"/>
    </w:r>
    <w:bookmarkEnd w:id="2386"/>
    <w:bookmarkEnd w:id="2387"/>
    <w:bookmarkEnd w:id="2388"/>
    <w:bookmarkEnd w:id="2389"/>
    <w:bookmarkEnd w:id="2390"/>
    <w:bookmarkEnd w:id="2391"/>
    <w:bookmarkEnd w:id="2392"/>
    <w:bookmarkEnd w:id="2393"/>
    <w:bookmarkEnd w:id="2394"/>
    <w:bookmarkEnd w:id="2395"/>
    <w:bookmarkEnd w:id="2396"/>
    <w:bookmarkEnd w:id="2397"/>
    <w:bookmarkEnd w:id="2398"/>
    <w:bookmarkEnd w:id="2399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000080"/>
      </w:tblBorders>
      <w:tblLook w:val="0000" w:firstRow="0" w:lastRow="0" w:firstColumn="0" w:lastColumn="0" w:noHBand="0" w:noVBand="0"/>
    </w:tblPr>
    <w:tblGrid>
      <w:gridCol w:w="10200"/>
    </w:tblGrid>
    <w:tr w:rsidR="00B56471" w:rsidRPr="00F90EF1" w14:paraId="499FCB47" w14:textId="77777777" w:rsidTr="001043EF">
      <w:trPr>
        <w:jc w:val="center"/>
      </w:trPr>
      <w:tc>
        <w:tcPr>
          <w:tcW w:w="10200" w:type="dxa"/>
        </w:tcPr>
        <w:p w14:paraId="6120FD3C" w14:textId="77777777" w:rsidR="00B56471" w:rsidRPr="00F90EF1" w:rsidRDefault="00B56471" w:rsidP="00936489">
          <w:pPr>
            <w:tabs>
              <w:tab w:val="left" w:pos="8052"/>
            </w:tabs>
            <w:spacing w:before="120" w:after="0"/>
            <w:jc w:val="center"/>
            <w:rPr>
              <w:rFonts w:ascii="Arial" w:hAnsi="Arial" w:cs="Arial"/>
              <w:sz w:val="16"/>
            </w:rPr>
          </w:pPr>
          <w:r w:rsidRPr="00F90EF1">
            <w:rPr>
              <w:rFonts w:ascii="Arial" w:hAnsi="Arial" w:cs="Arial"/>
              <w:b/>
              <w:sz w:val="16"/>
            </w:rPr>
            <w:t xml:space="preserve">CONFIDENTIAL - </w:t>
          </w:r>
          <w:r w:rsidRPr="00F90EF1">
            <w:rPr>
              <w:rFonts w:ascii="Arial" w:hAnsi="Arial" w:cs="Arial"/>
              <w:sz w:val="16"/>
            </w:rPr>
            <w:t xml:space="preserve">Content herein is the property of Autoliv </w:t>
          </w:r>
          <w:r>
            <w:rPr>
              <w:rFonts w:ascii="Arial" w:hAnsi="Arial" w:cs="Arial"/>
              <w:sz w:val="16"/>
            </w:rPr>
            <w:t>XXX</w:t>
          </w:r>
          <w:r w:rsidRPr="00F90EF1">
            <w:rPr>
              <w:rFonts w:ascii="Arial" w:hAnsi="Arial" w:cs="Arial"/>
              <w:sz w:val="16"/>
            </w:rPr>
            <w:t>.  Unauthorized duplication of this document is PROHIBITED unless in accordance with written instructions given by Autoliv Electronics AB.</w:t>
          </w:r>
        </w:p>
      </w:tc>
    </w:tr>
  </w:tbl>
  <w:p w14:paraId="12462C87" w14:textId="77777777" w:rsidR="00B56471" w:rsidRPr="00F90EF1" w:rsidRDefault="00B56471" w:rsidP="00987BE7">
    <w:pPr>
      <w:pStyle w:val="Footer"/>
      <w:spacing w:after="0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C5A78" w14:textId="77777777" w:rsidR="007C0257" w:rsidRDefault="007C0257">
      <w:r>
        <w:separator/>
      </w:r>
    </w:p>
  </w:footnote>
  <w:footnote w:type="continuationSeparator" w:id="0">
    <w:p w14:paraId="34A58784" w14:textId="77777777" w:rsidR="007C0257" w:rsidRDefault="007C02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F0BBB" w14:textId="77777777" w:rsidR="00B56471" w:rsidRPr="00F90EF1" w:rsidRDefault="00B56471" w:rsidP="005C791D">
    <w:pPr>
      <w:pStyle w:val="Header"/>
      <w:tabs>
        <w:tab w:val="clear" w:pos="9480"/>
        <w:tab w:val="right" w:pos="9840"/>
      </w:tabs>
      <w:ind w:left="0"/>
      <w:rPr>
        <w:vertAlign w:val="subscript"/>
      </w:rPr>
    </w:pPr>
    <w:bookmarkStart w:id="2368" w:name="_Hlk36730153"/>
    <w:bookmarkStart w:id="2369" w:name="_Hlk36730154"/>
    <w:bookmarkStart w:id="2370" w:name="_Hlk36730155"/>
    <w:bookmarkStart w:id="2371" w:name="_Hlk36730156"/>
    <w:bookmarkStart w:id="2372" w:name="_Hlk36730965"/>
    <w:bookmarkStart w:id="2373" w:name="_Hlk36730966"/>
    <w:bookmarkStart w:id="2374" w:name="_Hlk36731046"/>
    <w:bookmarkStart w:id="2375" w:name="_Hlk36731047"/>
    <w:bookmarkStart w:id="2376" w:name="_Hlk36731111"/>
    <w:bookmarkStart w:id="2377" w:name="_Hlk36731112"/>
    <w:bookmarkStart w:id="2378" w:name="_Hlk36732116"/>
    <w:bookmarkStart w:id="2379" w:name="_Hlk36732117"/>
    <w:bookmarkStart w:id="2380" w:name="_Hlk36736475"/>
    <w:bookmarkStart w:id="2381" w:name="_Hlk36736476"/>
    <w:bookmarkStart w:id="2382" w:name="_Hlk36736862"/>
    <w:bookmarkStart w:id="2383" w:name="_Hlk36736863"/>
    <w:bookmarkStart w:id="2384" w:name="_Hlk36740548"/>
    <w:bookmarkStart w:id="2385" w:name="_Hlk36740549"/>
    <w:r w:rsidRPr="00F90EF1">
      <w:tab/>
    </w:r>
    <w:r w:rsidRPr="00F90EF1">
      <w:tab/>
    </w:r>
  </w:p>
  <w:tbl>
    <w:tblPr>
      <w:tblW w:w="10206" w:type="dxa"/>
      <w:tblInd w:w="-2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66"/>
      <w:gridCol w:w="4536"/>
      <w:gridCol w:w="1417"/>
      <w:gridCol w:w="1412"/>
      <w:gridCol w:w="1575"/>
    </w:tblGrid>
    <w:tr w:rsidR="00B56471" w:rsidRPr="00F90EF1" w14:paraId="4D960A98" w14:textId="77777777" w:rsidTr="00B56471">
      <w:trPr>
        <w:cantSplit/>
      </w:trPr>
      <w:tc>
        <w:tcPr>
          <w:tcW w:w="1266" w:type="dxa"/>
          <w:vMerge w:val="restart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2FA1CE71" w14:textId="77777777" w:rsidR="00B56471" w:rsidRPr="00F90EF1" w:rsidRDefault="00B56471" w:rsidP="005C791D">
          <w:pPr>
            <w:spacing w:after="0"/>
            <w:jc w:val="center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drawing>
              <wp:inline distT="0" distB="0" distL="0" distR="0" wp14:anchorId="47FE2133" wp14:editId="7B4C766B">
                <wp:extent cx="682017" cy="241540"/>
                <wp:effectExtent l="0" t="0" r="3810" b="635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6025" cy="2429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6D797FCB" w14:textId="77777777" w:rsidR="00B56471" w:rsidRPr="00F90EF1" w:rsidRDefault="00B56471" w:rsidP="005C791D">
          <w:pPr>
            <w:spacing w:after="0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Project Number &amp; Name</w:t>
          </w:r>
        </w:p>
      </w:tc>
      <w:tc>
        <w:tcPr>
          <w:tcW w:w="1417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6928782B" w14:textId="77777777" w:rsidR="00B56471" w:rsidRPr="00F90EF1" w:rsidRDefault="00B56471" w:rsidP="005C791D">
          <w:pPr>
            <w:spacing w:after="0"/>
            <w:rPr>
              <w:rFonts w:ascii="Arial" w:hAnsi="Arial" w:cs="Arial"/>
              <w:bCs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bCs/>
              <w:i/>
              <w:noProof/>
              <w:sz w:val="16"/>
              <w:szCs w:val="16"/>
            </w:rPr>
            <w:t>Review</w:t>
          </w:r>
        </w:p>
      </w:tc>
      <w:tc>
        <w:tcPr>
          <w:tcW w:w="1412" w:type="dxa"/>
          <w:tcBorders>
            <w:top w:val="single" w:sz="6" w:space="0" w:color="000000"/>
            <w:left w:val="single" w:sz="6" w:space="0" w:color="000000"/>
            <w:bottom w:val="nil"/>
            <w:right w:val="single" w:sz="4" w:space="0" w:color="auto"/>
          </w:tcBorders>
          <w:vAlign w:val="center"/>
        </w:tcPr>
        <w:p w14:paraId="5096F957" w14:textId="77777777" w:rsidR="00B56471" w:rsidRPr="00F90EF1" w:rsidRDefault="00B56471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state</w:t>
          </w:r>
        </w:p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4AE851C7" w14:textId="77777777" w:rsidR="00B56471" w:rsidRPr="00F90EF1" w:rsidRDefault="00B56471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i/>
              <w:noProof/>
              <w:sz w:val="16"/>
              <w:szCs w:val="16"/>
            </w:rPr>
            <w:t>Date of release</w:t>
          </w:r>
        </w:p>
      </w:tc>
    </w:tr>
    <w:tr w:rsidR="00B56471" w:rsidRPr="00D01285" w14:paraId="14DA5E7A" w14:textId="77777777" w:rsidTr="00B56471">
      <w:trPr>
        <w:cantSplit/>
      </w:trPr>
      <w:tc>
        <w:tcPr>
          <w:tcW w:w="1266" w:type="dxa"/>
          <w:vMerge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1021581E" w14:textId="77777777" w:rsidR="00B56471" w:rsidRPr="00F1292D" w:rsidRDefault="00B56471" w:rsidP="005C791D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</w:p>
      </w:tc>
      <w:tc>
        <w:tcPr>
          <w:tcW w:w="4536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6A3E23C7" w14:textId="02C82770" w:rsidR="00B56471" w:rsidRPr="00F1292D" w:rsidRDefault="00B56471" w:rsidP="005C791D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MXAuthority  \* MERGEFORMAT </w:instrTex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 w:rsidR="00E8307A" w:rsidRPr="00313A62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254888 DAIMLER MER W174W178 EL SB ECU</w:t>
          </w:r>
          <w:r w:rsidR="00E8307A" w:rsidDel="00E8307A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</w: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</w:p>
      </w:tc>
      <w:tc>
        <w:tcPr>
          <w:tcW w:w="1417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6CEF81ED" w14:textId="4B95BBB2" w:rsidR="00B56471" w:rsidRPr="00F1292D" w:rsidRDefault="00844EDF" w:rsidP="005C791D">
          <w:pPr>
            <w:spacing w:after="0"/>
            <w:rPr>
              <w:rFonts w:ascii="Arial" w:hAnsi="Arial" w:cs="Arial"/>
              <w:b/>
              <w:i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color w:val="000080"/>
              <w:sz w:val="20"/>
              <w:szCs w:val="20"/>
            </w:rPr>
            <w:t xml:space="preserve">MMG </w:t>
          </w:r>
          <w:r w:rsidR="00B56471">
            <w:rPr>
              <w:rFonts w:ascii="Arial" w:hAnsi="Arial" w:cs="Arial"/>
              <w:b/>
              <w:i/>
              <w:color w:val="000080"/>
              <w:sz w:val="20"/>
              <w:szCs w:val="20"/>
            </w:rPr>
            <w:t xml:space="preserve">PRWB </w:t>
          </w:r>
        </w:p>
      </w:tc>
      <w:tc>
        <w:tcPr>
          <w:tcW w:w="1412" w:type="dxa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  <w:vAlign w:val="center"/>
        </w:tcPr>
        <w:p w14:paraId="3B584BDF" w14:textId="53A8699B" w:rsidR="00B56471" w:rsidRPr="00F1292D" w:rsidRDefault="00E8307A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Released</w:t>
          </w:r>
          <w:r w:rsidRPr="00F1292D" w:rsidDel="00E8307A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</w:t>
          </w:r>
        </w:p>
      </w:tc>
      <w:tc>
        <w:tcPr>
          <w:tcW w:w="1575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45637DB5" w14:textId="499772BE" w:rsidR="00B56471" w:rsidRPr="00F1292D" w:rsidRDefault="00E8307A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202</w:t>
          </w:r>
          <w:r w:rsidR="00333FF5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3</w: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-</w:t>
          </w:r>
          <w:r w:rsidR="00333FF5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0</w:t>
          </w:r>
          <w:r w:rsidR="00541ED7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3</w:t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-</w:t>
          </w:r>
          <w:r w:rsidR="00541ED7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13</w:t>
          </w:r>
        </w:p>
      </w:tc>
    </w:tr>
    <w:tr w:rsidR="00B56471" w:rsidRPr="00F90EF1" w14:paraId="19487BDF" w14:textId="77777777" w:rsidTr="00B56471">
      <w:trPr>
        <w:cantSplit/>
      </w:trPr>
      <w:tc>
        <w:tcPr>
          <w:tcW w:w="126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18671A02" w14:textId="77777777" w:rsidR="00B56471" w:rsidRPr="00F90EF1" w:rsidRDefault="00B56471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id</w:t>
          </w:r>
        </w:p>
      </w:tc>
      <w:tc>
        <w:tcPr>
          <w:tcW w:w="4536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465D6E3B" w14:textId="77777777" w:rsidR="00B56471" w:rsidRPr="00F90EF1" w:rsidRDefault="00B56471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title</w:t>
          </w:r>
        </w:p>
      </w:tc>
      <w:tc>
        <w:tcPr>
          <w:tcW w:w="2829" w:type="dxa"/>
          <w:gridSpan w:val="2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</w:tcPr>
        <w:p w14:paraId="095AAD6C" w14:textId="77777777" w:rsidR="00B56471" w:rsidRPr="002C3971" w:rsidRDefault="00B56471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2C3971">
            <w:rPr>
              <w:rFonts w:ascii="Arial" w:hAnsi="Arial" w:cs="Arial"/>
              <w:i/>
              <w:noProof/>
              <w:sz w:val="16"/>
              <w:szCs w:val="16"/>
            </w:rPr>
            <w:t>Template</w:t>
          </w:r>
        </w:p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76BBAF7E" w14:textId="77777777" w:rsidR="00B56471" w:rsidRPr="00F90EF1" w:rsidRDefault="00B56471" w:rsidP="005C791D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Version</w:t>
          </w:r>
        </w:p>
      </w:tc>
    </w:tr>
    <w:tr w:rsidR="00B56471" w:rsidRPr="00D01285" w14:paraId="02A79B16" w14:textId="77777777" w:rsidTr="00B56471">
      <w:trPr>
        <w:cantSplit/>
      </w:trPr>
      <w:tc>
        <w:tcPr>
          <w:tcW w:w="1266" w:type="dxa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0CC4E0AC" w14:textId="715B129E" w:rsidR="00B56471" w:rsidRPr="00F1292D" w:rsidRDefault="00844EDF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NA</w:t>
          </w:r>
        </w:p>
      </w:tc>
      <w:tc>
        <w:tcPr>
          <w:tcW w:w="4536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77EBE4F9" w14:textId="33FB526C" w:rsidR="00B56471" w:rsidRPr="00F1292D" w:rsidRDefault="00B56471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begin"/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instrText xml:space="preserve"> DOCPROPERTY  MXTitle </w:instrTex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</w:t>
          </w:r>
          <w:r w:rsidR="00844EDF" w:rsidRPr="00844EDF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MMG - Detailed Design Document</w:t>
          </w:r>
          <w:r w:rsidR="00844EDF" w:rsidRPr="00844EDF" w:rsidDel="00844EDF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 xml:space="preserve"> </w:t>
          </w:r>
          <w:r w:rsidRPr="00F1292D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fldChar w:fldCharType="end"/>
          </w:r>
        </w:p>
      </w:tc>
      <w:tc>
        <w:tcPr>
          <w:tcW w:w="2829" w:type="dxa"/>
          <w:gridSpan w:val="2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2FBC1108" w14:textId="430534DF" w:rsidR="00B56471" w:rsidRPr="00F1292D" w:rsidRDefault="00E8307A" w:rsidP="005C791D">
          <w:pPr>
            <w:tabs>
              <w:tab w:val="left" w:pos="795"/>
            </w:tabs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SW03TEM001</w:t>
          </w:r>
        </w:p>
      </w:tc>
      <w:tc>
        <w:tcPr>
          <w:tcW w:w="1575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5CE61B06" w14:textId="7428B4DD" w:rsidR="00B56471" w:rsidRPr="00F1292D" w:rsidRDefault="00036892" w:rsidP="005C791D">
          <w:pPr>
            <w:spacing w:after="0"/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</w:pPr>
          <w:r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1.1.4.</w:t>
          </w:r>
          <w:r w:rsidR="00BE6926">
            <w:rPr>
              <w:rFonts w:ascii="Arial" w:hAnsi="Arial" w:cs="Arial"/>
              <w:b/>
              <w:i/>
              <w:noProof/>
              <w:color w:val="000080"/>
              <w:sz w:val="20"/>
              <w:szCs w:val="20"/>
            </w:rPr>
            <w:t>40</w:t>
          </w:r>
        </w:p>
      </w:tc>
    </w:tr>
    <w:bookmarkEnd w:id="2368"/>
    <w:bookmarkEnd w:id="2369"/>
    <w:bookmarkEnd w:id="2370"/>
    <w:bookmarkEnd w:id="2371"/>
    <w:bookmarkEnd w:id="2372"/>
    <w:bookmarkEnd w:id="2373"/>
    <w:bookmarkEnd w:id="2374"/>
    <w:bookmarkEnd w:id="2375"/>
    <w:bookmarkEnd w:id="2376"/>
    <w:bookmarkEnd w:id="2377"/>
    <w:bookmarkEnd w:id="2378"/>
    <w:bookmarkEnd w:id="2379"/>
    <w:bookmarkEnd w:id="2380"/>
    <w:bookmarkEnd w:id="2381"/>
    <w:bookmarkEnd w:id="2382"/>
    <w:bookmarkEnd w:id="2383"/>
    <w:bookmarkEnd w:id="2384"/>
    <w:bookmarkEnd w:id="2385"/>
  </w:tbl>
  <w:p w14:paraId="0BA9614A" w14:textId="77777777" w:rsidR="00B56471" w:rsidRPr="005C791D" w:rsidRDefault="00B56471" w:rsidP="005C791D">
    <w:pPr>
      <w:pStyle w:val="Header"/>
      <w:ind w:left="0"/>
      <w:rPr>
        <w:sz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25724" w14:textId="14241894" w:rsidR="00B56471" w:rsidRPr="00F90EF1" w:rsidRDefault="00B56471" w:rsidP="00CE74F4">
    <w:pPr>
      <w:pStyle w:val="Header"/>
      <w:tabs>
        <w:tab w:val="clear" w:pos="9480"/>
        <w:tab w:val="right" w:pos="9840"/>
      </w:tabs>
      <w:ind w:left="-360"/>
      <w:rPr>
        <w:vertAlign w:val="subscript"/>
      </w:rPr>
    </w:pPr>
    <w:r>
      <w:rPr>
        <w:color w:val="000080"/>
        <w:sz w:val="18"/>
      </w:rPr>
      <w:drawing>
        <wp:inline distT="0" distB="0" distL="0" distR="0" wp14:anchorId="6722DE18" wp14:editId="3FAF32DC">
          <wp:extent cx="1371600" cy="4381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F90EF1">
      <w:tab/>
    </w:r>
    <w:r w:rsidRPr="00F90EF1">
      <w:tab/>
    </w:r>
    <w:r w:rsidRPr="006A5520">
      <w:rPr>
        <w:rFonts w:ascii="Arial" w:hAnsi="Arial" w:cs="Arial"/>
      </w:rPr>
      <w:fldChar w:fldCharType="begin"/>
    </w:r>
    <w:r w:rsidRPr="006A5520">
      <w:rPr>
        <w:rFonts w:ascii="Arial" w:hAnsi="Arial" w:cs="Arial"/>
      </w:rPr>
      <w:instrText xml:space="preserve"> FILENAME   \* MERGEFORMAT </w:instrText>
    </w:r>
    <w:r w:rsidRPr="006A5520">
      <w:rPr>
        <w:rFonts w:ascii="Arial" w:hAnsi="Arial" w:cs="Arial"/>
      </w:rPr>
      <w:fldChar w:fldCharType="separate"/>
    </w:r>
    <w:r>
      <w:rPr>
        <w:rFonts w:ascii="Arial" w:hAnsi="Arial" w:cs="Arial"/>
      </w:rPr>
      <w:t>SW03TEM001 - SW Detailed Design (DD).docx</w:t>
    </w:r>
    <w:r w:rsidRPr="006A5520">
      <w:rPr>
        <w:rFonts w:ascii="Arial" w:hAnsi="Arial" w:cs="Arial"/>
      </w:rPr>
      <w:fldChar w:fldCharType="end"/>
    </w:r>
    <w:r>
      <w:rPr>
        <w:rFonts w:ascii="Arial" w:hAnsi="Arial" w:cs="Arial"/>
      </w:rPr>
      <w:t>.doc</w:t>
    </w:r>
    <w:r w:rsidRPr="00F90EF1">
      <w:rPr>
        <w:vertAlign w:val="subscript"/>
      </w:rPr>
      <w:object w:dxaOrig="1903" w:dyaOrig="1318" w14:anchorId="3F3EEA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48" type="#_x0000_t75" style="width:50.7pt;height:35.05pt" fillcolor="window">
          <v:imagedata r:id="rId2" o:title=""/>
        </v:shape>
        <o:OLEObject Type="Embed" ProgID="PBrush" ShapeID="_x0000_i1048" DrawAspect="Content" ObjectID="_1768042836" r:id="rId3">
          <o:FieldCodes>\s \* MERGEFORMAT</o:FieldCodes>
        </o:OLEObject>
      </w:object>
    </w:r>
  </w:p>
  <w:tbl>
    <w:tblPr>
      <w:tblW w:w="10206" w:type="dxa"/>
      <w:tblInd w:w="-2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80"/>
      <w:gridCol w:w="5391"/>
      <w:gridCol w:w="1209"/>
      <w:gridCol w:w="963"/>
      <w:gridCol w:w="963"/>
    </w:tblGrid>
    <w:tr w:rsidR="00B56471" w:rsidRPr="00F90EF1" w14:paraId="3EC70437" w14:textId="77777777" w:rsidTr="00D01285">
      <w:trPr>
        <w:cantSplit/>
      </w:trPr>
      <w:tc>
        <w:tcPr>
          <w:tcW w:w="7071" w:type="dxa"/>
          <w:gridSpan w:val="2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  <w:vAlign w:val="center"/>
        </w:tcPr>
        <w:p w14:paraId="0C35E562" w14:textId="77777777" w:rsidR="00B56471" w:rsidRPr="00F90EF1" w:rsidRDefault="00B56471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Project Number &amp; Name</w:t>
          </w:r>
        </w:p>
      </w:tc>
      <w:tc>
        <w:tcPr>
          <w:tcW w:w="1209" w:type="dxa"/>
          <w:tcBorders>
            <w:top w:val="single" w:sz="6" w:space="0" w:color="000000"/>
            <w:left w:val="single" w:sz="6" w:space="0" w:color="000000"/>
            <w:right w:val="single" w:sz="4" w:space="0" w:color="auto"/>
          </w:tcBorders>
          <w:vAlign w:val="center"/>
        </w:tcPr>
        <w:p w14:paraId="0AADAA42" w14:textId="77777777" w:rsidR="00B56471" w:rsidRPr="00F90EF1" w:rsidRDefault="00B56471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</w:p>
      </w:tc>
      <w:tc>
        <w:tcPr>
          <w:tcW w:w="1926" w:type="dxa"/>
          <w:gridSpan w:val="2"/>
          <w:tcBorders>
            <w:top w:val="single" w:sz="6" w:space="0" w:color="000000"/>
            <w:left w:val="single" w:sz="4" w:space="0" w:color="auto"/>
            <w:bottom w:val="nil"/>
            <w:right w:val="single" w:sz="4" w:space="0" w:color="auto"/>
          </w:tcBorders>
          <w:vAlign w:val="center"/>
        </w:tcPr>
        <w:p w14:paraId="43696EA8" w14:textId="77777777" w:rsidR="00B56471" w:rsidRPr="00F90EF1" w:rsidRDefault="00B56471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state</w:t>
          </w:r>
        </w:p>
      </w:tc>
    </w:tr>
    <w:tr w:rsidR="00B56471" w:rsidRPr="00F90EF1" w14:paraId="6D7BCBC9" w14:textId="77777777" w:rsidTr="00D01285">
      <w:trPr>
        <w:cantSplit/>
      </w:trPr>
      <w:tc>
        <w:tcPr>
          <w:tcW w:w="7071" w:type="dxa"/>
          <w:gridSpan w:val="2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73F97C02" w14:textId="05A9297F" w:rsidR="00B56471" w:rsidRPr="00F90EF1" w:rsidRDefault="00B56471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MXAuthority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sz w:val="24"/>
            </w:rPr>
            <w:t>Process and method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1209" w:type="dxa"/>
          <w:tcBorders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45174440" w14:textId="77777777" w:rsidR="00B56471" w:rsidRPr="00F90EF1" w:rsidRDefault="00B56471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</w:p>
      </w:tc>
      <w:tc>
        <w:tcPr>
          <w:tcW w:w="1926" w:type="dxa"/>
          <w:gridSpan w:val="2"/>
          <w:tcBorders>
            <w:top w:val="nil"/>
            <w:left w:val="single" w:sz="4" w:space="0" w:color="auto"/>
            <w:bottom w:val="single" w:sz="6" w:space="0" w:color="000000"/>
            <w:right w:val="single" w:sz="4" w:space="0" w:color="auto"/>
          </w:tcBorders>
        </w:tcPr>
        <w:p w14:paraId="28A217E7" w14:textId="1791D810" w:rsidR="00B56471" w:rsidRPr="00F90EF1" w:rsidRDefault="00B56471" w:rsidP="00F905EC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MXCurrent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sz w:val="24"/>
            </w:rPr>
            <w:t>Draft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</w:tr>
    <w:tr w:rsidR="00B56471" w:rsidRPr="00F90EF1" w14:paraId="5FC68C82" w14:textId="77777777" w:rsidTr="00CE74F4">
      <w:trPr>
        <w:cantSplit/>
      </w:trPr>
      <w:tc>
        <w:tcPr>
          <w:tcW w:w="1680" w:type="dxa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</w:tcPr>
        <w:p w14:paraId="4145DA2D" w14:textId="77777777" w:rsidR="00B56471" w:rsidRPr="00F90EF1" w:rsidRDefault="00B56471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id</w:t>
          </w:r>
        </w:p>
      </w:tc>
      <w:tc>
        <w:tcPr>
          <w:tcW w:w="6600" w:type="dxa"/>
          <w:gridSpan w:val="2"/>
          <w:tcBorders>
            <w:top w:val="single" w:sz="6" w:space="0" w:color="000000"/>
            <w:left w:val="single" w:sz="6" w:space="0" w:color="000000"/>
            <w:bottom w:val="nil"/>
            <w:right w:val="single" w:sz="4" w:space="0" w:color="auto"/>
          </w:tcBorders>
        </w:tcPr>
        <w:p w14:paraId="2FCFC970" w14:textId="77777777" w:rsidR="00B56471" w:rsidRPr="00F90EF1" w:rsidRDefault="00B56471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Document title</w:t>
          </w:r>
        </w:p>
      </w:tc>
      <w:tc>
        <w:tcPr>
          <w:tcW w:w="963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516FA667" w14:textId="77777777" w:rsidR="00B56471" w:rsidRDefault="00B56471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>
            <w:rPr>
              <w:rFonts w:ascii="Arial" w:hAnsi="Arial" w:cs="Arial"/>
              <w:i/>
              <w:noProof/>
              <w:sz w:val="16"/>
              <w:szCs w:val="16"/>
            </w:rPr>
            <w:t>Revision</w:t>
          </w:r>
        </w:p>
      </w:tc>
      <w:tc>
        <w:tcPr>
          <w:tcW w:w="963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auto"/>
        </w:tcPr>
        <w:p w14:paraId="434F99A8" w14:textId="77777777" w:rsidR="00B56471" w:rsidRPr="00F90EF1" w:rsidRDefault="00B56471" w:rsidP="00665113">
          <w:pPr>
            <w:spacing w:after="0"/>
            <w:rPr>
              <w:rFonts w:ascii="Arial" w:hAnsi="Arial" w:cs="Arial"/>
              <w:i/>
              <w:noProof/>
              <w:sz w:val="16"/>
              <w:szCs w:val="16"/>
            </w:rPr>
          </w:pPr>
          <w:r w:rsidRPr="00F90EF1">
            <w:rPr>
              <w:rFonts w:ascii="Arial" w:hAnsi="Arial" w:cs="Arial"/>
              <w:i/>
              <w:noProof/>
              <w:sz w:val="16"/>
              <w:szCs w:val="16"/>
            </w:rPr>
            <w:t>Version</w:t>
          </w:r>
        </w:p>
      </w:tc>
    </w:tr>
    <w:tr w:rsidR="00B56471" w:rsidRPr="00F90EF1" w14:paraId="796089A2" w14:textId="77777777" w:rsidTr="00CE74F4">
      <w:trPr>
        <w:cantSplit/>
      </w:trPr>
      <w:tc>
        <w:tcPr>
          <w:tcW w:w="1680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F094632" w14:textId="05DC97AF" w:rsidR="00B56471" w:rsidRPr="00F90EF1" w:rsidRDefault="00B56471" w:rsidP="00665113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MXName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sz w:val="24"/>
            </w:rPr>
            <w:t>EXXXXXX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6600" w:type="dxa"/>
          <w:gridSpan w:val="2"/>
          <w:tcBorders>
            <w:top w:val="nil"/>
            <w:left w:val="single" w:sz="6" w:space="0" w:color="000000"/>
            <w:bottom w:val="single" w:sz="6" w:space="0" w:color="000000"/>
            <w:right w:val="single" w:sz="4" w:space="0" w:color="auto"/>
          </w:tcBorders>
        </w:tcPr>
        <w:p w14:paraId="01D6C662" w14:textId="5F0E40E2" w:rsidR="00B56471" w:rsidRPr="00F90EF1" w:rsidRDefault="00B56471" w:rsidP="00665113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MXTitle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sz w:val="24"/>
            </w:rPr>
            <w:t xml:space="preserve"> SW Detailed Design (DD)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963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27854564" w14:textId="543C0DC5" w:rsidR="00B56471" w:rsidRPr="00F90EF1" w:rsidRDefault="00B56471" w:rsidP="006A5520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MXRevision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sz w:val="24"/>
            </w:rPr>
            <w:t>TBD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  <w:tc>
        <w:tcPr>
          <w:tcW w:w="963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3EC3D21D" w14:textId="716547EA" w:rsidR="00B56471" w:rsidRPr="00F90EF1" w:rsidRDefault="00B56471" w:rsidP="006A5520">
          <w:pPr>
            <w:spacing w:after="0"/>
            <w:rPr>
              <w:rFonts w:ascii="Arial" w:hAnsi="Arial" w:cs="Arial"/>
              <w:b/>
              <w:i/>
              <w:noProof/>
              <w:sz w:val="24"/>
            </w:rPr>
          </w:pP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begin"/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instrText xml:space="preserve"> DOCPROPERTY  MXVersion  \* MERGEFORMAT </w:instrTex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separate"/>
          </w:r>
          <w:r>
            <w:rPr>
              <w:rFonts w:ascii="Arial" w:hAnsi="Arial" w:cs="Arial"/>
              <w:b/>
              <w:i/>
              <w:noProof/>
              <w:sz w:val="24"/>
            </w:rPr>
            <w:t>TBD</w:t>
          </w:r>
          <w:r w:rsidRPr="00F90EF1">
            <w:rPr>
              <w:rFonts w:ascii="Arial" w:hAnsi="Arial" w:cs="Arial"/>
              <w:b/>
              <w:i/>
              <w:noProof/>
              <w:sz w:val="24"/>
            </w:rPr>
            <w:fldChar w:fldCharType="end"/>
          </w:r>
        </w:p>
      </w:tc>
    </w:tr>
  </w:tbl>
  <w:p w14:paraId="078D09A9" w14:textId="77777777" w:rsidR="00B56471" w:rsidRPr="00F90EF1" w:rsidRDefault="00B56471" w:rsidP="00665113">
    <w:pPr>
      <w:spacing w:after="0"/>
      <w:rPr>
        <w:rFonts w:ascii="Arial" w:hAnsi="Arial" w:cs="Arial"/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6FC69F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4295510"/>
    <w:multiLevelType w:val="multilevel"/>
    <w:tmpl w:val="6B3437A4"/>
    <w:lvl w:ilvl="0">
      <w:start w:val="1"/>
      <w:numFmt w:val="decimal"/>
      <w:lvlText w:val="[Ext%1]"/>
      <w:lvlJc w:val="left"/>
      <w:pPr>
        <w:tabs>
          <w:tab w:val="num" w:pos="0"/>
        </w:tabs>
        <w:ind w:left="0" w:firstLine="0"/>
      </w:pPr>
      <w:rPr>
        <w:rFonts w:hint="default"/>
        <w:spacing w:val="0"/>
        <w:position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8C5113"/>
    <w:multiLevelType w:val="multilevel"/>
    <w:tmpl w:val="4E4E7D9A"/>
    <w:styleLink w:val="Numbered"/>
    <w:lvl w:ilvl="0">
      <w:start w:val="1"/>
      <w:numFmt w:val="decimal"/>
      <w:lvlText w:val="%1."/>
      <w:lvlJc w:val="left"/>
      <w:pPr>
        <w:tabs>
          <w:tab w:val="num" w:pos="624"/>
        </w:tabs>
        <w:ind w:left="624" w:hanging="397"/>
      </w:pPr>
      <w:rPr>
        <w:rFonts w:hint="default"/>
        <w:sz w:val="22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567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737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tabs>
          <w:tab w:val="num" w:pos="2438"/>
        </w:tabs>
        <w:ind w:left="2438" w:hanging="850"/>
      </w:pPr>
      <w:rPr>
        <w:rFonts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3" w15:restartNumberingAfterBreak="0">
    <w:nsid w:val="13AB4989"/>
    <w:multiLevelType w:val="hybridMultilevel"/>
    <w:tmpl w:val="AF0C111C"/>
    <w:lvl w:ilvl="0" w:tplc="6B6ED21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63F05"/>
    <w:multiLevelType w:val="hybridMultilevel"/>
    <w:tmpl w:val="A998B55E"/>
    <w:lvl w:ilvl="0" w:tplc="6B6ED21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765F4"/>
    <w:multiLevelType w:val="multilevel"/>
    <w:tmpl w:val="4E4E7D9A"/>
    <w:numStyleLink w:val="Numbered"/>
  </w:abstractNum>
  <w:abstractNum w:abstractNumId="6" w15:restartNumberingAfterBreak="0">
    <w:nsid w:val="1C970248"/>
    <w:multiLevelType w:val="multilevel"/>
    <w:tmpl w:val="4E4E7D9A"/>
    <w:numStyleLink w:val="Numbered"/>
  </w:abstractNum>
  <w:abstractNum w:abstractNumId="7" w15:restartNumberingAfterBreak="0">
    <w:nsid w:val="25612BA3"/>
    <w:multiLevelType w:val="multilevel"/>
    <w:tmpl w:val="49D25B62"/>
    <w:numStyleLink w:val="Bulleted"/>
  </w:abstractNum>
  <w:abstractNum w:abstractNumId="8" w15:restartNumberingAfterBreak="0">
    <w:nsid w:val="2CB315AB"/>
    <w:multiLevelType w:val="multilevel"/>
    <w:tmpl w:val="BCEE8F16"/>
    <w:lvl w:ilvl="0">
      <w:start w:val="1"/>
      <w:numFmt w:val="decimal"/>
      <w:lvlText w:val="[Ref%1]"/>
      <w:lvlJc w:val="left"/>
      <w:pPr>
        <w:tabs>
          <w:tab w:val="num" w:pos="0"/>
        </w:tabs>
        <w:ind w:left="0" w:firstLine="0"/>
      </w:pPr>
      <w:rPr>
        <w:rFonts w:hint="default"/>
        <w:spacing w:val="0"/>
        <w:position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 w15:restartNumberingAfterBreak="0">
    <w:nsid w:val="2EF35182"/>
    <w:multiLevelType w:val="multilevel"/>
    <w:tmpl w:val="E9A61EE2"/>
    <w:lvl w:ilvl="0">
      <w:start w:val="1"/>
      <w:numFmt w:val="decimal"/>
      <w:pStyle w:val="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361"/>
        </w:tabs>
        <w:ind w:left="1361" w:hanging="136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0" w15:restartNumberingAfterBreak="0">
    <w:nsid w:val="30277C96"/>
    <w:multiLevelType w:val="multilevel"/>
    <w:tmpl w:val="4E4E7D9A"/>
    <w:numStyleLink w:val="Numbered"/>
  </w:abstractNum>
  <w:abstractNum w:abstractNumId="11" w15:restartNumberingAfterBreak="0">
    <w:nsid w:val="314E4C07"/>
    <w:multiLevelType w:val="hybridMultilevel"/>
    <w:tmpl w:val="EA6A952A"/>
    <w:lvl w:ilvl="0" w:tplc="C6E6F288">
      <w:start w:val="1"/>
      <w:numFmt w:val="bullet"/>
      <w:lvlText w:val=""/>
      <w:lvlJc w:val="left"/>
      <w:pPr>
        <w:tabs>
          <w:tab w:val="num" w:pos="340"/>
        </w:tabs>
        <w:ind w:left="340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14A56"/>
    <w:multiLevelType w:val="hybridMultilevel"/>
    <w:tmpl w:val="31247A54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3" w15:restartNumberingAfterBreak="0">
    <w:nsid w:val="39484B55"/>
    <w:multiLevelType w:val="multilevel"/>
    <w:tmpl w:val="DE10A952"/>
    <w:lvl w:ilvl="0">
      <w:start w:val="1"/>
      <w:numFmt w:val="decimal"/>
      <w:lvlText w:val="[ALV%1]"/>
      <w:lvlJc w:val="left"/>
      <w:pPr>
        <w:tabs>
          <w:tab w:val="num" w:pos="567"/>
        </w:tabs>
        <w:ind w:left="567" w:hanging="567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pacing w:val="0"/>
        <w:position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E0209D9"/>
    <w:multiLevelType w:val="multilevel"/>
    <w:tmpl w:val="49D25B62"/>
    <w:numStyleLink w:val="Bulleted"/>
  </w:abstractNum>
  <w:abstractNum w:abstractNumId="15" w15:restartNumberingAfterBreak="0">
    <w:nsid w:val="42556C4B"/>
    <w:multiLevelType w:val="multilevel"/>
    <w:tmpl w:val="A824FCF4"/>
    <w:lvl w:ilvl="0">
      <w:start w:val="1"/>
      <w:numFmt w:val="decimal"/>
      <w:lvlText w:val="[Doc%1]"/>
      <w:lvlJc w:val="left"/>
      <w:pPr>
        <w:tabs>
          <w:tab w:val="num" w:pos="567"/>
        </w:tabs>
        <w:ind w:left="567" w:hanging="567"/>
      </w:pPr>
      <w:rPr>
        <w:rFonts w:hint="default"/>
        <w:spacing w:val="0"/>
        <w:position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pacing w:val="0"/>
        <w:position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6" w15:restartNumberingAfterBreak="0">
    <w:nsid w:val="45035480"/>
    <w:multiLevelType w:val="hybridMultilevel"/>
    <w:tmpl w:val="FD50A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50A78"/>
    <w:multiLevelType w:val="hybridMultilevel"/>
    <w:tmpl w:val="90C456BA"/>
    <w:lvl w:ilvl="0" w:tplc="6B6ED21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322D7A"/>
    <w:multiLevelType w:val="hybridMultilevel"/>
    <w:tmpl w:val="C3925D6C"/>
    <w:lvl w:ilvl="0" w:tplc="C6E6F288">
      <w:start w:val="1"/>
      <w:numFmt w:val="bullet"/>
      <w:lvlText w:val=""/>
      <w:lvlJc w:val="left"/>
      <w:pPr>
        <w:tabs>
          <w:tab w:val="num" w:pos="340"/>
        </w:tabs>
        <w:ind w:left="340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257CA1"/>
    <w:multiLevelType w:val="hybridMultilevel"/>
    <w:tmpl w:val="ADD08DE6"/>
    <w:lvl w:ilvl="0" w:tplc="6B6ED21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20685A"/>
    <w:multiLevelType w:val="multilevel"/>
    <w:tmpl w:val="49D25B62"/>
    <w:styleLink w:val="Bulleted"/>
    <w:lvl w:ilvl="0">
      <w:start w:val="1"/>
      <w:numFmt w:val="bullet"/>
      <w:lvlText w:val=""/>
      <w:lvlJc w:val="left"/>
      <w:pPr>
        <w:tabs>
          <w:tab w:val="num" w:pos="510"/>
        </w:tabs>
        <w:ind w:left="510" w:hanging="283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94"/>
        </w:tabs>
        <w:ind w:left="794" w:hanging="284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77"/>
        </w:tabs>
        <w:ind w:left="1077" w:hanging="283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1" w:hanging="284"/>
      </w:pPr>
      <w:rPr>
        <w:rFonts w:ascii="Symbol" w:hAnsi="Symbol" w:hint="default"/>
        <w:sz w:val="18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20278331">
    <w:abstractNumId w:val="8"/>
  </w:num>
  <w:num w:numId="2" w16cid:durableId="1667123312">
    <w:abstractNumId w:val="15"/>
  </w:num>
  <w:num w:numId="3" w16cid:durableId="405343606">
    <w:abstractNumId w:val="9"/>
  </w:num>
  <w:num w:numId="4" w16cid:durableId="94524595">
    <w:abstractNumId w:val="18"/>
  </w:num>
  <w:num w:numId="5" w16cid:durableId="1718696832">
    <w:abstractNumId w:val="10"/>
  </w:num>
  <w:num w:numId="6" w16cid:durableId="164900730">
    <w:abstractNumId w:val="2"/>
  </w:num>
  <w:num w:numId="7" w16cid:durableId="999845222">
    <w:abstractNumId w:val="6"/>
  </w:num>
  <w:num w:numId="8" w16cid:durableId="1273635679">
    <w:abstractNumId w:val="11"/>
  </w:num>
  <w:num w:numId="9" w16cid:durableId="174659291">
    <w:abstractNumId w:val="20"/>
  </w:num>
  <w:num w:numId="10" w16cid:durableId="310906328">
    <w:abstractNumId w:val="7"/>
  </w:num>
  <w:num w:numId="11" w16cid:durableId="321474906">
    <w:abstractNumId w:val="14"/>
  </w:num>
  <w:num w:numId="12" w16cid:durableId="1500921545">
    <w:abstractNumId w:val="5"/>
  </w:num>
  <w:num w:numId="13" w16cid:durableId="1743023081">
    <w:abstractNumId w:val="13"/>
  </w:num>
  <w:num w:numId="14" w16cid:durableId="865756848">
    <w:abstractNumId w:val="1"/>
  </w:num>
  <w:num w:numId="15" w16cid:durableId="637881831">
    <w:abstractNumId w:val="9"/>
  </w:num>
  <w:num w:numId="16" w16cid:durableId="678238350">
    <w:abstractNumId w:val="19"/>
  </w:num>
  <w:num w:numId="17" w16cid:durableId="1521354601">
    <w:abstractNumId w:val="4"/>
  </w:num>
  <w:num w:numId="18" w16cid:durableId="1685474123">
    <w:abstractNumId w:val="17"/>
  </w:num>
  <w:num w:numId="19" w16cid:durableId="1685476050">
    <w:abstractNumId w:val="0"/>
  </w:num>
  <w:num w:numId="20" w16cid:durableId="1737825921">
    <w:abstractNumId w:val="16"/>
  </w:num>
  <w:num w:numId="21" w16cid:durableId="2021085193">
    <w:abstractNumId w:val="9"/>
  </w:num>
  <w:num w:numId="22" w16cid:durableId="206142936">
    <w:abstractNumId w:val="3"/>
  </w:num>
  <w:num w:numId="23" w16cid:durableId="1940487611">
    <w:abstractNumId w:val="12"/>
  </w:num>
  <w:num w:numId="24" w16cid:durableId="461001755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E4BDF"/>
    <w:rsid w:val="00001A60"/>
    <w:rsid w:val="00001B1E"/>
    <w:rsid w:val="0000354D"/>
    <w:rsid w:val="0000421C"/>
    <w:rsid w:val="00006526"/>
    <w:rsid w:val="00012477"/>
    <w:rsid w:val="00013891"/>
    <w:rsid w:val="000148F6"/>
    <w:rsid w:val="00016EE1"/>
    <w:rsid w:val="00023730"/>
    <w:rsid w:val="00023BB5"/>
    <w:rsid w:val="000259E9"/>
    <w:rsid w:val="00025EB1"/>
    <w:rsid w:val="00025ED1"/>
    <w:rsid w:val="000264EA"/>
    <w:rsid w:val="000267DA"/>
    <w:rsid w:val="00034F55"/>
    <w:rsid w:val="00036892"/>
    <w:rsid w:val="000408FE"/>
    <w:rsid w:val="00040FC9"/>
    <w:rsid w:val="0004125B"/>
    <w:rsid w:val="0004160E"/>
    <w:rsid w:val="00047A45"/>
    <w:rsid w:val="00051845"/>
    <w:rsid w:val="00053C99"/>
    <w:rsid w:val="00055C49"/>
    <w:rsid w:val="00055C75"/>
    <w:rsid w:val="00056500"/>
    <w:rsid w:val="00057CD3"/>
    <w:rsid w:val="00060497"/>
    <w:rsid w:val="0006055F"/>
    <w:rsid w:val="00062F98"/>
    <w:rsid w:val="000637FF"/>
    <w:rsid w:val="00065C16"/>
    <w:rsid w:val="000729CE"/>
    <w:rsid w:val="00075B35"/>
    <w:rsid w:val="000760DE"/>
    <w:rsid w:val="00081842"/>
    <w:rsid w:val="0008208F"/>
    <w:rsid w:val="0008282B"/>
    <w:rsid w:val="00083C9E"/>
    <w:rsid w:val="00084E9D"/>
    <w:rsid w:val="000860ED"/>
    <w:rsid w:val="0008624A"/>
    <w:rsid w:val="000876A2"/>
    <w:rsid w:val="00090A12"/>
    <w:rsid w:val="00091EE5"/>
    <w:rsid w:val="00092777"/>
    <w:rsid w:val="00094308"/>
    <w:rsid w:val="00096469"/>
    <w:rsid w:val="00097215"/>
    <w:rsid w:val="000A0DF9"/>
    <w:rsid w:val="000A376F"/>
    <w:rsid w:val="000A4617"/>
    <w:rsid w:val="000A62A5"/>
    <w:rsid w:val="000A6AAB"/>
    <w:rsid w:val="000B5B9A"/>
    <w:rsid w:val="000C0D7D"/>
    <w:rsid w:val="000C143E"/>
    <w:rsid w:val="000C243C"/>
    <w:rsid w:val="000C3E03"/>
    <w:rsid w:val="000D1822"/>
    <w:rsid w:val="000D1D1F"/>
    <w:rsid w:val="000D552B"/>
    <w:rsid w:val="000E0290"/>
    <w:rsid w:val="000E0F3F"/>
    <w:rsid w:val="000E1277"/>
    <w:rsid w:val="000E4E3E"/>
    <w:rsid w:val="000E509A"/>
    <w:rsid w:val="000E5738"/>
    <w:rsid w:val="000E797B"/>
    <w:rsid w:val="000E7A20"/>
    <w:rsid w:val="000F1623"/>
    <w:rsid w:val="000F4461"/>
    <w:rsid w:val="000F55BC"/>
    <w:rsid w:val="000F55E6"/>
    <w:rsid w:val="000F65B1"/>
    <w:rsid w:val="000F7375"/>
    <w:rsid w:val="000F7CDB"/>
    <w:rsid w:val="001022C6"/>
    <w:rsid w:val="0010247B"/>
    <w:rsid w:val="00103D86"/>
    <w:rsid w:val="001043EF"/>
    <w:rsid w:val="00106D26"/>
    <w:rsid w:val="001079B6"/>
    <w:rsid w:val="00110644"/>
    <w:rsid w:val="0011188A"/>
    <w:rsid w:val="00111D1B"/>
    <w:rsid w:val="001136F5"/>
    <w:rsid w:val="00114E6B"/>
    <w:rsid w:val="00117026"/>
    <w:rsid w:val="0011716D"/>
    <w:rsid w:val="00117E7B"/>
    <w:rsid w:val="00122116"/>
    <w:rsid w:val="001226E8"/>
    <w:rsid w:val="00124A4B"/>
    <w:rsid w:val="001266CF"/>
    <w:rsid w:val="001278D5"/>
    <w:rsid w:val="00132A29"/>
    <w:rsid w:val="001369C8"/>
    <w:rsid w:val="00140886"/>
    <w:rsid w:val="00141501"/>
    <w:rsid w:val="001420DB"/>
    <w:rsid w:val="00143E43"/>
    <w:rsid w:val="0014671E"/>
    <w:rsid w:val="00146721"/>
    <w:rsid w:val="00147E58"/>
    <w:rsid w:val="00153831"/>
    <w:rsid w:val="00156473"/>
    <w:rsid w:val="00157D77"/>
    <w:rsid w:val="00160850"/>
    <w:rsid w:val="0016185A"/>
    <w:rsid w:val="001618DF"/>
    <w:rsid w:val="00163495"/>
    <w:rsid w:val="00163EBC"/>
    <w:rsid w:val="00167B37"/>
    <w:rsid w:val="00170216"/>
    <w:rsid w:val="00170A28"/>
    <w:rsid w:val="001734D4"/>
    <w:rsid w:val="00176267"/>
    <w:rsid w:val="001767C4"/>
    <w:rsid w:val="001778A2"/>
    <w:rsid w:val="0018302F"/>
    <w:rsid w:val="001867E1"/>
    <w:rsid w:val="001879A3"/>
    <w:rsid w:val="001917C9"/>
    <w:rsid w:val="00194616"/>
    <w:rsid w:val="00194E80"/>
    <w:rsid w:val="001960E6"/>
    <w:rsid w:val="00197C3B"/>
    <w:rsid w:val="001A0646"/>
    <w:rsid w:val="001A24C0"/>
    <w:rsid w:val="001A2C4B"/>
    <w:rsid w:val="001A5158"/>
    <w:rsid w:val="001A604D"/>
    <w:rsid w:val="001A75D7"/>
    <w:rsid w:val="001B1932"/>
    <w:rsid w:val="001B24E9"/>
    <w:rsid w:val="001B3188"/>
    <w:rsid w:val="001B5103"/>
    <w:rsid w:val="001B64ED"/>
    <w:rsid w:val="001C19D4"/>
    <w:rsid w:val="001C33E8"/>
    <w:rsid w:val="001C7FE9"/>
    <w:rsid w:val="001D3153"/>
    <w:rsid w:val="001D4479"/>
    <w:rsid w:val="001D5953"/>
    <w:rsid w:val="001E2BE2"/>
    <w:rsid w:val="001E3479"/>
    <w:rsid w:val="001E636A"/>
    <w:rsid w:val="001F153E"/>
    <w:rsid w:val="001F1918"/>
    <w:rsid w:val="001F36BA"/>
    <w:rsid w:val="001F43A4"/>
    <w:rsid w:val="001F6412"/>
    <w:rsid w:val="001F71D8"/>
    <w:rsid w:val="001F765A"/>
    <w:rsid w:val="002017D2"/>
    <w:rsid w:val="0020467F"/>
    <w:rsid w:val="00206304"/>
    <w:rsid w:val="002101C7"/>
    <w:rsid w:val="0021177F"/>
    <w:rsid w:val="0021282D"/>
    <w:rsid w:val="0021285F"/>
    <w:rsid w:val="00215B89"/>
    <w:rsid w:val="00217D9C"/>
    <w:rsid w:val="002225F5"/>
    <w:rsid w:val="00222DE5"/>
    <w:rsid w:val="00222FE7"/>
    <w:rsid w:val="00223789"/>
    <w:rsid w:val="00223B63"/>
    <w:rsid w:val="0022775C"/>
    <w:rsid w:val="00230444"/>
    <w:rsid w:val="0023124A"/>
    <w:rsid w:val="00234590"/>
    <w:rsid w:val="00237BF3"/>
    <w:rsid w:val="00241CAB"/>
    <w:rsid w:val="00242370"/>
    <w:rsid w:val="00243942"/>
    <w:rsid w:val="00246B0F"/>
    <w:rsid w:val="00252267"/>
    <w:rsid w:val="00255801"/>
    <w:rsid w:val="00261017"/>
    <w:rsid w:val="00262641"/>
    <w:rsid w:val="00262B06"/>
    <w:rsid w:val="00262D88"/>
    <w:rsid w:val="002635C3"/>
    <w:rsid w:val="00263F97"/>
    <w:rsid w:val="002645A5"/>
    <w:rsid w:val="002714C8"/>
    <w:rsid w:val="00271E2C"/>
    <w:rsid w:val="00272D0C"/>
    <w:rsid w:val="00273334"/>
    <w:rsid w:val="00276D74"/>
    <w:rsid w:val="00276E0A"/>
    <w:rsid w:val="002845C0"/>
    <w:rsid w:val="00285CE8"/>
    <w:rsid w:val="00286BA4"/>
    <w:rsid w:val="0028774E"/>
    <w:rsid w:val="002878E0"/>
    <w:rsid w:val="00290B6E"/>
    <w:rsid w:val="002911F9"/>
    <w:rsid w:val="0029335B"/>
    <w:rsid w:val="002941F9"/>
    <w:rsid w:val="002951B7"/>
    <w:rsid w:val="00295277"/>
    <w:rsid w:val="00296B9F"/>
    <w:rsid w:val="002975AE"/>
    <w:rsid w:val="002A2BB2"/>
    <w:rsid w:val="002A3DC6"/>
    <w:rsid w:val="002A539C"/>
    <w:rsid w:val="002A553E"/>
    <w:rsid w:val="002A5D66"/>
    <w:rsid w:val="002B221F"/>
    <w:rsid w:val="002B527F"/>
    <w:rsid w:val="002B537E"/>
    <w:rsid w:val="002B565E"/>
    <w:rsid w:val="002B6848"/>
    <w:rsid w:val="002C30FA"/>
    <w:rsid w:val="002C3971"/>
    <w:rsid w:val="002C4897"/>
    <w:rsid w:val="002C688F"/>
    <w:rsid w:val="002C7EB3"/>
    <w:rsid w:val="002D0726"/>
    <w:rsid w:val="002D0B87"/>
    <w:rsid w:val="002D2D87"/>
    <w:rsid w:val="002D6C36"/>
    <w:rsid w:val="002E2563"/>
    <w:rsid w:val="002E5805"/>
    <w:rsid w:val="002E6EC1"/>
    <w:rsid w:val="002E714C"/>
    <w:rsid w:val="002E7F9B"/>
    <w:rsid w:val="002F202A"/>
    <w:rsid w:val="002F3E1F"/>
    <w:rsid w:val="002F6AE9"/>
    <w:rsid w:val="0030034F"/>
    <w:rsid w:val="00303CBC"/>
    <w:rsid w:val="003040B8"/>
    <w:rsid w:val="00304191"/>
    <w:rsid w:val="0030519C"/>
    <w:rsid w:val="0030688D"/>
    <w:rsid w:val="003117FD"/>
    <w:rsid w:val="0031185E"/>
    <w:rsid w:val="0031186E"/>
    <w:rsid w:val="00313FB4"/>
    <w:rsid w:val="003144AF"/>
    <w:rsid w:val="003150B2"/>
    <w:rsid w:val="0031650B"/>
    <w:rsid w:val="00320C23"/>
    <w:rsid w:val="00321E32"/>
    <w:rsid w:val="00322526"/>
    <w:rsid w:val="00323998"/>
    <w:rsid w:val="003245A4"/>
    <w:rsid w:val="00325E6F"/>
    <w:rsid w:val="00326220"/>
    <w:rsid w:val="00326E2F"/>
    <w:rsid w:val="00327485"/>
    <w:rsid w:val="0033095A"/>
    <w:rsid w:val="00331EB9"/>
    <w:rsid w:val="003327A9"/>
    <w:rsid w:val="00333763"/>
    <w:rsid w:val="0033389D"/>
    <w:rsid w:val="00333FF5"/>
    <w:rsid w:val="00334591"/>
    <w:rsid w:val="00334B4B"/>
    <w:rsid w:val="00336292"/>
    <w:rsid w:val="003368E8"/>
    <w:rsid w:val="00342D44"/>
    <w:rsid w:val="003436BD"/>
    <w:rsid w:val="003469B3"/>
    <w:rsid w:val="00346CAA"/>
    <w:rsid w:val="00346E88"/>
    <w:rsid w:val="00350004"/>
    <w:rsid w:val="00351098"/>
    <w:rsid w:val="0035376F"/>
    <w:rsid w:val="00357A54"/>
    <w:rsid w:val="00360DA9"/>
    <w:rsid w:val="00362712"/>
    <w:rsid w:val="00363042"/>
    <w:rsid w:val="003672E4"/>
    <w:rsid w:val="00370961"/>
    <w:rsid w:val="00372FBF"/>
    <w:rsid w:val="00373188"/>
    <w:rsid w:val="003745F5"/>
    <w:rsid w:val="0037544A"/>
    <w:rsid w:val="00377A3E"/>
    <w:rsid w:val="00385BE3"/>
    <w:rsid w:val="003927FE"/>
    <w:rsid w:val="00393819"/>
    <w:rsid w:val="00393CFA"/>
    <w:rsid w:val="003943E4"/>
    <w:rsid w:val="003959E0"/>
    <w:rsid w:val="00395D63"/>
    <w:rsid w:val="003A0519"/>
    <w:rsid w:val="003A1377"/>
    <w:rsid w:val="003A16D3"/>
    <w:rsid w:val="003A2EAC"/>
    <w:rsid w:val="003A43FF"/>
    <w:rsid w:val="003B1F01"/>
    <w:rsid w:val="003B2BAA"/>
    <w:rsid w:val="003B330A"/>
    <w:rsid w:val="003B3AAD"/>
    <w:rsid w:val="003B5D38"/>
    <w:rsid w:val="003B6747"/>
    <w:rsid w:val="003B6ACF"/>
    <w:rsid w:val="003B6AEB"/>
    <w:rsid w:val="003C0D8D"/>
    <w:rsid w:val="003C47E7"/>
    <w:rsid w:val="003C5E3B"/>
    <w:rsid w:val="003C761E"/>
    <w:rsid w:val="003D0AFE"/>
    <w:rsid w:val="003D0F45"/>
    <w:rsid w:val="003D1451"/>
    <w:rsid w:val="003D4C87"/>
    <w:rsid w:val="003D63FD"/>
    <w:rsid w:val="003E039E"/>
    <w:rsid w:val="003E237F"/>
    <w:rsid w:val="003E2E88"/>
    <w:rsid w:val="003E40E7"/>
    <w:rsid w:val="003E6F3F"/>
    <w:rsid w:val="003E77AA"/>
    <w:rsid w:val="003F1269"/>
    <w:rsid w:val="003F1750"/>
    <w:rsid w:val="003F1B26"/>
    <w:rsid w:val="003F1B2F"/>
    <w:rsid w:val="003F3058"/>
    <w:rsid w:val="003F5ADC"/>
    <w:rsid w:val="003F69E3"/>
    <w:rsid w:val="0040057E"/>
    <w:rsid w:val="00403F17"/>
    <w:rsid w:val="00404AC7"/>
    <w:rsid w:val="00405789"/>
    <w:rsid w:val="004062F9"/>
    <w:rsid w:val="00407223"/>
    <w:rsid w:val="00416BCA"/>
    <w:rsid w:val="004176A6"/>
    <w:rsid w:val="004241B9"/>
    <w:rsid w:val="0042491C"/>
    <w:rsid w:val="00425E86"/>
    <w:rsid w:val="0042676B"/>
    <w:rsid w:val="0043024E"/>
    <w:rsid w:val="00430570"/>
    <w:rsid w:val="00431600"/>
    <w:rsid w:val="004317E4"/>
    <w:rsid w:val="00431B82"/>
    <w:rsid w:val="00433683"/>
    <w:rsid w:val="004354A8"/>
    <w:rsid w:val="004365D0"/>
    <w:rsid w:val="004369FF"/>
    <w:rsid w:val="00437C8D"/>
    <w:rsid w:val="00440805"/>
    <w:rsid w:val="0044251B"/>
    <w:rsid w:val="00443778"/>
    <w:rsid w:val="00443E07"/>
    <w:rsid w:val="0044437A"/>
    <w:rsid w:val="00445DEB"/>
    <w:rsid w:val="00446DAC"/>
    <w:rsid w:val="00446E0B"/>
    <w:rsid w:val="00446F7F"/>
    <w:rsid w:val="004473C3"/>
    <w:rsid w:val="004501C4"/>
    <w:rsid w:val="004512A1"/>
    <w:rsid w:val="0045243B"/>
    <w:rsid w:val="004544EE"/>
    <w:rsid w:val="004549DA"/>
    <w:rsid w:val="004621D0"/>
    <w:rsid w:val="00462E7E"/>
    <w:rsid w:val="00465BD1"/>
    <w:rsid w:val="00467E32"/>
    <w:rsid w:val="004735AA"/>
    <w:rsid w:val="004742D1"/>
    <w:rsid w:val="00477495"/>
    <w:rsid w:val="0047758E"/>
    <w:rsid w:val="0048009D"/>
    <w:rsid w:val="00491AEE"/>
    <w:rsid w:val="00496D24"/>
    <w:rsid w:val="004A013B"/>
    <w:rsid w:val="004A0E0B"/>
    <w:rsid w:val="004A2E20"/>
    <w:rsid w:val="004A350E"/>
    <w:rsid w:val="004A4FB9"/>
    <w:rsid w:val="004A53B8"/>
    <w:rsid w:val="004A6232"/>
    <w:rsid w:val="004A6467"/>
    <w:rsid w:val="004A65B1"/>
    <w:rsid w:val="004A6F07"/>
    <w:rsid w:val="004A70A8"/>
    <w:rsid w:val="004B1BD4"/>
    <w:rsid w:val="004B2375"/>
    <w:rsid w:val="004B2F8F"/>
    <w:rsid w:val="004B369C"/>
    <w:rsid w:val="004B49FC"/>
    <w:rsid w:val="004B6567"/>
    <w:rsid w:val="004B756D"/>
    <w:rsid w:val="004C5AD5"/>
    <w:rsid w:val="004C76C4"/>
    <w:rsid w:val="004C7EA4"/>
    <w:rsid w:val="004D025C"/>
    <w:rsid w:val="004D1CA5"/>
    <w:rsid w:val="004D1D1C"/>
    <w:rsid w:val="004D1EA9"/>
    <w:rsid w:val="004D7902"/>
    <w:rsid w:val="004E12F6"/>
    <w:rsid w:val="004E278C"/>
    <w:rsid w:val="004E3FA4"/>
    <w:rsid w:val="004F1911"/>
    <w:rsid w:val="004F3FE4"/>
    <w:rsid w:val="004F6B4E"/>
    <w:rsid w:val="00501B8E"/>
    <w:rsid w:val="00501E39"/>
    <w:rsid w:val="00506859"/>
    <w:rsid w:val="00506C0F"/>
    <w:rsid w:val="005073F4"/>
    <w:rsid w:val="0050766B"/>
    <w:rsid w:val="005077B4"/>
    <w:rsid w:val="00510549"/>
    <w:rsid w:val="00521CDD"/>
    <w:rsid w:val="00522F08"/>
    <w:rsid w:val="0052448B"/>
    <w:rsid w:val="005249E9"/>
    <w:rsid w:val="00524BF4"/>
    <w:rsid w:val="00526A87"/>
    <w:rsid w:val="00527700"/>
    <w:rsid w:val="00527967"/>
    <w:rsid w:val="00530BB6"/>
    <w:rsid w:val="00532890"/>
    <w:rsid w:val="00533111"/>
    <w:rsid w:val="0053518D"/>
    <w:rsid w:val="00536076"/>
    <w:rsid w:val="00536511"/>
    <w:rsid w:val="00536D35"/>
    <w:rsid w:val="0053797F"/>
    <w:rsid w:val="00540E26"/>
    <w:rsid w:val="00540EAA"/>
    <w:rsid w:val="005410BA"/>
    <w:rsid w:val="00541C42"/>
    <w:rsid w:val="00541ED7"/>
    <w:rsid w:val="005442A9"/>
    <w:rsid w:val="005479AC"/>
    <w:rsid w:val="005517A3"/>
    <w:rsid w:val="00552E6E"/>
    <w:rsid w:val="00554338"/>
    <w:rsid w:val="005622E6"/>
    <w:rsid w:val="00562C96"/>
    <w:rsid w:val="00563362"/>
    <w:rsid w:val="0056467A"/>
    <w:rsid w:val="005673E3"/>
    <w:rsid w:val="00571F9B"/>
    <w:rsid w:val="005750BD"/>
    <w:rsid w:val="005831B8"/>
    <w:rsid w:val="00583AC6"/>
    <w:rsid w:val="005858FA"/>
    <w:rsid w:val="00586698"/>
    <w:rsid w:val="00590C7A"/>
    <w:rsid w:val="00591036"/>
    <w:rsid w:val="005914A2"/>
    <w:rsid w:val="0059231A"/>
    <w:rsid w:val="005947DB"/>
    <w:rsid w:val="005964EC"/>
    <w:rsid w:val="00597201"/>
    <w:rsid w:val="00597EE6"/>
    <w:rsid w:val="005A0E50"/>
    <w:rsid w:val="005A1531"/>
    <w:rsid w:val="005A4164"/>
    <w:rsid w:val="005A6622"/>
    <w:rsid w:val="005A742B"/>
    <w:rsid w:val="005A7A5A"/>
    <w:rsid w:val="005A7BD8"/>
    <w:rsid w:val="005A7E8F"/>
    <w:rsid w:val="005B0B74"/>
    <w:rsid w:val="005B54D3"/>
    <w:rsid w:val="005B6638"/>
    <w:rsid w:val="005C0836"/>
    <w:rsid w:val="005C2964"/>
    <w:rsid w:val="005C36BB"/>
    <w:rsid w:val="005C4D60"/>
    <w:rsid w:val="005C6C53"/>
    <w:rsid w:val="005C723A"/>
    <w:rsid w:val="005C791D"/>
    <w:rsid w:val="005D0A5E"/>
    <w:rsid w:val="005D13A9"/>
    <w:rsid w:val="005D1C86"/>
    <w:rsid w:val="005D3FE3"/>
    <w:rsid w:val="005D45F4"/>
    <w:rsid w:val="005D6971"/>
    <w:rsid w:val="005D715F"/>
    <w:rsid w:val="005E0170"/>
    <w:rsid w:val="005E1DA2"/>
    <w:rsid w:val="005E20A9"/>
    <w:rsid w:val="005E250F"/>
    <w:rsid w:val="005E3261"/>
    <w:rsid w:val="005E43C0"/>
    <w:rsid w:val="005E4792"/>
    <w:rsid w:val="005E5C61"/>
    <w:rsid w:val="005E5EDB"/>
    <w:rsid w:val="005E6A40"/>
    <w:rsid w:val="005E6A91"/>
    <w:rsid w:val="005F1B54"/>
    <w:rsid w:val="005F2A5E"/>
    <w:rsid w:val="005F343B"/>
    <w:rsid w:val="005F3EE2"/>
    <w:rsid w:val="005F42F5"/>
    <w:rsid w:val="005F4C99"/>
    <w:rsid w:val="005F53EB"/>
    <w:rsid w:val="005F58F3"/>
    <w:rsid w:val="005F7681"/>
    <w:rsid w:val="0060185F"/>
    <w:rsid w:val="006021AC"/>
    <w:rsid w:val="00602679"/>
    <w:rsid w:val="00604501"/>
    <w:rsid w:val="0061190F"/>
    <w:rsid w:val="0061558D"/>
    <w:rsid w:val="006173BD"/>
    <w:rsid w:val="00617F9E"/>
    <w:rsid w:val="00620476"/>
    <w:rsid w:val="00623AC9"/>
    <w:rsid w:val="00623EC3"/>
    <w:rsid w:val="00626BEC"/>
    <w:rsid w:val="00630484"/>
    <w:rsid w:val="00630587"/>
    <w:rsid w:val="0063404D"/>
    <w:rsid w:val="006362CD"/>
    <w:rsid w:val="00637910"/>
    <w:rsid w:val="006403E4"/>
    <w:rsid w:val="00640D56"/>
    <w:rsid w:val="0064107B"/>
    <w:rsid w:val="00641B52"/>
    <w:rsid w:val="00642A72"/>
    <w:rsid w:val="006436E5"/>
    <w:rsid w:val="00643A06"/>
    <w:rsid w:val="00647254"/>
    <w:rsid w:val="00650DFB"/>
    <w:rsid w:val="006512A3"/>
    <w:rsid w:val="00652453"/>
    <w:rsid w:val="006530CF"/>
    <w:rsid w:val="006537A5"/>
    <w:rsid w:val="00656EEC"/>
    <w:rsid w:val="0065700F"/>
    <w:rsid w:val="00663E50"/>
    <w:rsid w:val="00665113"/>
    <w:rsid w:val="00674DD8"/>
    <w:rsid w:val="00680C15"/>
    <w:rsid w:val="00683312"/>
    <w:rsid w:val="0068487F"/>
    <w:rsid w:val="00690A5C"/>
    <w:rsid w:val="00693320"/>
    <w:rsid w:val="00693529"/>
    <w:rsid w:val="006A0695"/>
    <w:rsid w:val="006A3455"/>
    <w:rsid w:val="006A36D2"/>
    <w:rsid w:val="006A5520"/>
    <w:rsid w:val="006A73C7"/>
    <w:rsid w:val="006A7B13"/>
    <w:rsid w:val="006B0CD8"/>
    <w:rsid w:val="006B1506"/>
    <w:rsid w:val="006B5D36"/>
    <w:rsid w:val="006B5E43"/>
    <w:rsid w:val="006B6F79"/>
    <w:rsid w:val="006B756D"/>
    <w:rsid w:val="006C2938"/>
    <w:rsid w:val="006C46AF"/>
    <w:rsid w:val="006C4BED"/>
    <w:rsid w:val="006C5303"/>
    <w:rsid w:val="006C5629"/>
    <w:rsid w:val="006C59E8"/>
    <w:rsid w:val="006C7273"/>
    <w:rsid w:val="006D019D"/>
    <w:rsid w:val="006D0367"/>
    <w:rsid w:val="006D0EC5"/>
    <w:rsid w:val="006D696E"/>
    <w:rsid w:val="006E062A"/>
    <w:rsid w:val="006E110A"/>
    <w:rsid w:val="006E4D62"/>
    <w:rsid w:val="006E58F7"/>
    <w:rsid w:val="006E6B3E"/>
    <w:rsid w:val="006E6E20"/>
    <w:rsid w:val="006E7DCA"/>
    <w:rsid w:val="006F2CA2"/>
    <w:rsid w:val="006F3ADB"/>
    <w:rsid w:val="006F51D9"/>
    <w:rsid w:val="006F7B91"/>
    <w:rsid w:val="0070219E"/>
    <w:rsid w:val="0070228D"/>
    <w:rsid w:val="00702C3A"/>
    <w:rsid w:val="00702D58"/>
    <w:rsid w:val="0070389B"/>
    <w:rsid w:val="0070566E"/>
    <w:rsid w:val="00715899"/>
    <w:rsid w:val="0071755F"/>
    <w:rsid w:val="007215FF"/>
    <w:rsid w:val="007220B6"/>
    <w:rsid w:val="00725D98"/>
    <w:rsid w:val="00726586"/>
    <w:rsid w:val="00727F51"/>
    <w:rsid w:val="00732A5F"/>
    <w:rsid w:val="00735CE5"/>
    <w:rsid w:val="00736969"/>
    <w:rsid w:val="007405EC"/>
    <w:rsid w:val="0074220A"/>
    <w:rsid w:val="00744CCC"/>
    <w:rsid w:val="0074558B"/>
    <w:rsid w:val="007460F7"/>
    <w:rsid w:val="00752E50"/>
    <w:rsid w:val="007538E2"/>
    <w:rsid w:val="00755338"/>
    <w:rsid w:val="0075705D"/>
    <w:rsid w:val="007572D8"/>
    <w:rsid w:val="00764B68"/>
    <w:rsid w:val="0076576A"/>
    <w:rsid w:val="00766BD3"/>
    <w:rsid w:val="00771FD3"/>
    <w:rsid w:val="0077457D"/>
    <w:rsid w:val="00777211"/>
    <w:rsid w:val="00777276"/>
    <w:rsid w:val="00781C6B"/>
    <w:rsid w:val="0078576D"/>
    <w:rsid w:val="00787736"/>
    <w:rsid w:val="007901F4"/>
    <w:rsid w:val="0079480F"/>
    <w:rsid w:val="00795E60"/>
    <w:rsid w:val="007960AC"/>
    <w:rsid w:val="00796B1C"/>
    <w:rsid w:val="007A1E23"/>
    <w:rsid w:val="007A40DD"/>
    <w:rsid w:val="007A6E7D"/>
    <w:rsid w:val="007A74F4"/>
    <w:rsid w:val="007B03F2"/>
    <w:rsid w:val="007B1162"/>
    <w:rsid w:val="007B22B6"/>
    <w:rsid w:val="007B2670"/>
    <w:rsid w:val="007B73BC"/>
    <w:rsid w:val="007B7AE5"/>
    <w:rsid w:val="007C0257"/>
    <w:rsid w:val="007C04C5"/>
    <w:rsid w:val="007C48B2"/>
    <w:rsid w:val="007C51BA"/>
    <w:rsid w:val="007D094A"/>
    <w:rsid w:val="007D1601"/>
    <w:rsid w:val="007D2C18"/>
    <w:rsid w:val="007D46D2"/>
    <w:rsid w:val="007D559B"/>
    <w:rsid w:val="007D62E6"/>
    <w:rsid w:val="007D68F5"/>
    <w:rsid w:val="007E1C91"/>
    <w:rsid w:val="007E2D94"/>
    <w:rsid w:val="007E4D43"/>
    <w:rsid w:val="007E4FD8"/>
    <w:rsid w:val="007E7F0B"/>
    <w:rsid w:val="007F7678"/>
    <w:rsid w:val="007F782C"/>
    <w:rsid w:val="007F7E48"/>
    <w:rsid w:val="00800C89"/>
    <w:rsid w:val="0080254C"/>
    <w:rsid w:val="008046ED"/>
    <w:rsid w:val="00805D81"/>
    <w:rsid w:val="00805ECE"/>
    <w:rsid w:val="008104DF"/>
    <w:rsid w:val="00812264"/>
    <w:rsid w:val="008148CD"/>
    <w:rsid w:val="008161BB"/>
    <w:rsid w:val="00816DE1"/>
    <w:rsid w:val="00822EA7"/>
    <w:rsid w:val="00823B9D"/>
    <w:rsid w:val="00825AB8"/>
    <w:rsid w:val="00825FCF"/>
    <w:rsid w:val="00827F0B"/>
    <w:rsid w:val="00830F42"/>
    <w:rsid w:val="008366E5"/>
    <w:rsid w:val="00840976"/>
    <w:rsid w:val="00840B70"/>
    <w:rsid w:val="008415C2"/>
    <w:rsid w:val="00842B0B"/>
    <w:rsid w:val="00843542"/>
    <w:rsid w:val="00844EDF"/>
    <w:rsid w:val="008467CD"/>
    <w:rsid w:val="00846D8B"/>
    <w:rsid w:val="00850647"/>
    <w:rsid w:val="00851302"/>
    <w:rsid w:val="00851A11"/>
    <w:rsid w:val="00852C7A"/>
    <w:rsid w:val="00853FEF"/>
    <w:rsid w:val="00854BBD"/>
    <w:rsid w:val="00854DC0"/>
    <w:rsid w:val="008568AC"/>
    <w:rsid w:val="00857BB1"/>
    <w:rsid w:val="0086392B"/>
    <w:rsid w:val="008716BD"/>
    <w:rsid w:val="0087478C"/>
    <w:rsid w:val="00874C29"/>
    <w:rsid w:val="00875138"/>
    <w:rsid w:val="008751EB"/>
    <w:rsid w:val="0087669F"/>
    <w:rsid w:val="00877A5E"/>
    <w:rsid w:val="008817FE"/>
    <w:rsid w:val="00882A08"/>
    <w:rsid w:val="008835F6"/>
    <w:rsid w:val="00886823"/>
    <w:rsid w:val="00887772"/>
    <w:rsid w:val="008915BE"/>
    <w:rsid w:val="00892399"/>
    <w:rsid w:val="0089279C"/>
    <w:rsid w:val="00895215"/>
    <w:rsid w:val="0089553A"/>
    <w:rsid w:val="008A1661"/>
    <w:rsid w:val="008A3E9F"/>
    <w:rsid w:val="008A5361"/>
    <w:rsid w:val="008A5D9D"/>
    <w:rsid w:val="008A5E36"/>
    <w:rsid w:val="008A6BAC"/>
    <w:rsid w:val="008A6E1B"/>
    <w:rsid w:val="008B0484"/>
    <w:rsid w:val="008B1AAB"/>
    <w:rsid w:val="008B2496"/>
    <w:rsid w:val="008B45C3"/>
    <w:rsid w:val="008B4D08"/>
    <w:rsid w:val="008B5129"/>
    <w:rsid w:val="008B6543"/>
    <w:rsid w:val="008B6632"/>
    <w:rsid w:val="008B6BE1"/>
    <w:rsid w:val="008C59EF"/>
    <w:rsid w:val="008C6C81"/>
    <w:rsid w:val="008C714E"/>
    <w:rsid w:val="008C7BEB"/>
    <w:rsid w:val="008D177E"/>
    <w:rsid w:val="008D1B43"/>
    <w:rsid w:val="008D2AA1"/>
    <w:rsid w:val="008D36E8"/>
    <w:rsid w:val="008D480E"/>
    <w:rsid w:val="008D542A"/>
    <w:rsid w:val="008E07AA"/>
    <w:rsid w:val="008E109B"/>
    <w:rsid w:val="008E18AD"/>
    <w:rsid w:val="008E1C99"/>
    <w:rsid w:val="008E5CDC"/>
    <w:rsid w:val="008E6791"/>
    <w:rsid w:val="008E75B5"/>
    <w:rsid w:val="008F0B3D"/>
    <w:rsid w:val="008F57CF"/>
    <w:rsid w:val="008F6F88"/>
    <w:rsid w:val="008F73A9"/>
    <w:rsid w:val="00900468"/>
    <w:rsid w:val="00901976"/>
    <w:rsid w:val="00906E2E"/>
    <w:rsid w:val="00907424"/>
    <w:rsid w:val="009079EA"/>
    <w:rsid w:val="00910E46"/>
    <w:rsid w:val="00911A72"/>
    <w:rsid w:val="00911B14"/>
    <w:rsid w:val="0091301D"/>
    <w:rsid w:val="0091320C"/>
    <w:rsid w:val="00913D10"/>
    <w:rsid w:val="0091405A"/>
    <w:rsid w:val="00914C81"/>
    <w:rsid w:val="00915839"/>
    <w:rsid w:val="0091694D"/>
    <w:rsid w:val="00916D0B"/>
    <w:rsid w:val="00920709"/>
    <w:rsid w:val="00920955"/>
    <w:rsid w:val="00920CDB"/>
    <w:rsid w:val="00920FB7"/>
    <w:rsid w:val="00921854"/>
    <w:rsid w:val="00926B8E"/>
    <w:rsid w:val="00932E7E"/>
    <w:rsid w:val="00934D0F"/>
    <w:rsid w:val="00935362"/>
    <w:rsid w:val="00936489"/>
    <w:rsid w:val="00937BC6"/>
    <w:rsid w:val="00940E27"/>
    <w:rsid w:val="00945C54"/>
    <w:rsid w:val="00946903"/>
    <w:rsid w:val="00952E64"/>
    <w:rsid w:val="0095487A"/>
    <w:rsid w:val="009600FE"/>
    <w:rsid w:val="00963E97"/>
    <w:rsid w:val="00965B82"/>
    <w:rsid w:val="00966B31"/>
    <w:rsid w:val="00967876"/>
    <w:rsid w:val="00970094"/>
    <w:rsid w:val="00970789"/>
    <w:rsid w:val="009716C8"/>
    <w:rsid w:val="00972F4E"/>
    <w:rsid w:val="009779D6"/>
    <w:rsid w:val="009812A7"/>
    <w:rsid w:val="00987BE7"/>
    <w:rsid w:val="00991C94"/>
    <w:rsid w:val="00992B08"/>
    <w:rsid w:val="0099521C"/>
    <w:rsid w:val="00995A7B"/>
    <w:rsid w:val="00997D08"/>
    <w:rsid w:val="009A074F"/>
    <w:rsid w:val="009A07E6"/>
    <w:rsid w:val="009A2E74"/>
    <w:rsid w:val="009A4339"/>
    <w:rsid w:val="009B0600"/>
    <w:rsid w:val="009B1222"/>
    <w:rsid w:val="009B14A6"/>
    <w:rsid w:val="009B225B"/>
    <w:rsid w:val="009B4BE5"/>
    <w:rsid w:val="009B7A52"/>
    <w:rsid w:val="009B7AFD"/>
    <w:rsid w:val="009C4356"/>
    <w:rsid w:val="009C4A1B"/>
    <w:rsid w:val="009D0AC8"/>
    <w:rsid w:val="009D29B6"/>
    <w:rsid w:val="009D612C"/>
    <w:rsid w:val="009E12E6"/>
    <w:rsid w:val="009E44EC"/>
    <w:rsid w:val="009E48C7"/>
    <w:rsid w:val="009E757F"/>
    <w:rsid w:val="009E7C72"/>
    <w:rsid w:val="009F2099"/>
    <w:rsid w:val="009F2328"/>
    <w:rsid w:val="009F2D8E"/>
    <w:rsid w:val="009F445C"/>
    <w:rsid w:val="009F59F0"/>
    <w:rsid w:val="009F7C0D"/>
    <w:rsid w:val="00A003AA"/>
    <w:rsid w:val="00A03D49"/>
    <w:rsid w:val="00A04572"/>
    <w:rsid w:val="00A048F3"/>
    <w:rsid w:val="00A1124B"/>
    <w:rsid w:val="00A14909"/>
    <w:rsid w:val="00A15C15"/>
    <w:rsid w:val="00A16A42"/>
    <w:rsid w:val="00A20347"/>
    <w:rsid w:val="00A21CF3"/>
    <w:rsid w:val="00A25BD1"/>
    <w:rsid w:val="00A2615C"/>
    <w:rsid w:val="00A2726A"/>
    <w:rsid w:val="00A27350"/>
    <w:rsid w:val="00A313AE"/>
    <w:rsid w:val="00A360DA"/>
    <w:rsid w:val="00A4267E"/>
    <w:rsid w:val="00A47054"/>
    <w:rsid w:val="00A50EE9"/>
    <w:rsid w:val="00A52F97"/>
    <w:rsid w:val="00A543E0"/>
    <w:rsid w:val="00A57003"/>
    <w:rsid w:val="00A57918"/>
    <w:rsid w:val="00A64437"/>
    <w:rsid w:val="00A658BB"/>
    <w:rsid w:val="00A662E6"/>
    <w:rsid w:val="00A7098E"/>
    <w:rsid w:val="00A7578A"/>
    <w:rsid w:val="00A75FFA"/>
    <w:rsid w:val="00A8011B"/>
    <w:rsid w:val="00A81ADD"/>
    <w:rsid w:val="00A85126"/>
    <w:rsid w:val="00A86750"/>
    <w:rsid w:val="00A86ECF"/>
    <w:rsid w:val="00A951DC"/>
    <w:rsid w:val="00A952D5"/>
    <w:rsid w:val="00A977A2"/>
    <w:rsid w:val="00AA2A22"/>
    <w:rsid w:val="00AA3DBC"/>
    <w:rsid w:val="00AA4FEF"/>
    <w:rsid w:val="00AA5B77"/>
    <w:rsid w:val="00AA61CF"/>
    <w:rsid w:val="00AB0CC1"/>
    <w:rsid w:val="00AB10A8"/>
    <w:rsid w:val="00AB1D6C"/>
    <w:rsid w:val="00AB264B"/>
    <w:rsid w:val="00AB30DF"/>
    <w:rsid w:val="00AB3AB9"/>
    <w:rsid w:val="00AB604F"/>
    <w:rsid w:val="00AC0321"/>
    <w:rsid w:val="00AC2DF6"/>
    <w:rsid w:val="00AC61D5"/>
    <w:rsid w:val="00AC6840"/>
    <w:rsid w:val="00AC68ED"/>
    <w:rsid w:val="00AC7ADF"/>
    <w:rsid w:val="00AD090B"/>
    <w:rsid w:val="00AD0BE3"/>
    <w:rsid w:val="00AD169D"/>
    <w:rsid w:val="00AE06E0"/>
    <w:rsid w:val="00AE4BDF"/>
    <w:rsid w:val="00AE7248"/>
    <w:rsid w:val="00AE7605"/>
    <w:rsid w:val="00AF0523"/>
    <w:rsid w:val="00AF15B9"/>
    <w:rsid w:val="00AF4A7B"/>
    <w:rsid w:val="00AF50CC"/>
    <w:rsid w:val="00AF632C"/>
    <w:rsid w:val="00AF73DD"/>
    <w:rsid w:val="00B00EF3"/>
    <w:rsid w:val="00B01115"/>
    <w:rsid w:val="00B01C6F"/>
    <w:rsid w:val="00B11A83"/>
    <w:rsid w:val="00B11F38"/>
    <w:rsid w:val="00B13F84"/>
    <w:rsid w:val="00B16180"/>
    <w:rsid w:val="00B21326"/>
    <w:rsid w:val="00B21B14"/>
    <w:rsid w:val="00B23178"/>
    <w:rsid w:val="00B271E2"/>
    <w:rsid w:val="00B319BD"/>
    <w:rsid w:val="00B34939"/>
    <w:rsid w:val="00B35EC4"/>
    <w:rsid w:val="00B36BB7"/>
    <w:rsid w:val="00B40540"/>
    <w:rsid w:val="00B43E1F"/>
    <w:rsid w:val="00B47D80"/>
    <w:rsid w:val="00B5094D"/>
    <w:rsid w:val="00B50A71"/>
    <w:rsid w:val="00B51DAD"/>
    <w:rsid w:val="00B53F06"/>
    <w:rsid w:val="00B546C7"/>
    <w:rsid w:val="00B54EB9"/>
    <w:rsid w:val="00B556FD"/>
    <w:rsid w:val="00B5594C"/>
    <w:rsid w:val="00B56471"/>
    <w:rsid w:val="00B56E4F"/>
    <w:rsid w:val="00B57B2B"/>
    <w:rsid w:val="00B6396F"/>
    <w:rsid w:val="00B64395"/>
    <w:rsid w:val="00B647F9"/>
    <w:rsid w:val="00B66880"/>
    <w:rsid w:val="00B67798"/>
    <w:rsid w:val="00B74A16"/>
    <w:rsid w:val="00B74B51"/>
    <w:rsid w:val="00B74C58"/>
    <w:rsid w:val="00B77856"/>
    <w:rsid w:val="00B77ADB"/>
    <w:rsid w:val="00B823DA"/>
    <w:rsid w:val="00B8403D"/>
    <w:rsid w:val="00B869C7"/>
    <w:rsid w:val="00B9222D"/>
    <w:rsid w:val="00B9256F"/>
    <w:rsid w:val="00B95038"/>
    <w:rsid w:val="00B957EC"/>
    <w:rsid w:val="00B96224"/>
    <w:rsid w:val="00BA0CB6"/>
    <w:rsid w:val="00BA0E78"/>
    <w:rsid w:val="00BA25D7"/>
    <w:rsid w:val="00BA7126"/>
    <w:rsid w:val="00BA7436"/>
    <w:rsid w:val="00BB1BF9"/>
    <w:rsid w:val="00BB26A6"/>
    <w:rsid w:val="00BB4FDD"/>
    <w:rsid w:val="00BB674D"/>
    <w:rsid w:val="00BB6AC5"/>
    <w:rsid w:val="00BB7E59"/>
    <w:rsid w:val="00BC39F1"/>
    <w:rsid w:val="00BC3B44"/>
    <w:rsid w:val="00BC49CF"/>
    <w:rsid w:val="00BC52C9"/>
    <w:rsid w:val="00BD01E4"/>
    <w:rsid w:val="00BD042C"/>
    <w:rsid w:val="00BD097C"/>
    <w:rsid w:val="00BD235B"/>
    <w:rsid w:val="00BD4DE5"/>
    <w:rsid w:val="00BD5D82"/>
    <w:rsid w:val="00BD65FB"/>
    <w:rsid w:val="00BD74B5"/>
    <w:rsid w:val="00BE2258"/>
    <w:rsid w:val="00BE41DB"/>
    <w:rsid w:val="00BE529F"/>
    <w:rsid w:val="00BE6926"/>
    <w:rsid w:val="00BE6966"/>
    <w:rsid w:val="00BE709B"/>
    <w:rsid w:val="00BF3FD7"/>
    <w:rsid w:val="00BF4B41"/>
    <w:rsid w:val="00C01A58"/>
    <w:rsid w:val="00C026F5"/>
    <w:rsid w:val="00C03609"/>
    <w:rsid w:val="00C04693"/>
    <w:rsid w:val="00C04ED3"/>
    <w:rsid w:val="00C07B67"/>
    <w:rsid w:val="00C10335"/>
    <w:rsid w:val="00C106E9"/>
    <w:rsid w:val="00C117CB"/>
    <w:rsid w:val="00C1182B"/>
    <w:rsid w:val="00C122E8"/>
    <w:rsid w:val="00C14CE0"/>
    <w:rsid w:val="00C14E5D"/>
    <w:rsid w:val="00C1536A"/>
    <w:rsid w:val="00C23106"/>
    <w:rsid w:val="00C26A63"/>
    <w:rsid w:val="00C32B00"/>
    <w:rsid w:val="00C349CB"/>
    <w:rsid w:val="00C34A07"/>
    <w:rsid w:val="00C3592A"/>
    <w:rsid w:val="00C405CD"/>
    <w:rsid w:val="00C40FC5"/>
    <w:rsid w:val="00C41C2F"/>
    <w:rsid w:val="00C4214F"/>
    <w:rsid w:val="00C427A9"/>
    <w:rsid w:val="00C42B25"/>
    <w:rsid w:val="00C46C24"/>
    <w:rsid w:val="00C4770A"/>
    <w:rsid w:val="00C50300"/>
    <w:rsid w:val="00C525C0"/>
    <w:rsid w:val="00C55C7D"/>
    <w:rsid w:val="00C55F75"/>
    <w:rsid w:val="00C60016"/>
    <w:rsid w:val="00C614BE"/>
    <w:rsid w:val="00C61986"/>
    <w:rsid w:val="00C61FCC"/>
    <w:rsid w:val="00C6291E"/>
    <w:rsid w:val="00C6355D"/>
    <w:rsid w:val="00C6507D"/>
    <w:rsid w:val="00C65CE4"/>
    <w:rsid w:val="00C70364"/>
    <w:rsid w:val="00C70968"/>
    <w:rsid w:val="00C70AC3"/>
    <w:rsid w:val="00C712AF"/>
    <w:rsid w:val="00C73014"/>
    <w:rsid w:val="00C731D9"/>
    <w:rsid w:val="00C754A3"/>
    <w:rsid w:val="00C75967"/>
    <w:rsid w:val="00C763B6"/>
    <w:rsid w:val="00C76F11"/>
    <w:rsid w:val="00C76F7F"/>
    <w:rsid w:val="00C80CB3"/>
    <w:rsid w:val="00C80CB6"/>
    <w:rsid w:val="00C80E60"/>
    <w:rsid w:val="00C80EBA"/>
    <w:rsid w:val="00C81582"/>
    <w:rsid w:val="00C81B11"/>
    <w:rsid w:val="00C81B2E"/>
    <w:rsid w:val="00C8226C"/>
    <w:rsid w:val="00C85AD2"/>
    <w:rsid w:val="00C862EB"/>
    <w:rsid w:val="00C86DA9"/>
    <w:rsid w:val="00C87ACD"/>
    <w:rsid w:val="00C92B13"/>
    <w:rsid w:val="00C92C07"/>
    <w:rsid w:val="00C934FD"/>
    <w:rsid w:val="00C940D5"/>
    <w:rsid w:val="00C953CA"/>
    <w:rsid w:val="00C95592"/>
    <w:rsid w:val="00C96418"/>
    <w:rsid w:val="00CA0630"/>
    <w:rsid w:val="00CA1627"/>
    <w:rsid w:val="00CA2E80"/>
    <w:rsid w:val="00CA30E6"/>
    <w:rsid w:val="00CA36D8"/>
    <w:rsid w:val="00CA4303"/>
    <w:rsid w:val="00CA4D19"/>
    <w:rsid w:val="00CA4ED1"/>
    <w:rsid w:val="00CA78C5"/>
    <w:rsid w:val="00CB34BE"/>
    <w:rsid w:val="00CB44E1"/>
    <w:rsid w:val="00CB5718"/>
    <w:rsid w:val="00CB7102"/>
    <w:rsid w:val="00CB75CD"/>
    <w:rsid w:val="00CC5FBB"/>
    <w:rsid w:val="00CC6679"/>
    <w:rsid w:val="00CC7005"/>
    <w:rsid w:val="00CD128F"/>
    <w:rsid w:val="00CD391F"/>
    <w:rsid w:val="00CD3939"/>
    <w:rsid w:val="00CD52B0"/>
    <w:rsid w:val="00CD5473"/>
    <w:rsid w:val="00CD6DB0"/>
    <w:rsid w:val="00CE17AA"/>
    <w:rsid w:val="00CE2B6F"/>
    <w:rsid w:val="00CE70FC"/>
    <w:rsid w:val="00CE74F4"/>
    <w:rsid w:val="00CF11F1"/>
    <w:rsid w:val="00CF3F42"/>
    <w:rsid w:val="00CF43B1"/>
    <w:rsid w:val="00CF5576"/>
    <w:rsid w:val="00CF7FE1"/>
    <w:rsid w:val="00D002AE"/>
    <w:rsid w:val="00D01285"/>
    <w:rsid w:val="00D018A5"/>
    <w:rsid w:val="00D04ABA"/>
    <w:rsid w:val="00D04BB1"/>
    <w:rsid w:val="00D05C64"/>
    <w:rsid w:val="00D05D1A"/>
    <w:rsid w:val="00D0693F"/>
    <w:rsid w:val="00D10C80"/>
    <w:rsid w:val="00D15AE0"/>
    <w:rsid w:val="00D162AA"/>
    <w:rsid w:val="00D171D7"/>
    <w:rsid w:val="00D17587"/>
    <w:rsid w:val="00D179E4"/>
    <w:rsid w:val="00D20521"/>
    <w:rsid w:val="00D20A6B"/>
    <w:rsid w:val="00D2294A"/>
    <w:rsid w:val="00D229AE"/>
    <w:rsid w:val="00D232D0"/>
    <w:rsid w:val="00D27D42"/>
    <w:rsid w:val="00D30DE7"/>
    <w:rsid w:val="00D32420"/>
    <w:rsid w:val="00D33D01"/>
    <w:rsid w:val="00D33ED5"/>
    <w:rsid w:val="00D344D3"/>
    <w:rsid w:val="00D35BC8"/>
    <w:rsid w:val="00D35E67"/>
    <w:rsid w:val="00D40254"/>
    <w:rsid w:val="00D40262"/>
    <w:rsid w:val="00D42ACF"/>
    <w:rsid w:val="00D42D0B"/>
    <w:rsid w:val="00D43F54"/>
    <w:rsid w:val="00D47825"/>
    <w:rsid w:val="00D50396"/>
    <w:rsid w:val="00D5191C"/>
    <w:rsid w:val="00D57322"/>
    <w:rsid w:val="00D5756E"/>
    <w:rsid w:val="00D57DF6"/>
    <w:rsid w:val="00D6174E"/>
    <w:rsid w:val="00D63FAE"/>
    <w:rsid w:val="00D64184"/>
    <w:rsid w:val="00D649D8"/>
    <w:rsid w:val="00D64FEB"/>
    <w:rsid w:val="00D65E57"/>
    <w:rsid w:val="00D66A3A"/>
    <w:rsid w:val="00D70B2E"/>
    <w:rsid w:val="00D718D4"/>
    <w:rsid w:val="00D7559E"/>
    <w:rsid w:val="00D765BF"/>
    <w:rsid w:val="00D82947"/>
    <w:rsid w:val="00D83D1E"/>
    <w:rsid w:val="00D84D02"/>
    <w:rsid w:val="00D86439"/>
    <w:rsid w:val="00D90024"/>
    <w:rsid w:val="00D901E1"/>
    <w:rsid w:val="00D92923"/>
    <w:rsid w:val="00D93C81"/>
    <w:rsid w:val="00D94743"/>
    <w:rsid w:val="00DA0B26"/>
    <w:rsid w:val="00DA1F91"/>
    <w:rsid w:val="00DA20BB"/>
    <w:rsid w:val="00DA4C01"/>
    <w:rsid w:val="00DA5044"/>
    <w:rsid w:val="00DB0DA1"/>
    <w:rsid w:val="00DB2EA0"/>
    <w:rsid w:val="00DB555E"/>
    <w:rsid w:val="00DB5E0D"/>
    <w:rsid w:val="00DB7046"/>
    <w:rsid w:val="00DB7409"/>
    <w:rsid w:val="00DC0B41"/>
    <w:rsid w:val="00DC168D"/>
    <w:rsid w:val="00DC1A00"/>
    <w:rsid w:val="00DC3D09"/>
    <w:rsid w:val="00DD10E5"/>
    <w:rsid w:val="00DD4B19"/>
    <w:rsid w:val="00DD534A"/>
    <w:rsid w:val="00DD780E"/>
    <w:rsid w:val="00DE11EA"/>
    <w:rsid w:val="00DE1275"/>
    <w:rsid w:val="00DE319F"/>
    <w:rsid w:val="00DF118E"/>
    <w:rsid w:val="00DF11DF"/>
    <w:rsid w:val="00DF205F"/>
    <w:rsid w:val="00DF2143"/>
    <w:rsid w:val="00DF2735"/>
    <w:rsid w:val="00DF3D6E"/>
    <w:rsid w:val="00DF5623"/>
    <w:rsid w:val="00DF5E44"/>
    <w:rsid w:val="00E0386F"/>
    <w:rsid w:val="00E100E9"/>
    <w:rsid w:val="00E11B68"/>
    <w:rsid w:val="00E12F6C"/>
    <w:rsid w:val="00E1450A"/>
    <w:rsid w:val="00E14F9F"/>
    <w:rsid w:val="00E16206"/>
    <w:rsid w:val="00E24314"/>
    <w:rsid w:val="00E2433F"/>
    <w:rsid w:val="00E2493E"/>
    <w:rsid w:val="00E24A5A"/>
    <w:rsid w:val="00E25DBF"/>
    <w:rsid w:val="00E26636"/>
    <w:rsid w:val="00E27662"/>
    <w:rsid w:val="00E35871"/>
    <w:rsid w:val="00E35877"/>
    <w:rsid w:val="00E43457"/>
    <w:rsid w:val="00E43EDF"/>
    <w:rsid w:val="00E45021"/>
    <w:rsid w:val="00E47350"/>
    <w:rsid w:val="00E56030"/>
    <w:rsid w:val="00E56FB9"/>
    <w:rsid w:val="00E611CD"/>
    <w:rsid w:val="00E61DE4"/>
    <w:rsid w:val="00E63826"/>
    <w:rsid w:val="00E71147"/>
    <w:rsid w:val="00E72B44"/>
    <w:rsid w:val="00E74832"/>
    <w:rsid w:val="00E75872"/>
    <w:rsid w:val="00E76AA0"/>
    <w:rsid w:val="00E77693"/>
    <w:rsid w:val="00E803BB"/>
    <w:rsid w:val="00E805AF"/>
    <w:rsid w:val="00E8307A"/>
    <w:rsid w:val="00E85557"/>
    <w:rsid w:val="00E86235"/>
    <w:rsid w:val="00E87D0B"/>
    <w:rsid w:val="00E91941"/>
    <w:rsid w:val="00E96171"/>
    <w:rsid w:val="00E97953"/>
    <w:rsid w:val="00EA04AC"/>
    <w:rsid w:val="00EA328C"/>
    <w:rsid w:val="00EA540F"/>
    <w:rsid w:val="00EA5D8E"/>
    <w:rsid w:val="00EB1D44"/>
    <w:rsid w:val="00EB2BEB"/>
    <w:rsid w:val="00EB3189"/>
    <w:rsid w:val="00EB3C29"/>
    <w:rsid w:val="00EB4544"/>
    <w:rsid w:val="00EB4CF0"/>
    <w:rsid w:val="00EB5D28"/>
    <w:rsid w:val="00EB6106"/>
    <w:rsid w:val="00EC0DD7"/>
    <w:rsid w:val="00EC564E"/>
    <w:rsid w:val="00EC6425"/>
    <w:rsid w:val="00EC71FF"/>
    <w:rsid w:val="00ED1775"/>
    <w:rsid w:val="00ED218D"/>
    <w:rsid w:val="00ED5836"/>
    <w:rsid w:val="00ED65CA"/>
    <w:rsid w:val="00EE0A46"/>
    <w:rsid w:val="00EE2C71"/>
    <w:rsid w:val="00EE37D6"/>
    <w:rsid w:val="00EE3C5B"/>
    <w:rsid w:val="00EE4C8F"/>
    <w:rsid w:val="00EE5DB0"/>
    <w:rsid w:val="00EE63B8"/>
    <w:rsid w:val="00EF05D4"/>
    <w:rsid w:val="00EF13C1"/>
    <w:rsid w:val="00EF1608"/>
    <w:rsid w:val="00EF24E2"/>
    <w:rsid w:val="00EF73A9"/>
    <w:rsid w:val="00F00683"/>
    <w:rsid w:val="00F0336F"/>
    <w:rsid w:val="00F03B5D"/>
    <w:rsid w:val="00F04F48"/>
    <w:rsid w:val="00F0509B"/>
    <w:rsid w:val="00F06574"/>
    <w:rsid w:val="00F07AF3"/>
    <w:rsid w:val="00F10C5C"/>
    <w:rsid w:val="00F1292D"/>
    <w:rsid w:val="00F12E1C"/>
    <w:rsid w:val="00F1767F"/>
    <w:rsid w:val="00F211A4"/>
    <w:rsid w:val="00F222D9"/>
    <w:rsid w:val="00F22CA9"/>
    <w:rsid w:val="00F23C92"/>
    <w:rsid w:val="00F2429B"/>
    <w:rsid w:val="00F24EDA"/>
    <w:rsid w:val="00F254BB"/>
    <w:rsid w:val="00F2586F"/>
    <w:rsid w:val="00F30D08"/>
    <w:rsid w:val="00F33148"/>
    <w:rsid w:val="00F33ADD"/>
    <w:rsid w:val="00F36892"/>
    <w:rsid w:val="00F36FAD"/>
    <w:rsid w:val="00F371F3"/>
    <w:rsid w:val="00F373D6"/>
    <w:rsid w:val="00F42188"/>
    <w:rsid w:val="00F454E5"/>
    <w:rsid w:val="00F4748D"/>
    <w:rsid w:val="00F47AE1"/>
    <w:rsid w:val="00F50763"/>
    <w:rsid w:val="00F530AB"/>
    <w:rsid w:val="00F5419A"/>
    <w:rsid w:val="00F56682"/>
    <w:rsid w:val="00F6559A"/>
    <w:rsid w:val="00F6645A"/>
    <w:rsid w:val="00F67129"/>
    <w:rsid w:val="00F70E5F"/>
    <w:rsid w:val="00F70E75"/>
    <w:rsid w:val="00F70FA4"/>
    <w:rsid w:val="00F7361E"/>
    <w:rsid w:val="00F74F7D"/>
    <w:rsid w:val="00F7511B"/>
    <w:rsid w:val="00F7575B"/>
    <w:rsid w:val="00F75A41"/>
    <w:rsid w:val="00F80D04"/>
    <w:rsid w:val="00F84CDB"/>
    <w:rsid w:val="00F87023"/>
    <w:rsid w:val="00F905EC"/>
    <w:rsid w:val="00F90899"/>
    <w:rsid w:val="00F90EF1"/>
    <w:rsid w:val="00F91179"/>
    <w:rsid w:val="00F96820"/>
    <w:rsid w:val="00F96D4E"/>
    <w:rsid w:val="00FA003E"/>
    <w:rsid w:val="00FA02C2"/>
    <w:rsid w:val="00FA0F12"/>
    <w:rsid w:val="00FA1A34"/>
    <w:rsid w:val="00FA1AE4"/>
    <w:rsid w:val="00FA2113"/>
    <w:rsid w:val="00FA2742"/>
    <w:rsid w:val="00FA2972"/>
    <w:rsid w:val="00FB1093"/>
    <w:rsid w:val="00FB13BD"/>
    <w:rsid w:val="00FB4796"/>
    <w:rsid w:val="00FB544B"/>
    <w:rsid w:val="00FC266A"/>
    <w:rsid w:val="00FD0647"/>
    <w:rsid w:val="00FD11FA"/>
    <w:rsid w:val="00FD13EE"/>
    <w:rsid w:val="00FD67C7"/>
    <w:rsid w:val="00FE3131"/>
    <w:rsid w:val="00FE63D6"/>
    <w:rsid w:val="00FE67A5"/>
    <w:rsid w:val="00FE7833"/>
    <w:rsid w:val="00FE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  <o:rules v:ext="edit">
        <o:r id="V:Rule1" type="connector" idref="#Connector: Elbow 5">
          <o:proxy start="" idref="#Rectangle: Rounded Corners 4" connectloc="2"/>
          <o:proxy end="" idref="#Rectangle: Rounded Corners 3" connectloc="1"/>
        </o:r>
        <o:r id="V:Rule2" type="connector" idref="#Connector: Elbow 12">
          <o:proxy start="" idref="#Rectangle: Rounded Corners 3" connectloc="2"/>
          <o:proxy end="" idref="#Rectangle: Rounded Corners 9" connectloc="0"/>
        </o:r>
        <o:r id="V:Rule3" type="connector" idref="#Connector: Elbow 11">
          <o:proxy start="" idref="#Rectangle: Rounded Corners 3" connectloc="2"/>
          <o:proxy end="" idref="#Rectangle: Rounded Corners 6" connectloc="0"/>
        </o:r>
        <o:r id="V:Rule4" type="connector" idref="#Connector: Elbow 29">
          <o:proxy start="" idref="#Rectangle: Rounded Corners 3" connectloc="2"/>
          <o:proxy end="" idref="#Rectangle: Rounded Corners 22" connectloc="0"/>
        </o:r>
        <o:r id="V:Rule5" type="connector" idref="#Connector: Elbow 26">
          <o:proxy start="" idref="#Rectangle: Rounded Corners 24" connectloc="1"/>
          <o:proxy end="" idref="#Rectangle: Rounded Corners 3" connectloc="3"/>
        </o:r>
        <o:r id="V:Rule6" type="connector" idref="#Straight Arrow Connector 19">
          <o:proxy start="" idref="#Rectangle: Rounded Corners 3" connectloc="0"/>
          <o:proxy end="" idref="#Rectangle: Rounded Corners 18" connectloc="2"/>
        </o:r>
        <o:r id="V:Rule7" type="connector" idref="#Connector: Elbow 25">
          <o:proxy start="" idref="#Rectangle: Rounded Corners 23" connectloc="1"/>
          <o:proxy end="" idref="#Rectangle: Rounded Corners 3" connectloc="3"/>
        </o:r>
        <o:r id="V:Rule8" type="connector" idref="#Straight Connector 32"/>
        <o:r id="V:Rule9" type="connector" idref="#Straight Connector 33">
          <o:proxy end="" idref="#Rectangle: Rounded Corners 6" connectloc="1"/>
        </o:r>
        <o:r id="V:Rule10" type="connector" idref="#Straight Connector 72"/>
        <o:r id="V:Rule11" type="connector" idref="#Straight Connector 35"/>
        <o:r id="V:Rule12" type="connector" idref="#Straight Arrow Connector 69"/>
        <o:r id="V:Rule13" type="connector" idref="#Straight Arrow Connector 34"/>
      </o:rules>
    </o:shapelayout>
  </w:shapeDefaults>
  <w:decimalSymbol w:val="."/>
  <w:listSeparator w:val=","/>
  <w14:docId w14:val="57476590"/>
  <w15:docId w15:val="{5DE5FC06-5CC7-481B-8C02-144AA60C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B4FDD"/>
    <w:pPr>
      <w:spacing w:after="120"/>
    </w:pPr>
    <w:rPr>
      <w:sz w:val="22"/>
      <w:szCs w:val="24"/>
    </w:rPr>
  </w:style>
  <w:style w:type="paragraph" w:styleId="Heading1">
    <w:name w:val="heading 1"/>
    <w:next w:val="Normal"/>
    <w:qFormat/>
    <w:rsid w:val="00296B9F"/>
    <w:pPr>
      <w:keepNext/>
      <w:numPr>
        <w:numId w:val="3"/>
      </w:numPr>
      <w:pBdr>
        <w:bottom w:val="single" w:sz="8" w:space="1" w:color="000080"/>
      </w:pBdr>
      <w:spacing w:before="360" w:after="60"/>
      <w:ind w:right="210"/>
      <w:outlineLvl w:val="0"/>
    </w:pPr>
    <w:rPr>
      <w:rFonts w:ascii="Arial" w:hAnsi="Arial" w:cs="Arial"/>
      <w:b/>
      <w:bCs/>
      <w:color w:val="000080"/>
      <w:kern w:val="32"/>
      <w:sz w:val="40"/>
      <w:szCs w:val="32"/>
      <w:u w:color="000080"/>
    </w:rPr>
  </w:style>
  <w:style w:type="paragraph" w:styleId="Heading2">
    <w:name w:val="heading 2"/>
    <w:next w:val="Normal"/>
    <w:qFormat/>
    <w:rsid w:val="00936489"/>
    <w:pPr>
      <w:keepNext/>
      <w:numPr>
        <w:ilvl w:val="1"/>
        <w:numId w:val="3"/>
      </w:numPr>
      <w:spacing w:before="360" w:after="60"/>
      <w:outlineLvl w:val="1"/>
    </w:pPr>
    <w:rPr>
      <w:rFonts w:ascii="Arial" w:hAnsi="Arial" w:cs="Arial"/>
      <w:b/>
      <w:bCs/>
      <w:i/>
      <w:iCs/>
      <w:sz w:val="32"/>
      <w:szCs w:val="28"/>
    </w:rPr>
  </w:style>
  <w:style w:type="paragraph" w:styleId="Heading3">
    <w:name w:val="heading 3"/>
    <w:next w:val="Normal"/>
    <w:link w:val="Heading3Char"/>
    <w:qFormat/>
    <w:rsid w:val="00296B9F"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Cs/>
      <w:i/>
      <w:sz w:val="28"/>
      <w:szCs w:val="26"/>
    </w:rPr>
  </w:style>
  <w:style w:type="paragraph" w:styleId="Heading4">
    <w:name w:val="heading 4"/>
    <w:basedOn w:val="Normal"/>
    <w:next w:val="Normal"/>
    <w:qFormat/>
    <w:rsid w:val="00296B9F"/>
    <w:pPr>
      <w:keepNext/>
      <w:numPr>
        <w:ilvl w:val="3"/>
        <w:numId w:val="3"/>
      </w:numPr>
      <w:spacing w:before="240" w:after="60"/>
      <w:outlineLvl w:val="3"/>
    </w:pPr>
    <w:rPr>
      <w:rFonts w:cs="Arial"/>
      <w:bCs/>
      <w:sz w:val="24"/>
    </w:rPr>
  </w:style>
  <w:style w:type="paragraph" w:styleId="Heading5">
    <w:name w:val="heading 5"/>
    <w:basedOn w:val="Normal"/>
    <w:next w:val="Normal"/>
    <w:qFormat/>
    <w:rsid w:val="000E5738"/>
    <w:pPr>
      <w:numPr>
        <w:ilvl w:val="4"/>
        <w:numId w:val="3"/>
      </w:numPr>
      <w:spacing w:before="240" w:after="60"/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62D88"/>
    <w:pPr>
      <w:spacing w:after="100" w:afterAutospacing="1"/>
    </w:pPr>
    <w:rPr>
      <w:rFonts w:ascii="Arial" w:hAnsi="Arial"/>
    </w:rPr>
    <w:tblPr>
      <w:tblInd w:w="1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color w:val="FFFFFF"/>
        <w:sz w:val="20"/>
      </w:rPr>
      <w:tblPr/>
      <w:tcPr>
        <w:shd w:val="clear" w:color="auto" w:fill="000080"/>
      </w:tcPr>
    </w:tblStylePr>
  </w:style>
  <w:style w:type="character" w:styleId="PageNumber">
    <w:name w:val="page number"/>
    <w:basedOn w:val="DefaultParagraphFont"/>
    <w:rsid w:val="001043EF"/>
  </w:style>
  <w:style w:type="paragraph" w:styleId="Header">
    <w:name w:val="header"/>
    <w:basedOn w:val="Normal"/>
    <w:autoRedefine/>
    <w:rsid w:val="00F905EC"/>
    <w:pPr>
      <w:tabs>
        <w:tab w:val="center" w:pos="4440"/>
        <w:tab w:val="right" w:pos="9480"/>
      </w:tabs>
      <w:spacing w:after="0"/>
      <w:ind w:left="-600"/>
      <w:jc w:val="right"/>
    </w:pPr>
    <w:rPr>
      <w:i/>
      <w:noProof/>
      <w:sz w:val="16"/>
      <w:szCs w:val="16"/>
    </w:rPr>
  </w:style>
  <w:style w:type="paragraph" w:customStyle="1" w:styleId="FirstpageHeading">
    <w:name w:val="First page Heading"/>
    <w:rsid w:val="00296B9F"/>
    <w:pPr>
      <w:spacing w:before="360" w:after="120"/>
      <w:jc w:val="center"/>
    </w:pPr>
    <w:rPr>
      <w:rFonts w:ascii="Arial" w:hAnsi="Arial"/>
      <w:b/>
      <w:bCs/>
      <w:i/>
      <w:iCs/>
      <w:sz w:val="40"/>
    </w:rPr>
  </w:style>
  <w:style w:type="numbering" w:customStyle="1" w:styleId="Numbered">
    <w:name w:val="Numbered"/>
    <w:basedOn w:val="NoList"/>
    <w:rsid w:val="00416BCA"/>
    <w:pPr>
      <w:numPr>
        <w:numId w:val="6"/>
      </w:numPr>
    </w:pPr>
  </w:style>
  <w:style w:type="paragraph" w:styleId="TOC1">
    <w:name w:val="toc 1"/>
    <w:basedOn w:val="Normal"/>
    <w:next w:val="Normal"/>
    <w:uiPriority w:val="39"/>
    <w:rsid w:val="00A04572"/>
    <w:pPr>
      <w:tabs>
        <w:tab w:val="right" w:pos="9356"/>
      </w:tabs>
      <w:spacing w:before="360"/>
    </w:pPr>
    <w:rPr>
      <w:rFonts w:ascii="Arial" w:hAnsi="Arial"/>
      <w:b/>
      <w:caps/>
      <w:noProof/>
      <w:sz w:val="20"/>
      <w:szCs w:val="20"/>
      <w:u w:val="single"/>
      <w:lang w:eastAsia="sv-SE"/>
    </w:rPr>
  </w:style>
  <w:style w:type="paragraph" w:styleId="TOC3">
    <w:name w:val="toc 3"/>
    <w:basedOn w:val="Normal"/>
    <w:next w:val="Normal"/>
    <w:uiPriority w:val="39"/>
    <w:rsid w:val="00A04572"/>
    <w:pPr>
      <w:tabs>
        <w:tab w:val="right" w:pos="9356"/>
      </w:tabs>
      <w:spacing w:after="0"/>
      <w:ind w:left="142"/>
    </w:pPr>
    <w:rPr>
      <w:rFonts w:ascii="Arial" w:hAnsi="Arial"/>
      <w:smallCaps/>
      <w:noProof/>
      <w:sz w:val="20"/>
      <w:szCs w:val="20"/>
      <w:lang w:eastAsia="sv-SE"/>
    </w:rPr>
  </w:style>
  <w:style w:type="paragraph" w:styleId="TOC2">
    <w:name w:val="toc 2"/>
    <w:basedOn w:val="Normal"/>
    <w:next w:val="Normal"/>
    <w:uiPriority w:val="39"/>
    <w:rsid w:val="00A04572"/>
    <w:pPr>
      <w:tabs>
        <w:tab w:val="right" w:pos="9356"/>
      </w:tabs>
      <w:spacing w:after="0"/>
    </w:pPr>
    <w:rPr>
      <w:rFonts w:ascii="Arial" w:hAnsi="Arial"/>
      <w:b/>
      <w:smallCaps/>
      <w:noProof/>
      <w:sz w:val="20"/>
      <w:szCs w:val="20"/>
      <w:lang w:eastAsia="sv-SE"/>
    </w:rPr>
  </w:style>
  <w:style w:type="paragraph" w:styleId="Footer">
    <w:name w:val="footer"/>
    <w:basedOn w:val="Normal"/>
    <w:rsid w:val="00B11A83"/>
    <w:pPr>
      <w:tabs>
        <w:tab w:val="center" w:pos="4320"/>
        <w:tab w:val="right" w:pos="8640"/>
      </w:tabs>
    </w:pPr>
  </w:style>
  <w:style w:type="numbering" w:customStyle="1" w:styleId="Bulleted">
    <w:name w:val="Bulleted"/>
    <w:basedOn w:val="NoList"/>
    <w:rsid w:val="00B77856"/>
    <w:pPr>
      <w:numPr>
        <w:numId w:val="9"/>
      </w:numPr>
    </w:pPr>
  </w:style>
  <w:style w:type="paragraph" w:styleId="DocumentMap">
    <w:name w:val="Document Map"/>
    <w:basedOn w:val="Normal"/>
    <w:semiHidden/>
    <w:rsid w:val="006C562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Heading">
    <w:name w:val="Heading"/>
    <w:autoRedefine/>
    <w:rsid w:val="006D696E"/>
    <w:pPr>
      <w:spacing w:before="360" w:after="120"/>
    </w:pPr>
    <w:rPr>
      <w:rFonts w:ascii="Arial" w:hAnsi="Arial"/>
      <w:b/>
      <w:i/>
      <w:sz w:val="36"/>
      <w:szCs w:val="36"/>
    </w:rPr>
  </w:style>
  <w:style w:type="paragraph" w:customStyle="1" w:styleId="StyleArial10ptAfter0pt">
    <w:name w:val="Style Arial 10 pt After:  0 pt"/>
    <w:basedOn w:val="Normal"/>
    <w:rsid w:val="00296B9F"/>
    <w:pPr>
      <w:spacing w:after="0"/>
    </w:pPr>
    <w:rPr>
      <w:rFonts w:ascii="Arial" w:hAnsi="Arial"/>
      <w:sz w:val="20"/>
      <w:szCs w:val="20"/>
    </w:rPr>
  </w:style>
  <w:style w:type="character" w:customStyle="1" w:styleId="StyleBlue">
    <w:name w:val="Style Blue"/>
    <w:rsid w:val="00296B9F"/>
    <w:rPr>
      <w:color w:val="0000FF"/>
      <w:lang w:val="en-US"/>
    </w:rPr>
  </w:style>
  <w:style w:type="character" w:customStyle="1" w:styleId="Blue">
    <w:name w:val="Blue"/>
    <w:rsid w:val="00296B9F"/>
    <w:rPr>
      <w:color w:val="0000FF"/>
      <w:lang w:val="en-US"/>
    </w:rPr>
  </w:style>
  <w:style w:type="paragraph" w:styleId="BalloonText">
    <w:name w:val="Balloon Text"/>
    <w:basedOn w:val="Normal"/>
    <w:link w:val="BalloonTextChar"/>
    <w:rsid w:val="002E7F9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E7F9B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EF24E2"/>
    <w:rPr>
      <w:sz w:val="16"/>
      <w:szCs w:val="16"/>
    </w:rPr>
  </w:style>
  <w:style w:type="paragraph" w:styleId="CommentText">
    <w:name w:val="annotation text"/>
    <w:basedOn w:val="Normal"/>
    <w:link w:val="CommentTextChar"/>
    <w:rsid w:val="00EF24E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F24E2"/>
  </w:style>
  <w:style w:type="paragraph" w:styleId="CommentSubject">
    <w:name w:val="annotation subject"/>
    <w:basedOn w:val="CommentText"/>
    <w:next w:val="CommentText"/>
    <w:link w:val="CommentSubjectChar"/>
    <w:rsid w:val="00EF24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F24E2"/>
    <w:rPr>
      <w:b/>
      <w:bCs/>
    </w:rPr>
  </w:style>
  <w:style w:type="paragraph" w:styleId="Revision">
    <w:name w:val="Revision"/>
    <w:hidden/>
    <w:uiPriority w:val="99"/>
    <w:semiHidden/>
    <w:rsid w:val="00EF24E2"/>
    <w:rPr>
      <w:sz w:val="22"/>
      <w:szCs w:val="24"/>
    </w:rPr>
  </w:style>
  <w:style w:type="table" w:styleId="TableGridLight">
    <w:name w:val="Grid Table Light"/>
    <w:basedOn w:val="TableNormal"/>
    <w:uiPriority w:val="40"/>
    <w:rsid w:val="00D755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040B8"/>
    <w:rPr>
      <w:color w:val="0000FF" w:themeColor="hyperlink"/>
      <w:u w:val="single"/>
    </w:rPr>
  </w:style>
  <w:style w:type="paragraph" w:customStyle="1" w:styleId="Firstpage">
    <w:name w:val="Firstpage"/>
    <w:basedOn w:val="Footer"/>
    <w:rsid w:val="005C791D"/>
    <w:pPr>
      <w:tabs>
        <w:tab w:val="clear" w:pos="4320"/>
        <w:tab w:val="clear" w:pos="8640"/>
        <w:tab w:val="right" w:pos="9720"/>
      </w:tabs>
      <w:spacing w:after="0"/>
    </w:pPr>
    <w:rPr>
      <w:rFonts w:ascii="Arial" w:hAnsi="Arial"/>
      <w:sz w:val="24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153831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241CAB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41CAB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RequirementIdentifier">
    <w:name w:val="Requirement Identifier"/>
    <w:basedOn w:val="Header"/>
    <w:link w:val="RequirementIdentifierCar"/>
    <w:rsid w:val="00571F9B"/>
    <w:pPr>
      <w:tabs>
        <w:tab w:val="clear" w:pos="4440"/>
        <w:tab w:val="clear" w:pos="9480"/>
      </w:tabs>
      <w:ind w:left="0"/>
      <w:jc w:val="left"/>
    </w:pPr>
    <w:rPr>
      <w:rFonts w:ascii="Garamond" w:eastAsiaTheme="minorHAnsi" w:hAnsi="Garamond" w:cstheme="minorBidi"/>
      <w:b/>
      <w:i w:val="0"/>
      <w:noProof w:val="0"/>
      <w:sz w:val="20"/>
      <w:szCs w:val="22"/>
    </w:rPr>
  </w:style>
  <w:style w:type="character" w:customStyle="1" w:styleId="RequirementIdentifierCar">
    <w:name w:val="Requirement Identifier Car"/>
    <w:link w:val="RequirementIdentifier"/>
    <w:rsid w:val="00571F9B"/>
    <w:rPr>
      <w:rFonts w:ascii="Garamond" w:eastAsiaTheme="minorHAnsi" w:hAnsi="Garamond" w:cstheme="minorBidi"/>
      <w:b/>
      <w:szCs w:val="22"/>
    </w:rPr>
  </w:style>
  <w:style w:type="character" w:customStyle="1" w:styleId="Heading3Char">
    <w:name w:val="Heading 3 Char"/>
    <w:basedOn w:val="DefaultParagraphFont"/>
    <w:link w:val="Heading3"/>
    <w:rsid w:val="00D32420"/>
    <w:rPr>
      <w:rFonts w:ascii="Arial" w:hAnsi="Arial" w:cs="Arial"/>
      <w:bCs/>
      <w:i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84CDB"/>
    <w:pPr>
      <w:keepLines/>
      <w:numPr>
        <w:numId w:val="0"/>
      </w:numPr>
      <w:pBdr>
        <w:bottom w:val="none" w:sz="0" w:space="0" w:color="auto"/>
      </w:pBd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F84CDB"/>
    <w:pPr>
      <w:spacing w:after="100" w:line="259" w:lineRule="auto"/>
      <w:ind w:left="6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84CDB"/>
    <w:pPr>
      <w:spacing w:after="100" w:line="259" w:lineRule="auto"/>
      <w:ind w:left="8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84CDB"/>
    <w:pPr>
      <w:spacing w:after="100" w:line="259" w:lineRule="auto"/>
      <w:ind w:left="1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84CDB"/>
    <w:pPr>
      <w:spacing w:after="100" w:line="259" w:lineRule="auto"/>
      <w:ind w:left="13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84CDB"/>
    <w:pPr>
      <w:spacing w:after="100" w:line="259" w:lineRule="auto"/>
      <w:ind w:left="15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84CDB"/>
    <w:pPr>
      <w:spacing w:after="100" w:line="259" w:lineRule="auto"/>
      <w:ind w:left="1760"/>
    </w:pPr>
    <w:rPr>
      <w:rFonts w:asciiTheme="minorHAnsi" w:eastAsiaTheme="minorEastAsia" w:hAnsiTheme="minorHAnsi" w:cstheme="minorBidi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84C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0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6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2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9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2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6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0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7.bin"/><Relationship Id="rId21" Type="http://schemas.openxmlformats.org/officeDocument/2006/relationships/image" Target="media/image13.emf"/><Relationship Id="rId34" Type="http://schemas.openxmlformats.org/officeDocument/2006/relationships/oleObject" Target="embeddings/oleObject6.bin"/><Relationship Id="rId42" Type="http://schemas.openxmlformats.org/officeDocument/2006/relationships/image" Target="media/image26.emf"/><Relationship Id="rId47" Type="http://schemas.openxmlformats.org/officeDocument/2006/relationships/oleObject" Target="embeddings/oleObject11.bin"/><Relationship Id="rId50" Type="http://schemas.openxmlformats.org/officeDocument/2006/relationships/image" Target="media/image30.png"/><Relationship Id="rId55" Type="http://schemas.openxmlformats.org/officeDocument/2006/relationships/image" Target="media/image33.emf"/><Relationship Id="rId63" Type="http://schemas.openxmlformats.org/officeDocument/2006/relationships/oleObject" Target="embeddings/oleObject18.bin"/><Relationship Id="rId68" Type="http://schemas.openxmlformats.org/officeDocument/2006/relationships/image" Target="media/image40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5.emf"/><Relationship Id="rId45" Type="http://schemas.openxmlformats.org/officeDocument/2006/relationships/oleObject" Target="embeddings/oleObject10.bin"/><Relationship Id="rId53" Type="http://schemas.openxmlformats.org/officeDocument/2006/relationships/image" Target="media/image32.emf"/><Relationship Id="rId58" Type="http://schemas.openxmlformats.org/officeDocument/2006/relationships/oleObject" Target="embeddings/oleObject16.bin"/><Relationship Id="rId66" Type="http://schemas.openxmlformats.org/officeDocument/2006/relationships/image" Target="media/image39.emf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image" Target="media/image17.emf"/><Relationship Id="rId36" Type="http://schemas.openxmlformats.org/officeDocument/2006/relationships/image" Target="media/image22.png"/><Relationship Id="rId49" Type="http://schemas.openxmlformats.org/officeDocument/2006/relationships/oleObject" Target="embeddings/oleObject12.bin"/><Relationship Id="rId57" Type="http://schemas.openxmlformats.org/officeDocument/2006/relationships/image" Target="media/image34.emf"/><Relationship Id="rId61" Type="http://schemas.openxmlformats.org/officeDocument/2006/relationships/oleObject" Target="embeddings/oleObject17.bin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19.emf"/><Relationship Id="rId44" Type="http://schemas.openxmlformats.org/officeDocument/2006/relationships/image" Target="media/image27.emf"/><Relationship Id="rId52" Type="http://schemas.openxmlformats.org/officeDocument/2006/relationships/oleObject" Target="embeddings/oleObject13.bin"/><Relationship Id="rId60" Type="http://schemas.openxmlformats.org/officeDocument/2006/relationships/image" Target="media/image36.emf"/><Relationship Id="rId65" Type="http://schemas.openxmlformats.org/officeDocument/2006/relationships/oleObject" Target="embeddings/oleObject19.bin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oleObject" Target="embeddings/oleObject9.bin"/><Relationship Id="rId48" Type="http://schemas.openxmlformats.org/officeDocument/2006/relationships/image" Target="media/image29.emf"/><Relationship Id="rId56" Type="http://schemas.openxmlformats.org/officeDocument/2006/relationships/oleObject" Target="embeddings/oleObject15.bin"/><Relationship Id="rId64" Type="http://schemas.openxmlformats.org/officeDocument/2006/relationships/image" Target="media/image38.emf"/><Relationship Id="rId69" Type="http://schemas.openxmlformats.org/officeDocument/2006/relationships/oleObject" Target="embeddings/oleObject21.bin"/><Relationship Id="rId77" Type="http://schemas.openxmlformats.org/officeDocument/2006/relationships/fontTable" Target="fontTable.xml"/><Relationship Id="rId8" Type="http://schemas.openxmlformats.org/officeDocument/2006/relationships/hyperlink" Target="https://alvteams.alv.autoliv.int/sites/aeuaeequalityassurance/AEM%20Process%20wiki/acronyms.aspx" TargetMode="External"/><Relationship Id="rId51" Type="http://schemas.openxmlformats.org/officeDocument/2006/relationships/image" Target="media/image31.emf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emf"/><Relationship Id="rId33" Type="http://schemas.openxmlformats.org/officeDocument/2006/relationships/image" Target="media/image20.emf"/><Relationship Id="rId38" Type="http://schemas.openxmlformats.org/officeDocument/2006/relationships/image" Target="media/image24.emf"/><Relationship Id="rId46" Type="http://schemas.openxmlformats.org/officeDocument/2006/relationships/image" Target="media/image28.emf"/><Relationship Id="rId59" Type="http://schemas.openxmlformats.org/officeDocument/2006/relationships/image" Target="media/image35.png"/><Relationship Id="rId67" Type="http://schemas.openxmlformats.org/officeDocument/2006/relationships/oleObject" Target="embeddings/oleObject20.bin"/><Relationship Id="rId20" Type="http://schemas.openxmlformats.org/officeDocument/2006/relationships/image" Target="media/image12.png"/><Relationship Id="rId41" Type="http://schemas.openxmlformats.org/officeDocument/2006/relationships/oleObject" Target="embeddings/oleObject8.bin"/><Relationship Id="rId54" Type="http://schemas.openxmlformats.org/officeDocument/2006/relationships/oleObject" Target="embeddings/oleObject14.bin"/><Relationship Id="rId62" Type="http://schemas.openxmlformats.org/officeDocument/2006/relationships/image" Target="media/image37.emf"/><Relationship Id="rId70" Type="http://schemas.openxmlformats.org/officeDocument/2006/relationships/image" Target="media/image4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3.bin"/><Relationship Id="rId2" Type="http://schemas.openxmlformats.org/officeDocument/2006/relationships/image" Target="media/image44.png"/><Relationship Id="rId1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\ALEGlobalSWProcess\ProductDevelopment\Template\SW00TEM006_Generic_Wor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57034-8CE2-438A-8C39-C5988A8EA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SW00TEM006_Generic_Word_Template.dotx</Template>
  <TotalTime>5535</TotalTime>
  <Pages>68</Pages>
  <Words>12881</Words>
  <Characters>73424</Characters>
  <Application>Microsoft Office Word</Application>
  <DocSecurity>0</DocSecurity>
  <Lines>611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Detailed Design Template</vt:lpstr>
    </vt:vector>
  </TitlesOfParts>
  <Company>Autoliv Electronics and Mechatronics</Company>
  <LinksUpToDate>false</LinksUpToDate>
  <CharactersWithSpaces>86133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Detailed Design Template</dc:title>
  <dc:subject/>
  <dc:creator>Marion.Rakotonoelina</dc:creator>
  <cp:keywords/>
  <dc:description/>
  <cp:lastModifiedBy>Mirela Obada</cp:lastModifiedBy>
  <cp:revision>64</cp:revision>
  <cp:lastPrinted>2011-02-23T12:47:00Z</cp:lastPrinted>
  <dcterms:created xsi:type="dcterms:W3CDTF">2022-11-17T17:35:00Z</dcterms:created>
  <dcterms:modified xsi:type="dcterms:W3CDTF">2024-01-29T12:10:00Z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XAccess Type">
    <vt:lpwstr>Inherited</vt:lpwstr>
  </property>
  <property fmtid="{D5CDD505-2E9C-101B-9397-08002B2CF9AE}" pid="3" name="MXActiveVersion">
    <vt:lpwstr>X</vt:lpwstr>
  </property>
  <property fmtid="{D5CDD505-2E9C-101B-9397-08002B2CF9AE}" pid="4" name="MXActual_state_Preliminary">
    <vt:lpwstr>YYYY-MM-DD HH:MM</vt:lpwstr>
  </property>
  <property fmtid="{D5CDD505-2E9C-101B-9397-08002B2CF9AE}" pid="5" name="MXActual_state_Release">
    <vt:lpwstr>XXX</vt:lpwstr>
  </property>
  <property fmtid="{D5CDD505-2E9C-101B-9397-08002B2CF9AE}" pid="6" name="MXActual_state_Review">
    <vt:lpwstr>XXX</vt:lpwstr>
  </property>
  <property fmtid="{D5CDD505-2E9C-101B-9397-08002B2CF9AE}" pid="7" name="MXActual_state_Superceded">
    <vt:lpwstr>XXX</vt:lpwstr>
  </property>
  <property fmtid="{D5CDD505-2E9C-101B-9397-08002B2CF9AE}" pid="8" name="MXalvApplicationVersion">
    <vt:lpwstr/>
  </property>
  <property fmtid="{D5CDD505-2E9C-101B-9397-08002B2CF9AE}" pid="9" name="MXalvChangeDescription">
    <vt:lpwstr>xxx</vt:lpwstr>
  </property>
  <property fmtid="{D5CDD505-2E9C-101B-9397-08002B2CF9AE}" pid="10" name="MXAuthority">
    <vt:lpwstr>Process and method</vt:lpwstr>
  </property>
  <property fmtid="{D5CDD505-2E9C-101B-9397-08002B2CF9AE}" pid="11" name="MXAuthority_BusinessUnit">
    <vt:lpwstr/>
  </property>
  <property fmtid="{D5CDD505-2E9C-101B-9397-08002B2CF9AE}" pid="12" name="MXAuthority_Description">
    <vt:lpwstr>Description</vt:lpwstr>
  </property>
  <property fmtid="{D5CDD505-2E9C-101B-9397-08002B2CF9AE}" pid="13" name="MXAuthority_LocalNumber">
    <vt:lpwstr>XXXXX</vt:lpwstr>
  </property>
  <property fmtid="{D5CDD505-2E9C-101B-9397-08002B2CF9AE}" pid="14" name="MXAuthority_Owner">
    <vt:lpwstr>Name</vt:lpwstr>
  </property>
  <property fmtid="{D5CDD505-2E9C-101B-9397-08002B2CF9AE}" pid="15" name="MXAuthority_Program">
    <vt:lpwstr/>
  </property>
  <property fmtid="{D5CDD505-2E9C-101B-9397-08002B2CF9AE}" pid="16" name="MXCheckin Reason">
    <vt:lpwstr/>
  </property>
  <property fmtid="{D5CDD505-2E9C-101B-9397-08002B2CF9AE}" pid="17" name="MXCheckin User">
    <vt:lpwstr>Name</vt:lpwstr>
  </property>
  <property fmtid="{D5CDD505-2E9C-101B-9397-08002B2CF9AE}" pid="18" name="MXCurrent">
    <vt:lpwstr>Draft</vt:lpwstr>
  </property>
  <property fmtid="{D5CDD505-2E9C-101B-9397-08002B2CF9AE}" pid="19" name="MXCurrent.Localized">
    <vt:lpwstr>State</vt:lpwstr>
  </property>
  <property fmtid="{D5CDD505-2E9C-101B-9397-08002B2CF9AE}" pid="20" name="MXDescription">
    <vt:lpwstr/>
  </property>
  <property fmtid="{D5CDD505-2E9C-101B-9397-08002B2CF9AE}" pid="21" name="MXDesignated User">
    <vt:lpwstr>Unassigned</vt:lpwstr>
  </property>
  <property fmtid="{D5CDD505-2E9C-101B-9397-08002B2CF9AE}" pid="22" name="MXEmail">
    <vt:lpwstr>xxx.xxx@autoliv.com</vt:lpwstr>
  </property>
  <property fmtid="{D5CDD505-2E9C-101B-9397-08002B2CF9AE}" pid="23" name="MXFirstName">
    <vt:lpwstr>Firstname</vt:lpwstr>
  </property>
  <property fmtid="{D5CDD505-2E9C-101B-9397-08002B2CF9AE}" pid="24" name="MXIs Version Object">
    <vt:lpwstr>False</vt:lpwstr>
  </property>
  <property fmtid="{D5CDD505-2E9C-101B-9397-08002B2CF9AE}" pid="25" name="MXLanguage">
    <vt:lpwstr>English</vt:lpwstr>
  </property>
  <property fmtid="{D5CDD505-2E9C-101B-9397-08002B2CF9AE}" pid="26" name="MXLastName">
    <vt:lpwstr>Lastname</vt:lpwstr>
  </property>
  <property fmtid="{D5CDD505-2E9C-101B-9397-08002B2CF9AE}" pid="27" name="MXLatestVersion">
    <vt:lpwstr>X</vt:lpwstr>
  </property>
  <property fmtid="{D5CDD505-2E9C-101B-9397-08002B2CF9AE}" pid="28" name="MXMiddleName">
    <vt:lpwstr/>
  </property>
  <property fmtid="{D5CDD505-2E9C-101B-9397-08002B2CF9AE}" pid="29" name="MXMove Files To Version">
    <vt:lpwstr>False</vt:lpwstr>
  </property>
  <property fmtid="{D5CDD505-2E9C-101B-9397-08002B2CF9AE}" pid="30" name="MXName">
    <vt:lpwstr>EXXXXXX</vt:lpwstr>
  </property>
  <property fmtid="{D5CDD505-2E9C-101B-9397-08002B2CF9AE}" pid="31" name="MXOriginator">
    <vt:lpwstr>name</vt:lpwstr>
  </property>
  <property fmtid="{D5CDD505-2E9C-101B-9397-08002B2CF9AE}" pid="32" name="MXPolicy">
    <vt:lpwstr>ReviewPolicy</vt:lpwstr>
  </property>
  <property fmtid="{D5CDD505-2E9C-101B-9397-08002B2CF9AE}" pid="33" name="MXPolicy.Localized">
    <vt:lpwstr>ReviewPolicy</vt:lpwstr>
  </property>
  <property fmtid="{D5CDD505-2E9C-101B-9397-08002B2CF9AE}" pid="34" name="MXRevision">
    <vt:lpwstr>TBD</vt:lpwstr>
  </property>
  <property fmtid="{D5CDD505-2E9C-101B-9397-08002B2CF9AE}" pid="35" name="MXSignatures_state_Preliminary">
    <vt:lpwstr/>
  </property>
  <property fmtid="{D5CDD505-2E9C-101B-9397-08002B2CF9AE}" pid="36" name="MXSignatures_state_Release">
    <vt:lpwstr/>
  </property>
  <property fmtid="{D5CDD505-2E9C-101B-9397-08002B2CF9AE}" pid="37" name="MXSignatures_state_Review">
    <vt:lpwstr/>
  </property>
  <property fmtid="{D5CDD505-2E9C-101B-9397-08002B2CF9AE}" pid="38" name="MXSignatures_state_Superceded">
    <vt:lpwstr/>
  </property>
  <property fmtid="{D5CDD505-2E9C-101B-9397-08002B2CF9AE}" pid="39" name="MXSuspend Versioning">
    <vt:lpwstr>False</vt:lpwstr>
  </property>
  <property fmtid="{D5CDD505-2E9C-101B-9397-08002B2CF9AE}" pid="40" name="MXTitle">
    <vt:lpwstr> SW Detailed Design (DD)</vt:lpwstr>
  </property>
  <property fmtid="{D5CDD505-2E9C-101B-9397-08002B2CF9AE}" pid="41" name="MXType">
    <vt:lpwstr>Template</vt:lpwstr>
  </property>
  <property fmtid="{D5CDD505-2E9C-101B-9397-08002B2CF9AE}" pid="42" name="MXType.Localized">
    <vt:lpwstr>Template</vt:lpwstr>
  </property>
  <property fmtid="{D5CDD505-2E9C-101B-9397-08002B2CF9AE}" pid="43" name="MXUser">
    <vt:lpwstr>[Name]</vt:lpwstr>
  </property>
  <property fmtid="{D5CDD505-2E9C-101B-9397-08002B2CF9AE}" pid="44" name="MXVersion">
    <vt:lpwstr>TBD</vt:lpwstr>
  </property>
  <property fmtid="{D5CDD505-2E9C-101B-9397-08002B2CF9AE}" pid="45" name="MXActual_state_Released">
    <vt:lpwstr>2021-10</vt:lpwstr>
  </property>
  <property fmtid="{D5CDD505-2E9C-101B-9397-08002B2CF9AE}" pid="46" name="MXSignatures_state_Released">
    <vt:lpwstr/>
  </property>
  <property fmtid="{D5CDD505-2E9C-101B-9397-08002B2CF9AE}" pid="47" name="MXCheckin Date">
    <vt:lpwstr>YYYY-MM-DD HH:MM</vt:lpwstr>
  </property>
  <property fmtid="{D5CDD505-2E9C-101B-9397-08002B2CF9AE}" pid="48" name="MXRoute_In-Work_date">
    <vt:lpwstr/>
  </property>
  <property fmtid="{D5CDD505-2E9C-101B-9397-08002B2CF9AE}" pid="49" name="MXRoute_In-Work_name">
    <vt:lpwstr/>
  </property>
  <property fmtid="{D5CDD505-2E9C-101B-9397-08002B2CF9AE}" pid="50" name="MXRoute_Released_date">
    <vt:lpwstr/>
  </property>
  <property fmtid="{D5CDD505-2E9C-101B-9397-08002B2CF9AE}" pid="51" name="MXRoute_Released_name">
    <vt:lpwstr/>
  </property>
  <property fmtid="{D5CDD505-2E9C-101B-9397-08002B2CF9AE}" pid="52" name="MXRoute_Superseded_date">
    <vt:lpwstr/>
  </property>
  <property fmtid="{D5CDD505-2E9C-101B-9397-08002B2CF9AE}" pid="53" name="MXRoute_Superseded_name">
    <vt:lpwstr/>
  </property>
  <property fmtid="{D5CDD505-2E9C-101B-9397-08002B2CF9AE}" pid="54" name="MXDocTemplate_Rev">
    <vt:lpwstr>AEM_PROCESS_1.17.00</vt:lpwstr>
  </property>
  <property fmtid="{D5CDD505-2E9C-101B-9397-08002B2CF9AE}" pid="55" name="TemplateVersion">
    <vt:lpwstr>1.17.00</vt:lpwstr>
  </property>
  <property fmtid="{D5CDD505-2E9C-101B-9397-08002B2CF9AE}" pid="56" name="MXDocTemplate_State">
    <vt:lpwstr>Release</vt:lpwstr>
  </property>
  <property fmtid="{D5CDD505-2E9C-101B-9397-08002B2CF9AE}" pid="57" name="MXDocTemplate_Name">
    <vt:lpwstr>SW03TEM001</vt:lpwstr>
  </property>
</Properties>
</file>